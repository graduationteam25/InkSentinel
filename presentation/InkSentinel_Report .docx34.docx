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E50F" w14:textId="77777777" w:rsidR="005470D8" w:rsidRDefault="005470D8"/>
    <w:p w14:paraId="718C5B85" w14:textId="77777777" w:rsidR="00E176FF" w:rsidRDefault="00E176FF"/>
    <w:p w14:paraId="309FECD0" w14:textId="77777777" w:rsidR="008E47F4" w:rsidRDefault="008E47F4" w:rsidP="008E47F4">
      <w:pPr>
        <w:pStyle w:val="Title"/>
        <w:jc w:val="center"/>
        <w:rPr>
          <w:szCs w:val="48"/>
        </w:rPr>
      </w:pPr>
    </w:p>
    <w:p w14:paraId="024CA5D5" w14:textId="77777777" w:rsidR="008E47F4" w:rsidRPr="008E47F4" w:rsidRDefault="008E47F4" w:rsidP="008E47F4">
      <w:pPr>
        <w:pStyle w:val="Title"/>
        <w:jc w:val="center"/>
        <w:rPr>
          <w:b/>
          <w:bCs/>
          <w:szCs w:val="48"/>
        </w:rPr>
      </w:pPr>
      <w:r w:rsidRPr="008E47F4">
        <w:rPr>
          <w:b/>
          <w:bCs/>
          <w:szCs w:val="48"/>
        </w:rPr>
        <w:t>Egyptian E-Learning University</w:t>
      </w:r>
    </w:p>
    <w:p w14:paraId="51828DAE" w14:textId="77777777" w:rsidR="0052175B" w:rsidRPr="0052175B" w:rsidRDefault="0052175B" w:rsidP="0052175B">
      <w:pPr>
        <w:pStyle w:val="Title"/>
        <w:jc w:val="center"/>
        <w:rPr>
          <w:szCs w:val="48"/>
        </w:rPr>
      </w:pPr>
      <w:r w:rsidRPr="0052175B">
        <w:rPr>
          <w:szCs w:val="48"/>
        </w:rPr>
        <w:t>Faculty of Computer</w:t>
      </w:r>
      <w:r w:rsidR="008E47F4">
        <w:rPr>
          <w:szCs w:val="48"/>
        </w:rPr>
        <w:t>s</w:t>
      </w:r>
      <w:r w:rsidRPr="0052175B">
        <w:rPr>
          <w:szCs w:val="48"/>
        </w:rPr>
        <w:t xml:space="preserve"> &amp; Information Technology</w:t>
      </w:r>
    </w:p>
    <w:p w14:paraId="188239FC" w14:textId="77777777" w:rsidR="0052175B" w:rsidRDefault="0052175B" w:rsidP="0052175B">
      <w:pPr>
        <w:pStyle w:val="Title"/>
      </w:pPr>
    </w:p>
    <w:p w14:paraId="56F746FF" w14:textId="77777777" w:rsidR="001F0041" w:rsidRPr="001F0041" w:rsidRDefault="001F0041" w:rsidP="008E47F4">
      <w:pPr>
        <w:jc w:val="center"/>
        <w:rPr>
          <w:b/>
          <w:bCs/>
          <w:sz w:val="40"/>
          <w:szCs w:val="40"/>
        </w:rPr>
      </w:pPr>
      <w:r w:rsidRPr="001F0041">
        <w:rPr>
          <w:sz w:val="40"/>
          <w:szCs w:val="40"/>
        </w:rPr>
        <w:t>InkSentinel</w:t>
      </w:r>
      <w:r w:rsidRPr="001F0041">
        <w:rPr>
          <w:b/>
          <w:bCs/>
          <w:sz w:val="40"/>
          <w:szCs w:val="40"/>
        </w:rPr>
        <w:t xml:space="preserve"> </w:t>
      </w:r>
      <w:r>
        <w:rPr>
          <w:b/>
          <w:bCs/>
          <w:sz w:val="40"/>
          <w:szCs w:val="40"/>
        </w:rPr>
        <w:tab/>
      </w:r>
    </w:p>
    <w:p w14:paraId="676B854B" w14:textId="77777777" w:rsidR="0052175B" w:rsidRPr="008E47F4" w:rsidRDefault="008E47F4" w:rsidP="008E47F4">
      <w:pPr>
        <w:jc w:val="center"/>
        <w:rPr>
          <w:b/>
          <w:bCs/>
        </w:rPr>
      </w:pPr>
      <w:r w:rsidRPr="008E47F4">
        <w:rPr>
          <w:b/>
          <w:bCs/>
        </w:rPr>
        <w:t>By</w:t>
      </w:r>
    </w:p>
    <w:tbl>
      <w:tblPr>
        <w:tblStyle w:val="TableGrid"/>
        <w:tblW w:w="0" w:type="auto"/>
        <w:jc w:val="center"/>
        <w:tblLook w:val="04A0" w:firstRow="1" w:lastRow="0" w:firstColumn="1" w:lastColumn="0" w:noHBand="0" w:noVBand="1"/>
      </w:tblPr>
      <w:tblGrid>
        <w:gridCol w:w="5953"/>
        <w:gridCol w:w="2127"/>
      </w:tblGrid>
      <w:tr w:rsidR="008E47F4" w:rsidRPr="0037687E" w14:paraId="78C4866E" w14:textId="77777777" w:rsidTr="0037687E">
        <w:trPr>
          <w:jc w:val="center"/>
        </w:trPr>
        <w:tc>
          <w:tcPr>
            <w:tcW w:w="5953" w:type="dxa"/>
          </w:tcPr>
          <w:p w14:paraId="22E5743A" w14:textId="77777777" w:rsidR="008E47F4" w:rsidRPr="0037687E" w:rsidRDefault="00D778E7" w:rsidP="008E47F4">
            <w:pPr>
              <w:rPr>
                <w:sz w:val="20"/>
                <w:szCs w:val="20"/>
              </w:rPr>
            </w:pPr>
            <w:r w:rsidRPr="00D778E7">
              <w:rPr>
                <w:sz w:val="20"/>
                <w:szCs w:val="20"/>
              </w:rPr>
              <w:t>Mostafa Kamal Mohamed Hassanin</w:t>
            </w:r>
          </w:p>
        </w:tc>
        <w:tc>
          <w:tcPr>
            <w:tcW w:w="2127" w:type="dxa"/>
          </w:tcPr>
          <w:p w14:paraId="57A890B6" w14:textId="77777777" w:rsidR="008E47F4" w:rsidRPr="0037687E" w:rsidRDefault="00D778E7" w:rsidP="008E47F4">
            <w:pPr>
              <w:rPr>
                <w:sz w:val="20"/>
                <w:szCs w:val="20"/>
                <w:rtl/>
                <w:lang w:bidi="ar-EG"/>
              </w:rPr>
            </w:pPr>
            <w:r w:rsidRPr="00D778E7">
              <w:rPr>
                <w:sz w:val="20"/>
                <w:szCs w:val="20"/>
              </w:rPr>
              <w:t>21-00116</w:t>
            </w:r>
          </w:p>
        </w:tc>
      </w:tr>
      <w:tr w:rsidR="0037687E" w:rsidRPr="0037687E" w14:paraId="49DD8FF5" w14:textId="77777777" w:rsidTr="0037687E">
        <w:trPr>
          <w:jc w:val="center"/>
        </w:trPr>
        <w:tc>
          <w:tcPr>
            <w:tcW w:w="5953" w:type="dxa"/>
          </w:tcPr>
          <w:p w14:paraId="266634E1" w14:textId="77777777" w:rsidR="0037687E" w:rsidRPr="0037687E" w:rsidRDefault="00D778E7" w:rsidP="0037687E">
            <w:pPr>
              <w:rPr>
                <w:sz w:val="20"/>
                <w:szCs w:val="20"/>
              </w:rPr>
            </w:pPr>
            <w:r w:rsidRPr="00D778E7">
              <w:rPr>
                <w:sz w:val="20"/>
                <w:szCs w:val="20"/>
              </w:rPr>
              <w:t>Amira Mohamed kamal</w:t>
            </w:r>
          </w:p>
        </w:tc>
        <w:tc>
          <w:tcPr>
            <w:tcW w:w="2127" w:type="dxa"/>
          </w:tcPr>
          <w:p w14:paraId="3A076C96" w14:textId="77777777" w:rsidR="0037687E" w:rsidRPr="0037687E" w:rsidRDefault="00D778E7" w:rsidP="0037687E">
            <w:pPr>
              <w:rPr>
                <w:sz w:val="20"/>
                <w:szCs w:val="20"/>
              </w:rPr>
            </w:pPr>
            <w:r w:rsidRPr="00D778E7">
              <w:rPr>
                <w:sz w:val="20"/>
                <w:szCs w:val="20"/>
              </w:rPr>
              <w:t>21-00484</w:t>
            </w:r>
          </w:p>
        </w:tc>
      </w:tr>
      <w:tr w:rsidR="0037687E" w:rsidRPr="0037687E" w14:paraId="41D4E43F" w14:textId="77777777" w:rsidTr="0037687E">
        <w:trPr>
          <w:jc w:val="center"/>
        </w:trPr>
        <w:tc>
          <w:tcPr>
            <w:tcW w:w="5953" w:type="dxa"/>
          </w:tcPr>
          <w:p w14:paraId="53E87F32" w14:textId="3E555792" w:rsidR="0037687E" w:rsidRPr="0037687E" w:rsidRDefault="00D778E7" w:rsidP="0037687E">
            <w:pPr>
              <w:rPr>
                <w:sz w:val="20"/>
                <w:szCs w:val="20"/>
              </w:rPr>
            </w:pPr>
            <w:r w:rsidRPr="00D778E7">
              <w:rPr>
                <w:sz w:val="20"/>
                <w:szCs w:val="20"/>
              </w:rPr>
              <w:t>Mostafa Mohamed Salah G</w:t>
            </w:r>
            <w:r w:rsidR="00A76C70">
              <w:rPr>
                <w:sz w:val="20"/>
                <w:szCs w:val="20"/>
              </w:rPr>
              <w:t>a</w:t>
            </w:r>
            <w:r w:rsidRPr="00D778E7">
              <w:rPr>
                <w:sz w:val="20"/>
                <w:szCs w:val="20"/>
              </w:rPr>
              <w:t>br</w:t>
            </w:r>
          </w:p>
        </w:tc>
        <w:tc>
          <w:tcPr>
            <w:tcW w:w="2127" w:type="dxa"/>
          </w:tcPr>
          <w:p w14:paraId="19648F29" w14:textId="77777777" w:rsidR="0037687E" w:rsidRPr="0037687E" w:rsidRDefault="005A0A59" w:rsidP="0037687E">
            <w:pPr>
              <w:rPr>
                <w:sz w:val="20"/>
                <w:szCs w:val="20"/>
              </w:rPr>
            </w:pPr>
            <w:r w:rsidRPr="005A0A59">
              <w:rPr>
                <w:sz w:val="20"/>
                <w:szCs w:val="20"/>
              </w:rPr>
              <w:t>2101314</w:t>
            </w:r>
          </w:p>
        </w:tc>
      </w:tr>
      <w:tr w:rsidR="0037687E" w:rsidRPr="0037687E" w14:paraId="387C6FC6" w14:textId="77777777" w:rsidTr="0037687E">
        <w:trPr>
          <w:jc w:val="center"/>
        </w:trPr>
        <w:tc>
          <w:tcPr>
            <w:tcW w:w="5953" w:type="dxa"/>
          </w:tcPr>
          <w:p w14:paraId="1F452240" w14:textId="77777777" w:rsidR="0037687E" w:rsidRPr="0037687E" w:rsidRDefault="00D778E7" w:rsidP="0037687E">
            <w:pPr>
              <w:rPr>
                <w:sz w:val="20"/>
                <w:szCs w:val="20"/>
              </w:rPr>
            </w:pPr>
            <w:r w:rsidRPr="00D778E7">
              <w:rPr>
                <w:sz w:val="20"/>
                <w:szCs w:val="20"/>
              </w:rPr>
              <w:t>Alaa Ayman Mohamed</w:t>
            </w:r>
          </w:p>
        </w:tc>
        <w:tc>
          <w:tcPr>
            <w:tcW w:w="2127" w:type="dxa"/>
          </w:tcPr>
          <w:p w14:paraId="3A3FB12A" w14:textId="77777777" w:rsidR="0037687E" w:rsidRPr="0037687E" w:rsidRDefault="00D778E7" w:rsidP="0037687E">
            <w:pPr>
              <w:rPr>
                <w:sz w:val="20"/>
                <w:szCs w:val="20"/>
              </w:rPr>
            </w:pPr>
            <w:r w:rsidRPr="00D778E7">
              <w:rPr>
                <w:sz w:val="20"/>
                <w:szCs w:val="20"/>
              </w:rPr>
              <w:t>21-00445</w:t>
            </w:r>
          </w:p>
        </w:tc>
      </w:tr>
      <w:tr w:rsidR="0037687E" w:rsidRPr="0037687E" w14:paraId="7A1C47CD" w14:textId="77777777" w:rsidTr="0037687E">
        <w:trPr>
          <w:jc w:val="center"/>
        </w:trPr>
        <w:tc>
          <w:tcPr>
            <w:tcW w:w="5953" w:type="dxa"/>
          </w:tcPr>
          <w:p w14:paraId="18D8DEC4" w14:textId="77777777" w:rsidR="0037687E" w:rsidRPr="0037687E" w:rsidRDefault="00D778E7" w:rsidP="0037687E">
            <w:pPr>
              <w:rPr>
                <w:sz w:val="20"/>
                <w:szCs w:val="20"/>
              </w:rPr>
            </w:pPr>
            <w:r w:rsidRPr="00D778E7">
              <w:rPr>
                <w:sz w:val="20"/>
                <w:szCs w:val="20"/>
              </w:rPr>
              <w:t>Shahd Mahmoud Ramzy</w:t>
            </w:r>
          </w:p>
        </w:tc>
        <w:tc>
          <w:tcPr>
            <w:tcW w:w="2127" w:type="dxa"/>
          </w:tcPr>
          <w:p w14:paraId="52E6C4E4" w14:textId="77777777" w:rsidR="0037687E" w:rsidRPr="0037687E" w:rsidRDefault="00D778E7" w:rsidP="0037687E">
            <w:pPr>
              <w:rPr>
                <w:sz w:val="20"/>
                <w:szCs w:val="20"/>
              </w:rPr>
            </w:pPr>
            <w:r w:rsidRPr="00D778E7">
              <w:rPr>
                <w:sz w:val="20"/>
                <w:szCs w:val="20"/>
              </w:rPr>
              <w:t>21-01599</w:t>
            </w:r>
          </w:p>
        </w:tc>
      </w:tr>
      <w:tr w:rsidR="0037687E" w:rsidRPr="0037687E" w14:paraId="182837E7" w14:textId="77777777" w:rsidTr="0037687E">
        <w:trPr>
          <w:jc w:val="center"/>
        </w:trPr>
        <w:tc>
          <w:tcPr>
            <w:tcW w:w="5953" w:type="dxa"/>
          </w:tcPr>
          <w:p w14:paraId="29FB6FAC" w14:textId="77777777" w:rsidR="0037687E" w:rsidRPr="0037687E" w:rsidRDefault="00D778E7" w:rsidP="0037687E">
            <w:pPr>
              <w:rPr>
                <w:sz w:val="20"/>
                <w:szCs w:val="20"/>
              </w:rPr>
            </w:pPr>
            <w:r w:rsidRPr="00D778E7">
              <w:rPr>
                <w:sz w:val="20"/>
                <w:szCs w:val="20"/>
              </w:rPr>
              <w:t>Maria Kamal Bebawy</w:t>
            </w:r>
          </w:p>
        </w:tc>
        <w:tc>
          <w:tcPr>
            <w:tcW w:w="2127" w:type="dxa"/>
          </w:tcPr>
          <w:p w14:paraId="2DF7D80D" w14:textId="77777777" w:rsidR="0037687E" w:rsidRPr="0037687E" w:rsidRDefault="00D778E7" w:rsidP="0037687E">
            <w:pPr>
              <w:rPr>
                <w:sz w:val="20"/>
                <w:szCs w:val="20"/>
              </w:rPr>
            </w:pPr>
            <w:r w:rsidRPr="00D778E7">
              <w:rPr>
                <w:sz w:val="20"/>
                <w:szCs w:val="20"/>
              </w:rPr>
              <w:t>21-00974</w:t>
            </w:r>
          </w:p>
        </w:tc>
      </w:tr>
      <w:tr w:rsidR="0037687E" w:rsidRPr="0037687E" w14:paraId="59D62025" w14:textId="77777777" w:rsidTr="0037687E">
        <w:trPr>
          <w:jc w:val="center"/>
        </w:trPr>
        <w:tc>
          <w:tcPr>
            <w:tcW w:w="5953" w:type="dxa"/>
          </w:tcPr>
          <w:p w14:paraId="59F54FD7" w14:textId="77777777" w:rsidR="0037687E" w:rsidRPr="0037687E" w:rsidRDefault="005A0A59" w:rsidP="0037687E">
            <w:pPr>
              <w:rPr>
                <w:sz w:val="20"/>
                <w:szCs w:val="20"/>
              </w:rPr>
            </w:pPr>
            <w:r w:rsidRPr="005A0A59">
              <w:rPr>
                <w:sz w:val="20"/>
                <w:szCs w:val="20"/>
              </w:rPr>
              <w:t>Amr Ashraf farwez</w:t>
            </w:r>
          </w:p>
        </w:tc>
        <w:tc>
          <w:tcPr>
            <w:tcW w:w="2127" w:type="dxa"/>
          </w:tcPr>
          <w:p w14:paraId="3304CA6A" w14:textId="77777777" w:rsidR="0037687E" w:rsidRPr="0037687E" w:rsidRDefault="005A0A59" w:rsidP="0037687E">
            <w:pPr>
              <w:rPr>
                <w:sz w:val="20"/>
                <w:szCs w:val="20"/>
              </w:rPr>
            </w:pPr>
            <w:r w:rsidRPr="005A0A59">
              <w:rPr>
                <w:sz w:val="20"/>
                <w:szCs w:val="20"/>
              </w:rPr>
              <w:t>21-00494</w:t>
            </w:r>
          </w:p>
        </w:tc>
      </w:tr>
    </w:tbl>
    <w:p w14:paraId="069C0AE7" w14:textId="77777777" w:rsidR="005A0A59" w:rsidRDefault="005A0A59" w:rsidP="000B1FF2">
      <w:pPr>
        <w:pStyle w:val="Subtitle"/>
        <w:rPr>
          <w:rtl/>
        </w:rPr>
      </w:pPr>
    </w:p>
    <w:p w14:paraId="2B5B0321" w14:textId="77777777" w:rsidR="0037687E" w:rsidRPr="0037687E" w:rsidRDefault="0037687E" w:rsidP="000B1FF2">
      <w:pPr>
        <w:pStyle w:val="Subtitle"/>
      </w:pPr>
      <w:r w:rsidRPr="0037687E">
        <w:t>Supervised by</w:t>
      </w:r>
    </w:p>
    <w:p w14:paraId="5D93E034" w14:textId="77777777" w:rsidR="0037687E" w:rsidRDefault="0037687E" w:rsidP="00DE0BFD">
      <w:pPr>
        <w:jc w:val="center"/>
        <w:rPr>
          <w:sz w:val="36"/>
          <w:szCs w:val="36"/>
        </w:rPr>
      </w:pPr>
      <w:r w:rsidRPr="0037687E">
        <w:rPr>
          <w:sz w:val="36"/>
          <w:szCs w:val="36"/>
        </w:rPr>
        <w:t>Dr.</w:t>
      </w:r>
      <w:r w:rsidR="00DE0BFD">
        <w:rPr>
          <w:rFonts w:ascii="Nobile" w:eastAsia="Nobile" w:hAnsi="Nobile" w:cs="Nobile"/>
          <w:b/>
          <w:bCs/>
          <w:color w:val="FFFFFF" w:themeColor="background1"/>
          <w:sz w:val="56"/>
          <w:szCs w:val="56"/>
        </w:rPr>
        <w:t xml:space="preserve"> </w:t>
      </w:r>
      <w:r w:rsidR="00DE0BFD" w:rsidRPr="00DE0BFD">
        <w:rPr>
          <w:rFonts w:cstheme="majorBidi"/>
          <w:b/>
          <w:bCs/>
          <w:sz w:val="36"/>
          <w:szCs w:val="36"/>
        </w:rPr>
        <w:t>Khaled Wassef</w:t>
      </w:r>
    </w:p>
    <w:p w14:paraId="0D0D1538" w14:textId="77777777" w:rsidR="0037687E" w:rsidRPr="0037687E" w:rsidRDefault="0037687E" w:rsidP="000B1FF2">
      <w:pPr>
        <w:pStyle w:val="Subtitle"/>
      </w:pPr>
      <w:r w:rsidRPr="0037687E">
        <w:t>Assistant</w:t>
      </w:r>
    </w:p>
    <w:p w14:paraId="49F3AF27" w14:textId="77777777" w:rsidR="0037687E" w:rsidRDefault="0037687E" w:rsidP="00DE0BFD">
      <w:pPr>
        <w:jc w:val="center"/>
        <w:rPr>
          <w:sz w:val="36"/>
          <w:szCs w:val="36"/>
        </w:rPr>
      </w:pPr>
      <w:r w:rsidRPr="0037687E">
        <w:rPr>
          <w:sz w:val="36"/>
          <w:szCs w:val="36"/>
        </w:rPr>
        <w:t>Eng.</w:t>
      </w:r>
      <w:r w:rsidR="00DE0BFD" w:rsidRPr="00DE0BFD">
        <w:rPr>
          <w:rFonts w:ascii="Nobile" w:eastAsia="Nobile" w:hAnsi="Nobile" w:cs="Nobile"/>
          <w:b/>
          <w:bCs/>
          <w:color w:val="FFFFFF" w:themeColor="background1"/>
          <w:sz w:val="56"/>
          <w:szCs w:val="56"/>
        </w:rPr>
        <w:t xml:space="preserve"> </w:t>
      </w:r>
      <w:r w:rsidR="00DE0BFD" w:rsidRPr="00DE0BFD">
        <w:rPr>
          <w:b/>
          <w:bCs/>
          <w:sz w:val="36"/>
          <w:szCs w:val="36"/>
        </w:rPr>
        <w:t>Rofida Abdelhafez</w:t>
      </w:r>
    </w:p>
    <w:p w14:paraId="42D657DC" w14:textId="54E928EC" w:rsidR="008E47F4" w:rsidRPr="0037687E" w:rsidRDefault="00D5312C" w:rsidP="00D5312C">
      <w:pPr>
        <w:rPr>
          <w:sz w:val="36"/>
          <w:szCs w:val="36"/>
        </w:rPr>
      </w:pPr>
      <w:r>
        <w:rPr>
          <w:sz w:val="36"/>
          <w:szCs w:val="36"/>
        </w:rPr>
        <w:t xml:space="preserve">                                             </w:t>
      </w:r>
      <w:r w:rsidR="000B1FF2">
        <w:rPr>
          <w:sz w:val="36"/>
          <w:szCs w:val="36"/>
        </w:rPr>
        <w:t>[</w:t>
      </w:r>
      <w:r w:rsidR="00DE0BFD">
        <w:rPr>
          <w:sz w:val="36"/>
          <w:szCs w:val="36"/>
        </w:rPr>
        <w:t>Assuit</w:t>
      </w:r>
      <w:r w:rsidR="000B1FF2">
        <w:rPr>
          <w:sz w:val="36"/>
          <w:szCs w:val="36"/>
        </w:rPr>
        <w:t>]-</w:t>
      </w:r>
      <w:r w:rsidR="008E47F4" w:rsidRPr="0037687E">
        <w:rPr>
          <w:sz w:val="36"/>
          <w:szCs w:val="36"/>
        </w:rPr>
        <w:t>2025</w:t>
      </w:r>
    </w:p>
    <w:p w14:paraId="33F57D8C" w14:textId="77777777" w:rsidR="005470D8" w:rsidRDefault="005470D8" w:rsidP="005470D8"/>
    <w:p w14:paraId="6BDE298A" w14:textId="77777777" w:rsidR="005470D8" w:rsidRDefault="005470D8" w:rsidP="00ED7EDF">
      <w:pPr>
        <w:pStyle w:val="Chaptertitle"/>
      </w:pPr>
      <w:r>
        <w:t xml:space="preserve"> </w:t>
      </w:r>
      <w:bookmarkStart w:id="0" w:name="_Toc197463970"/>
      <w:r>
        <w:t>Abstract</w:t>
      </w:r>
      <w:bookmarkEnd w:id="0"/>
      <w:r>
        <w:t xml:space="preserve">  </w:t>
      </w:r>
    </w:p>
    <w:p w14:paraId="44EC907D" w14:textId="77777777" w:rsidR="001F0041" w:rsidRDefault="001F0041" w:rsidP="001F0041"/>
    <w:p w14:paraId="426FE0E7" w14:textId="77777777" w:rsidR="001F0041" w:rsidRDefault="001F0041" w:rsidP="001F0041">
      <w:r>
        <w:t>InkSentinel: Pioneering Signature Verification Technology</w:t>
      </w:r>
    </w:p>
    <w:p w14:paraId="5913E16C" w14:textId="77777777" w:rsidR="001F0041" w:rsidRDefault="001F0041" w:rsidP="001F0041"/>
    <w:p w14:paraId="6ABBCE77" w14:textId="77777777" w:rsidR="001F0041" w:rsidRDefault="001F0041" w:rsidP="001F0041">
      <w:r>
        <w:t>In an era where every pen stroke can validate or challenge a document's authenticity, InkSentinel emerges as a groundbreaking solution in digital verification. Harnessing the power of Siamese Neural Networks and EfficientNet-Lite0, InkSentinel redefines traditional authentication methods. Trained on the Signature Verification Dataset, it achieves an impressive 90.83% accuracy in distinguishing genuine signatures from forgeries, setting a new standard in precision.</w:t>
      </w:r>
    </w:p>
    <w:p w14:paraId="41EC8A17" w14:textId="77777777" w:rsidR="001F0041" w:rsidRDefault="001F0041" w:rsidP="001F0041"/>
    <w:p w14:paraId="2A7A6C8C" w14:textId="77777777" w:rsidR="001F0041" w:rsidRDefault="001F0041" w:rsidP="001F0041">
      <w:r>
        <w:t>InkSentinel meticulously compares a verified signature with a disputed one, delivering reliable verdicts that professionals in banking, forensics, and legal sectors can trust. Its intuitive interface ensures seamless adoption, empowering users to secure transactions and uphold document credibility with ease. More than a tool, InkSentinel is a commitment to fostering trust in personal identification through cutting-edge technology.</w:t>
      </w:r>
    </w:p>
    <w:p w14:paraId="35A308AF" w14:textId="77777777" w:rsidR="001F0041" w:rsidRDefault="001F0041" w:rsidP="001F0041"/>
    <w:p w14:paraId="4A90E289" w14:textId="77777777" w:rsidR="001F0041" w:rsidRDefault="001F0041" w:rsidP="001F0041">
      <w:r>
        <w:t>As digital transformation accelerates, InkSentinel stands at the forefront of forensic science and cybersecurity. With plans to integrate electronic signature verification and official databases, it envisions a future where trust and security in identity verification are uncompromised. InkSentinel is not just a solution—it’s a pillar of confidence in an increasingly digital world.</w:t>
      </w:r>
    </w:p>
    <w:p w14:paraId="334F8E1E" w14:textId="77777777" w:rsidR="000B1FF2" w:rsidRDefault="000B1FF2">
      <w:pPr>
        <w:spacing w:line="278" w:lineRule="auto"/>
      </w:pPr>
      <w:r>
        <w:br w:type="page"/>
      </w:r>
    </w:p>
    <w:p w14:paraId="0E0BE167" w14:textId="77777777" w:rsidR="005470D8" w:rsidRDefault="005470D8" w:rsidP="005470D8"/>
    <w:p w14:paraId="78D2F159" w14:textId="77777777" w:rsidR="005470D8" w:rsidRDefault="005470D8" w:rsidP="005470D8"/>
    <w:p w14:paraId="4F81E7BB" w14:textId="77777777" w:rsidR="005470D8" w:rsidRDefault="005470D8" w:rsidP="00520B41">
      <w:pPr>
        <w:pStyle w:val="Chaptertitle"/>
        <w:rPr>
          <w:rtl/>
        </w:rPr>
      </w:pPr>
      <w:bookmarkStart w:id="1" w:name="_Toc197463971"/>
      <w:r>
        <w:t>Acknowledgments</w:t>
      </w:r>
      <w:bookmarkEnd w:id="1"/>
      <w:r>
        <w:t xml:space="preserve">  </w:t>
      </w:r>
    </w:p>
    <w:p w14:paraId="45A3C946" w14:textId="77777777" w:rsidR="008E4F7B" w:rsidRDefault="008E4F7B" w:rsidP="00520B41">
      <w:pPr>
        <w:pStyle w:val="Chaptertitle"/>
      </w:pPr>
    </w:p>
    <w:p w14:paraId="376D6230" w14:textId="77777777" w:rsidR="008E4F7B" w:rsidRDefault="008E4F7B" w:rsidP="008E4F7B">
      <w:pPr>
        <w:spacing w:line="278" w:lineRule="auto"/>
      </w:pPr>
      <w:r>
        <w:t xml:space="preserve">With profound gratitude and deep respect, we extend our heartfelt thanks to Professor </w:t>
      </w:r>
      <w:r w:rsidRPr="008E4F7B">
        <w:rPr>
          <w:b/>
          <w:bCs/>
        </w:rPr>
        <w:t>Dr. Khaled Wasif</w:t>
      </w:r>
      <w:r>
        <w:t>, whose visionary guidance, exceptional expertise, and unwavering support were instrumental in shaping the direction of this project. His belief in our capabilities, combined with his insightful mentorship, served as a constant source of motivation and excellence throughout the development journey.</w:t>
      </w:r>
    </w:p>
    <w:p w14:paraId="7A5CAA85" w14:textId="77777777" w:rsidR="008E4F7B" w:rsidRDefault="008E4F7B" w:rsidP="008E4F7B">
      <w:pPr>
        <w:spacing w:line="278" w:lineRule="auto"/>
      </w:pPr>
    </w:p>
    <w:p w14:paraId="50069D69" w14:textId="77777777" w:rsidR="008E4F7B" w:rsidRDefault="008E4F7B" w:rsidP="008E4F7B">
      <w:pPr>
        <w:spacing w:line="278" w:lineRule="auto"/>
      </w:pPr>
      <w:r>
        <w:t xml:space="preserve">We are equally honored to express our sincere appreciation to </w:t>
      </w:r>
      <w:r w:rsidRPr="008E4F7B">
        <w:rPr>
          <w:b/>
          <w:bCs/>
        </w:rPr>
        <w:t>Eng. Roufaida Abdel Hafez</w:t>
      </w:r>
      <w:r>
        <w:t>, whose dedication, patience, and technical acumen provided a foundation of stability and clarity at every critical juncture. Her tireless efforts and genuine concern for our progress were invaluable, and her presence was a pillar of strength for the entire team.</w:t>
      </w:r>
    </w:p>
    <w:p w14:paraId="28D1B0F8" w14:textId="77777777" w:rsidR="008E4F7B" w:rsidRDefault="008E4F7B" w:rsidP="008E4F7B">
      <w:pPr>
        <w:spacing w:line="278" w:lineRule="auto"/>
      </w:pPr>
    </w:p>
    <w:p w14:paraId="0F7EDC2F" w14:textId="77777777" w:rsidR="008E4F7B" w:rsidRDefault="008E4F7B" w:rsidP="008E4F7B">
      <w:pPr>
        <w:spacing w:line="278" w:lineRule="auto"/>
      </w:pPr>
      <w:r>
        <w:t xml:space="preserve">This achievement would not have been possible without the relentless commitment and collaborative spirit of </w:t>
      </w:r>
      <w:r w:rsidRPr="008E4F7B">
        <w:rPr>
          <w:b/>
          <w:bCs/>
        </w:rPr>
        <w:t>our team members</w:t>
      </w:r>
      <w:r>
        <w:t>, who demonstrated resilience, creativity, and professionalism in every phase of the work. It was not merely a technical endeavor, but a shared vision brought to life through collective effort, mutual respect, and a passion for innovation.</w:t>
      </w:r>
    </w:p>
    <w:p w14:paraId="10D1B27F" w14:textId="77777777" w:rsidR="008E4F7B" w:rsidRDefault="008E4F7B" w:rsidP="008E4F7B">
      <w:pPr>
        <w:spacing w:line="278" w:lineRule="auto"/>
      </w:pPr>
    </w:p>
    <w:p w14:paraId="57B9672F" w14:textId="77777777" w:rsidR="000B1FF2" w:rsidRDefault="008E4F7B" w:rsidP="008E4F7B">
      <w:pPr>
        <w:spacing w:line="278" w:lineRule="auto"/>
      </w:pPr>
      <w:r>
        <w:t>To everyone who believed in us—thank you for being part of this journey.</w:t>
      </w:r>
      <w:r w:rsidR="000B1FF2">
        <w:br w:type="page"/>
      </w:r>
    </w:p>
    <w:p w14:paraId="7EB866FD" w14:textId="77777777" w:rsidR="000B1FF2" w:rsidRDefault="000B1FF2" w:rsidP="005470D8"/>
    <w:sdt>
      <w:sdtPr>
        <w:rPr>
          <w:rFonts w:asciiTheme="minorHAnsi" w:eastAsiaTheme="minorHAnsi" w:hAnsiTheme="minorHAnsi" w:cstheme="minorBidi"/>
          <w:caps w:val="0"/>
          <w:kern w:val="2"/>
          <w:sz w:val="24"/>
          <w:szCs w:val="24"/>
          <w14:ligatures w14:val="standardContextual"/>
        </w:rPr>
        <w:id w:val="-1486927256"/>
        <w:docPartObj>
          <w:docPartGallery w:val="Table of Contents"/>
          <w:docPartUnique/>
        </w:docPartObj>
      </w:sdtPr>
      <w:sdtEndPr>
        <w:rPr>
          <w:rFonts w:eastAsiaTheme="minorEastAsia"/>
          <w:b/>
          <w:bCs/>
          <w:noProof/>
          <w:kern w:val="0"/>
          <w:sz w:val="22"/>
          <w:szCs w:val="22"/>
          <w14:ligatures w14:val="none"/>
        </w:rPr>
      </w:sdtEndPr>
      <w:sdtContent>
        <w:p w14:paraId="0353EDDA" w14:textId="77777777" w:rsidR="005C27ED" w:rsidRDefault="005C27ED">
          <w:pPr>
            <w:pStyle w:val="TOCHeading"/>
          </w:pPr>
          <w:r>
            <w:t>Contents</w:t>
          </w:r>
        </w:p>
        <w:p w14:paraId="45D87413" w14:textId="77777777" w:rsidR="007B411E" w:rsidRPr="007B411E" w:rsidRDefault="007B411E" w:rsidP="007B411E"/>
        <w:p w14:paraId="1BE9D95E" w14:textId="684946A5" w:rsidR="00F3301B" w:rsidRDefault="005C27ED">
          <w:pPr>
            <w:pStyle w:val="TOC1"/>
            <w:tabs>
              <w:tab w:val="right" w:leader="dot" w:pos="9350"/>
            </w:tabs>
            <w:rPr>
              <w:noProof/>
            </w:rPr>
          </w:pPr>
          <w:r>
            <w:fldChar w:fldCharType="begin"/>
          </w:r>
          <w:r>
            <w:instrText xml:space="preserve"> TOC \o "1-3" \h \z \u </w:instrText>
          </w:r>
          <w:r>
            <w:fldChar w:fldCharType="separate"/>
          </w:r>
          <w:hyperlink w:anchor="_Toc197463970" w:history="1">
            <w:r w:rsidR="00F3301B" w:rsidRPr="00CF48EC">
              <w:rPr>
                <w:rStyle w:val="Hyperlink"/>
                <w:noProof/>
              </w:rPr>
              <w:t>Abstract</w:t>
            </w:r>
            <w:r w:rsidR="00F3301B">
              <w:rPr>
                <w:noProof/>
                <w:webHidden/>
              </w:rPr>
              <w:tab/>
            </w:r>
            <w:r w:rsidR="00F3301B">
              <w:rPr>
                <w:noProof/>
                <w:webHidden/>
              </w:rPr>
              <w:fldChar w:fldCharType="begin"/>
            </w:r>
            <w:r w:rsidR="00F3301B">
              <w:rPr>
                <w:noProof/>
                <w:webHidden/>
              </w:rPr>
              <w:instrText xml:space="preserve"> PAGEREF _Toc197463970 \h </w:instrText>
            </w:r>
            <w:r w:rsidR="00F3301B">
              <w:rPr>
                <w:noProof/>
                <w:webHidden/>
              </w:rPr>
            </w:r>
            <w:r w:rsidR="00F3301B">
              <w:rPr>
                <w:noProof/>
                <w:webHidden/>
              </w:rPr>
              <w:fldChar w:fldCharType="separate"/>
            </w:r>
            <w:r w:rsidR="00B30591">
              <w:rPr>
                <w:noProof/>
                <w:webHidden/>
              </w:rPr>
              <w:t>2</w:t>
            </w:r>
            <w:r w:rsidR="00F3301B">
              <w:rPr>
                <w:noProof/>
                <w:webHidden/>
              </w:rPr>
              <w:fldChar w:fldCharType="end"/>
            </w:r>
          </w:hyperlink>
        </w:p>
        <w:p w14:paraId="7544BB2B" w14:textId="4479720C" w:rsidR="00F3301B" w:rsidRDefault="00F3301B">
          <w:pPr>
            <w:pStyle w:val="TOC1"/>
            <w:tabs>
              <w:tab w:val="right" w:leader="dot" w:pos="9350"/>
            </w:tabs>
            <w:rPr>
              <w:noProof/>
            </w:rPr>
          </w:pPr>
          <w:hyperlink w:anchor="_Toc197463971" w:history="1">
            <w:r w:rsidRPr="00CF48EC">
              <w:rPr>
                <w:rStyle w:val="Hyperlink"/>
                <w:noProof/>
              </w:rPr>
              <w:t>Acknowledgments</w:t>
            </w:r>
            <w:r>
              <w:rPr>
                <w:noProof/>
                <w:webHidden/>
              </w:rPr>
              <w:tab/>
            </w:r>
            <w:r>
              <w:rPr>
                <w:noProof/>
                <w:webHidden/>
              </w:rPr>
              <w:fldChar w:fldCharType="begin"/>
            </w:r>
            <w:r>
              <w:rPr>
                <w:noProof/>
                <w:webHidden/>
              </w:rPr>
              <w:instrText xml:space="preserve"> PAGEREF _Toc197463971 \h </w:instrText>
            </w:r>
            <w:r>
              <w:rPr>
                <w:noProof/>
                <w:webHidden/>
              </w:rPr>
            </w:r>
            <w:r>
              <w:rPr>
                <w:noProof/>
                <w:webHidden/>
              </w:rPr>
              <w:fldChar w:fldCharType="separate"/>
            </w:r>
            <w:r w:rsidR="00B30591">
              <w:rPr>
                <w:noProof/>
                <w:webHidden/>
              </w:rPr>
              <w:t>3</w:t>
            </w:r>
            <w:r>
              <w:rPr>
                <w:noProof/>
                <w:webHidden/>
              </w:rPr>
              <w:fldChar w:fldCharType="end"/>
            </w:r>
          </w:hyperlink>
        </w:p>
        <w:p w14:paraId="68CD6086" w14:textId="1502980D" w:rsidR="00F3301B" w:rsidRDefault="00F3301B">
          <w:pPr>
            <w:pStyle w:val="TOC1"/>
            <w:tabs>
              <w:tab w:val="right" w:leader="dot" w:pos="9350"/>
            </w:tabs>
            <w:rPr>
              <w:noProof/>
            </w:rPr>
          </w:pPr>
          <w:hyperlink w:anchor="_Toc197463972" w:history="1">
            <w:r w:rsidRPr="00CF48EC">
              <w:rPr>
                <w:rStyle w:val="Hyperlink"/>
                <w:noProof/>
              </w:rPr>
              <w:t>Introduction</w:t>
            </w:r>
            <w:r>
              <w:rPr>
                <w:noProof/>
                <w:webHidden/>
              </w:rPr>
              <w:tab/>
            </w:r>
            <w:r>
              <w:rPr>
                <w:noProof/>
                <w:webHidden/>
              </w:rPr>
              <w:fldChar w:fldCharType="begin"/>
            </w:r>
            <w:r>
              <w:rPr>
                <w:noProof/>
                <w:webHidden/>
              </w:rPr>
              <w:instrText xml:space="preserve"> PAGEREF _Toc197463972 \h </w:instrText>
            </w:r>
            <w:r>
              <w:rPr>
                <w:noProof/>
                <w:webHidden/>
              </w:rPr>
            </w:r>
            <w:r>
              <w:rPr>
                <w:noProof/>
                <w:webHidden/>
              </w:rPr>
              <w:fldChar w:fldCharType="separate"/>
            </w:r>
            <w:r w:rsidR="00B30591">
              <w:rPr>
                <w:noProof/>
                <w:webHidden/>
              </w:rPr>
              <w:t>5</w:t>
            </w:r>
            <w:r>
              <w:rPr>
                <w:noProof/>
                <w:webHidden/>
              </w:rPr>
              <w:fldChar w:fldCharType="end"/>
            </w:r>
          </w:hyperlink>
        </w:p>
        <w:p w14:paraId="29FCD0EB" w14:textId="77777777" w:rsidR="00F3301B" w:rsidRDefault="00F3301B">
          <w:pPr>
            <w:pStyle w:val="TOC1"/>
            <w:tabs>
              <w:tab w:val="right" w:leader="dot" w:pos="9350"/>
            </w:tabs>
            <w:rPr>
              <w:noProof/>
            </w:rPr>
          </w:pPr>
          <w:hyperlink w:anchor="_Toc197463973" w:history="1">
            <w:r w:rsidRPr="00CF48EC">
              <w:rPr>
                <w:rStyle w:val="Hyperlink"/>
                <w:noProof/>
              </w:rPr>
              <w:t>Literature Review / Related Work</w:t>
            </w:r>
            <w:r>
              <w:rPr>
                <w:noProof/>
                <w:webHidden/>
              </w:rPr>
              <w:tab/>
            </w:r>
            <w:r w:rsidR="0079069B">
              <w:rPr>
                <w:noProof/>
                <w:webHidden/>
              </w:rPr>
              <w:t>1</w:t>
            </w:r>
            <w:r w:rsidR="00690839">
              <w:rPr>
                <w:noProof/>
                <w:webHidden/>
              </w:rPr>
              <w:t>3</w:t>
            </w:r>
          </w:hyperlink>
        </w:p>
        <w:p w14:paraId="62E791D9" w14:textId="77777777" w:rsidR="00F3301B" w:rsidRDefault="00F3301B">
          <w:pPr>
            <w:pStyle w:val="TOC1"/>
            <w:tabs>
              <w:tab w:val="right" w:leader="dot" w:pos="9350"/>
            </w:tabs>
            <w:rPr>
              <w:noProof/>
            </w:rPr>
          </w:pPr>
          <w:hyperlink w:anchor="_Toc197463974" w:history="1">
            <w:r w:rsidRPr="00CF48EC">
              <w:rPr>
                <w:rStyle w:val="Hyperlink"/>
                <w:noProof/>
              </w:rPr>
              <w:t>Proposed system</w:t>
            </w:r>
            <w:r>
              <w:rPr>
                <w:noProof/>
                <w:webHidden/>
              </w:rPr>
              <w:tab/>
            </w:r>
            <w:r w:rsidR="0079069B">
              <w:rPr>
                <w:noProof/>
                <w:webHidden/>
              </w:rPr>
              <w:t>2</w:t>
            </w:r>
            <w:r w:rsidR="00690839">
              <w:rPr>
                <w:noProof/>
                <w:webHidden/>
              </w:rPr>
              <w:t>3</w:t>
            </w:r>
          </w:hyperlink>
        </w:p>
        <w:p w14:paraId="68D320CC" w14:textId="77777777" w:rsidR="00F3301B" w:rsidRDefault="00F3301B">
          <w:pPr>
            <w:pStyle w:val="TOC1"/>
            <w:tabs>
              <w:tab w:val="right" w:leader="dot" w:pos="9350"/>
            </w:tabs>
            <w:rPr>
              <w:noProof/>
            </w:rPr>
          </w:pPr>
          <w:hyperlink w:anchor="_Toc197463975" w:history="1">
            <w:r w:rsidRPr="00CF48EC">
              <w:rPr>
                <w:rStyle w:val="Hyperlink"/>
                <w:noProof/>
              </w:rPr>
              <w:t>Implementation</w:t>
            </w:r>
            <w:r>
              <w:rPr>
                <w:noProof/>
                <w:webHidden/>
              </w:rPr>
              <w:tab/>
            </w:r>
            <w:r w:rsidR="0030274B">
              <w:rPr>
                <w:noProof/>
                <w:webHidden/>
              </w:rPr>
              <w:t>33</w:t>
            </w:r>
          </w:hyperlink>
        </w:p>
        <w:p w14:paraId="069E32B1" w14:textId="4C2379EA" w:rsidR="00F3301B" w:rsidRDefault="00F3301B">
          <w:pPr>
            <w:pStyle w:val="TOC1"/>
            <w:tabs>
              <w:tab w:val="right" w:leader="dot" w:pos="9350"/>
            </w:tabs>
            <w:rPr>
              <w:noProof/>
            </w:rPr>
          </w:pPr>
          <w:hyperlink w:anchor="_Toc197463976" w:history="1">
            <w:r w:rsidRPr="00CF48EC">
              <w:rPr>
                <w:rStyle w:val="Hyperlink"/>
                <w:noProof/>
              </w:rPr>
              <w:t>Testing &amp; Evaluation</w:t>
            </w:r>
            <w:r>
              <w:rPr>
                <w:noProof/>
                <w:webHidden/>
              </w:rPr>
              <w:tab/>
            </w:r>
            <w:r w:rsidR="00414DFD">
              <w:rPr>
                <w:noProof/>
                <w:webHidden/>
              </w:rPr>
              <w:t>63</w:t>
            </w:r>
          </w:hyperlink>
        </w:p>
        <w:p w14:paraId="7E0B5816" w14:textId="5BDFEDA9" w:rsidR="00F3301B" w:rsidRDefault="00F3301B">
          <w:pPr>
            <w:pStyle w:val="TOC1"/>
            <w:tabs>
              <w:tab w:val="right" w:leader="dot" w:pos="9350"/>
            </w:tabs>
            <w:rPr>
              <w:noProof/>
            </w:rPr>
          </w:pPr>
          <w:hyperlink w:anchor="_Toc197463977" w:history="1">
            <w:r w:rsidRPr="00CF48EC">
              <w:rPr>
                <w:rStyle w:val="Hyperlink"/>
                <w:noProof/>
              </w:rPr>
              <w:t>Results &amp; Discussion</w:t>
            </w:r>
            <w:r>
              <w:rPr>
                <w:noProof/>
                <w:webHidden/>
              </w:rPr>
              <w:tab/>
            </w:r>
            <w:r w:rsidR="003C315A">
              <w:rPr>
                <w:noProof/>
                <w:webHidden/>
              </w:rPr>
              <w:t>97</w:t>
            </w:r>
          </w:hyperlink>
        </w:p>
        <w:p w14:paraId="143F2F25" w14:textId="0CD0C239" w:rsidR="00F3301B" w:rsidRDefault="00F3301B">
          <w:pPr>
            <w:pStyle w:val="TOC1"/>
            <w:tabs>
              <w:tab w:val="right" w:leader="dot" w:pos="9350"/>
            </w:tabs>
            <w:rPr>
              <w:noProof/>
            </w:rPr>
          </w:pPr>
          <w:hyperlink w:anchor="_Toc197463978" w:history="1">
            <w:r w:rsidRPr="00CF48EC">
              <w:rPr>
                <w:rStyle w:val="Hyperlink"/>
                <w:noProof/>
              </w:rPr>
              <w:t>Conclusion &amp; Future Work</w:t>
            </w:r>
            <w:r>
              <w:rPr>
                <w:noProof/>
                <w:webHidden/>
              </w:rPr>
              <w:tab/>
            </w:r>
            <w:r w:rsidR="003C315A">
              <w:rPr>
                <w:noProof/>
                <w:webHidden/>
              </w:rPr>
              <w:t>104</w:t>
            </w:r>
          </w:hyperlink>
        </w:p>
        <w:p w14:paraId="57004853" w14:textId="3E6C78A2" w:rsidR="00F3301B" w:rsidRDefault="00F3301B">
          <w:pPr>
            <w:pStyle w:val="TOC1"/>
            <w:tabs>
              <w:tab w:val="right" w:leader="dot" w:pos="9350"/>
            </w:tabs>
            <w:rPr>
              <w:noProof/>
            </w:rPr>
          </w:pPr>
          <w:hyperlink w:anchor="_Toc197463979" w:history="1">
            <w:r w:rsidRPr="00CF48EC">
              <w:rPr>
                <w:rStyle w:val="Hyperlink"/>
                <w:noProof/>
              </w:rPr>
              <w:t>References</w:t>
            </w:r>
            <w:r>
              <w:rPr>
                <w:noProof/>
                <w:webHidden/>
              </w:rPr>
              <w:tab/>
            </w:r>
            <w:r w:rsidR="0032295A">
              <w:rPr>
                <w:noProof/>
                <w:webHidden/>
              </w:rPr>
              <w:t>109</w:t>
            </w:r>
          </w:hyperlink>
        </w:p>
        <w:p w14:paraId="40E38699" w14:textId="612989F8" w:rsidR="00F3301B" w:rsidRDefault="00F3301B">
          <w:pPr>
            <w:pStyle w:val="TOC1"/>
            <w:tabs>
              <w:tab w:val="right" w:leader="dot" w:pos="9350"/>
            </w:tabs>
            <w:rPr>
              <w:noProof/>
            </w:rPr>
          </w:pPr>
          <w:hyperlink w:anchor="_Toc197463980" w:history="1">
            <w:r w:rsidRPr="00CF48EC">
              <w:rPr>
                <w:rStyle w:val="Hyperlink"/>
                <w:noProof/>
              </w:rPr>
              <w:t>Appendices (Optional)</w:t>
            </w:r>
            <w:r>
              <w:rPr>
                <w:noProof/>
                <w:webHidden/>
              </w:rPr>
              <w:tab/>
            </w:r>
            <w:r w:rsidR="0032295A">
              <w:rPr>
                <w:noProof/>
                <w:webHidden/>
              </w:rPr>
              <w:t>112</w:t>
            </w:r>
          </w:hyperlink>
        </w:p>
        <w:p w14:paraId="73AF6B61" w14:textId="77777777" w:rsidR="005C27ED" w:rsidRDefault="005C27ED">
          <w:r>
            <w:rPr>
              <w:b/>
              <w:bCs/>
              <w:noProof/>
            </w:rPr>
            <w:fldChar w:fldCharType="end"/>
          </w:r>
        </w:p>
      </w:sdtContent>
    </w:sdt>
    <w:p w14:paraId="2BB7533D" w14:textId="77777777" w:rsidR="005C27ED" w:rsidRDefault="005C27ED">
      <w:pPr>
        <w:spacing w:line="278" w:lineRule="auto"/>
        <w:sectPr w:rsidR="005C27ED" w:rsidSect="00535117">
          <w:headerReference w:type="default" r:id="rId11"/>
          <w:footerReference w:type="default" r:id="rId12"/>
          <w:pgSz w:w="12240" w:h="15840"/>
          <w:pgMar w:top="1440" w:right="1440" w:bottom="1134" w:left="144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pPr>
    </w:p>
    <w:p w14:paraId="33010D53" w14:textId="77777777" w:rsidR="00B62351" w:rsidRDefault="00B62351" w:rsidP="005C27ED">
      <w:pPr>
        <w:spacing w:line="278" w:lineRule="auto"/>
      </w:pPr>
    </w:p>
    <w:p w14:paraId="4A68EB8A" w14:textId="77777777" w:rsidR="00B62351" w:rsidRDefault="00B62351" w:rsidP="00B62351">
      <w:pPr>
        <w:pStyle w:val="Title"/>
        <w:jc w:val="center"/>
      </w:pPr>
    </w:p>
    <w:p w14:paraId="3620E46D" w14:textId="77777777" w:rsidR="00B62351" w:rsidRDefault="00B62351" w:rsidP="00B62351">
      <w:pPr>
        <w:pStyle w:val="Title"/>
        <w:jc w:val="center"/>
      </w:pPr>
    </w:p>
    <w:p w14:paraId="26E7F487" w14:textId="77777777" w:rsidR="00B62351" w:rsidRDefault="00B62351" w:rsidP="00B62351">
      <w:pPr>
        <w:pStyle w:val="Title"/>
        <w:jc w:val="center"/>
      </w:pPr>
    </w:p>
    <w:p w14:paraId="2B9CAB19" w14:textId="77777777" w:rsidR="00B62351" w:rsidRPr="00520B41" w:rsidRDefault="00B62351" w:rsidP="00520B41">
      <w:pPr>
        <w:pStyle w:val="Chaptertitle1"/>
      </w:pPr>
      <w:r w:rsidRPr="00520B41">
        <w:t>Chapter 1</w:t>
      </w:r>
    </w:p>
    <w:p w14:paraId="345C9F92" w14:textId="77777777" w:rsidR="00B62351" w:rsidRPr="00520B41" w:rsidRDefault="00B62351" w:rsidP="00520B41">
      <w:pPr>
        <w:pStyle w:val="Chaptertitle"/>
      </w:pPr>
      <w:bookmarkStart w:id="2" w:name="_Toc197463972"/>
      <w:r w:rsidRPr="00520B41">
        <w:t>Introduction</w:t>
      </w:r>
      <w:bookmarkEnd w:id="2"/>
    </w:p>
    <w:p w14:paraId="6062746F" w14:textId="77777777" w:rsidR="00ED7EDF" w:rsidRDefault="00ED7EDF">
      <w:pPr>
        <w:spacing w:line="278" w:lineRule="auto"/>
      </w:pPr>
      <w:r>
        <w:br w:type="page"/>
      </w:r>
    </w:p>
    <w:p w14:paraId="3C19C2B5" w14:textId="77777777" w:rsidR="00B62351" w:rsidRDefault="00B62351" w:rsidP="005470D8">
      <w:pPr>
        <w:rPr>
          <w:rtl/>
        </w:rPr>
      </w:pPr>
    </w:p>
    <w:p w14:paraId="434F6150" w14:textId="77777777" w:rsidR="00665E9E" w:rsidRDefault="00665E9E" w:rsidP="005470D8"/>
    <w:p w14:paraId="5754FF72" w14:textId="77777777" w:rsidR="00520B41" w:rsidRDefault="00520B41">
      <w:pPr>
        <w:pStyle w:val="ListParagraph"/>
        <w:numPr>
          <w:ilvl w:val="1"/>
          <w:numId w:val="1"/>
        </w:numPr>
        <w:rPr>
          <w:b/>
          <w:bCs/>
        </w:rPr>
      </w:pPr>
      <w:r w:rsidRPr="003150BE">
        <w:rPr>
          <w:b/>
          <w:bCs/>
        </w:rPr>
        <w:t xml:space="preserve">Introduction  </w:t>
      </w:r>
    </w:p>
    <w:p w14:paraId="257475B3" w14:textId="77777777" w:rsidR="00631408" w:rsidRPr="003150BE" w:rsidRDefault="00631408" w:rsidP="00631408">
      <w:pPr>
        <w:pStyle w:val="ListParagraph"/>
        <w:ind w:left="360"/>
        <w:rPr>
          <w:b/>
          <w:bCs/>
        </w:rPr>
      </w:pPr>
    </w:p>
    <w:p w14:paraId="654BE185" w14:textId="77777777" w:rsidR="00631408" w:rsidRPr="00631408" w:rsidRDefault="00631408" w:rsidP="00631408">
      <w:pPr>
        <w:rPr>
          <w:rFonts w:cstheme="minorHAnsi"/>
        </w:rPr>
      </w:pPr>
      <w:r w:rsidRPr="00631408">
        <w:rPr>
          <w:rFonts w:cstheme="minorHAnsi"/>
        </w:rPr>
        <w:t>The rapid transition to digital workflows and online transactions has significantly increased the reliance on handwritten signatures as a primary method for identity verification and document authorization. Across industries such as finance, law, education, and healthcare, signatures remain a legally binding and widely accepted means of establishing authenticity.</w:t>
      </w:r>
    </w:p>
    <w:p w14:paraId="2B179F15" w14:textId="77777777" w:rsidR="00631408" w:rsidRPr="00631408" w:rsidRDefault="00631408" w:rsidP="00631408">
      <w:pPr>
        <w:rPr>
          <w:rFonts w:cstheme="minorHAnsi"/>
        </w:rPr>
      </w:pPr>
    </w:p>
    <w:p w14:paraId="443EB475" w14:textId="77777777" w:rsidR="00631408" w:rsidRPr="00631408" w:rsidRDefault="00631408" w:rsidP="00631408">
      <w:pPr>
        <w:rPr>
          <w:rFonts w:cstheme="minorHAnsi"/>
        </w:rPr>
      </w:pPr>
      <w:r w:rsidRPr="00631408">
        <w:rPr>
          <w:rFonts w:cstheme="minorHAnsi"/>
        </w:rPr>
        <w:t>However, the traditional approach to signature verification, which depends on manual inspection, is increasingly inadequate in the face of modern demands for speed, scalability, and security. Manual verification is labor-intensive, prone to human error, and vulnerable to sophisticated forgeries, posing significant risks in high-stakes environments.</w:t>
      </w:r>
    </w:p>
    <w:p w14:paraId="349DBF73" w14:textId="77777777" w:rsidR="00631408" w:rsidRPr="00631408" w:rsidRDefault="00631408" w:rsidP="00631408">
      <w:pPr>
        <w:rPr>
          <w:rFonts w:cstheme="minorHAnsi"/>
        </w:rPr>
      </w:pPr>
    </w:p>
    <w:p w14:paraId="22C67B8A" w14:textId="77777777" w:rsidR="00631408" w:rsidRPr="00631408" w:rsidRDefault="00631408" w:rsidP="00631408">
      <w:pPr>
        <w:rPr>
          <w:rFonts w:cstheme="minorHAnsi"/>
        </w:rPr>
      </w:pPr>
      <w:r w:rsidRPr="00631408">
        <w:rPr>
          <w:rFonts w:cstheme="minorHAnsi"/>
        </w:rPr>
        <w:t>To address these challenges, this project introduces InkSentinel, a mobile application that leverages advanced deep learning techniques to provide accurate, efficient, and secure handwritten signature verification. By integrating state-of-the-art models such as the Siamese Neural Network and EfficientNet, and utilizing Firebase for robust data management, InkSentinel offers a user-friendly solution capable of distinguishing genuine signatures from forgeries in real-time.</w:t>
      </w:r>
    </w:p>
    <w:p w14:paraId="337E3207" w14:textId="77777777" w:rsidR="00631408" w:rsidRPr="00631408" w:rsidRDefault="00631408" w:rsidP="00631408">
      <w:pPr>
        <w:rPr>
          <w:rFonts w:cstheme="minorHAnsi"/>
        </w:rPr>
      </w:pPr>
    </w:p>
    <w:p w14:paraId="0B5208AB" w14:textId="77777777" w:rsidR="00631408" w:rsidRPr="00631408" w:rsidRDefault="00631408" w:rsidP="00631408">
      <w:pPr>
        <w:rPr>
          <w:rFonts w:cstheme="minorHAnsi"/>
        </w:rPr>
      </w:pPr>
      <w:r w:rsidRPr="00631408">
        <w:rPr>
          <w:rFonts w:cstheme="minorHAnsi"/>
        </w:rPr>
        <w:t>In addition to the verification system, InkSentinel also features an intelligent chatbot assistant designed to answer questions related to the application and the topic of signature forgery. The chatbot supports both Arabic and English, ensuring accessibility for a broader user base. It is powered by the latest LLaMA 3.2 model, enabling it to deliver accurate, context-aware responses and enhance user engagement.</w:t>
      </w:r>
    </w:p>
    <w:p w14:paraId="65233E98" w14:textId="77777777" w:rsidR="00631408" w:rsidRPr="00631408" w:rsidRDefault="00631408" w:rsidP="00631408">
      <w:pPr>
        <w:rPr>
          <w:rFonts w:cstheme="minorHAnsi"/>
        </w:rPr>
      </w:pPr>
    </w:p>
    <w:p w14:paraId="18A86997" w14:textId="14252915" w:rsidR="00665E9E" w:rsidRPr="00631408" w:rsidRDefault="00631408" w:rsidP="00631408">
      <w:pPr>
        <w:rPr>
          <w:rFonts w:cstheme="minorHAnsi"/>
          <w:rtl/>
        </w:rPr>
      </w:pPr>
      <w:r w:rsidRPr="00631408">
        <w:rPr>
          <w:rFonts w:cstheme="minorHAnsi"/>
        </w:rPr>
        <w:t>This application aims to enhance the security of digital transactions, streamline verification processes, and mitigate the risks associated with signature fraud, thereby fostering trust in digital document workflow</w:t>
      </w:r>
    </w:p>
    <w:p w14:paraId="41681E0C" w14:textId="77777777" w:rsidR="00665E9E" w:rsidRDefault="00665E9E" w:rsidP="00665E9E">
      <w:pPr>
        <w:rPr>
          <w:rtl/>
        </w:rPr>
      </w:pPr>
    </w:p>
    <w:p w14:paraId="525585E7" w14:textId="77777777" w:rsidR="00665E9E" w:rsidRDefault="00665E9E" w:rsidP="00665E9E">
      <w:pPr>
        <w:rPr>
          <w:rtl/>
        </w:rPr>
      </w:pPr>
    </w:p>
    <w:p w14:paraId="35FEDD10" w14:textId="77777777" w:rsidR="00665E9E" w:rsidRDefault="00665E9E" w:rsidP="00665E9E">
      <w:pPr>
        <w:rPr>
          <w:rtl/>
        </w:rPr>
      </w:pPr>
    </w:p>
    <w:p w14:paraId="7EAD9E56" w14:textId="77777777" w:rsidR="008E4F7B" w:rsidRDefault="008E4F7B" w:rsidP="00665E9E">
      <w:pPr>
        <w:rPr>
          <w:rtl/>
        </w:rPr>
      </w:pPr>
    </w:p>
    <w:p w14:paraId="65A04014" w14:textId="77777777" w:rsidR="008E4F7B" w:rsidRDefault="008E4F7B" w:rsidP="00665E9E">
      <w:pPr>
        <w:rPr>
          <w:rtl/>
        </w:rPr>
      </w:pPr>
    </w:p>
    <w:p w14:paraId="4FC71C67" w14:textId="77777777" w:rsidR="008E4F7B" w:rsidRDefault="008E4F7B" w:rsidP="00665E9E">
      <w:pPr>
        <w:rPr>
          <w:rtl/>
        </w:rPr>
      </w:pPr>
    </w:p>
    <w:p w14:paraId="24996CCB" w14:textId="77777777" w:rsidR="00665E9E" w:rsidRDefault="00665E9E" w:rsidP="00665E9E">
      <w:pPr>
        <w:rPr>
          <w:rtl/>
        </w:rPr>
      </w:pPr>
    </w:p>
    <w:p w14:paraId="2CEF6544" w14:textId="77777777" w:rsidR="008E4F7B" w:rsidRDefault="008E4F7B" w:rsidP="00665E9E">
      <w:pPr>
        <w:rPr>
          <w:rtl/>
          <w:lang w:bidi="ar-EG"/>
        </w:rPr>
      </w:pPr>
    </w:p>
    <w:p w14:paraId="770C9A0C" w14:textId="77777777" w:rsidR="00ED7EDF" w:rsidRPr="003150BE" w:rsidRDefault="00520B41">
      <w:pPr>
        <w:pStyle w:val="ListParagraph"/>
        <w:numPr>
          <w:ilvl w:val="1"/>
          <w:numId w:val="1"/>
        </w:numPr>
        <w:rPr>
          <w:b/>
          <w:bCs/>
        </w:rPr>
      </w:pPr>
      <w:r w:rsidRPr="003150BE">
        <w:rPr>
          <w:b/>
          <w:bCs/>
        </w:rPr>
        <w:t>Background and motivation for the project.</w:t>
      </w:r>
    </w:p>
    <w:p w14:paraId="397EAEFA" w14:textId="77777777" w:rsidR="00665E9E" w:rsidRDefault="00665E9E" w:rsidP="00665E9E"/>
    <w:p w14:paraId="137D3297" w14:textId="77777777" w:rsidR="00631408" w:rsidRDefault="00631408" w:rsidP="00631408">
      <w:r>
        <w:t>The practice of handwritten signature verification has been a cornerstone of document authentication for centuries. Historically, verification relied on trained personnel who visually compared a questioned signature against a known reference. While effective in controlled settings, this method was inherently subjective and inefficient, particularly as the volume of documents increased in sectors like banking, legal services, and administration.</w:t>
      </w:r>
    </w:p>
    <w:p w14:paraId="450A97F5" w14:textId="77777777" w:rsidR="00631408" w:rsidRDefault="00631408" w:rsidP="00631408"/>
    <w:p w14:paraId="42746852" w14:textId="77777777" w:rsidR="00631408" w:rsidRDefault="00631408" w:rsidP="00631408">
      <w:r>
        <w:t>The advent of digital technologies prompted the development of computerized verification systems, initially employing basic pattern recognition and statistical methods. These early systems struggled to account for the variability in handwriting styles and the sophistication of forgeries.</w:t>
      </w:r>
    </w:p>
    <w:p w14:paraId="06D2F539" w14:textId="77777777" w:rsidR="00631408" w:rsidRDefault="00631408" w:rsidP="00631408"/>
    <w:p w14:paraId="6616409B" w14:textId="77777777" w:rsidR="00631408" w:rsidRDefault="00631408" w:rsidP="00631408">
      <w:r>
        <w:t>The introduction of machine learning, especially Convolutional Neural Networks (CNNs), marked a significant advancement. Models like the Siamese Neural Network enabled precise comparison of signature pairs by learning their structural and spatial relationships, while architectures like EfficientNet improved classification accuracy and computational efficiency.</w:t>
      </w:r>
    </w:p>
    <w:p w14:paraId="7EB95D49" w14:textId="77777777" w:rsidR="00631408" w:rsidRDefault="00631408" w:rsidP="00631408"/>
    <w:p w14:paraId="283CB7B3" w14:textId="77777777" w:rsidR="00631408" w:rsidRDefault="00631408" w:rsidP="00631408">
      <w:r>
        <w:t>The integration of these technologies with mobile computing and cloud platforms such as Firebase has made real-time, automated verification feasible.</w:t>
      </w:r>
    </w:p>
    <w:p w14:paraId="3C60235F" w14:textId="77777777" w:rsidR="00631408" w:rsidRDefault="00631408" w:rsidP="00631408"/>
    <w:p w14:paraId="4F39C914" w14:textId="77777777" w:rsidR="00631408" w:rsidRDefault="00631408" w:rsidP="00631408">
      <w:r>
        <w:t>In addition to the core verification engine, the project also integrates a multilingual chatbot assistant to enhance user interaction. This intelligent assistant is capable of answering questions about the application and the topic of signature forgery in both Arabic and English, making the system more accessible and inclusive. Powered by LLaMA 3.2, the chatbot delivers accurate, contextual responses, supporting both technical queries and general user guidance.</w:t>
      </w:r>
    </w:p>
    <w:p w14:paraId="76E3EEBC" w14:textId="77777777" w:rsidR="00631408" w:rsidRDefault="00631408" w:rsidP="00631408"/>
    <w:p w14:paraId="1E86AF75" w14:textId="214AA6C6" w:rsidR="00665E9E" w:rsidRDefault="00631408" w:rsidP="00631408">
      <w:pPr>
        <w:rPr>
          <w:rtl/>
        </w:rPr>
      </w:pPr>
      <w:r>
        <w:t>The motivation for developing InkSentinel stems from the need to modernize signature verification. Manual processes are inefficient and error-prone, leading to financial losses, legal disputes, and diminished trust. InkSentinel offers a scalable, intelligent, and user-friendly solution to address these concerns.</w:t>
      </w:r>
    </w:p>
    <w:p w14:paraId="3005D979" w14:textId="77777777" w:rsidR="00665E9E" w:rsidRDefault="00665E9E" w:rsidP="00665E9E">
      <w:pPr>
        <w:rPr>
          <w:rtl/>
        </w:rPr>
      </w:pPr>
    </w:p>
    <w:p w14:paraId="6B74B2BF" w14:textId="77777777" w:rsidR="00665E9E" w:rsidRDefault="00665E9E" w:rsidP="00665E9E">
      <w:pPr>
        <w:rPr>
          <w:rtl/>
        </w:rPr>
      </w:pPr>
    </w:p>
    <w:p w14:paraId="76FA47A3" w14:textId="77777777" w:rsidR="008E4F7B" w:rsidRDefault="008E4F7B" w:rsidP="00665E9E">
      <w:pPr>
        <w:rPr>
          <w:rtl/>
        </w:rPr>
      </w:pPr>
    </w:p>
    <w:p w14:paraId="7A9B3AF6" w14:textId="77777777" w:rsidR="008E4F7B" w:rsidRDefault="008E4F7B" w:rsidP="00665E9E">
      <w:pPr>
        <w:rPr>
          <w:rtl/>
        </w:rPr>
      </w:pPr>
    </w:p>
    <w:p w14:paraId="61E5DE58" w14:textId="77777777" w:rsidR="00665E9E" w:rsidRPr="003150BE" w:rsidRDefault="00665E9E" w:rsidP="00665E9E">
      <w:pPr>
        <w:rPr>
          <w:b/>
          <w:bCs/>
        </w:rPr>
      </w:pPr>
    </w:p>
    <w:p w14:paraId="4A8FBFB1" w14:textId="77777777" w:rsidR="00F43A21" w:rsidRPr="003150BE" w:rsidRDefault="00ED7EDF">
      <w:pPr>
        <w:pStyle w:val="ListParagraph"/>
        <w:numPr>
          <w:ilvl w:val="1"/>
          <w:numId w:val="1"/>
        </w:numPr>
        <w:rPr>
          <w:b/>
          <w:bCs/>
        </w:rPr>
      </w:pPr>
      <w:r w:rsidRPr="003150BE">
        <w:rPr>
          <w:b/>
          <w:bCs/>
        </w:rPr>
        <w:t>Importance of the problem being addressed.</w:t>
      </w:r>
    </w:p>
    <w:p w14:paraId="07B9CE75" w14:textId="77777777" w:rsidR="00665E9E" w:rsidRDefault="00665E9E" w:rsidP="00665E9E">
      <w:pPr>
        <w:rPr>
          <w:rtl/>
        </w:rPr>
      </w:pPr>
    </w:p>
    <w:p w14:paraId="7E321A38" w14:textId="77777777" w:rsidR="00665E9E" w:rsidRPr="00665E9E" w:rsidRDefault="00665E9E" w:rsidP="00665E9E">
      <w:r w:rsidRPr="00665E9E">
        <w:t>Handwritten signature verification remains a critical security measure in digital systems. However, manual methods are inefficient and vulnerable to forgery, which can have far-reaching consequences:</w:t>
      </w:r>
    </w:p>
    <w:p w14:paraId="6324CDA1" w14:textId="77777777" w:rsidR="00665E9E" w:rsidRPr="00665E9E" w:rsidRDefault="00665E9E" w:rsidP="00665E9E">
      <w:pPr>
        <w:ind w:left="720"/>
      </w:pPr>
    </w:p>
    <w:p w14:paraId="15F179ED" w14:textId="77777777" w:rsidR="00665E9E" w:rsidRPr="00665E9E" w:rsidRDefault="00665E9E">
      <w:pPr>
        <w:numPr>
          <w:ilvl w:val="0"/>
          <w:numId w:val="8"/>
        </w:numPr>
      </w:pPr>
      <w:r w:rsidRPr="00665E9E">
        <w:rPr>
          <w:b/>
          <w:bCs/>
        </w:rPr>
        <w:t>Financial Institutions:</w:t>
      </w:r>
      <w:r w:rsidRPr="00665E9E">
        <w:t xml:space="preserve"> Forged signatures in loan agreements or account openings can result in monetary loss and loss of customer trust.</w:t>
      </w:r>
    </w:p>
    <w:p w14:paraId="6BDF23CE" w14:textId="77777777" w:rsidR="00665E9E" w:rsidRPr="00665E9E" w:rsidRDefault="00665E9E" w:rsidP="00665E9E">
      <w:pPr>
        <w:ind w:left="720"/>
      </w:pPr>
    </w:p>
    <w:p w14:paraId="6A6D8434" w14:textId="77777777" w:rsidR="00665E9E" w:rsidRPr="00665E9E" w:rsidRDefault="00665E9E">
      <w:pPr>
        <w:numPr>
          <w:ilvl w:val="0"/>
          <w:numId w:val="8"/>
        </w:numPr>
      </w:pPr>
      <w:r w:rsidRPr="00665E9E">
        <w:rPr>
          <w:b/>
          <w:bCs/>
        </w:rPr>
        <w:t>Legal and Corporate Sectors:</w:t>
      </w:r>
      <w:r w:rsidRPr="00665E9E">
        <w:t xml:space="preserve"> A single forged signature can invalidate contracts, resulting in legal disputes and reputational damage.</w:t>
      </w:r>
    </w:p>
    <w:p w14:paraId="0675AE2A" w14:textId="77777777" w:rsidR="00665E9E" w:rsidRPr="00665E9E" w:rsidRDefault="00665E9E" w:rsidP="00665E9E">
      <w:pPr>
        <w:ind w:left="360"/>
      </w:pPr>
    </w:p>
    <w:p w14:paraId="6BA72A9E" w14:textId="77777777" w:rsidR="00665E9E" w:rsidRPr="00665E9E" w:rsidRDefault="00665E9E">
      <w:pPr>
        <w:numPr>
          <w:ilvl w:val="0"/>
          <w:numId w:val="8"/>
        </w:numPr>
      </w:pPr>
      <w:r w:rsidRPr="00665E9E">
        <w:rPr>
          <w:b/>
          <w:bCs/>
        </w:rPr>
        <w:t>End Users:</w:t>
      </w:r>
      <w:r w:rsidRPr="00665E9E">
        <w:t xml:space="preserve"> Individuals need assurance that their digital signatures are protected from misuse, especially in remote or online environments.</w:t>
      </w:r>
    </w:p>
    <w:p w14:paraId="071AD36E" w14:textId="77777777" w:rsidR="00665E9E" w:rsidRDefault="00665E9E" w:rsidP="00665E9E">
      <w:pPr>
        <w:rPr>
          <w:rtl/>
        </w:rPr>
      </w:pPr>
    </w:p>
    <w:p w14:paraId="2B2DE952" w14:textId="77777777" w:rsidR="00665E9E" w:rsidRPr="00665E9E" w:rsidRDefault="00665E9E" w:rsidP="00665E9E">
      <w:r w:rsidRPr="00665E9E">
        <w:t>Failing to efficiently and accurately verify signatures undermines trust, slows operations, and increases costs. InkSentinel addresses these issues and supports secure, paperless workflows aligned with global digitization trends.</w:t>
      </w:r>
    </w:p>
    <w:p w14:paraId="1B5CB7C6" w14:textId="77777777" w:rsidR="00665E9E" w:rsidRDefault="00665E9E" w:rsidP="00665E9E">
      <w:pPr>
        <w:rPr>
          <w:rtl/>
        </w:rPr>
      </w:pPr>
    </w:p>
    <w:p w14:paraId="4F02D742" w14:textId="77777777" w:rsidR="00665E9E" w:rsidRDefault="00665E9E" w:rsidP="00665E9E">
      <w:pPr>
        <w:rPr>
          <w:rtl/>
        </w:rPr>
      </w:pPr>
    </w:p>
    <w:p w14:paraId="3B08DEE3" w14:textId="77777777" w:rsidR="00665E9E" w:rsidRDefault="00665E9E" w:rsidP="00665E9E">
      <w:pPr>
        <w:rPr>
          <w:rtl/>
        </w:rPr>
      </w:pPr>
    </w:p>
    <w:p w14:paraId="5E5B711F" w14:textId="77777777" w:rsidR="00665E9E" w:rsidRDefault="00665E9E" w:rsidP="00665E9E">
      <w:pPr>
        <w:rPr>
          <w:rtl/>
        </w:rPr>
      </w:pPr>
    </w:p>
    <w:p w14:paraId="750F971D" w14:textId="77777777" w:rsidR="00665E9E" w:rsidRDefault="00665E9E" w:rsidP="00665E9E">
      <w:pPr>
        <w:rPr>
          <w:rtl/>
        </w:rPr>
      </w:pPr>
    </w:p>
    <w:p w14:paraId="7225201B" w14:textId="77777777" w:rsidR="008E4F7B" w:rsidRDefault="008E4F7B" w:rsidP="00665E9E">
      <w:pPr>
        <w:rPr>
          <w:rtl/>
        </w:rPr>
      </w:pPr>
    </w:p>
    <w:p w14:paraId="154D8D4B" w14:textId="77777777" w:rsidR="008E4F7B" w:rsidRDefault="008E4F7B" w:rsidP="00665E9E">
      <w:pPr>
        <w:rPr>
          <w:rtl/>
        </w:rPr>
      </w:pPr>
    </w:p>
    <w:p w14:paraId="5B3235DC" w14:textId="77777777" w:rsidR="008E4F7B" w:rsidRDefault="008E4F7B" w:rsidP="00665E9E">
      <w:pPr>
        <w:rPr>
          <w:rtl/>
        </w:rPr>
      </w:pPr>
    </w:p>
    <w:p w14:paraId="30491AEE" w14:textId="77777777" w:rsidR="008E4F7B" w:rsidRDefault="008E4F7B" w:rsidP="00665E9E">
      <w:pPr>
        <w:rPr>
          <w:rtl/>
        </w:rPr>
      </w:pPr>
    </w:p>
    <w:p w14:paraId="7F9AE669" w14:textId="77777777" w:rsidR="008E4F7B" w:rsidRDefault="008E4F7B" w:rsidP="00665E9E">
      <w:pPr>
        <w:rPr>
          <w:rtl/>
        </w:rPr>
      </w:pPr>
    </w:p>
    <w:p w14:paraId="7486550F" w14:textId="77777777" w:rsidR="008E4F7B" w:rsidRDefault="008E4F7B" w:rsidP="00665E9E">
      <w:pPr>
        <w:rPr>
          <w:rtl/>
        </w:rPr>
      </w:pPr>
    </w:p>
    <w:p w14:paraId="607A17A9" w14:textId="77777777" w:rsidR="008E4F7B" w:rsidRDefault="008E4F7B" w:rsidP="00665E9E">
      <w:pPr>
        <w:rPr>
          <w:rtl/>
        </w:rPr>
      </w:pPr>
    </w:p>
    <w:p w14:paraId="46EA87EF" w14:textId="77777777" w:rsidR="008E4F7B" w:rsidRDefault="008E4F7B" w:rsidP="00665E9E">
      <w:pPr>
        <w:rPr>
          <w:rtl/>
        </w:rPr>
      </w:pPr>
    </w:p>
    <w:p w14:paraId="2E6DB7FD" w14:textId="77777777" w:rsidR="00665E9E" w:rsidRPr="003150BE" w:rsidRDefault="00665E9E" w:rsidP="00665E9E">
      <w:pPr>
        <w:rPr>
          <w:b/>
          <w:bCs/>
        </w:rPr>
      </w:pPr>
    </w:p>
    <w:p w14:paraId="4238286C" w14:textId="77777777" w:rsidR="00F43A21" w:rsidRPr="003150BE" w:rsidRDefault="00F43A21">
      <w:pPr>
        <w:pStyle w:val="ListParagraph"/>
        <w:numPr>
          <w:ilvl w:val="1"/>
          <w:numId w:val="1"/>
        </w:numPr>
        <w:rPr>
          <w:b/>
          <w:bCs/>
        </w:rPr>
      </w:pPr>
      <w:r w:rsidRPr="003150BE">
        <w:rPr>
          <w:b/>
          <w:bCs/>
        </w:rPr>
        <w:t xml:space="preserve">Problem Statement </w:t>
      </w:r>
    </w:p>
    <w:p w14:paraId="7F7383F5" w14:textId="77777777" w:rsidR="006D1F7D" w:rsidRPr="00EF41D5" w:rsidRDefault="006D1F7D" w:rsidP="006D1F7D"/>
    <w:p w14:paraId="25845CCE" w14:textId="45149658" w:rsidR="00EF41D5" w:rsidRPr="00EF41D5" w:rsidRDefault="00AF3499" w:rsidP="00EF41D5">
      <w:pPr>
        <w:pStyle w:val="ListParagraph"/>
        <w:ind w:left="360"/>
      </w:pPr>
      <w:r w:rsidRPr="00EF41D5">
        <w:t xml:space="preserve">- </w:t>
      </w:r>
      <w:r w:rsidR="00EF41D5" w:rsidRPr="00EF41D5">
        <w:t xml:space="preserve"> Problem Definition</w:t>
      </w:r>
    </w:p>
    <w:p w14:paraId="73B718FF" w14:textId="61E90FEB" w:rsidR="006D1F7D" w:rsidRDefault="00EF41D5" w:rsidP="00EF41D5">
      <w:pPr>
        <w:pStyle w:val="ListParagraph"/>
        <w:ind w:left="360"/>
        <w:rPr>
          <w:rtl/>
        </w:rPr>
      </w:pPr>
      <w:r>
        <w:t>Traditional handwritten signature verification methods rely heavily on manual inspection, which is:</w:t>
      </w:r>
    </w:p>
    <w:p w14:paraId="5246F55B" w14:textId="77777777" w:rsidR="006D1F7D" w:rsidRDefault="006D1F7D" w:rsidP="006D1F7D">
      <w:pPr>
        <w:pStyle w:val="ListParagraph"/>
        <w:ind w:left="360"/>
        <w:rPr>
          <w:rtl/>
        </w:rPr>
      </w:pPr>
    </w:p>
    <w:p w14:paraId="073F94AE" w14:textId="77777777" w:rsidR="006D1F7D" w:rsidRPr="006D1F7D" w:rsidRDefault="006D1F7D" w:rsidP="006D1F7D">
      <w:pPr>
        <w:pStyle w:val="ListParagraph"/>
        <w:ind w:left="360"/>
      </w:pPr>
    </w:p>
    <w:p w14:paraId="27EB76E6" w14:textId="7A7BB45C" w:rsidR="00EF41D5" w:rsidRPr="00EF41D5" w:rsidRDefault="00EF41D5" w:rsidP="00EF41D5">
      <w:pPr>
        <w:pStyle w:val="ListParagraph"/>
        <w:numPr>
          <w:ilvl w:val="0"/>
          <w:numId w:val="8"/>
        </w:numPr>
        <w:rPr>
          <w:b/>
          <w:bCs/>
        </w:rPr>
      </w:pPr>
      <w:r w:rsidRPr="00EF41D5">
        <w:rPr>
          <w:b/>
          <w:bCs/>
        </w:rPr>
        <w:t>Time-consuming and inefficient.</w:t>
      </w:r>
    </w:p>
    <w:p w14:paraId="0F3D273B" w14:textId="76C33317" w:rsidR="00EF41D5" w:rsidRPr="00EF41D5" w:rsidRDefault="00EF41D5" w:rsidP="00EF41D5">
      <w:pPr>
        <w:pStyle w:val="ListParagraph"/>
        <w:numPr>
          <w:ilvl w:val="0"/>
          <w:numId w:val="8"/>
        </w:numPr>
        <w:rPr>
          <w:b/>
          <w:bCs/>
        </w:rPr>
      </w:pPr>
      <w:r w:rsidRPr="00EF41D5">
        <w:rPr>
          <w:b/>
          <w:bCs/>
        </w:rPr>
        <w:t>Subjective, depending on human judgment.</w:t>
      </w:r>
    </w:p>
    <w:p w14:paraId="3816B576" w14:textId="398BFB5B" w:rsidR="00EF41D5" w:rsidRPr="00EF41D5" w:rsidRDefault="00EF41D5" w:rsidP="00EF41D5">
      <w:pPr>
        <w:pStyle w:val="ListParagraph"/>
        <w:numPr>
          <w:ilvl w:val="0"/>
          <w:numId w:val="8"/>
        </w:numPr>
        <w:rPr>
          <w:b/>
          <w:bCs/>
        </w:rPr>
      </w:pPr>
      <w:r w:rsidRPr="00EF41D5">
        <w:rPr>
          <w:b/>
          <w:bCs/>
        </w:rPr>
        <w:t>Error-prone, especially with skilled forgeries.</w:t>
      </w:r>
    </w:p>
    <w:p w14:paraId="255BDE7F" w14:textId="4A36B198" w:rsidR="006D1F7D" w:rsidRDefault="00EF41D5" w:rsidP="00EF41D5">
      <w:pPr>
        <w:pStyle w:val="ListParagraph"/>
        <w:numPr>
          <w:ilvl w:val="0"/>
          <w:numId w:val="8"/>
        </w:numPr>
        <w:rPr>
          <w:b/>
          <w:bCs/>
          <w:rtl/>
        </w:rPr>
      </w:pPr>
      <w:r w:rsidRPr="00EF41D5">
        <w:rPr>
          <w:b/>
          <w:bCs/>
        </w:rPr>
        <w:t>Unscalable, particularly in high-volume environments like banks and government institutions.</w:t>
      </w:r>
    </w:p>
    <w:p w14:paraId="507362A9" w14:textId="77777777" w:rsidR="006D1F7D" w:rsidRPr="006D1F7D" w:rsidRDefault="006D1F7D" w:rsidP="006D1F7D">
      <w:pPr>
        <w:pStyle w:val="ListParagraph"/>
      </w:pPr>
    </w:p>
    <w:p w14:paraId="1C79E49D" w14:textId="70C41680" w:rsidR="006D1F7D" w:rsidRDefault="00EF41D5" w:rsidP="00AF3499">
      <w:pPr>
        <w:pStyle w:val="ListParagraph"/>
        <w:ind w:left="360"/>
        <w:rPr>
          <w:rtl/>
        </w:rPr>
      </w:pPr>
      <w:r w:rsidRPr="00EF41D5">
        <w:t xml:space="preserve">This poses significant challenges in today’s fast-paced digital world, where authentication needs to be </w:t>
      </w:r>
      <w:r w:rsidRPr="00EF41D5">
        <w:rPr>
          <w:b/>
          <w:bCs/>
        </w:rPr>
        <w:t>fast, reliable, and secure.</w:t>
      </w:r>
    </w:p>
    <w:p w14:paraId="0B442E95" w14:textId="77777777" w:rsidR="006D1F7D" w:rsidRDefault="006D1F7D" w:rsidP="00AF3499">
      <w:pPr>
        <w:pStyle w:val="ListParagraph"/>
        <w:ind w:left="360"/>
        <w:rPr>
          <w:rtl/>
        </w:rPr>
      </w:pPr>
    </w:p>
    <w:p w14:paraId="51BBD1E9" w14:textId="77777777" w:rsidR="006D1F7D" w:rsidRDefault="006D1F7D" w:rsidP="00AF3499">
      <w:pPr>
        <w:pStyle w:val="ListParagraph"/>
        <w:ind w:left="360"/>
        <w:rPr>
          <w:rtl/>
        </w:rPr>
      </w:pPr>
    </w:p>
    <w:p w14:paraId="2D70B1EF" w14:textId="77777777" w:rsidR="006D1F7D" w:rsidRPr="001C3605" w:rsidRDefault="00AF3499" w:rsidP="001C3605">
      <w:pPr>
        <w:rPr>
          <w:b/>
          <w:bCs/>
          <w:rtl/>
        </w:rPr>
      </w:pPr>
      <w:r w:rsidRPr="001C3605">
        <w:rPr>
          <w:b/>
          <w:bCs/>
        </w:rPr>
        <w:t xml:space="preserve">- </w:t>
      </w:r>
      <w:r w:rsidR="003150BE" w:rsidRPr="001C3605">
        <w:rPr>
          <w:b/>
          <w:bCs/>
        </w:rPr>
        <w:t>Justification</w:t>
      </w:r>
      <w:r w:rsidRPr="001C3605">
        <w:rPr>
          <w:b/>
          <w:bCs/>
        </w:rPr>
        <w:t xml:space="preserve">.  </w:t>
      </w:r>
    </w:p>
    <w:p w14:paraId="5766F2F1" w14:textId="77777777" w:rsidR="006D1F7D" w:rsidRDefault="006D1F7D" w:rsidP="006D1F7D">
      <w:pPr>
        <w:pStyle w:val="ListParagraph"/>
        <w:ind w:left="360"/>
        <w:rPr>
          <w:rtl/>
        </w:rPr>
      </w:pPr>
    </w:p>
    <w:p w14:paraId="7107743C" w14:textId="4F660178" w:rsidR="006D1F7D" w:rsidRDefault="00EF41D5" w:rsidP="006D1F7D">
      <w:pPr>
        <w:pStyle w:val="ListParagraph"/>
        <w:ind w:left="360"/>
        <w:rPr>
          <w:rtl/>
        </w:rPr>
      </w:pPr>
      <w:r w:rsidRPr="00EF41D5">
        <w:t>With the increasing shift toward paperless systems and digital document workflows, secure signature verification has become more critical than ever. Manual methods no longer meet the demands for:</w:t>
      </w:r>
      <w:r>
        <w:rPr>
          <w:rFonts w:hint="cs"/>
          <w:rtl/>
        </w:rPr>
        <w:t xml:space="preserve"> </w:t>
      </w:r>
    </w:p>
    <w:p w14:paraId="6EB41321" w14:textId="77777777" w:rsidR="00EF41D5" w:rsidRPr="006D1F7D" w:rsidRDefault="00EF41D5" w:rsidP="006D1F7D">
      <w:pPr>
        <w:pStyle w:val="ListParagraph"/>
        <w:ind w:left="360"/>
      </w:pPr>
    </w:p>
    <w:p w14:paraId="46032525" w14:textId="77777777" w:rsidR="006D1F7D" w:rsidRPr="006D1F7D" w:rsidRDefault="006D1F7D">
      <w:pPr>
        <w:pStyle w:val="ListParagraph"/>
        <w:numPr>
          <w:ilvl w:val="0"/>
          <w:numId w:val="9"/>
        </w:numPr>
      </w:pPr>
      <w:r w:rsidRPr="006D1F7D">
        <w:rPr>
          <w:b/>
          <w:bCs/>
        </w:rPr>
        <w:t>Accuracy</w:t>
      </w:r>
      <w:r w:rsidRPr="006D1F7D">
        <w:t xml:space="preserve"> in detecting forged signatures.</w:t>
      </w:r>
    </w:p>
    <w:p w14:paraId="01B4E652" w14:textId="77777777" w:rsidR="006D1F7D" w:rsidRPr="006D1F7D" w:rsidRDefault="006D1F7D">
      <w:pPr>
        <w:pStyle w:val="ListParagraph"/>
        <w:numPr>
          <w:ilvl w:val="0"/>
          <w:numId w:val="9"/>
        </w:numPr>
      </w:pPr>
      <w:r w:rsidRPr="006D1F7D">
        <w:rPr>
          <w:b/>
          <w:bCs/>
        </w:rPr>
        <w:t>Speed</w:t>
      </w:r>
      <w:r w:rsidRPr="006D1F7D">
        <w:t xml:space="preserve"> in processing large numbers of documents.</w:t>
      </w:r>
    </w:p>
    <w:p w14:paraId="13F47E28" w14:textId="77777777" w:rsidR="006D1F7D" w:rsidRPr="006D1F7D" w:rsidRDefault="006D1F7D">
      <w:pPr>
        <w:pStyle w:val="ListParagraph"/>
        <w:numPr>
          <w:ilvl w:val="0"/>
          <w:numId w:val="9"/>
        </w:numPr>
      </w:pPr>
      <w:r w:rsidRPr="006D1F7D">
        <w:rPr>
          <w:b/>
          <w:bCs/>
        </w:rPr>
        <w:t>Security</w:t>
      </w:r>
      <w:r w:rsidRPr="006D1F7D">
        <w:t xml:space="preserve"> against fraudulent activities.</w:t>
      </w:r>
    </w:p>
    <w:p w14:paraId="25987803" w14:textId="77777777" w:rsidR="006D1F7D" w:rsidRDefault="006D1F7D" w:rsidP="006D1F7D">
      <w:pPr>
        <w:pStyle w:val="ListParagraph"/>
        <w:ind w:left="360"/>
        <w:rPr>
          <w:rtl/>
        </w:rPr>
      </w:pPr>
    </w:p>
    <w:p w14:paraId="6540CD66" w14:textId="77777777" w:rsidR="006D1F7D" w:rsidRDefault="006D1F7D" w:rsidP="006D1F7D">
      <w:pPr>
        <w:pStyle w:val="ListParagraph"/>
        <w:ind w:left="360"/>
        <w:rPr>
          <w:rtl/>
        </w:rPr>
      </w:pPr>
    </w:p>
    <w:p w14:paraId="0C63CE29" w14:textId="77777777" w:rsidR="00EF41D5" w:rsidRDefault="00EF41D5" w:rsidP="00EF41D5">
      <w:pPr>
        <w:pStyle w:val="ListParagraph"/>
        <w:ind w:left="360"/>
      </w:pPr>
      <w:r>
        <w:t>To address these challenges, there is a strong need for a solution that can automatically verify handwritten signatures with high precision, real-time performance, and robustness against forgeries. InkSentinel aims to fulfill this need using deep learning and mobile technologies.</w:t>
      </w:r>
    </w:p>
    <w:p w14:paraId="6BE8B4F6" w14:textId="77777777" w:rsidR="00EF41D5" w:rsidRDefault="00EF41D5" w:rsidP="00EF41D5">
      <w:pPr>
        <w:pStyle w:val="ListParagraph"/>
        <w:ind w:left="360"/>
      </w:pPr>
    </w:p>
    <w:p w14:paraId="70002012" w14:textId="597338CD" w:rsidR="006D1F7D" w:rsidRDefault="00EF41D5" w:rsidP="00EF41D5">
      <w:pPr>
        <w:pStyle w:val="ListParagraph"/>
        <w:ind w:left="360"/>
        <w:rPr>
          <w:rtl/>
        </w:rPr>
      </w:pPr>
      <w:r>
        <w:t>Additionally, the system includes an integrated AI-powered chatbot assistant, designed to enhance usability and user support. The chatbot can answer inquiries about the app and the broader topic of signature forgery in both Arabic and English, expanding accessibility. It is built using the advanced LLaMA 3.2 model, ensuring responsive, intelligent, and multilingual interactions that improve the overall user experience.</w:t>
      </w:r>
    </w:p>
    <w:p w14:paraId="4FDB4495" w14:textId="77777777" w:rsidR="008C1C99" w:rsidRDefault="008C1C99" w:rsidP="00AF3499">
      <w:pPr>
        <w:pStyle w:val="ListParagraph"/>
        <w:ind w:left="360"/>
        <w:rPr>
          <w:rtl/>
        </w:rPr>
      </w:pPr>
    </w:p>
    <w:p w14:paraId="29E2E438" w14:textId="77777777" w:rsidR="008C1C99" w:rsidRDefault="008C1C99" w:rsidP="00AF3499">
      <w:pPr>
        <w:pStyle w:val="ListParagraph"/>
        <w:ind w:left="360"/>
        <w:rPr>
          <w:rtl/>
        </w:rPr>
      </w:pPr>
    </w:p>
    <w:p w14:paraId="0059F4E4" w14:textId="77777777" w:rsidR="008C1C99" w:rsidRDefault="008C1C99" w:rsidP="00AF3499">
      <w:pPr>
        <w:pStyle w:val="ListParagraph"/>
        <w:ind w:left="360"/>
        <w:rPr>
          <w:rtl/>
        </w:rPr>
      </w:pPr>
    </w:p>
    <w:p w14:paraId="16147951" w14:textId="77777777" w:rsidR="008C1C99" w:rsidRDefault="008C1C99" w:rsidP="00AF3499">
      <w:pPr>
        <w:pStyle w:val="ListParagraph"/>
        <w:ind w:left="360"/>
        <w:rPr>
          <w:rtl/>
        </w:rPr>
      </w:pPr>
    </w:p>
    <w:p w14:paraId="41192FCC" w14:textId="77777777" w:rsidR="007B411E" w:rsidRDefault="007B411E" w:rsidP="0085149F"/>
    <w:p w14:paraId="7E4B7461" w14:textId="77777777" w:rsidR="001C3605" w:rsidRDefault="001C3605" w:rsidP="00AF3499">
      <w:pPr>
        <w:pStyle w:val="ListParagraph"/>
        <w:ind w:left="360"/>
        <w:rPr>
          <w:rtl/>
        </w:rPr>
      </w:pPr>
    </w:p>
    <w:p w14:paraId="7C0CF80C" w14:textId="57129428" w:rsidR="0085149F" w:rsidRDefault="00F43A21" w:rsidP="0085149F">
      <w:pPr>
        <w:pStyle w:val="ListParagraph"/>
        <w:numPr>
          <w:ilvl w:val="1"/>
          <w:numId w:val="1"/>
        </w:numPr>
        <w:rPr>
          <w:b/>
          <w:bCs/>
        </w:rPr>
      </w:pPr>
      <w:r w:rsidRPr="001C3605">
        <w:rPr>
          <w:b/>
          <w:bCs/>
        </w:rPr>
        <w:t>Objectives</w:t>
      </w:r>
    </w:p>
    <w:p w14:paraId="193F36F7" w14:textId="5AFE8481" w:rsidR="0085149F" w:rsidRDefault="0085149F" w:rsidP="0085149F">
      <w:pPr>
        <w:rPr>
          <w:rtl/>
        </w:rPr>
      </w:pPr>
    </w:p>
    <w:p w14:paraId="435438D9" w14:textId="4AA85FF1" w:rsidR="0085149F" w:rsidRDefault="0085149F">
      <w:pPr>
        <w:pStyle w:val="ListParagraph"/>
        <w:numPr>
          <w:ilvl w:val="0"/>
          <w:numId w:val="115"/>
        </w:numPr>
      </w:pPr>
      <w:r>
        <w:t>Main Objective:</w:t>
      </w:r>
    </w:p>
    <w:p w14:paraId="1115C2E3" w14:textId="77777777" w:rsidR="0085149F" w:rsidRDefault="0085149F">
      <w:pPr>
        <w:pStyle w:val="ListParagraph"/>
        <w:numPr>
          <w:ilvl w:val="0"/>
          <w:numId w:val="115"/>
        </w:numPr>
      </w:pPr>
      <w:r>
        <w:t>To develop a mobile application that uses deep learning techniques (Siamese Network with EfficientNet) to verify handwritten signatures in real time, thereby enhancing security, speed, and reliability in digital document authentication.</w:t>
      </w:r>
    </w:p>
    <w:p w14:paraId="0AE24114" w14:textId="77777777" w:rsidR="0085149F" w:rsidRDefault="0085149F" w:rsidP="0085149F">
      <w:pPr>
        <w:pStyle w:val="ListParagraph"/>
        <w:ind w:left="360"/>
      </w:pPr>
    </w:p>
    <w:p w14:paraId="24E7621A" w14:textId="34AC2BE9" w:rsidR="0085149F" w:rsidRDefault="0085149F" w:rsidP="0085149F">
      <w:r>
        <w:t>Specific Objectives:</w:t>
      </w:r>
    </w:p>
    <w:p w14:paraId="5BAB3E02" w14:textId="77777777" w:rsidR="0085149F" w:rsidRPr="0085149F" w:rsidRDefault="0085149F" w:rsidP="0085149F">
      <w:pPr>
        <w:ind w:left="360"/>
        <w:rPr>
          <w:b/>
          <w:bCs/>
        </w:rPr>
      </w:pPr>
      <w:r w:rsidRPr="0085149F">
        <w:rPr>
          <w:b/>
          <w:bCs/>
        </w:rPr>
        <w:t>Dataset Preparation</w:t>
      </w:r>
    </w:p>
    <w:p w14:paraId="5376C644" w14:textId="4C1D6522" w:rsidR="0085149F" w:rsidRDefault="0085149F">
      <w:pPr>
        <w:pStyle w:val="ListParagraph"/>
        <w:numPr>
          <w:ilvl w:val="0"/>
          <w:numId w:val="116"/>
        </w:numPr>
      </w:pPr>
      <w:r>
        <w:t>Collect a balanced dataset of genuine and forged signatures from reliable sources (e.g., Kaggle).</w:t>
      </w:r>
    </w:p>
    <w:p w14:paraId="511493BC" w14:textId="77777777" w:rsidR="0085149F" w:rsidRDefault="0085149F">
      <w:pPr>
        <w:pStyle w:val="ListParagraph"/>
        <w:numPr>
          <w:ilvl w:val="0"/>
          <w:numId w:val="116"/>
        </w:numPr>
      </w:pPr>
      <w:r>
        <w:t>Perform preprocessing such as resizing, grayscale conversion, and noise removal.</w:t>
      </w:r>
    </w:p>
    <w:p w14:paraId="3DB38106" w14:textId="77777777" w:rsidR="00013C96" w:rsidRDefault="00013C96" w:rsidP="00013C96">
      <w:pPr>
        <w:pStyle w:val="ListParagraph"/>
      </w:pPr>
    </w:p>
    <w:p w14:paraId="211257FC" w14:textId="1A6EF2E5" w:rsidR="0085149F" w:rsidRPr="0085149F" w:rsidRDefault="0085149F" w:rsidP="00013C96">
      <w:r w:rsidRPr="00013C96">
        <w:rPr>
          <w:rFonts w:hint="cs"/>
          <w:b/>
          <w:bCs/>
          <w:rtl/>
        </w:rPr>
        <w:t xml:space="preserve"> </w:t>
      </w:r>
      <w:r w:rsidRPr="00013C96">
        <w:rPr>
          <w:b/>
          <w:bCs/>
        </w:rPr>
        <w:t>Model Development</w:t>
      </w:r>
    </w:p>
    <w:p w14:paraId="57C617A4" w14:textId="6AEB4ED3" w:rsidR="0085149F" w:rsidRDefault="0085149F">
      <w:pPr>
        <w:pStyle w:val="ListParagraph"/>
        <w:numPr>
          <w:ilvl w:val="0"/>
          <w:numId w:val="117"/>
        </w:numPr>
      </w:pPr>
      <w:r>
        <w:t>Design a Siamese Neural Network architecture with EfficientNet as a backbone.</w:t>
      </w:r>
    </w:p>
    <w:p w14:paraId="6585D826" w14:textId="603BF17B" w:rsidR="0085149F" w:rsidRDefault="0085149F">
      <w:pPr>
        <w:pStyle w:val="ListParagraph"/>
        <w:numPr>
          <w:ilvl w:val="0"/>
          <w:numId w:val="117"/>
        </w:numPr>
      </w:pPr>
      <w:r>
        <w:t>Train and validate the model to distinguish between genuine and forged signatures.</w:t>
      </w:r>
    </w:p>
    <w:p w14:paraId="5AC22762" w14:textId="77777777" w:rsidR="0085149F" w:rsidRDefault="0085149F" w:rsidP="0085149F">
      <w:pPr>
        <w:pStyle w:val="ListParagraph"/>
        <w:ind w:left="360"/>
      </w:pPr>
    </w:p>
    <w:p w14:paraId="656DC4EC" w14:textId="7BFBB5F2" w:rsidR="0085149F" w:rsidRPr="0085149F" w:rsidRDefault="0085149F" w:rsidP="0085149F">
      <w:pPr>
        <w:rPr>
          <w:b/>
          <w:bCs/>
        </w:rPr>
      </w:pPr>
      <w:r>
        <w:rPr>
          <w:rFonts w:hint="cs"/>
          <w:b/>
          <w:bCs/>
          <w:rtl/>
        </w:rPr>
        <w:t xml:space="preserve"> </w:t>
      </w:r>
      <w:r w:rsidRPr="0085149F">
        <w:rPr>
          <w:b/>
          <w:bCs/>
        </w:rPr>
        <w:t>Mobile Application Development</w:t>
      </w:r>
    </w:p>
    <w:p w14:paraId="3F288845" w14:textId="76ABED32" w:rsidR="0085149F" w:rsidRDefault="0085149F">
      <w:pPr>
        <w:pStyle w:val="ListParagraph"/>
        <w:numPr>
          <w:ilvl w:val="0"/>
          <w:numId w:val="118"/>
        </w:numPr>
      </w:pPr>
      <w:r>
        <w:t>Build a user-friendly mobile application using Flutter for Android and iOS platforms.</w:t>
      </w:r>
    </w:p>
    <w:p w14:paraId="0A8E5D48" w14:textId="77777777" w:rsidR="0085149F" w:rsidRDefault="0085149F">
      <w:pPr>
        <w:pStyle w:val="ListParagraph"/>
        <w:numPr>
          <w:ilvl w:val="0"/>
          <w:numId w:val="118"/>
        </w:numPr>
      </w:pPr>
      <w:r>
        <w:t>Enable signature input via camera or gallery.</w:t>
      </w:r>
    </w:p>
    <w:p w14:paraId="4B400469" w14:textId="77777777" w:rsidR="0085149F" w:rsidRDefault="0085149F" w:rsidP="0085149F">
      <w:pPr>
        <w:pStyle w:val="ListParagraph"/>
      </w:pPr>
    </w:p>
    <w:p w14:paraId="23572B22" w14:textId="2F982CCE" w:rsidR="0085149F" w:rsidRPr="0085149F" w:rsidRDefault="0085149F" w:rsidP="0085149F">
      <w:r w:rsidRPr="0085149F">
        <w:rPr>
          <w:rFonts w:hint="cs"/>
          <w:b/>
          <w:bCs/>
          <w:rtl/>
        </w:rPr>
        <w:t xml:space="preserve">  </w:t>
      </w:r>
      <w:r w:rsidRPr="0085149F">
        <w:rPr>
          <w:b/>
          <w:bCs/>
        </w:rPr>
        <w:t>Backend and Deployment</w:t>
      </w:r>
    </w:p>
    <w:p w14:paraId="621E7D08" w14:textId="6B47D6AF" w:rsidR="0085149F" w:rsidRDefault="0085149F">
      <w:pPr>
        <w:pStyle w:val="ListParagraph"/>
        <w:numPr>
          <w:ilvl w:val="0"/>
          <w:numId w:val="119"/>
        </w:numPr>
      </w:pPr>
      <w:r>
        <w:t>Deploy the trained model using Flask as a RESTful API.</w:t>
      </w:r>
    </w:p>
    <w:p w14:paraId="46AF9943" w14:textId="3E03D709" w:rsidR="0085149F" w:rsidRDefault="0085149F">
      <w:pPr>
        <w:pStyle w:val="ListParagraph"/>
        <w:numPr>
          <w:ilvl w:val="0"/>
          <w:numId w:val="119"/>
        </w:numPr>
      </w:pPr>
      <w:r>
        <w:t>Convert the model to TorchScript for efficient execution.</w:t>
      </w:r>
    </w:p>
    <w:p w14:paraId="599774C2" w14:textId="77777777" w:rsidR="0085149F" w:rsidRDefault="0085149F" w:rsidP="0085149F">
      <w:pPr>
        <w:pStyle w:val="ListParagraph"/>
        <w:ind w:left="360"/>
      </w:pPr>
    </w:p>
    <w:p w14:paraId="22671304" w14:textId="3EB13702" w:rsidR="0085149F" w:rsidRPr="0085149F" w:rsidRDefault="0085149F" w:rsidP="0085149F">
      <w:pPr>
        <w:rPr>
          <w:b/>
          <w:bCs/>
        </w:rPr>
      </w:pPr>
      <w:r w:rsidRPr="0085149F">
        <w:rPr>
          <w:b/>
          <w:bCs/>
        </w:rPr>
        <w:t>Integration with Firebase</w:t>
      </w:r>
    </w:p>
    <w:p w14:paraId="67514071" w14:textId="345D37A2" w:rsidR="0085149F" w:rsidRDefault="0085149F">
      <w:pPr>
        <w:pStyle w:val="ListParagraph"/>
        <w:numPr>
          <w:ilvl w:val="0"/>
          <w:numId w:val="120"/>
        </w:numPr>
      </w:pPr>
      <w:r>
        <w:t>Implement user authentication (sign-up/login).</w:t>
      </w:r>
    </w:p>
    <w:p w14:paraId="3A61ACD3" w14:textId="772C00A3" w:rsidR="0085149F" w:rsidRDefault="0085149F">
      <w:pPr>
        <w:pStyle w:val="ListParagraph"/>
        <w:numPr>
          <w:ilvl w:val="0"/>
          <w:numId w:val="120"/>
        </w:numPr>
      </w:pPr>
      <w:r>
        <w:t>Securely store signature records and verification history.</w:t>
      </w:r>
    </w:p>
    <w:p w14:paraId="3C6E1C7B" w14:textId="77777777" w:rsidR="0085149F" w:rsidRDefault="0085149F" w:rsidP="0085149F">
      <w:pPr>
        <w:pStyle w:val="ListParagraph"/>
        <w:ind w:left="360"/>
      </w:pPr>
    </w:p>
    <w:p w14:paraId="6747811C" w14:textId="77777777" w:rsidR="0085149F" w:rsidRPr="0085149F" w:rsidRDefault="0085149F" w:rsidP="0085149F">
      <w:pPr>
        <w:rPr>
          <w:b/>
          <w:bCs/>
        </w:rPr>
      </w:pPr>
      <w:r w:rsidRPr="0085149F">
        <w:rPr>
          <w:b/>
          <w:bCs/>
        </w:rPr>
        <w:t>Evaluation and Optimization</w:t>
      </w:r>
    </w:p>
    <w:p w14:paraId="3D30F4A0" w14:textId="6E2175A8" w:rsidR="0085149F" w:rsidRDefault="0085149F">
      <w:pPr>
        <w:pStyle w:val="ListParagraph"/>
        <w:numPr>
          <w:ilvl w:val="0"/>
          <w:numId w:val="121"/>
        </w:numPr>
      </w:pPr>
      <w:r>
        <w:t>Use performance metrics (accuracy, loss, confusion matrix) to assess model reliability.</w:t>
      </w:r>
    </w:p>
    <w:p w14:paraId="1A2575B8" w14:textId="14ABA565" w:rsidR="0085149F" w:rsidRDefault="0085149F">
      <w:pPr>
        <w:pStyle w:val="ListParagraph"/>
        <w:numPr>
          <w:ilvl w:val="0"/>
          <w:numId w:val="121"/>
        </w:numPr>
      </w:pPr>
      <w:r>
        <w:t>Optimize for low latency and mobile responsiveness.</w:t>
      </w:r>
    </w:p>
    <w:p w14:paraId="320B3495" w14:textId="77777777" w:rsidR="00013C96" w:rsidRDefault="00013C96" w:rsidP="00013C96">
      <w:pPr>
        <w:rPr>
          <w:rtl/>
        </w:rPr>
      </w:pPr>
    </w:p>
    <w:p w14:paraId="74A9B26E" w14:textId="77777777" w:rsidR="00013C96" w:rsidRDefault="00013C96" w:rsidP="00013C96"/>
    <w:p w14:paraId="2A21D449" w14:textId="77777777" w:rsidR="0085149F" w:rsidRDefault="0085149F" w:rsidP="0085149F">
      <w:pPr>
        <w:pStyle w:val="ListParagraph"/>
        <w:ind w:left="360"/>
      </w:pPr>
    </w:p>
    <w:p w14:paraId="6ED9B016" w14:textId="2666528D" w:rsidR="0085149F" w:rsidRPr="00013C96" w:rsidRDefault="0085149F" w:rsidP="00013C96">
      <w:pPr>
        <w:rPr>
          <w:b/>
          <w:bCs/>
        </w:rPr>
      </w:pPr>
      <w:r w:rsidRPr="00013C96">
        <w:rPr>
          <w:b/>
          <w:bCs/>
        </w:rPr>
        <w:t xml:space="preserve"> AI Chatbot Integration</w:t>
      </w:r>
    </w:p>
    <w:p w14:paraId="30452558" w14:textId="77777777" w:rsidR="0085149F" w:rsidRDefault="0085149F" w:rsidP="0085149F">
      <w:pPr>
        <w:pStyle w:val="ListParagraph"/>
        <w:ind w:left="360"/>
      </w:pPr>
    </w:p>
    <w:p w14:paraId="67B6636E" w14:textId="17F4D4CF" w:rsidR="0085149F" w:rsidRDefault="0085149F">
      <w:pPr>
        <w:pStyle w:val="ListParagraph"/>
        <w:numPr>
          <w:ilvl w:val="0"/>
          <w:numId w:val="115"/>
        </w:numPr>
      </w:pPr>
      <w:r>
        <w:t>Design an intelligent assistant to enhance user interaction by providing real-time support related to the app’s features and signature forgery topics.</w:t>
      </w:r>
    </w:p>
    <w:p w14:paraId="5B115138" w14:textId="2694B6C2" w:rsidR="0085149F" w:rsidRDefault="0085149F">
      <w:pPr>
        <w:pStyle w:val="ListParagraph"/>
        <w:numPr>
          <w:ilvl w:val="0"/>
          <w:numId w:val="115"/>
        </w:numPr>
      </w:pPr>
      <w:r>
        <w:t>Ensure bilingual functionality, enabling seamless communication in both Arabic and English for broader reach.</w:t>
      </w:r>
    </w:p>
    <w:p w14:paraId="2E00AEE2" w14:textId="3233F4BD" w:rsidR="008E4F7B" w:rsidRDefault="0085149F">
      <w:pPr>
        <w:pStyle w:val="ListParagraph"/>
        <w:numPr>
          <w:ilvl w:val="0"/>
          <w:numId w:val="115"/>
        </w:numPr>
        <w:rPr>
          <w:rtl/>
        </w:rPr>
      </w:pPr>
      <w:r>
        <w:t>Leverage the advanced LLaMA 3.2 model to deliver smart, context-aware, and linguistically adaptive responses</w:t>
      </w:r>
    </w:p>
    <w:p w14:paraId="6B41F009" w14:textId="77777777" w:rsidR="008E4F7B" w:rsidRDefault="008E4F7B" w:rsidP="00AF3499">
      <w:pPr>
        <w:pStyle w:val="ListParagraph"/>
        <w:ind w:left="360"/>
        <w:rPr>
          <w:rtl/>
        </w:rPr>
      </w:pPr>
    </w:p>
    <w:p w14:paraId="5BA2849A" w14:textId="77777777" w:rsidR="008E4F7B" w:rsidRDefault="008E4F7B" w:rsidP="00AF3499">
      <w:pPr>
        <w:pStyle w:val="ListParagraph"/>
        <w:ind w:left="360"/>
        <w:rPr>
          <w:rtl/>
        </w:rPr>
      </w:pPr>
    </w:p>
    <w:p w14:paraId="70B82AE7" w14:textId="77777777" w:rsidR="008C1C99" w:rsidRDefault="008C1C99" w:rsidP="00013C96"/>
    <w:p w14:paraId="6452C7D7" w14:textId="77777777" w:rsidR="00520B41" w:rsidRPr="003150BE" w:rsidRDefault="00520B41">
      <w:pPr>
        <w:pStyle w:val="ListParagraph"/>
        <w:numPr>
          <w:ilvl w:val="1"/>
          <w:numId w:val="1"/>
        </w:numPr>
        <w:rPr>
          <w:b/>
          <w:bCs/>
        </w:rPr>
      </w:pPr>
      <w:r w:rsidRPr="003150BE">
        <w:rPr>
          <w:b/>
          <w:bCs/>
        </w:rPr>
        <w:t xml:space="preserve">Brief overview of the proposed solution.  </w:t>
      </w:r>
    </w:p>
    <w:p w14:paraId="7A21BC66" w14:textId="43F72EEF" w:rsidR="008C1C99" w:rsidRDefault="00013C96" w:rsidP="00013C96">
      <w:pPr>
        <w:rPr>
          <w:rtl/>
        </w:rPr>
      </w:pPr>
      <w:r w:rsidRPr="00013C96">
        <w:rPr>
          <w:b/>
          <w:bCs/>
        </w:rPr>
        <w:t>InkSentinel</w:t>
      </w:r>
      <w:r w:rsidRPr="00013C96">
        <w:t xml:space="preserve"> is a mobile application designed to verify handwritten signatures in real time using advanced deep learning models.</w:t>
      </w:r>
    </w:p>
    <w:p w14:paraId="7B457DA7" w14:textId="77777777" w:rsidR="008C1C99" w:rsidRDefault="008C1C99" w:rsidP="008C1C99">
      <w:pPr>
        <w:rPr>
          <w:rtl/>
        </w:rPr>
      </w:pPr>
      <w:r w:rsidRPr="008C1C99">
        <w:t>Key components include:</w:t>
      </w:r>
    </w:p>
    <w:p w14:paraId="4E025C23" w14:textId="77777777" w:rsidR="00013C96" w:rsidRDefault="00013C96">
      <w:pPr>
        <w:pStyle w:val="ListParagraph"/>
        <w:numPr>
          <w:ilvl w:val="0"/>
          <w:numId w:val="122"/>
        </w:numPr>
      </w:pPr>
      <w:r w:rsidRPr="00013C96">
        <w:rPr>
          <w:b/>
          <w:bCs/>
        </w:rPr>
        <w:t>Siamese Neural Network</w:t>
      </w:r>
      <w:r>
        <w:t xml:space="preserve"> – Compares pairs of signature images based on learned structural and spatial features.</w:t>
      </w:r>
    </w:p>
    <w:p w14:paraId="4B958DB2" w14:textId="77777777" w:rsidR="00013C96" w:rsidRDefault="00013C96">
      <w:pPr>
        <w:pStyle w:val="ListParagraph"/>
        <w:numPr>
          <w:ilvl w:val="0"/>
          <w:numId w:val="122"/>
        </w:numPr>
      </w:pPr>
      <w:r w:rsidRPr="00013C96">
        <w:rPr>
          <w:b/>
          <w:bCs/>
        </w:rPr>
        <w:t>EfficientNet</w:t>
      </w:r>
      <w:r>
        <w:t xml:space="preserve"> – Acts as the feature extractor, improving classification speed and accuracy.</w:t>
      </w:r>
    </w:p>
    <w:p w14:paraId="4369BD7B" w14:textId="77777777" w:rsidR="00013C96" w:rsidRDefault="00013C96">
      <w:pPr>
        <w:pStyle w:val="ListParagraph"/>
        <w:numPr>
          <w:ilvl w:val="0"/>
          <w:numId w:val="122"/>
        </w:numPr>
      </w:pPr>
      <w:r w:rsidRPr="00013C96">
        <w:rPr>
          <w:b/>
          <w:bCs/>
        </w:rPr>
        <w:t xml:space="preserve">Flutter </w:t>
      </w:r>
      <w:r>
        <w:t>– Provides a consistent cross-platform interface for capturing and verifying signatures.</w:t>
      </w:r>
    </w:p>
    <w:p w14:paraId="4A96ED07" w14:textId="77777777" w:rsidR="00013C96" w:rsidRDefault="00013C96">
      <w:pPr>
        <w:pStyle w:val="ListParagraph"/>
        <w:numPr>
          <w:ilvl w:val="0"/>
          <w:numId w:val="122"/>
        </w:numPr>
      </w:pPr>
      <w:r w:rsidRPr="00013C96">
        <w:rPr>
          <w:b/>
          <w:bCs/>
        </w:rPr>
        <w:t>Firebase</w:t>
      </w:r>
      <w:r>
        <w:t xml:space="preserve"> – Manages user authentication and secure data storage.</w:t>
      </w:r>
    </w:p>
    <w:p w14:paraId="1B0FFB1D" w14:textId="77777777" w:rsidR="00013C96" w:rsidRDefault="00013C96">
      <w:pPr>
        <w:pStyle w:val="ListParagraph"/>
        <w:numPr>
          <w:ilvl w:val="0"/>
          <w:numId w:val="122"/>
        </w:numPr>
      </w:pPr>
      <w:r w:rsidRPr="00013C96">
        <w:rPr>
          <w:b/>
          <w:bCs/>
        </w:rPr>
        <w:t>RESTful API with Flask</w:t>
      </w:r>
      <w:r>
        <w:t xml:space="preserve"> – Handles model inference and backend communication.</w:t>
      </w:r>
    </w:p>
    <w:p w14:paraId="4F214BA5" w14:textId="77777777" w:rsidR="00013C96" w:rsidRPr="008C1C99" w:rsidRDefault="00013C96">
      <w:pPr>
        <w:pStyle w:val="ListParagraph"/>
        <w:numPr>
          <w:ilvl w:val="0"/>
          <w:numId w:val="122"/>
        </w:numPr>
      </w:pPr>
      <w:r w:rsidRPr="00013C96">
        <w:rPr>
          <w:b/>
          <w:bCs/>
        </w:rPr>
        <w:t>Multilingual AI Chatbot</w:t>
      </w:r>
      <w:r>
        <w:t xml:space="preserve"> – Powered by LLaMA 3.2, this intelligent assistant answers user queries about the app and signature forgery in both Arabic and English, ensuring accessible and informed user interaction.</w:t>
      </w:r>
    </w:p>
    <w:p w14:paraId="1A15B661" w14:textId="77777777" w:rsidR="00013C96" w:rsidRPr="008C1C99" w:rsidRDefault="00013C96" w:rsidP="008C1C99"/>
    <w:p w14:paraId="33F25F63" w14:textId="77777777" w:rsidR="008C1C99" w:rsidRPr="008C1C99" w:rsidRDefault="008C1C99" w:rsidP="008C1C99">
      <w:pPr>
        <w:ind w:left="360"/>
      </w:pPr>
    </w:p>
    <w:p w14:paraId="37E5FB52" w14:textId="36F08E8D" w:rsidR="008C1C99" w:rsidRDefault="00013C96" w:rsidP="008C1C99">
      <w:r w:rsidRPr="00013C96">
        <w:t>The app preprocesses signature images to adjust for environmental factors and delivers verification results within seconds, offering a fast, intelligent, and reliable solution for financial institutions, legal organizations, and individuals.</w:t>
      </w:r>
    </w:p>
    <w:p w14:paraId="0CE73855" w14:textId="77777777" w:rsidR="00ED7EDF" w:rsidRDefault="00ED7EDF" w:rsidP="00F43A21">
      <w:pPr>
        <w:pStyle w:val="Title"/>
      </w:pPr>
      <w:r>
        <w:br w:type="page"/>
      </w:r>
    </w:p>
    <w:p w14:paraId="1D68C98E" w14:textId="77777777" w:rsidR="00ED7EDF" w:rsidRDefault="00ED7EDF" w:rsidP="00ED7EDF">
      <w:pPr>
        <w:pStyle w:val="Title"/>
        <w:jc w:val="center"/>
      </w:pPr>
    </w:p>
    <w:p w14:paraId="58091AA9" w14:textId="77777777" w:rsidR="00ED7EDF" w:rsidRDefault="00ED7EDF" w:rsidP="00ED7EDF">
      <w:pPr>
        <w:pStyle w:val="Title"/>
        <w:jc w:val="center"/>
      </w:pPr>
    </w:p>
    <w:p w14:paraId="7050A992" w14:textId="77777777" w:rsidR="00ED7EDF" w:rsidRDefault="00ED7EDF" w:rsidP="00ED7EDF">
      <w:pPr>
        <w:pStyle w:val="Title"/>
        <w:jc w:val="center"/>
      </w:pPr>
    </w:p>
    <w:p w14:paraId="6186409F" w14:textId="77777777" w:rsidR="00ED7EDF" w:rsidRDefault="00ED7EDF" w:rsidP="00ED7EDF">
      <w:pPr>
        <w:pStyle w:val="Title"/>
        <w:jc w:val="center"/>
      </w:pPr>
    </w:p>
    <w:p w14:paraId="7669F3E4" w14:textId="77777777" w:rsidR="00F43A21" w:rsidRPr="00F43A21" w:rsidRDefault="00F43A21" w:rsidP="00F43A21"/>
    <w:p w14:paraId="59BE73C1" w14:textId="77777777" w:rsidR="00ED7EDF" w:rsidRPr="00520B41" w:rsidRDefault="00ED7EDF" w:rsidP="00ED7EDF">
      <w:pPr>
        <w:pStyle w:val="Chaptertitle1"/>
      </w:pPr>
      <w:r w:rsidRPr="00520B41">
        <w:t xml:space="preserve">Chapter </w:t>
      </w:r>
      <w:r>
        <w:t>2</w:t>
      </w:r>
    </w:p>
    <w:p w14:paraId="7A6B8BC0" w14:textId="77777777" w:rsidR="00ED7EDF" w:rsidRDefault="00ED7EDF" w:rsidP="00F43A21">
      <w:pPr>
        <w:pStyle w:val="Chaptertitle"/>
      </w:pPr>
      <w:bookmarkStart w:id="3" w:name="_Toc197463973"/>
      <w:r w:rsidRPr="00ED7EDF">
        <w:t>Literature Review / Related Work</w:t>
      </w:r>
      <w:bookmarkEnd w:id="3"/>
      <w:r w:rsidRPr="00ED7EDF">
        <w:t xml:space="preserve">  </w:t>
      </w:r>
      <w:r>
        <w:br w:type="page"/>
      </w:r>
    </w:p>
    <w:p w14:paraId="0ADD4063" w14:textId="77777777" w:rsidR="001C3605" w:rsidRDefault="001C3605" w:rsidP="00ED7EDF"/>
    <w:p w14:paraId="64FBBE59" w14:textId="77777777" w:rsidR="001C3605" w:rsidRDefault="001C3605" w:rsidP="00ED7EDF"/>
    <w:p w14:paraId="28C258DD" w14:textId="77777777" w:rsidR="00BE0C22" w:rsidRDefault="00BE0C22" w:rsidP="00BE0C22">
      <w:pPr>
        <w:rPr>
          <w:b/>
          <w:bCs/>
        </w:rPr>
      </w:pPr>
      <w:r>
        <w:t>-</w:t>
      </w:r>
      <w:r w:rsidRPr="008B604D">
        <w:rPr>
          <w:b/>
          <w:bCs/>
        </w:rPr>
        <w:t xml:space="preserve"> </w:t>
      </w:r>
      <w:r w:rsidRPr="00EA318F">
        <w:rPr>
          <w:b/>
          <w:bCs/>
        </w:rPr>
        <w:t>Summary of Existing Research and Technologies Related to InkSeninel.</w:t>
      </w:r>
    </w:p>
    <w:p w14:paraId="42D7EBC7" w14:textId="77777777" w:rsidR="00BE0C22" w:rsidRDefault="00BE0C22" w:rsidP="00BE0C22">
      <w:pPr>
        <w:rPr>
          <w:b/>
          <w:bCs/>
        </w:rPr>
      </w:pPr>
    </w:p>
    <w:p w14:paraId="707D14CC" w14:textId="0BBA22AF" w:rsidR="00BE0C22" w:rsidRDefault="00BE0C22">
      <w:pPr>
        <w:numPr>
          <w:ilvl w:val="0"/>
          <w:numId w:val="60"/>
        </w:numPr>
        <w:spacing w:line="360" w:lineRule="auto"/>
      </w:pPr>
      <w:r w:rsidRPr="00FE47BB">
        <w:rPr>
          <w:b/>
          <w:bCs/>
        </w:rPr>
        <w:t>Cross-Platform Compatibility</w:t>
      </w:r>
      <w:r w:rsidRPr="00FE47BB">
        <w:br/>
      </w:r>
      <w:r w:rsidR="00013C96" w:rsidRPr="00013C96">
        <w:t>Flutter enables the deployment of the application across Android, iOS, web, and desktop using a single codebase. This reduces development complexity while ensuring a consistent and accessible experience across various devices.</w:t>
      </w:r>
    </w:p>
    <w:p w14:paraId="0993B858" w14:textId="77777777" w:rsidR="00BE0C22" w:rsidRPr="00FE47BB" w:rsidRDefault="00BE0C22" w:rsidP="00BE0C22">
      <w:pPr>
        <w:spacing w:line="360" w:lineRule="auto"/>
      </w:pPr>
    </w:p>
    <w:p w14:paraId="0313C08B" w14:textId="68CC71AE" w:rsidR="00BE0C22" w:rsidRDefault="00013C96">
      <w:pPr>
        <w:numPr>
          <w:ilvl w:val="0"/>
          <w:numId w:val="60"/>
        </w:numPr>
        <w:spacing w:line="360" w:lineRule="auto"/>
      </w:pPr>
      <w:r w:rsidRPr="00013C96">
        <w:rPr>
          <w:b/>
          <w:bCs/>
        </w:rPr>
        <w:t>Seamless Deep Learning Integration</w:t>
      </w:r>
      <w:r w:rsidR="00BE0C22" w:rsidRPr="00FE47BB">
        <w:br/>
      </w:r>
      <w:r w:rsidRPr="00013C96">
        <w:t>The app connects smoothly with models built in TensorFlow Lite or PyTorch Mobile via Flutter’s platform channels. This allows on-device inference with efficient resource usage, while the interface reflects model status and results through interactive animations for improved user engagement.</w:t>
      </w:r>
    </w:p>
    <w:p w14:paraId="307803F3" w14:textId="23ED6E66" w:rsidR="00BE0C22" w:rsidRDefault="00013C96">
      <w:pPr>
        <w:numPr>
          <w:ilvl w:val="0"/>
          <w:numId w:val="60"/>
        </w:numPr>
        <w:spacing w:line="360" w:lineRule="auto"/>
      </w:pPr>
      <w:r w:rsidRPr="000B6C1A">
        <w:rPr>
          <w:b/>
          <w:bCs/>
        </w:rPr>
        <w:t>Modern UI/UX Design</w:t>
      </w:r>
      <w:r w:rsidR="00BE0C22" w:rsidRPr="00FE47BB">
        <w:br/>
      </w:r>
      <w:r w:rsidR="000B6C1A" w:rsidRPr="000B6C1A">
        <w:t>Flutter’s widget system enables the creation of a responsive and visually engaging interface. Features include animated loading indicators during verification, mode-switch transitions, and intuitive layouts—ensuring usability for users in banking, legal, and government contexts.</w:t>
      </w:r>
    </w:p>
    <w:p w14:paraId="073C599F" w14:textId="77777777" w:rsidR="00BE0C22" w:rsidRDefault="00BE0C22" w:rsidP="00BE0C22"/>
    <w:p w14:paraId="3146E228" w14:textId="77777777" w:rsidR="00BE0C22" w:rsidRDefault="00BE0C22" w:rsidP="00BE0C22">
      <w:pPr>
        <w:spacing w:line="278" w:lineRule="auto"/>
      </w:pPr>
      <w:r>
        <w:br w:type="page"/>
      </w:r>
    </w:p>
    <w:p w14:paraId="075EF79E" w14:textId="77777777" w:rsidR="001C3605" w:rsidRDefault="001C3605" w:rsidP="00BE0C22">
      <w:pPr>
        <w:spacing w:line="360" w:lineRule="auto"/>
      </w:pPr>
    </w:p>
    <w:p w14:paraId="614E2F21" w14:textId="77777777" w:rsidR="007B411E" w:rsidRPr="00FE47BB" w:rsidRDefault="007B411E" w:rsidP="00BE0C22">
      <w:pPr>
        <w:spacing w:line="360" w:lineRule="auto"/>
      </w:pPr>
    </w:p>
    <w:p w14:paraId="0F72F0D0" w14:textId="730DB543" w:rsidR="00BE0C22" w:rsidRDefault="000B6C1A">
      <w:pPr>
        <w:numPr>
          <w:ilvl w:val="0"/>
          <w:numId w:val="60"/>
        </w:numPr>
        <w:spacing w:line="360" w:lineRule="auto"/>
      </w:pPr>
      <w:r w:rsidRPr="000B6C1A">
        <w:rPr>
          <w:b/>
          <w:bCs/>
        </w:rPr>
        <w:t>Security-Centric Architecture</w:t>
      </w:r>
      <w:r w:rsidR="00BE0C22" w:rsidRPr="00FE47BB">
        <w:br/>
      </w:r>
      <w:r w:rsidRPr="000B6C1A">
        <w:t>InkSentinel prioritizes data protection through Two-Factor Authentication (2FA), encrypted local storage, and secure API communications. Users are guided via clear visual cues (e.g., animated confirmations or alerts) during sensitive operations such as signature submission or result retrieval.</w:t>
      </w:r>
    </w:p>
    <w:p w14:paraId="478D1DA6" w14:textId="77777777" w:rsidR="00BE0C22" w:rsidRPr="00FE47BB" w:rsidRDefault="00BE0C22" w:rsidP="00BE0C22">
      <w:pPr>
        <w:spacing w:line="360" w:lineRule="auto"/>
      </w:pPr>
    </w:p>
    <w:p w14:paraId="0BB74B17" w14:textId="708B77C9" w:rsidR="00BE0C22" w:rsidRDefault="000B6C1A">
      <w:pPr>
        <w:numPr>
          <w:ilvl w:val="0"/>
          <w:numId w:val="60"/>
        </w:numPr>
        <w:spacing w:line="360" w:lineRule="auto"/>
      </w:pPr>
      <w:r w:rsidRPr="000B6C1A">
        <w:rPr>
          <w:b/>
          <w:bCs/>
        </w:rPr>
        <w:t>Agile Development and Iteration</w:t>
      </w:r>
      <w:r w:rsidR="00BE0C22" w:rsidRPr="00FE47BB">
        <w:br/>
      </w:r>
      <w:r w:rsidRPr="000B6C1A">
        <w:t>With Flutter’s hot reload and integration of libraries like flutter_animate, Rive, and Lottie, developers can rapidly refine features and deploy updates that improve the model interface, logic, and user feedback mechanisms.</w:t>
      </w:r>
    </w:p>
    <w:p w14:paraId="45B571AD" w14:textId="77777777" w:rsidR="000B6C1A" w:rsidRDefault="000B6C1A" w:rsidP="000B6C1A">
      <w:pPr>
        <w:spacing w:line="360" w:lineRule="auto"/>
      </w:pPr>
    </w:p>
    <w:p w14:paraId="500D6E56" w14:textId="71497A64" w:rsidR="00BE0C22" w:rsidRDefault="000B6C1A">
      <w:pPr>
        <w:numPr>
          <w:ilvl w:val="0"/>
          <w:numId w:val="60"/>
        </w:numPr>
        <w:spacing w:line="360" w:lineRule="auto"/>
      </w:pPr>
      <w:r w:rsidRPr="000B6C1A">
        <w:rPr>
          <w:b/>
          <w:bCs/>
        </w:rPr>
        <w:t>Deep Learning for Forgery Detection</w:t>
      </w:r>
      <w:r w:rsidR="00BE0C22" w:rsidRPr="00FE47BB">
        <w:br/>
      </w:r>
      <w:r w:rsidRPr="000B6C1A">
        <w:t>At the system’s core are advanced deep learning models including Siamese Networks and CNN variants. These models excel in extracting fine-grained spatial patterns—such as stroke direction, pen pressure, and speed—that are key in differentiating genuine signatures from forgeries.</w:t>
      </w:r>
    </w:p>
    <w:p w14:paraId="2E4EA8D1" w14:textId="77777777" w:rsidR="00BE0C22" w:rsidRPr="00FE47BB" w:rsidRDefault="00BE0C22" w:rsidP="00BE0C22">
      <w:pPr>
        <w:spacing w:line="360" w:lineRule="auto"/>
      </w:pPr>
    </w:p>
    <w:p w14:paraId="1AAF3005" w14:textId="6B58761F" w:rsidR="00BE0C22" w:rsidRDefault="000B6C1A">
      <w:pPr>
        <w:numPr>
          <w:ilvl w:val="0"/>
          <w:numId w:val="60"/>
        </w:numPr>
        <w:spacing w:line="360" w:lineRule="auto"/>
      </w:pPr>
      <w:r w:rsidRPr="000B6C1A">
        <w:rPr>
          <w:b/>
          <w:bCs/>
        </w:rPr>
        <w:t>Real-Time Visual Classification Feedback</w:t>
      </w:r>
      <w:r w:rsidR="00BE0C22" w:rsidRPr="00FE47BB">
        <w:br/>
      </w:r>
      <w:r w:rsidRPr="000B6C1A">
        <w:t>Signatures are categorized as “genuine” or “forged” using convolutional networks, with the results visualized using animated UI elements like green checkmarks or red warning icons. These visual cues help users quickly understand and trust the AI’s decisions.</w:t>
      </w:r>
    </w:p>
    <w:p w14:paraId="4DD1FE57" w14:textId="77777777" w:rsidR="00BE0C22" w:rsidRDefault="00BE0C22" w:rsidP="00BE0C22">
      <w:pPr>
        <w:pStyle w:val="ListParagraph"/>
      </w:pPr>
    </w:p>
    <w:p w14:paraId="0C17373C" w14:textId="77777777" w:rsidR="00BE0C22" w:rsidRDefault="00BE0C22" w:rsidP="00BE0C22">
      <w:pPr>
        <w:pStyle w:val="ListParagraph"/>
      </w:pPr>
    </w:p>
    <w:p w14:paraId="71AEB44A" w14:textId="77777777" w:rsidR="00BE0C22" w:rsidRDefault="00BE0C22" w:rsidP="00BE0C22">
      <w:pPr>
        <w:pStyle w:val="ListParagraph"/>
      </w:pPr>
    </w:p>
    <w:p w14:paraId="56475D43" w14:textId="77777777" w:rsidR="001C3605" w:rsidRDefault="001C3605" w:rsidP="00BE0C22">
      <w:pPr>
        <w:pStyle w:val="ListParagraph"/>
      </w:pPr>
    </w:p>
    <w:p w14:paraId="0AD1C037" w14:textId="77777777" w:rsidR="007B411E" w:rsidRDefault="007B411E" w:rsidP="00BE0C22">
      <w:pPr>
        <w:pStyle w:val="ListParagraph"/>
        <w:rPr>
          <w:rtl/>
        </w:rPr>
      </w:pPr>
    </w:p>
    <w:p w14:paraId="2B9077EB" w14:textId="77777777" w:rsidR="000B6C1A" w:rsidRDefault="000B6C1A" w:rsidP="00BE0C22">
      <w:pPr>
        <w:pStyle w:val="ListParagraph"/>
        <w:rPr>
          <w:rtl/>
        </w:rPr>
      </w:pPr>
    </w:p>
    <w:p w14:paraId="3F4BD3FA" w14:textId="77777777" w:rsidR="000B6C1A" w:rsidRDefault="000B6C1A" w:rsidP="00BE0C22">
      <w:pPr>
        <w:pStyle w:val="ListParagraph"/>
        <w:rPr>
          <w:rtl/>
        </w:rPr>
      </w:pPr>
    </w:p>
    <w:p w14:paraId="0D46CF76" w14:textId="77777777" w:rsidR="000B6C1A" w:rsidRDefault="000B6C1A" w:rsidP="00BE0C22">
      <w:pPr>
        <w:pStyle w:val="ListParagraph"/>
        <w:rPr>
          <w:rtl/>
        </w:rPr>
      </w:pPr>
    </w:p>
    <w:p w14:paraId="1ACAD1C6" w14:textId="4A89EDFD" w:rsidR="000B6C1A" w:rsidRDefault="000B6C1A" w:rsidP="000B6C1A">
      <w:r>
        <w:rPr>
          <w:rFonts w:hint="cs"/>
          <w:rtl/>
        </w:rPr>
        <w:t xml:space="preserve">      </w:t>
      </w:r>
      <w:r w:rsidRPr="000B6C1A">
        <w:t>Underlying AI Architectures</w:t>
      </w:r>
    </w:p>
    <w:p w14:paraId="2BC7AE89" w14:textId="77777777" w:rsidR="00BE0C22" w:rsidRPr="000B6C1A" w:rsidRDefault="00BE0C22">
      <w:pPr>
        <w:pStyle w:val="NormalWeb"/>
        <w:numPr>
          <w:ilvl w:val="0"/>
          <w:numId w:val="60"/>
        </w:numPr>
        <w:rPr>
          <w:rFonts w:asciiTheme="minorHAnsi" w:hAnsiTheme="minorHAnsi" w:cstheme="minorHAnsi"/>
        </w:rPr>
      </w:pPr>
      <w:r w:rsidRPr="000B6C1A">
        <w:rPr>
          <w:rFonts w:asciiTheme="minorHAnsi" w:eastAsiaTheme="minorHAnsi" w:hAnsiTheme="minorHAnsi" w:cstheme="minorHAnsi"/>
          <w:b/>
          <w:bCs/>
          <w:kern w:val="2"/>
          <w14:ligatures w14:val="standardContextual"/>
        </w:rPr>
        <w:t>Siamese Networks</w:t>
      </w:r>
    </w:p>
    <w:p w14:paraId="267F8C39" w14:textId="77777777" w:rsidR="00BE0C22" w:rsidRPr="000B6C1A" w:rsidRDefault="00BE0C22" w:rsidP="00BE0C22">
      <w:pPr>
        <w:pStyle w:val="ListParagraph"/>
        <w:spacing w:before="100" w:beforeAutospacing="1" w:after="100" w:afterAutospacing="1" w:line="240" w:lineRule="auto"/>
        <w:rPr>
          <w:rFonts w:eastAsia="Times New Roman" w:cstheme="minorHAnsi"/>
        </w:rPr>
      </w:pPr>
      <w:r w:rsidRPr="000B6C1A">
        <w:rPr>
          <w:rFonts w:eastAsia="Times New Roman" w:cstheme="minorHAnsi"/>
        </w:rPr>
        <w:t>Siamese Networks are a specialized architecture used for similarity-based tasks. They consist of two identical subnetworks with shared parameters, enabling the model to compare two input instances—such as a known signature and a test sample—by computing a similarity score using distance metrics like Euclidean or cosine distance. Siamese Networks are ideal for scenarios with limited labeled data, as they rely on relational learning rather than traditional classification. They are widely used in areas such as one-shot learning, document verification, and</w:t>
      </w:r>
      <w:r w:rsidR="006F2B85" w:rsidRPr="000B6C1A">
        <w:rPr>
          <w:rFonts w:cstheme="minorHAnsi"/>
        </w:rPr>
        <w:t xml:space="preserve"> </w:t>
      </w:r>
      <w:r w:rsidR="006F2B85" w:rsidRPr="000B6C1A">
        <w:rPr>
          <w:rFonts w:eastAsia="Times New Roman" w:cstheme="minorHAnsi"/>
        </w:rPr>
        <w:t>Two-Factor Authentication  (2FA)</w:t>
      </w:r>
      <w:r w:rsidRPr="000B6C1A">
        <w:rPr>
          <w:rFonts w:eastAsia="Times New Roman" w:cstheme="minorHAnsi"/>
        </w:rPr>
        <w:t>, making them highly suitable for forged signature detection.</w:t>
      </w:r>
    </w:p>
    <w:p w14:paraId="06332101" w14:textId="77777777" w:rsidR="00BE0C22" w:rsidRDefault="00BE0C22" w:rsidP="00BE0C22">
      <w:pPr>
        <w:pStyle w:val="NormalWeb"/>
      </w:pPr>
    </w:p>
    <w:p w14:paraId="7285E2FA" w14:textId="77777777" w:rsidR="00BE0C22" w:rsidRPr="000B6C1A" w:rsidRDefault="00BE0C22">
      <w:pPr>
        <w:pStyle w:val="NormalWeb"/>
        <w:numPr>
          <w:ilvl w:val="0"/>
          <w:numId w:val="60"/>
        </w:numPr>
        <w:rPr>
          <w:rFonts w:asciiTheme="minorHAnsi" w:hAnsiTheme="minorHAnsi" w:cstheme="minorHAnsi"/>
          <w:sz w:val="22"/>
          <w:szCs w:val="22"/>
        </w:rPr>
      </w:pPr>
      <w:r w:rsidRPr="000B6C1A">
        <w:rPr>
          <w:rFonts w:asciiTheme="minorHAnsi" w:eastAsiaTheme="minorHAnsi" w:hAnsiTheme="minorHAnsi" w:cstheme="minorHAnsi"/>
          <w:b/>
          <w:bCs/>
          <w:kern w:val="2"/>
          <w:sz w:val="22"/>
          <w:szCs w:val="22"/>
          <w14:ligatures w14:val="standardContextual"/>
        </w:rPr>
        <w:t>Convolutional Neural Networks (CNNs)</w:t>
      </w:r>
    </w:p>
    <w:p w14:paraId="156172D4" w14:textId="77777777" w:rsidR="00BE0C22" w:rsidRPr="000B6C1A" w:rsidRDefault="00BE0C22" w:rsidP="00BE0C22">
      <w:pPr>
        <w:spacing w:before="100" w:beforeAutospacing="1" w:after="100" w:afterAutospacing="1" w:line="240" w:lineRule="auto"/>
        <w:ind w:left="720"/>
        <w:rPr>
          <w:rFonts w:eastAsia="Times New Roman" w:cstheme="minorHAnsi"/>
        </w:rPr>
      </w:pPr>
      <w:r w:rsidRPr="000B6C1A">
        <w:rPr>
          <w:rFonts w:eastAsia="Times New Roman" w:cstheme="minorHAnsi"/>
        </w:rPr>
        <w:t>CNNs are the backbone of many image processing tasks, including signature analysis. These networks are designed to automatically extract hierarchical visual features, such as contour, edge sharpness, pen pressure, and spacing between strokes. When combined with architectures like Siamese Networks, CNNs enable highly accurate and robust forged signature detection. Common preprocessing steps, such as grayscale conversion and resizing to standardized dimensions (e.g., 160×160 pixels), enhance both the model’s speed and efficiency while preserving essential structural information.</w:t>
      </w:r>
    </w:p>
    <w:p w14:paraId="567EF8F8" w14:textId="77777777" w:rsidR="00BE0C22" w:rsidRPr="000B6C1A" w:rsidRDefault="00BE0C22" w:rsidP="00BE0C22">
      <w:pPr>
        <w:pStyle w:val="NormalWeb"/>
        <w:rPr>
          <w:rFonts w:asciiTheme="minorHAnsi" w:hAnsiTheme="minorHAnsi" w:cstheme="minorHAnsi"/>
          <w:sz w:val="22"/>
          <w:szCs w:val="22"/>
        </w:rPr>
      </w:pPr>
    </w:p>
    <w:p w14:paraId="602226A5" w14:textId="77777777" w:rsidR="00BE0C22" w:rsidRPr="000B6C1A" w:rsidRDefault="00BE0C22">
      <w:pPr>
        <w:pStyle w:val="NormalWeb"/>
        <w:numPr>
          <w:ilvl w:val="0"/>
          <w:numId w:val="60"/>
        </w:numPr>
        <w:rPr>
          <w:rFonts w:asciiTheme="minorHAnsi" w:hAnsiTheme="minorHAnsi" w:cstheme="minorHAnsi"/>
          <w:sz w:val="22"/>
          <w:szCs w:val="22"/>
        </w:rPr>
      </w:pPr>
      <w:r w:rsidRPr="000B6C1A">
        <w:rPr>
          <w:rStyle w:val="Strong"/>
          <w:rFonts w:asciiTheme="minorHAnsi" w:eastAsiaTheme="majorEastAsia" w:hAnsiTheme="minorHAnsi" w:cstheme="minorHAnsi"/>
          <w:sz w:val="22"/>
          <w:szCs w:val="22"/>
        </w:rPr>
        <w:t>EfficientNet-Lite</w:t>
      </w:r>
    </w:p>
    <w:p w14:paraId="19317F01" w14:textId="77777777" w:rsidR="00BE0C22" w:rsidRPr="000B6C1A" w:rsidRDefault="00BE0C22" w:rsidP="00BE0C22">
      <w:pPr>
        <w:spacing w:before="100" w:beforeAutospacing="1" w:after="100" w:afterAutospacing="1" w:line="240" w:lineRule="auto"/>
        <w:ind w:left="720"/>
        <w:rPr>
          <w:rFonts w:eastAsia="Times New Roman" w:cstheme="minorHAnsi"/>
        </w:rPr>
      </w:pPr>
      <w:r w:rsidRPr="000B6C1A">
        <w:rPr>
          <w:rFonts w:eastAsia="Times New Roman" w:cstheme="minorHAnsi"/>
        </w:rPr>
        <w:t>EfficientNet-Lite is a streamlined convolutional neural network architecture optimized for performance on mobile and edge devices. It maintains high accuracy while reducing computational requirements, making it ideal for real-time applications such as electronic Know Your Customer (e-KYC) procedures and remote identity verification. EfficientNet-Lite can detect subtle inconsistencies in font, layout, or signature position, offering a powerful solution for document and signature authenticity. The architecture supports transfer learning, grayscale image inputs, and operates efficiently on low-resolution images, further increasing its suitability for deployment in resource-constrained environments.</w:t>
      </w:r>
    </w:p>
    <w:p w14:paraId="1AE214E5" w14:textId="77777777" w:rsidR="00BE0C22" w:rsidRDefault="00BE0C22" w:rsidP="00BE0C22">
      <w:pPr>
        <w:pStyle w:val="NormalWeb"/>
      </w:pPr>
    </w:p>
    <w:p w14:paraId="6E484C43" w14:textId="77777777" w:rsidR="00BE0C22" w:rsidRDefault="00BE0C22" w:rsidP="00BE0C22">
      <w:pPr>
        <w:spacing w:line="278" w:lineRule="auto"/>
        <w:rPr>
          <w:rFonts w:ascii="Times New Roman" w:eastAsia="Times New Roman" w:hAnsi="Times New Roman" w:cs="Times New Roman"/>
        </w:rPr>
      </w:pPr>
      <w:r>
        <w:br w:type="page"/>
      </w:r>
    </w:p>
    <w:p w14:paraId="0604B50B" w14:textId="77777777" w:rsidR="007B411E" w:rsidRDefault="007B411E" w:rsidP="00BE0C22">
      <w:pPr>
        <w:pStyle w:val="NormalWeb"/>
      </w:pPr>
    </w:p>
    <w:p w14:paraId="7DA20869" w14:textId="77777777" w:rsidR="00BE0C22" w:rsidRPr="000B6C1A" w:rsidRDefault="00BE0C22">
      <w:pPr>
        <w:pStyle w:val="NormalWeb"/>
        <w:numPr>
          <w:ilvl w:val="0"/>
          <w:numId w:val="60"/>
        </w:numPr>
        <w:rPr>
          <w:rFonts w:asciiTheme="minorHAnsi" w:hAnsiTheme="minorHAnsi" w:cstheme="minorHAnsi"/>
          <w:sz w:val="22"/>
          <w:szCs w:val="22"/>
        </w:rPr>
      </w:pPr>
      <w:r w:rsidRPr="000B6C1A">
        <w:rPr>
          <w:rStyle w:val="Strong"/>
          <w:rFonts w:asciiTheme="minorHAnsi" w:eastAsiaTheme="majorEastAsia" w:hAnsiTheme="minorHAnsi" w:cstheme="minorHAnsi"/>
          <w:sz w:val="22"/>
          <w:szCs w:val="22"/>
        </w:rPr>
        <w:t>VGG Network</w:t>
      </w:r>
    </w:p>
    <w:p w14:paraId="4C29A4CC" w14:textId="77777777" w:rsidR="00BE0C22" w:rsidRPr="000B6C1A" w:rsidRDefault="00BE0C22" w:rsidP="00BE0C22">
      <w:pPr>
        <w:spacing w:before="100" w:beforeAutospacing="1" w:after="100" w:afterAutospacing="1" w:line="240" w:lineRule="auto"/>
        <w:ind w:left="720"/>
        <w:rPr>
          <w:rFonts w:eastAsia="Times New Roman" w:cstheme="minorHAnsi"/>
        </w:rPr>
      </w:pPr>
      <w:r w:rsidRPr="000B6C1A">
        <w:rPr>
          <w:rFonts w:eastAsia="Times New Roman" w:cstheme="minorHAnsi"/>
        </w:rPr>
        <w:t>The VGG (Visual Geometry Group) network is a deep convolutional neural architecture well-regarded for its ability to capture fine-grained visual details. In the domain of fake signature detection, VGG plays a crucial role in extracting subtle features such as stroke width, curvature, and pen dynamics. Although not a generative model, VGG often serves as a foundational feature extractor in composite systems, including Siamese and EfficientNet-based architectures, significantly enhancing overall accuracy in forgery detection.</w:t>
      </w:r>
    </w:p>
    <w:p w14:paraId="74A3FB4D" w14:textId="77777777" w:rsidR="00BE0C22" w:rsidRPr="000B6C1A" w:rsidRDefault="00BE0C22" w:rsidP="00BE0C22">
      <w:pPr>
        <w:spacing w:before="100" w:beforeAutospacing="1" w:after="100" w:afterAutospacing="1" w:line="240" w:lineRule="auto"/>
        <w:ind w:left="720"/>
        <w:rPr>
          <w:rFonts w:eastAsia="Times New Roman" w:cstheme="minorHAnsi"/>
        </w:rPr>
      </w:pPr>
    </w:p>
    <w:p w14:paraId="51ECA6F7" w14:textId="77777777" w:rsidR="00BE0C22" w:rsidRPr="000B6C1A" w:rsidRDefault="00BE0C22">
      <w:pPr>
        <w:pStyle w:val="NormalWeb"/>
        <w:numPr>
          <w:ilvl w:val="0"/>
          <w:numId w:val="60"/>
        </w:numPr>
        <w:rPr>
          <w:rStyle w:val="Strong"/>
          <w:rFonts w:asciiTheme="minorHAnsi" w:hAnsiTheme="minorHAnsi" w:cstheme="minorHAnsi"/>
          <w:b w:val="0"/>
          <w:bCs w:val="0"/>
          <w:sz w:val="22"/>
          <w:szCs w:val="22"/>
        </w:rPr>
      </w:pPr>
      <w:r w:rsidRPr="000B6C1A">
        <w:rPr>
          <w:rStyle w:val="Strong"/>
          <w:rFonts w:asciiTheme="minorHAnsi" w:eastAsiaTheme="majorEastAsia" w:hAnsiTheme="minorHAnsi" w:cstheme="minorHAnsi"/>
          <w:sz w:val="22"/>
          <w:szCs w:val="22"/>
        </w:rPr>
        <w:t>ResNet (Residual Network)</w:t>
      </w:r>
    </w:p>
    <w:p w14:paraId="6B07DE5B" w14:textId="212C0B72" w:rsidR="0085030B" w:rsidRPr="0085030B" w:rsidRDefault="00BE0C22" w:rsidP="0085030B">
      <w:pPr>
        <w:pStyle w:val="NormalWeb"/>
        <w:ind w:left="720"/>
        <w:rPr>
          <w:rFonts w:asciiTheme="minorHAnsi" w:hAnsiTheme="minorHAnsi" w:cstheme="minorHAnsi"/>
          <w:sz w:val="22"/>
          <w:szCs w:val="22"/>
        </w:rPr>
      </w:pPr>
      <w:r w:rsidRPr="000B6C1A">
        <w:rPr>
          <w:rFonts w:asciiTheme="minorHAnsi" w:hAnsiTheme="minorHAnsi" w:cstheme="minorHAnsi"/>
          <w:sz w:val="22"/>
          <w:szCs w:val="22"/>
        </w:rPr>
        <w:t>ResNet is a powerful deep neural network architecture that addresses the vanishing gradient problem in very deep networks through the use of residual (skip) connections. These connections allow the network to train efficiently by learning residual mappings, thus enabling the construction of much deeper and more expressive models. In signature verification systems, ResNet contributes by accurately identifying subtle differences between genuine and forged signatures. Its high performance, robustness, and classification accuracy make it an essential component in modern forgery detection pipelines, especially when integrated with supervised learning on labeled datasets.</w:t>
      </w:r>
    </w:p>
    <w:p w14:paraId="27EA40A6" w14:textId="77777777" w:rsidR="0085030B" w:rsidRDefault="0085030B" w:rsidP="0085030B">
      <w:pPr>
        <w:rPr>
          <w:b/>
          <w:bCs/>
        </w:rPr>
      </w:pPr>
    </w:p>
    <w:p w14:paraId="4711204E" w14:textId="7F5FA7B3" w:rsidR="000B6C1A" w:rsidRPr="000B6C1A" w:rsidRDefault="000B6C1A" w:rsidP="0085030B">
      <w:pPr>
        <w:pStyle w:val="NormalWeb"/>
        <w:rPr>
          <w:rFonts w:asciiTheme="minorHAnsi" w:hAnsiTheme="minorHAnsi" w:cstheme="minorHAnsi"/>
          <w:sz w:val="22"/>
          <w:szCs w:val="22"/>
        </w:rPr>
      </w:pPr>
      <w:r w:rsidRPr="000B6C1A">
        <w:rPr>
          <w:rFonts w:asciiTheme="minorHAnsi" w:hAnsiTheme="minorHAnsi" w:cstheme="minorHAnsi"/>
          <w:sz w:val="22"/>
          <w:szCs w:val="22"/>
        </w:rPr>
        <w:t>In addition to the core verification engine, InkSentinel incorporates an AI-powered multilingual chatbot, designed to offer intelligent assistance within the app. Built on LLaMA 3.2, the chatbot is capable of:</w:t>
      </w:r>
    </w:p>
    <w:p w14:paraId="77112381" w14:textId="77777777" w:rsidR="000B6C1A" w:rsidRPr="000B6C1A" w:rsidRDefault="000B6C1A">
      <w:pPr>
        <w:pStyle w:val="NormalWeb"/>
        <w:numPr>
          <w:ilvl w:val="0"/>
          <w:numId w:val="123"/>
        </w:numPr>
        <w:rPr>
          <w:rFonts w:asciiTheme="minorHAnsi" w:hAnsiTheme="minorHAnsi" w:cstheme="minorHAnsi"/>
          <w:sz w:val="22"/>
          <w:szCs w:val="22"/>
        </w:rPr>
      </w:pPr>
      <w:r w:rsidRPr="000B6C1A">
        <w:rPr>
          <w:rFonts w:asciiTheme="minorHAnsi" w:hAnsiTheme="minorHAnsi" w:cstheme="minorHAnsi"/>
          <w:sz w:val="22"/>
          <w:szCs w:val="22"/>
        </w:rPr>
        <w:t>Answering user questions about app features, signature forgery techniques, and usage instructions.</w:t>
      </w:r>
    </w:p>
    <w:p w14:paraId="678BFD87" w14:textId="77777777" w:rsidR="000B6C1A" w:rsidRPr="000B6C1A" w:rsidRDefault="000B6C1A" w:rsidP="000B6C1A">
      <w:pPr>
        <w:pStyle w:val="NormalWeb"/>
        <w:ind w:left="720"/>
        <w:rPr>
          <w:rFonts w:asciiTheme="minorHAnsi" w:hAnsiTheme="minorHAnsi" w:cstheme="minorHAnsi"/>
          <w:sz w:val="22"/>
          <w:szCs w:val="22"/>
        </w:rPr>
      </w:pPr>
    </w:p>
    <w:p w14:paraId="008A1304" w14:textId="77777777" w:rsidR="000B6C1A" w:rsidRPr="000B6C1A" w:rsidRDefault="000B6C1A">
      <w:pPr>
        <w:pStyle w:val="NormalWeb"/>
        <w:numPr>
          <w:ilvl w:val="0"/>
          <w:numId w:val="123"/>
        </w:numPr>
        <w:rPr>
          <w:rFonts w:asciiTheme="minorHAnsi" w:hAnsiTheme="minorHAnsi" w:cstheme="minorHAnsi"/>
          <w:sz w:val="22"/>
          <w:szCs w:val="22"/>
        </w:rPr>
      </w:pPr>
      <w:r w:rsidRPr="000B6C1A">
        <w:rPr>
          <w:rFonts w:asciiTheme="minorHAnsi" w:hAnsiTheme="minorHAnsi" w:cstheme="minorHAnsi"/>
          <w:sz w:val="22"/>
          <w:szCs w:val="22"/>
        </w:rPr>
        <w:t>Supporting Arabic and English fluently, increasing the app’s accessibility across different user bases.</w:t>
      </w:r>
    </w:p>
    <w:p w14:paraId="17F75534" w14:textId="77777777" w:rsidR="000B6C1A" w:rsidRDefault="000B6C1A" w:rsidP="000B6C1A">
      <w:pPr>
        <w:pStyle w:val="NormalWeb"/>
        <w:rPr>
          <w:rFonts w:asciiTheme="minorHAnsi" w:hAnsiTheme="minorHAnsi" w:cstheme="minorHAnsi"/>
          <w:sz w:val="22"/>
          <w:szCs w:val="22"/>
          <w:rtl/>
        </w:rPr>
      </w:pPr>
    </w:p>
    <w:p w14:paraId="228E25A9" w14:textId="13B16834" w:rsidR="000B6C1A" w:rsidRPr="000B6C1A" w:rsidRDefault="000B6C1A" w:rsidP="000B6C1A">
      <w:pPr>
        <w:pStyle w:val="NormalWeb"/>
        <w:rPr>
          <w:rFonts w:asciiTheme="minorHAnsi" w:hAnsiTheme="minorHAnsi" w:cstheme="minorHAnsi"/>
          <w:sz w:val="22"/>
          <w:szCs w:val="22"/>
        </w:rPr>
      </w:pPr>
      <w:r w:rsidRPr="000B6C1A">
        <w:rPr>
          <w:rFonts w:asciiTheme="minorHAnsi" w:hAnsiTheme="minorHAnsi" w:cstheme="minorHAnsi"/>
          <w:sz w:val="22"/>
          <w:szCs w:val="22"/>
        </w:rPr>
        <w:t>Providing context-aware, natural responses that adapt to the user’s language and technical level.</w:t>
      </w:r>
    </w:p>
    <w:p w14:paraId="42478C8D" w14:textId="77777777" w:rsidR="000B6C1A" w:rsidRDefault="000B6C1A" w:rsidP="000B6C1A">
      <w:pPr>
        <w:pStyle w:val="NormalWeb"/>
        <w:ind w:left="720"/>
        <w:rPr>
          <w:rFonts w:asciiTheme="minorHAnsi" w:hAnsiTheme="minorHAnsi" w:cstheme="minorHAnsi"/>
          <w:sz w:val="22"/>
          <w:szCs w:val="22"/>
          <w:rtl/>
        </w:rPr>
      </w:pPr>
      <w:r w:rsidRPr="000B6C1A">
        <w:rPr>
          <w:rFonts w:asciiTheme="minorHAnsi" w:hAnsiTheme="minorHAnsi" w:cstheme="minorHAnsi"/>
          <w:sz w:val="22"/>
          <w:szCs w:val="22"/>
        </w:rPr>
        <w:t>This chatbot enhances the overall user experience by offering guidance, troubleshooting support, and educational insights without the need for external help.</w:t>
      </w:r>
    </w:p>
    <w:p w14:paraId="7513FB55" w14:textId="77777777" w:rsidR="0085030B" w:rsidRDefault="0085030B" w:rsidP="000B6C1A">
      <w:pPr>
        <w:pStyle w:val="NormalWeb"/>
        <w:ind w:left="720"/>
        <w:rPr>
          <w:rFonts w:asciiTheme="minorHAnsi" w:hAnsiTheme="minorHAnsi" w:cstheme="minorHAnsi"/>
          <w:sz w:val="22"/>
          <w:szCs w:val="22"/>
          <w:rtl/>
        </w:rPr>
      </w:pPr>
    </w:p>
    <w:p w14:paraId="39B4FFCC" w14:textId="77777777" w:rsidR="0085030B" w:rsidRDefault="0085030B" w:rsidP="000B6C1A">
      <w:pPr>
        <w:pStyle w:val="NormalWeb"/>
        <w:ind w:left="720"/>
        <w:rPr>
          <w:rFonts w:asciiTheme="minorHAnsi" w:hAnsiTheme="minorHAnsi" w:cstheme="minorHAnsi"/>
          <w:sz w:val="22"/>
          <w:szCs w:val="22"/>
          <w:rtl/>
        </w:rPr>
      </w:pPr>
    </w:p>
    <w:p w14:paraId="4B4D2AEA" w14:textId="77777777" w:rsidR="0085030B" w:rsidRDefault="0085030B" w:rsidP="0085030B">
      <w:pPr>
        <w:rPr>
          <w:b/>
          <w:bCs/>
        </w:rPr>
      </w:pPr>
      <w:r>
        <w:t xml:space="preserve">- </w:t>
      </w:r>
      <w:r w:rsidRPr="00225259">
        <w:rPr>
          <w:b/>
          <w:bCs/>
        </w:rPr>
        <w:t xml:space="preserve">Gaps in current solutions that your project aims to fill.  </w:t>
      </w:r>
    </w:p>
    <w:p w14:paraId="6A743550" w14:textId="77777777" w:rsidR="0085030B" w:rsidRDefault="0085030B" w:rsidP="0085030B">
      <w:pPr>
        <w:rPr>
          <w:b/>
          <w:bCs/>
        </w:rPr>
      </w:pPr>
    </w:p>
    <w:p w14:paraId="072E23E5" w14:textId="77777777" w:rsidR="0085030B" w:rsidRDefault="0085030B">
      <w:pPr>
        <w:pStyle w:val="ListParagraph"/>
        <w:numPr>
          <w:ilvl w:val="1"/>
          <w:numId w:val="10"/>
        </w:numPr>
        <w:rPr>
          <w:b/>
          <w:bCs/>
        </w:rPr>
      </w:pPr>
      <w:r w:rsidRPr="00225259">
        <w:rPr>
          <w:b/>
          <w:bCs/>
        </w:rPr>
        <w:t>Gaps in Current Solutions:</w:t>
      </w:r>
    </w:p>
    <w:p w14:paraId="34AAF3A7" w14:textId="77777777" w:rsidR="0085030B" w:rsidRPr="000B6C1A" w:rsidRDefault="0085030B" w:rsidP="000B6C1A">
      <w:pPr>
        <w:pStyle w:val="NormalWeb"/>
        <w:ind w:left="720"/>
        <w:rPr>
          <w:rFonts w:asciiTheme="minorHAnsi" w:hAnsiTheme="minorHAnsi" w:cstheme="minorHAnsi"/>
          <w:sz w:val="22"/>
          <w:szCs w:val="22"/>
        </w:rPr>
      </w:pPr>
    </w:p>
    <w:p w14:paraId="4DE7D3FD" w14:textId="21A12568"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Q1: Why are current signature detection systems unreliable when dealing with skilled forgeries?</w:t>
      </w:r>
    </w:p>
    <w:p w14:paraId="51BC77C9"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A: Many existing systems depend on outdated or shallow machine learning methods that struggle to detect nuanced, high-quality forgeries that closely mimic authentic signatures.</w:t>
      </w:r>
    </w:p>
    <w:p w14:paraId="464C42EB"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 InkSentinel's Solution: Uses deep Siamese Neural Networks with CNN backbones like EfficientNet and ResNet to accurately detect subtle variations and structural inconsistencies between genuine and forged signatures.</w:t>
      </w:r>
    </w:p>
    <w:p w14:paraId="76B01699" w14:textId="77777777" w:rsidR="000B6C1A" w:rsidRPr="000B6C1A" w:rsidRDefault="000B6C1A" w:rsidP="000B6C1A">
      <w:pPr>
        <w:pStyle w:val="NormalWeb"/>
        <w:ind w:left="720"/>
        <w:rPr>
          <w:rFonts w:asciiTheme="minorHAnsi" w:hAnsiTheme="minorHAnsi" w:cstheme="minorHAnsi"/>
          <w:sz w:val="22"/>
          <w:szCs w:val="22"/>
        </w:rPr>
      </w:pPr>
    </w:p>
    <w:p w14:paraId="5C5FD4A1"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Q2: What’s the issue with manual or traditional signature verification methods?</w:t>
      </w:r>
    </w:p>
    <w:p w14:paraId="636D17CD"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A: Manual verification is slow, inconsistent, and highly subjective—especially unsuitable for high-volume, fast-paced environments.</w:t>
      </w:r>
    </w:p>
    <w:p w14:paraId="6B370237"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 InkSentinel's Solution: Automates the verification process using deep learning, providing near-instant, reliable decisions with minimal human oversight.</w:t>
      </w:r>
    </w:p>
    <w:p w14:paraId="385CE3A7" w14:textId="77777777" w:rsidR="000B6C1A" w:rsidRPr="000B6C1A" w:rsidRDefault="000B6C1A" w:rsidP="000B6C1A">
      <w:pPr>
        <w:pStyle w:val="NormalWeb"/>
        <w:ind w:left="720"/>
        <w:rPr>
          <w:rFonts w:asciiTheme="minorHAnsi" w:hAnsiTheme="minorHAnsi" w:cstheme="minorHAnsi"/>
          <w:sz w:val="22"/>
          <w:szCs w:val="22"/>
        </w:rPr>
      </w:pPr>
    </w:p>
    <w:p w14:paraId="5E965841"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Q3: Are current tools leveraging the full potential of AI and large-scale data?</w:t>
      </w:r>
    </w:p>
    <w:p w14:paraId="48C4A69B"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A: No. Many tools do not scale well with large datasets or leverage advanced AI techniques, limiting their adaptability to new users or forgery styles.</w:t>
      </w:r>
    </w:p>
    <w:p w14:paraId="3B385EDA"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 InkSentinel's Solution: Utilizes scalable deep learning architectures trained on diverse datasets, enabling robust performance across varied scenarios.</w:t>
      </w:r>
    </w:p>
    <w:p w14:paraId="7C9BA32A" w14:textId="77777777" w:rsidR="000B6C1A" w:rsidRPr="000B6C1A" w:rsidRDefault="000B6C1A" w:rsidP="000B6C1A">
      <w:pPr>
        <w:pStyle w:val="NormalWeb"/>
        <w:ind w:left="720"/>
        <w:rPr>
          <w:rFonts w:asciiTheme="minorHAnsi" w:hAnsiTheme="minorHAnsi" w:cstheme="minorHAnsi"/>
          <w:sz w:val="22"/>
          <w:szCs w:val="22"/>
        </w:rPr>
      </w:pPr>
    </w:p>
    <w:p w14:paraId="79CF7784"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Q4: How well do existing systems integrate with digital infrastructure and real-world platforms?</w:t>
      </w:r>
    </w:p>
    <w:p w14:paraId="27290D7F" w14:textId="77777777" w:rsidR="000B6C1A" w:rsidRDefault="000B6C1A" w:rsidP="000B6C1A">
      <w:pPr>
        <w:pStyle w:val="NormalWeb"/>
        <w:ind w:left="720"/>
        <w:rPr>
          <w:rFonts w:asciiTheme="minorHAnsi" w:hAnsiTheme="minorHAnsi" w:cstheme="minorHAnsi"/>
          <w:sz w:val="22"/>
          <w:szCs w:val="22"/>
          <w:rtl/>
        </w:rPr>
      </w:pPr>
      <w:r w:rsidRPr="000B6C1A">
        <w:rPr>
          <w:rFonts w:asciiTheme="minorHAnsi" w:hAnsiTheme="minorHAnsi" w:cstheme="minorHAnsi"/>
          <w:sz w:val="22"/>
          <w:szCs w:val="22"/>
        </w:rPr>
        <w:t>A: Poor integration limits deployment. Many are desktop-only or lack proper APIs, making them unsuitable for mobile or web-based applications.</w:t>
      </w:r>
    </w:p>
    <w:p w14:paraId="0D556F72" w14:textId="77777777" w:rsidR="000B6C1A" w:rsidRDefault="000B6C1A" w:rsidP="000B6C1A">
      <w:pPr>
        <w:pStyle w:val="NormalWeb"/>
        <w:ind w:left="720"/>
        <w:rPr>
          <w:rFonts w:asciiTheme="minorHAnsi" w:hAnsiTheme="minorHAnsi" w:cstheme="minorHAnsi"/>
          <w:sz w:val="22"/>
          <w:szCs w:val="22"/>
          <w:rtl/>
        </w:rPr>
      </w:pPr>
    </w:p>
    <w:p w14:paraId="62C67348" w14:textId="77777777" w:rsidR="000B6C1A" w:rsidRPr="000B6C1A" w:rsidRDefault="000B6C1A" w:rsidP="000B6C1A">
      <w:pPr>
        <w:pStyle w:val="NormalWeb"/>
        <w:ind w:left="720"/>
        <w:rPr>
          <w:rFonts w:asciiTheme="minorHAnsi" w:hAnsiTheme="minorHAnsi" w:cstheme="minorHAnsi"/>
          <w:sz w:val="22"/>
          <w:szCs w:val="22"/>
        </w:rPr>
      </w:pPr>
    </w:p>
    <w:p w14:paraId="712C840F" w14:textId="3E24DB13" w:rsidR="000B6C1A" w:rsidRDefault="000B6C1A" w:rsidP="000B6C1A">
      <w:pPr>
        <w:pStyle w:val="NormalWeb"/>
        <w:ind w:left="720"/>
        <w:rPr>
          <w:rFonts w:asciiTheme="minorHAnsi" w:hAnsiTheme="minorHAnsi" w:cstheme="minorHAnsi"/>
          <w:sz w:val="22"/>
          <w:szCs w:val="22"/>
          <w:rtl/>
        </w:rPr>
      </w:pPr>
      <w:r w:rsidRPr="000B6C1A">
        <w:rPr>
          <w:rFonts w:asciiTheme="minorHAnsi" w:hAnsiTheme="minorHAnsi" w:cstheme="minorHAnsi"/>
          <w:sz w:val="22"/>
          <w:szCs w:val="22"/>
        </w:rPr>
        <w:t>→ InkSentinel's Solution: Built using Flutter for cross-platform deployment and integrates seamlessly with Firebase and TorchScript-powered APIs, ensuring compatibility with modern digital ecosystems.</w:t>
      </w:r>
    </w:p>
    <w:p w14:paraId="2BE4B0CE" w14:textId="77777777" w:rsidR="000B6C1A" w:rsidRPr="000B6C1A" w:rsidRDefault="000B6C1A" w:rsidP="000B6C1A">
      <w:pPr>
        <w:pStyle w:val="NormalWeb"/>
        <w:ind w:left="720"/>
        <w:rPr>
          <w:rFonts w:asciiTheme="minorHAnsi" w:hAnsiTheme="minorHAnsi" w:cstheme="minorHAnsi"/>
          <w:sz w:val="22"/>
          <w:szCs w:val="22"/>
        </w:rPr>
      </w:pPr>
    </w:p>
    <w:p w14:paraId="53D33141"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Q5: Do current models adapt well to different writing styles, cultures, or languages?</w:t>
      </w:r>
    </w:p>
    <w:p w14:paraId="6815638D"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A: Most systems are trained on narrow datasets, reducing their effectiveness across diverse handwriting patterns or multilingual contexts.</w:t>
      </w:r>
    </w:p>
    <w:p w14:paraId="1799095E"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 InkSentinel's Solution: Employs preprocessing techniques and adaptable neural networks, with support for future region-specific or user-personalized model fine-tuning.</w:t>
      </w:r>
    </w:p>
    <w:p w14:paraId="65091943" w14:textId="77777777" w:rsidR="000B6C1A" w:rsidRPr="000B6C1A" w:rsidRDefault="000B6C1A" w:rsidP="000B6C1A">
      <w:pPr>
        <w:pStyle w:val="NormalWeb"/>
        <w:ind w:left="720"/>
        <w:rPr>
          <w:rFonts w:asciiTheme="minorHAnsi" w:hAnsiTheme="minorHAnsi" w:cstheme="minorHAnsi"/>
          <w:sz w:val="22"/>
          <w:szCs w:val="22"/>
        </w:rPr>
      </w:pPr>
    </w:p>
    <w:p w14:paraId="291B0F6F"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Q6: What about the user interface and experience in these tools?</w:t>
      </w:r>
    </w:p>
    <w:p w14:paraId="0E2BE4FA"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A: Many tools are research-focused and lack user-friendly design, making them inaccessible to non-technical users.</w:t>
      </w:r>
    </w:p>
    <w:p w14:paraId="44FC0185"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 InkSentinel's Solution: Features a clean, modern Flutter-based UI with intuitive workflows for capturing, uploading, and viewing verification results.</w:t>
      </w:r>
    </w:p>
    <w:p w14:paraId="12D315B9" w14:textId="77777777" w:rsidR="000B6C1A" w:rsidRPr="000B6C1A" w:rsidRDefault="000B6C1A" w:rsidP="000B6C1A">
      <w:pPr>
        <w:pStyle w:val="NormalWeb"/>
        <w:ind w:left="720"/>
        <w:rPr>
          <w:rFonts w:asciiTheme="minorHAnsi" w:hAnsiTheme="minorHAnsi" w:cstheme="minorHAnsi"/>
          <w:sz w:val="22"/>
          <w:szCs w:val="22"/>
        </w:rPr>
      </w:pPr>
    </w:p>
    <w:p w14:paraId="46F51BD8"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Q7: Are data security and privacy concerns properly addressed?</w:t>
      </w:r>
    </w:p>
    <w:p w14:paraId="443A0BCE"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A: Often not. Inadequate encryption and authentication leave signature data vulnerable to misuse or leaks.</w:t>
      </w:r>
    </w:p>
    <w:p w14:paraId="01E3AB9E"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 InkSentinel's Solution: Implements secure authentication (via Firebase), encrypted local/cloud storage, and secure APIs—aligning with ethical standards and legal compliance.</w:t>
      </w:r>
    </w:p>
    <w:p w14:paraId="163B6E58" w14:textId="77777777" w:rsidR="000B6C1A" w:rsidRPr="000B6C1A" w:rsidRDefault="000B6C1A" w:rsidP="000B6C1A">
      <w:pPr>
        <w:pStyle w:val="NormalWeb"/>
        <w:ind w:left="720"/>
        <w:rPr>
          <w:rFonts w:asciiTheme="minorHAnsi" w:hAnsiTheme="minorHAnsi" w:cstheme="minorHAnsi"/>
          <w:sz w:val="22"/>
          <w:szCs w:val="22"/>
        </w:rPr>
      </w:pPr>
    </w:p>
    <w:p w14:paraId="0104E451" w14:textId="77777777" w:rsidR="000B6C1A" w:rsidRPr="000B6C1A" w:rsidRDefault="000B6C1A" w:rsidP="000B6C1A">
      <w:pPr>
        <w:pStyle w:val="NormalWeb"/>
        <w:ind w:left="720"/>
        <w:rPr>
          <w:rFonts w:asciiTheme="minorHAnsi" w:hAnsiTheme="minorHAnsi" w:cstheme="minorHAnsi"/>
          <w:sz w:val="22"/>
          <w:szCs w:val="22"/>
        </w:rPr>
      </w:pPr>
      <w:r w:rsidRPr="000B6C1A">
        <w:rPr>
          <w:rFonts w:asciiTheme="minorHAnsi" w:hAnsiTheme="minorHAnsi" w:cstheme="minorHAnsi"/>
          <w:sz w:val="22"/>
          <w:szCs w:val="22"/>
        </w:rPr>
        <w:t>Q8: Do current solutions offer intelligent user support or guidance during usage?</w:t>
      </w:r>
    </w:p>
    <w:p w14:paraId="33B7A056" w14:textId="77777777" w:rsidR="000B6C1A" w:rsidRDefault="000B6C1A" w:rsidP="000B6C1A">
      <w:pPr>
        <w:pStyle w:val="NormalWeb"/>
        <w:ind w:left="720"/>
        <w:rPr>
          <w:rFonts w:asciiTheme="minorHAnsi" w:hAnsiTheme="minorHAnsi" w:cstheme="minorHAnsi"/>
          <w:sz w:val="22"/>
          <w:szCs w:val="22"/>
          <w:rtl/>
        </w:rPr>
      </w:pPr>
      <w:r w:rsidRPr="000B6C1A">
        <w:rPr>
          <w:rFonts w:asciiTheme="minorHAnsi" w:hAnsiTheme="minorHAnsi" w:cstheme="minorHAnsi"/>
          <w:sz w:val="22"/>
          <w:szCs w:val="22"/>
        </w:rPr>
        <w:t>A: Most systems lack interactive support mechanisms. Users are left without real-time assistance, especially in understanding forgery risks or technical functionalities.</w:t>
      </w:r>
    </w:p>
    <w:p w14:paraId="69A3E1A2" w14:textId="77777777" w:rsidR="0085030B" w:rsidRDefault="0085030B" w:rsidP="000B6C1A">
      <w:pPr>
        <w:pStyle w:val="NormalWeb"/>
        <w:ind w:left="720"/>
        <w:rPr>
          <w:rFonts w:asciiTheme="minorHAnsi" w:hAnsiTheme="minorHAnsi" w:cstheme="minorHAnsi"/>
          <w:sz w:val="22"/>
          <w:szCs w:val="22"/>
          <w:rtl/>
        </w:rPr>
      </w:pPr>
    </w:p>
    <w:p w14:paraId="4B687BBA" w14:textId="77777777" w:rsidR="0085030B" w:rsidRDefault="0085030B" w:rsidP="000B6C1A">
      <w:pPr>
        <w:pStyle w:val="NormalWeb"/>
        <w:ind w:left="720"/>
        <w:rPr>
          <w:rFonts w:asciiTheme="minorHAnsi" w:hAnsiTheme="minorHAnsi" w:cstheme="minorHAnsi"/>
          <w:sz w:val="22"/>
          <w:szCs w:val="22"/>
          <w:rtl/>
        </w:rPr>
      </w:pPr>
    </w:p>
    <w:p w14:paraId="21801275" w14:textId="77777777" w:rsidR="0085030B" w:rsidRPr="000B6C1A" w:rsidRDefault="0085030B" w:rsidP="000B6C1A">
      <w:pPr>
        <w:pStyle w:val="NormalWeb"/>
        <w:ind w:left="720"/>
        <w:rPr>
          <w:rFonts w:asciiTheme="minorHAnsi" w:hAnsiTheme="minorHAnsi" w:cstheme="minorHAnsi"/>
          <w:sz w:val="22"/>
          <w:szCs w:val="22"/>
        </w:rPr>
      </w:pPr>
    </w:p>
    <w:p w14:paraId="1B4CA223" w14:textId="4950CD79" w:rsidR="001C3605" w:rsidRPr="0085030B" w:rsidRDefault="000B6C1A" w:rsidP="0085030B">
      <w:pPr>
        <w:pStyle w:val="NormalWeb"/>
        <w:ind w:left="720"/>
        <w:rPr>
          <w:rFonts w:asciiTheme="minorHAnsi" w:hAnsiTheme="minorHAnsi" w:cstheme="minorHAnsi"/>
          <w:sz w:val="22"/>
          <w:szCs w:val="22"/>
        </w:rPr>
      </w:pPr>
      <w:r w:rsidRPr="000B6C1A">
        <w:rPr>
          <w:rFonts w:asciiTheme="minorHAnsi" w:hAnsiTheme="minorHAnsi" w:cstheme="minorHAnsi"/>
          <w:sz w:val="22"/>
          <w:szCs w:val="22"/>
        </w:rPr>
        <w:t>→ InkSentinel's Solution: Integrates a multilingual AI-powered chatbot (using LLaMA 3.2), capable of answering user queries about the application, signature forgery detection, and system usage—in both Arabic and English—providing accessible, intelligent assistance at all times</w:t>
      </w:r>
    </w:p>
    <w:p w14:paraId="7E0A85C9" w14:textId="77777777" w:rsidR="001C3605" w:rsidRDefault="001C3605" w:rsidP="0085030B">
      <w:pPr>
        <w:spacing w:before="100" w:beforeAutospacing="1" w:after="100" w:afterAutospacing="1" w:line="240" w:lineRule="auto"/>
        <w:rPr>
          <w:rFonts w:ascii="Times New Roman" w:eastAsia="Times New Roman" w:hAnsi="Times New Roman" w:cs="Times New Roman"/>
        </w:rPr>
      </w:pPr>
    </w:p>
    <w:p w14:paraId="74BB638E" w14:textId="77777777" w:rsidR="00225259" w:rsidRPr="0085030B" w:rsidRDefault="00225259">
      <w:pPr>
        <w:pStyle w:val="ListParagraph"/>
        <w:numPr>
          <w:ilvl w:val="1"/>
          <w:numId w:val="10"/>
        </w:numPr>
        <w:spacing w:before="100" w:beforeAutospacing="1" w:after="100" w:afterAutospacing="1" w:line="240" w:lineRule="auto"/>
        <w:rPr>
          <w:rFonts w:eastAsia="Times New Roman" w:cstheme="minorHAnsi"/>
          <w:b/>
          <w:bCs/>
        </w:rPr>
      </w:pPr>
      <w:r w:rsidRPr="0085030B">
        <w:rPr>
          <w:rFonts w:eastAsia="Times New Roman" w:cstheme="minorHAnsi"/>
          <w:b/>
          <w:bCs/>
        </w:rPr>
        <w:t>Innovative Contributions of the Project:</w:t>
      </w:r>
    </w:p>
    <w:p w14:paraId="53E74262" w14:textId="77777777" w:rsidR="00225259" w:rsidRPr="0085030B" w:rsidRDefault="00225259" w:rsidP="00225259">
      <w:pPr>
        <w:spacing w:before="100" w:beforeAutospacing="1" w:after="100" w:afterAutospacing="1" w:line="240" w:lineRule="auto"/>
        <w:ind w:left="422"/>
        <w:rPr>
          <w:rFonts w:eastAsia="Times New Roman" w:cstheme="minorHAnsi"/>
          <w:b/>
          <w:bCs/>
        </w:rPr>
      </w:pPr>
    </w:p>
    <w:p w14:paraId="69EA96EB" w14:textId="77777777" w:rsidR="00225259" w:rsidRPr="0085030B" w:rsidRDefault="00225259">
      <w:pPr>
        <w:pStyle w:val="ListParagraph"/>
        <w:numPr>
          <w:ilvl w:val="0"/>
          <w:numId w:val="11"/>
        </w:numPr>
        <w:spacing w:before="100" w:beforeAutospacing="1" w:after="100" w:afterAutospacing="1" w:line="240" w:lineRule="auto"/>
        <w:rPr>
          <w:rFonts w:eastAsia="Times New Roman" w:cstheme="minorHAnsi"/>
          <w:b/>
          <w:bCs/>
        </w:rPr>
      </w:pPr>
      <w:r w:rsidRPr="0085030B">
        <w:rPr>
          <w:rFonts w:eastAsia="Times New Roman" w:cstheme="minorHAnsi"/>
          <w:b/>
          <w:bCs/>
        </w:rPr>
        <w:t>Real-time, cross-platform deployment of signature verification via Flutter.</w:t>
      </w:r>
    </w:p>
    <w:p w14:paraId="67ACB619" w14:textId="77777777" w:rsidR="00225259" w:rsidRPr="0085030B" w:rsidRDefault="00225259" w:rsidP="00225259">
      <w:pPr>
        <w:pStyle w:val="ListParagraph"/>
        <w:spacing w:before="100" w:beforeAutospacing="1" w:after="100" w:afterAutospacing="1" w:line="240" w:lineRule="auto"/>
        <w:ind w:left="1142"/>
        <w:rPr>
          <w:rFonts w:eastAsia="Times New Roman" w:cstheme="minorHAnsi"/>
          <w:b/>
          <w:bCs/>
        </w:rPr>
      </w:pPr>
    </w:p>
    <w:p w14:paraId="67D2B92B" w14:textId="77777777" w:rsidR="00225259" w:rsidRPr="0085030B" w:rsidRDefault="00225259">
      <w:pPr>
        <w:pStyle w:val="ListParagraph"/>
        <w:numPr>
          <w:ilvl w:val="0"/>
          <w:numId w:val="11"/>
        </w:numPr>
        <w:spacing w:before="100" w:beforeAutospacing="1" w:after="100" w:afterAutospacing="1" w:line="240" w:lineRule="auto"/>
        <w:rPr>
          <w:rFonts w:eastAsia="Times New Roman" w:cstheme="minorHAnsi"/>
          <w:b/>
          <w:bCs/>
        </w:rPr>
      </w:pPr>
      <w:r w:rsidRPr="0085030B">
        <w:rPr>
          <w:rFonts w:eastAsia="Times New Roman" w:cstheme="minorHAnsi"/>
          <w:b/>
          <w:bCs/>
        </w:rPr>
        <w:t>Advanced AI models using Siamese Networks, EfficientNet, and ResNet for deep signature comparison.</w:t>
      </w:r>
    </w:p>
    <w:p w14:paraId="1A168987" w14:textId="77777777" w:rsidR="00225259" w:rsidRPr="0085030B" w:rsidRDefault="00225259" w:rsidP="00225259">
      <w:pPr>
        <w:pStyle w:val="ListParagraph"/>
        <w:rPr>
          <w:rFonts w:eastAsia="Times New Roman" w:cstheme="minorHAnsi"/>
          <w:b/>
          <w:bCs/>
        </w:rPr>
      </w:pPr>
    </w:p>
    <w:p w14:paraId="6DA6D0E3" w14:textId="77777777" w:rsidR="00225259" w:rsidRPr="0085030B" w:rsidRDefault="00225259" w:rsidP="00225259">
      <w:pPr>
        <w:pStyle w:val="ListParagraph"/>
        <w:spacing w:before="100" w:beforeAutospacing="1" w:after="100" w:afterAutospacing="1" w:line="240" w:lineRule="auto"/>
        <w:ind w:left="1142"/>
        <w:rPr>
          <w:rFonts w:eastAsia="Times New Roman" w:cstheme="minorHAnsi"/>
          <w:b/>
          <w:bCs/>
        </w:rPr>
      </w:pPr>
    </w:p>
    <w:p w14:paraId="33A8944B" w14:textId="77777777" w:rsidR="00225259" w:rsidRPr="0085030B" w:rsidRDefault="00225259">
      <w:pPr>
        <w:pStyle w:val="ListParagraph"/>
        <w:numPr>
          <w:ilvl w:val="0"/>
          <w:numId w:val="11"/>
        </w:numPr>
        <w:spacing w:before="100" w:beforeAutospacing="1" w:after="100" w:afterAutospacing="1" w:line="240" w:lineRule="auto"/>
        <w:rPr>
          <w:rFonts w:eastAsia="Times New Roman" w:cstheme="minorHAnsi"/>
          <w:b/>
          <w:bCs/>
        </w:rPr>
      </w:pPr>
      <w:r w:rsidRPr="0085030B">
        <w:rPr>
          <w:rFonts w:eastAsia="Times New Roman" w:cstheme="minorHAnsi"/>
          <w:b/>
          <w:bCs/>
        </w:rPr>
        <w:t>Cloud-integrated backend combining Flask, Firebase, and TorchScript for scalability and portability.</w:t>
      </w:r>
    </w:p>
    <w:p w14:paraId="654DD696" w14:textId="77777777" w:rsidR="00225259" w:rsidRPr="0085030B" w:rsidRDefault="00225259" w:rsidP="00225259">
      <w:pPr>
        <w:pStyle w:val="ListParagraph"/>
        <w:spacing w:before="100" w:beforeAutospacing="1" w:after="100" w:afterAutospacing="1" w:line="240" w:lineRule="auto"/>
        <w:ind w:left="1142"/>
        <w:rPr>
          <w:rFonts w:eastAsia="Times New Roman" w:cstheme="minorHAnsi"/>
          <w:b/>
          <w:bCs/>
        </w:rPr>
      </w:pPr>
    </w:p>
    <w:p w14:paraId="762E346C" w14:textId="77777777" w:rsidR="001C3605" w:rsidRPr="0085030B" w:rsidRDefault="001C3605" w:rsidP="00225259">
      <w:pPr>
        <w:pStyle w:val="ListParagraph"/>
        <w:spacing w:before="100" w:beforeAutospacing="1" w:after="100" w:afterAutospacing="1" w:line="240" w:lineRule="auto"/>
        <w:ind w:left="1142"/>
        <w:rPr>
          <w:rFonts w:eastAsia="Times New Roman" w:cstheme="minorHAnsi"/>
          <w:b/>
          <w:bCs/>
        </w:rPr>
      </w:pPr>
    </w:p>
    <w:p w14:paraId="659DFDB5" w14:textId="77777777" w:rsidR="001C3605" w:rsidRPr="0085030B" w:rsidRDefault="001C3605" w:rsidP="00225259">
      <w:pPr>
        <w:pStyle w:val="ListParagraph"/>
        <w:spacing w:before="100" w:beforeAutospacing="1" w:after="100" w:afterAutospacing="1" w:line="240" w:lineRule="auto"/>
        <w:ind w:left="1142"/>
        <w:rPr>
          <w:rFonts w:eastAsia="Times New Roman" w:cstheme="minorHAnsi"/>
          <w:b/>
          <w:bCs/>
        </w:rPr>
      </w:pPr>
    </w:p>
    <w:p w14:paraId="791AE6F0" w14:textId="77777777" w:rsidR="001C3605" w:rsidRPr="0085030B" w:rsidRDefault="001C3605" w:rsidP="00225259">
      <w:pPr>
        <w:pStyle w:val="ListParagraph"/>
        <w:spacing w:before="100" w:beforeAutospacing="1" w:after="100" w:afterAutospacing="1" w:line="240" w:lineRule="auto"/>
        <w:ind w:left="1142"/>
        <w:rPr>
          <w:rFonts w:eastAsia="Times New Roman" w:cstheme="minorHAnsi"/>
          <w:b/>
          <w:bCs/>
        </w:rPr>
      </w:pPr>
    </w:p>
    <w:p w14:paraId="181A6B64" w14:textId="77777777" w:rsidR="001C3605" w:rsidRPr="0085030B" w:rsidRDefault="001C3605" w:rsidP="00225259">
      <w:pPr>
        <w:pStyle w:val="ListParagraph"/>
        <w:spacing w:before="100" w:beforeAutospacing="1" w:after="100" w:afterAutospacing="1" w:line="240" w:lineRule="auto"/>
        <w:ind w:left="1142"/>
        <w:rPr>
          <w:rFonts w:eastAsia="Times New Roman" w:cstheme="minorHAnsi"/>
          <w:b/>
          <w:bCs/>
        </w:rPr>
      </w:pPr>
    </w:p>
    <w:p w14:paraId="4896ABE0" w14:textId="77777777" w:rsidR="00225259" w:rsidRPr="0085030B" w:rsidRDefault="00225259">
      <w:pPr>
        <w:pStyle w:val="ListParagraph"/>
        <w:numPr>
          <w:ilvl w:val="0"/>
          <w:numId w:val="11"/>
        </w:numPr>
        <w:spacing w:before="100" w:beforeAutospacing="1" w:after="100" w:afterAutospacing="1" w:line="240" w:lineRule="auto"/>
        <w:rPr>
          <w:rFonts w:eastAsia="Times New Roman" w:cstheme="minorHAnsi"/>
          <w:b/>
          <w:bCs/>
        </w:rPr>
      </w:pPr>
      <w:r w:rsidRPr="0085030B">
        <w:rPr>
          <w:rFonts w:eastAsia="Times New Roman" w:cstheme="minorHAnsi"/>
          <w:b/>
          <w:bCs/>
        </w:rPr>
        <w:t>User-centric design with minimal complexity, optimized for banking, legal, and institutional use.</w:t>
      </w:r>
    </w:p>
    <w:p w14:paraId="574C9454" w14:textId="77777777" w:rsidR="00225259" w:rsidRPr="0085030B" w:rsidRDefault="00225259" w:rsidP="00225259">
      <w:pPr>
        <w:pStyle w:val="ListParagraph"/>
        <w:rPr>
          <w:rFonts w:eastAsia="Times New Roman" w:cstheme="minorHAnsi"/>
          <w:b/>
          <w:bCs/>
        </w:rPr>
      </w:pPr>
    </w:p>
    <w:p w14:paraId="2FE34032" w14:textId="77777777" w:rsidR="00225259" w:rsidRPr="0085030B" w:rsidRDefault="00225259" w:rsidP="00225259">
      <w:pPr>
        <w:pStyle w:val="ListParagraph"/>
        <w:spacing w:before="100" w:beforeAutospacing="1" w:after="100" w:afterAutospacing="1" w:line="240" w:lineRule="auto"/>
        <w:ind w:left="1142"/>
        <w:rPr>
          <w:rFonts w:eastAsia="Times New Roman" w:cstheme="minorHAnsi"/>
          <w:b/>
          <w:bCs/>
        </w:rPr>
      </w:pPr>
    </w:p>
    <w:p w14:paraId="3C22844C" w14:textId="77777777" w:rsidR="00225259" w:rsidRPr="0085030B" w:rsidRDefault="00225259">
      <w:pPr>
        <w:pStyle w:val="ListParagraph"/>
        <w:numPr>
          <w:ilvl w:val="0"/>
          <w:numId w:val="11"/>
        </w:numPr>
        <w:spacing w:before="100" w:beforeAutospacing="1" w:after="100" w:afterAutospacing="1" w:line="240" w:lineRule="auto"/>
        <w:rPr>
          <w:rFonts w:eastAsia="Times New Roman" w:cstheme="minorHAnsi"/>
          <w:b/>
          <w:bCs/>
        </w:rPr>
      </w:pPr>
      <w:r w:rsidRPr="0085030B">
        <w:rPr>
          <w:rFonts w:eastAsia="Times New Roman" w:cstheme="minorHAnsi"/>
          <w:b/>
          <w:bCs/>
        </w:rPr>
        <w:t xml:space="preserve">Robust data privacy and secure handling of </w:t>
      </w:r>
      <w:r w:rsidR="006F2B85" w:rsidRPr="0085030B">
        <w:rPr>
          <w:rFonts w:eastAsia="Times New Roman" w:cstheme="minorHAnsi"/>
          <w:b/>
          <w:bCs/>
        </w:rPr>
        <w:t>Two-Factor Authentication  (2FA)</w:t>
      </w:r>
      <w:r w:rsidRPr="0085030B">
        <w:rPr>
          <w:rFonts w:eastAsia="Times New Roman" w:cstheme="minorHAnsi"/>
          <w:b/>
          <w:bCs/>
        </w:rPr>
        <w:t>, aligned with global data protection standards</w:t>
      </w:r>
      <w:r w:rsidR="001C3605" w:rsidRPr="0085030B">
        <w:rPr>
          <w:rFonts w:eastAsia="Times New Roman" w:cstheme="minorHAnsi"/>
          <w:b/>
          <w:bCs/>
        </w:rPr>
        <w:t>.</w:t>
      </w:r>
    </w:p>
    <w:p w14:paraId="133A320D" w14:textId="77777777" w:rsidR="001C3605" w:rsidRDefault="001C3605" w:rsidP="001C3605">
      <w:pPr>
        <w:spacing w:before="100" w:beforeAutospacing="1" w:after="100" w:afterAutospacing="1" w:line="240" w:lineRule="auto"/>
        <w:rPr>
          <w:rFonts w:ascii="Times New Roman" w:eastAsia="Times New Roman" w:hAnsi="Times New Roman" w:cs="Times New Roman"/>
          <w:b/>
          <w:bCs/>
        </w:rPr>
      </w:pPr>
    </w:p>
    <w:p w14:paraId="3A9ED96A" w14:textId="77777777" w:rsidR="001C3605" w:rsidRDefault="001C3605" w:rsidP="001C3605">
      <w:pPr>
        <w:spacing w:before="100" w:beforeAutospacing="1" w:after="100" w:afterAutospacing="1" w:line="240" w:lineRule="auto"/>
        <w:rPr>
          <w:rFonts w:ascii="Times New Roman" w:eastAsia="Times New Roman" w:hAnsi="Times New Roman" w:cs="Times New Roman"/>
          <w:b/>
          <w:bCs/>
        </w:rPr>
      </w:pPr>
    </w:p>
    <w:p w14:paraId="7B07964A" w14:textId="77777777" w:rsidR="001C3605" w:rsidRDefault="001C3605" w:rsidP="001C3605">
      <w:pPr>
        <w:spacing w:before="100" w:beforeAutospacing="1" w:after="100" w:afterAutospacing="1" w:line="240" w:lineRule="auto"/>
        <w:rPr>
          <w:rFonts w:ascii="Times New Roman" w:eastAsia="Times New Roman" w:hAnsi="Times New Roman" w:cs="Times New Roman"/>
          <w:b/>
          <w:bCs/>
        </w:rPr>
      </w:pPr>
    </w:p>
    <w:p w14:paraId="6D1D8C77" w14:textId="77777777" w:rsidR="001C3605" w:rsidRDefault="001C3605" w:rsidP="001C3605">
      <w:pPr>
        <w:spacing w:before="100" w:beforeAutospacing="1" w:after="100" w:afterAutospacing="1" w:line="240" w:lineRule="auto"/>
        <w:rPr>
          <w:rFonts w:ascii="Times New Roman" w:eastAsia="Times New Roman" w:hAnsi="Times New Roman" w:cs="Times New Roman"/>
          <w:b/>
          <w:bCs/>
        </w:rPr>
      </w:pPr>
    </w:p>
    <w:p w14:paraId="21A2AD8A" w14:textId="77777777" w:rsidR="001C3605" w:rsidRDefault="001C3605" w:rsidP="001C3605">
      <w:pPr>
        <w:spacing w:before="100" w:beforeAutospacing="1" w:after="100" w:afterAutospacing="1" w:line="240" w:lineRule="auto"/>
        <w:rPr>
          <w:rFonts w:ascii="Times New Roman" w:eastAsia="Times New Roman" w:hAnsi="Times New Roman" w:cs="Times New Roman"/>
          <w:b/>
          <w:bCs/>
        </w:rPr>
      </w:pPr>
    </w:p>
    <w:p w14:paraId="78E847CB" w14:textId="77777777" w:rsidR="001C3605" w:rsidRDefault="001C3605" w:rsidP="001C3605">
      <w:pPr>
        <w:spacing w:before="100" w:beforeAutospacing="1" w:after="100" w:afterAutospacing="1" w:line="240" w:lineRule="auto"/>
        <w:rPr>
          <w:rFonts w:ascii="Times New Roman" w:eastAsia="Times New Roman" w:hAnsi="Times New Roman" w:cs="Times New Roman"/>
          <w:b/>
          <w:bCs/>
        </w:rPr>
      </w:pPr>
    </w:p>
    <w:p w14:paraId="19C5DFAA" w14:textId="77777777" w:rsidR="001C3605" w:rsidRDefault="001C3605" w:rsidP="001C3605">
      <w:pPr>
        <w:spacing w:before="100" w:beforeAutospacing="1" w:after="100" w:afterAutospacing="1" w:line="240" w:lineRule="auto"/>
        <w:rPr>
          <w:rFonts w:ascii="Times New Roman" w:eastAsia="Times New Roman" w:hAnsi="Times New Roman" w:cs="Times New Roman"/>
          <w:b/>
          <w:bCs/>
          <w:rtl/>
        </w:rPr>
      </w:pPr>
    </w:p>
    <w:p w14:paraId="43AACF50" w14:textId="77777777" w:rsidR="0085030B" w:rsidRDefault="0085030B" w:rsidP="001C3605">
      <w:pPr>
        <w:spacing w:before="100" w:beforeAutospacing="1" w:after="100" w:afterAutospacing="1" w:line="240" w:lineRule="auto"/>
        <w:rPr>
          <w:rFonts w:ascii="Times New Roman" w:eastAsia="Times New Roman" w:hAnsi="Times New Roman" w:cs="Times New Roman"/>
          <w:b/>
          <w:bCs/>
        </w:rPr>
      </w:pPr>
    </w:p>
    <w:p w14:paraId="572247E9" w14:textId="77777777" w:rsidR="007B411E" w:rsidRPr="001C3605" w:rsidRDefault="007B411E" w:rsidP="001C3605">
      <w:pPr>
        <w:spacing w:before="100" w:beforeAutospacing="1" w:after="100" w:afterAutospacing="1" w:line="240" w:lineRule="auto"/>
        <w:rPr>
          <w:rFonts w:ascii="Times New Roman" w:eastAsia="Times New Roman" w:hAnsi="Times New Roman" w:cs="Times New Roman"/>
          <w:b/>
          <w:bCs/>
        </w:rPr>
      </w:pPr>
    </w:p>
    <w:p w14:paraId="592D969A" w14:textId="77777777" w:rsidR="00225259" w:rsidRDefault="00ED7EDF" w:rsidP="00225259">
      <w:pPr>
        <w:spacing w:line="278" w:lineRule="auto"/>
      </w:pPr>
      <w:r>
        <w:t xml:space="preserve">- </w:t>
      </w:r>
      <w:r w:rsidRPr="00225259">
        <w:rPr>
          <w:b/>
          <w:bCs/>
        </w:rPr>
        <w:t>Summary</w:t>
      </w:r>
    </w:p>
    <w:p w14:paraId="44F76D6F" w14:textId="77777777" w:rsidR="00225259" w:rsidRDefault="00225259" w:rsidP="00225259">
      <w:pPr>
        <w:spacing w:line="278" w:lineRule="auto"/>
      </w:pPr>
    </w:p>
    <w:p w14:paraId="632E0CD8" w14:textId="77777777" w:rsidR="00225259" w:rsidRDefault="00225259" w:rsidP="00225259">
      <w:pPr>
        <w:spacing w:line="278" w:lineRule="auto"/>
      </w:pPr>
      <w:r>
        <w:t xml:space="preserve">1.  </w:t>
      </w:r>
      <w:r w:rsidRPr="00225259">
        <w:t xml:space="preserve">Project Summary: Fake Signature Detection </w:t>
      </w:r>
      <w:r>
        <w:t>:</w:t>
      </w:r>
    </w:p>
    <w:p w14:paraId="78AFAC48" w14:textId="77777777" w:rsidR="00225259" w:rsidRDefault="00225259" w:rsidP="00225259">
      <w:pPr>
        <w:spacing w:line="278" w:lineRule="auto"/>
      </w:pPr>
    </w:p>
    <w:p w14:paraId="067142FE" w14:textId="77777777" w:rsidR="00B810B5" w:rsidRDefault="00B810B5" w:rsidP="00B810B5">
      <w:pPr>
        <w:spacing w:line="278" w:lineRule="auto"/>
        <w:ind w:left="420"/>
      </w:pPr>
      <w:r w:rsidRPr="00B810B5">
        <w:t>This project aims to develop an intelligent system capable of detecting forged signatures using advanced artificial intelligence and deep learning techniques. It features a cross-platform user interface built with Flutter, enabling seamless access on mobile, web, and desktop devices.</w:t>
      </w:r>
    </w:p>
    <w:p w14:paraId="4223AF10" w14:textId="77777777" w:rsidR="00B810B5" w:rsidRDefault="00B810B5" w:rsidP="00B810B5">
      <w:pPr>
        <w:spacing w:line="278" w:lineRule="auto"/>
        <w:ind w:left="720"/>
      </w:pPr>
    </w:p>
    <w:p w14:paraId="6DFFD9C4" w14:textId="77777777" w:rsidR="00B810B5" w:rsidRDefault="00B810B5">
      <w:pPr>
        <w:pStyle w:val="ListParagraph"/>
        <w:numPr>
          <w:ilvl w:val="0"/>
          <w:numId w:val="10"/>
        </w:numPr>
        <w:spacing w:line="278" w:lineRule="auto"/>
      </w:pPr>
      <w:r w:rsidRPr="00B810B5">
        <w:t>Project Importance</w:t>
      </w:r>
      <w:r>
        <w:t xml:space="preserve"> :</w:t>
      </w:r>
      <w:r>
        <w:br/>
      </w:r>
    </w:p>
    <w:p w14:paraId="0B52360F" w14:textId="77777777" w:rsidR="00B810B5" w:rsidRPr="00B810B5" w:rsidRDefault="00B810B5" w:rsidP="00B810B5">
      <w:pPr>
        <w:pStyle w:val="ListParagraph"/>
        <w:spacing w:line="278" w:lineRule="auto"/>
        <w:ind w:left="420"/>
      </w:pPr>
      <w:r>
        <w:br/>
      </w:r>
      <w:r w:rsidRPr="00B810B5">
        <w:t>As digital and handwritten signatures remain essential in legal, financial, and governmental processes, there is a growing need for a reliable and secure method of forgery detection. This system enhances identity verification accuracy and protects institutions from fraud by identifying fake signatures in real-time.</w:t>
      </w:r>
    </w:p>
    <w:p w14:paraId="6BF088AE" w14:textId="77777777" w:rsidR="00B810B5" w:rsidRDefault="00B810B5" w:rsidP="00225259">
      <w:pPr>
        <w:spacing w:line="278" w:lineRule="auto"/>
      </w:pPr>
    </w:p>
    <w:p w14:paraId="05B87400" w14:textId="77777777" w:rsidR="00B810B5" w:rsidRDefault="00B810B5">
      <w:pPr>
        <w:pStyle w:val="ListParagraph"/>
        <w:numPr>
          <w:ilvl w:val="0"/>
          <w:numId w:val="10"/>
        </w:numPr>
        <w:spacing w:line="278" w:lineRule="auto"/>
      </w:pPr>
      <w:r w:rsidRPr="00B810B5">
        <w:t>Technologies Used</w:t>
      </w:r>
      <w:r>
        <w:t xml:space="preserve"> :</w:t>
      </w:r>
    </w:p>
    <w:p w14:paraId="1046CFFC" w14:textId="77777777" w:rsidR="00B810B5" w:rsidRDefault="00B810B5" w:rsidP="00225259">
      <w:pPr>
        <w:spacing w:line="278" w:lineRule="auto"/>
      </w:pPr>
    </w:p>
    <w:p w14:paraId="07A5C1EE" w14:textId="77777777" w:rsidR="00B810B5" w:rsidRDefault="00B810B5">
      <w:pPr>
        <w:numPr>
          <w:ilvl w:val="0"/>
          <w:numId w:val="12"/>
        </w:numPr>
        <w:spacing w:line="278" w:lineRule="auto"/>
      </w:pPr>
      <w:r w:rsidRPr="00B810B5">
        <w:rPr>
          <w:b/>
          <w:bCs/>
        </w:rPr>
        <w:t>Flutter:</w:t>
      </w:r>
      <w:r w:rsidRPr="00B810B5">
        <w:t xml:space="preserve"> For creating a single codebase that works across Android, iOS, web, and desktop, simplifying development and maintenance.</w:t>
      </w:r>
    </w:p>
    <w:p w14:paraId="7D0D7098" w14:textId="77777777" w:rsidR="00B810B5" w:rsidRPr="00B810B5" w:rsidRDefault="00B810B5" w:rsidP="00B810B5">
      <w:pPr>
        <w:spacing w:line="278" w:lineRule="auto"/>
        <w:ind w:left="720"/>
      </w:pPr>
    </w:p>
    <w:p w14:paraId="07A56CB6" w14:textId="77777777" w:rsidR="00B810B5" w:rsidRDefault="00B810B5">
      <w:pPr>
        <w:numPr>
          <w:ilvl w:val="0"/>
          <w:numId w:val="12"/>
        </w:numPr>
        <w:spacing w:line="278" w:lineRule="auto"/>
      </w:pPr>
      <w:r w:rsidRPr="00B810B5">
        <w:rPr>
          <w:b/>
          <w:bCs/>
        </w:rPr>
        <w:t>Machine Learning Integration:</w:t>
      </w:r>
      <w:r w:rsidRPr="00B810B5">
        <w:t xml:space="preserve"> Supports TensorFlow Lite, PyTorch Mobile, and cloud-based APIs for deploying AI models on-device or remotely.</w:t>
      </w:r>
    </w:p>
    <w:p w14:paraId="70482E66" w14:textId="77777777" w:rsidR="00B810B5" w:rsidRPr="00B810B5" w:rsidRDefault="00B810B5" w:rsidP="00B810B5">
      <w:pPr>
        <w:spacing w:line="278" w:lineRule="auto"/>
      </w:pPr>
    </w:p>
    <w:p w14:paraId="1C28E64F" w14:textId="77777777" w:rsidR="00B810B5" w:rsidRDefault="00B810B5">
      <w:pPr>
        <w:numPr>
          <w:ilvl w:val="0"/>
          <w:numId w:val="12"/>
        </w:numPr>
        <w:spacing w:line="278" w:lineRule="auto"/>
      </w:pPr>
      <w:r w:rsidRPr="00B810B5">
        <w:rPr>
          <w:b/>
          <w:bCs/>
        </w:rPr>
        <w:t>Security Features:</w:t>
      </w:r>
      <w:r w:rsidRPr="00B810B5">
        <w:t xml:space="preserve"> Includes </w:t>
      </w:r>
      <w:r w:rsidR="006F2B85" w:rsidRPr="006F2B85">
        <w:t>Two-Factor Authentication  (2FA)</w:t>
      </w:r>
      <w:r w:rsidRPr="00B810B5">
        <w:t>, encrypted data storage, and secure communication to protect user information.</w:t>
      </w:r>
    </w:p>
    <w:p w14:paraId="681823DD" w14:textId="77777777" w:rsidR="00B810B5" w:rsidRDefault="00B810B5" w:rsidP="00B810B5">
      <w:pPr>
        <w:pStyle w:val="ListParagraph"/>
      </w:pPr>
    </w:p>
    <w:p w14:paraId="0124B3D9" w14:textId="77777777" w:rsidR="00055BBD" w:rsidRDefault="00055BBD" w:rsidP="00B810B5">
      <w:pPr>
        <w:spacing w:line="278" w:lineRule="auto"/>
        <w:rPr>
          <w:rtl/>
        </w:rPr>
      </w:pPr>
    </w:p>
    <w:p w14:paraId="78144825" w14:textId="77777777" w:rsidR="00055BBD" w:rsidRDefault="00055BBD" w:rsidP="00B810B5">
      <w:pPr>
        <w:spacing w:line="278" w:lineRule="auto"/>
      </w:pPr>
    </w:p>
    <w:p w14:paraId="3D20BC1D" w14:textId="77777777" w:rsidR="001C3605" w:rsidRDefault="001C3605" w:rsidP="00B810B5">
      <w:pPr>
        <w:spacing w:line="278" w:lineRule="auto"/>
      </w:pPr>
    </w:p>
    <w:p w14:paraId="2BDD6F8A" w14:textId="77777777" w:rsidR="001C3605" w:rsidRDefault="001C3605" w:rsidP="00B810B5">
      <w:pPr>
        <w:spacing w:line="278" w:lineRule="auto"/>
      </w:pPr>
    </w:p>
    <w:p w14:paraId="690CD427" w14:textId="77777777" w:rsidR="00B810B5" w:rsidRDefault="00B810B5">
      <w:pPr>
        <w:pStyle w:val="ListParagraph"/>
        <w:numPr>
          <w:ilvl w:val="0"/>
          <w:numId w:val="10"/>
        </w:numPr>
        <w:spacing w:line="278" w:lineRule="auto"/>
      </w:pPr>
      <w:r w:rsidRPr="00B810B5">
        <w:t>AI and Deep Learning Models</w:t>
      </w:r>
      <w:r>
        <w:t xml:space="preserve"> :</w:t>
      </w:r>
    </w:p>
    <w:p w14:paraId="2C33BFE6" w14:textId="77777777" w:rsidR="00B810B5" w:rsidRDefault="00B810B5" w:rsidP="00B810B5">
      <w:pPr>
        <w:spacing w:line="278" w:lineRule="auto"/>
      </w:pPr>
    </w:p>
    <w:p w14:paraId="5855AB54" w14:textId="77777777" w:rsidR="00B810B5" w:rsidRDefault="00B810B5">
      <w:pPr>
        <w:numPr>
          <w:ilvl w:val="0"/>
          <w:numId w:val="13"/>
        </w:numPr>
        <w:spacing w:line="278" w:lineRule="auto"/>
      </w:pPr>
      <w:r w:rsidRPr="00B810B5">
        <w:rPr>
          <w:b/>
          <w:bCs/>
        </w:rPr>
        <w:t>Siamese Networks:</w:t>
      </w:r>
      <w:r w:rsidRPr="00B810B5">
        <w:t xml:space="preserve"> Designed to compare two inputs and detect subtle differences between real and fake signatures.</w:t>
      </w:r>
    </w:p>
    <w:p w14:paraId="699A8802" w14:textId="77777777" w:rsidR="00B810B5" w:rsidRPr="00B810B5" w:rsidRDefault="00B810B5" w:rsidP="00B810B5">
      <w:pPr>
        <w:spacing w:line="278" w:lineRule="auto"/>
        <w:ind w:left="720"/>
      </w:pPr>
    </w:p>
    <w:p w14:paraId="6860B467" w14:textId="77777777" w:rsidR="00B810B5" w:rsidRDefault="00B810B5">
      <w:pPr>
        <w:numPr>
          <w:ilvl w:val="0"/>
          <w:numId w:val="13"/>
        </w:numPr>
        <w:spacing w:line="278" w:lineRule="auto"/>
      </w:pPr>
      <w:r w:rsidRPr="00B810B5">
        <w:rPr>
          <w:b/>
          <w:bCs/>
        </w:rPr>
        <w:t>Convolutional Neural Networks (CNNs):</w:t>
      </w:r>
      <w:r w:rsidRPr="00B810B5">
        <w:t xml:space="preserve"> Used to extract visual features like stroke direction, pressure, and spacing in handwritten signatures.</w:t>
      </w:r>
    </w:p>
    <w:p w14:paraId="60F5C109" w14:textId="77777777" w:rsidR="00B810B5" w:rsidRPr="00B810B5" w:rsidRDefault="00B810B5" w:rsidP="00B810B5">
      <w:pPr>
        <w:spacing w:line="278" w:lineRule="auto"/>
      </w:pPr>
    </w:p>
    <w:p w14:paraId="4EFB6C81" w14:textId="77777777" w:rsidR="00B810B5" w:rsidRDefault="00B810B5">
      <w:pPr>
        <w:numPr>
          <w:ilvl w:val="0"/>
          <w:numId w:val="13"/>
        </w:numPr>
        <w:spacing w:line="278" w:lineRule="auto"/>
      </w:pPr>
      <w:r w:rsidRPr="00B810B5">
        <w:rPr>
          <w:b/>
          <w:bCs/>
        </w:rPr>
        <w:t>EfficientNet-Lite &amp; VGG:</w:t>
      </w:r>
      <w:r w:rsidRPr="00B810B5">
        <w:t xml:space="preserve"> Lightweight and high-performance CNN architectures that enhance accuracy and efficiency, especially on mobile or resource-limited devices.</w:t>
      </w:r>
    </w:p>
    <w:p w14:paraId="1E7E82D5" w14:textId="77777777" w:rsidR="00B810B5" w:rsidRDefault="00B810B5" w:rsidP="00B810B5">
      <w:pPr>
        <w:pStyle w:val="ListParagraph"/>
      </w:pPr>
    </w:p>
    <w:p w14:paraId="766DE36B" w14:textId="77777777" w:rsidR="00B810B5" w:rsidRDefault="00B810B5">
      <w:pPr>
        <w:pStyle w:val="ListParagraph"/>
        <w:numPr>
          <w:ilvl w:val="0"/>
          <w:numId w:val="10"/>
        </w:numPr>
        <w:spacing w:line="278" w:lineRule="auto"/>
      </w:pPr>
      <w:r w:rsidRPr="00B810B5">
        <w:t>Signature Types Used</w:t>
      </w:r>
      <w:r>
        <w:t xml:space="preserve"> :</w:t>
      </w:r>
    </w:p>
    <w:p w14:paraId="70BA68FE" w14:textId="77777777" w:rsidR="00B810B5" w:rsidRDefault="00B810B5" w:rsidP="00B810B5">
      <w:pPr>
        <w:spacing w:line="278" w:lineRule="auto"/>
      </w:pPr>
    </w:p>
    <w:p w14:paraId="3A5AD27B" w14:textId="77777777" w:rsidR="00B810B5" w:rsidRDefault="00B810B5">
      <w:pPr>
        <w:pStyle w:val="ListParagraph"/>
        <w:numPr>
          <w:ilvl w:val="0"/>
          <w:numId w:val="13"/>
        </w:numPr>
        <w:spacing w:line="278" w:lineRule="auto"/>
      </w:pPr>
      <w:r w:rsidRPr="00B810B5">
        <w:rPr>
          <w:b/>
          <w:bCs/>
        </w:rPr>
        <w:t>Real Signatures:</w:t>
      </w:r>
      <w:r w:rsidRPr="00B810B5">
        <w:t xml:space="preserve"> Train the model to recognize authentic handwriting patterns.</w:t>
      </w:r>
    </w:p>
    <w:p w14:paraId="49499C6A" w14:textId="77777777" w:rsidR="00B810B5" w:rsidRPr="00B810B5" w:rsidRDefault="00B810B5" w:rsidP="00B810B5">
      <w:pPr>
        <w:pStyle w:val="ListParagraph"/>
        <w:spacing w:line="278" w:lineRule="auto"/>
      </w:pPr>
    </w:p>
    <w:p w14:paraId="28025F48" w14:textId="77777777" w:rsidR="00B810B5" w:rsidRPr="00B810B5" w:rsidRDefault="00B810B5">
      <w:pPr>
        <w:pStyle w:val="ListParagraph"/>
        <w:numPr>
          <w:ilvl w:val="0"/>
          <w:numId w:val="13"/>
        </w:numPr>
        <w:spacing w:line="278" w:lineRule="auto"/>
      </w:pPr>
      <w:r w:rsidRPr="00B810B5">
        <w:rPr>
          <w:b/>
          <w:bCs/>
        </w:rPr>
        <w:t>Fake Signatures:</w:t>
      </w:r>
      <w:r w:rsidRPr="00B810B5">
        <w:t xml:space="preserve"> Teach the system to detect inconsistencies and improve robustness against various forgery techniques.</w:t>
      </w:r>
    </w:p>
    <w:p w14:paraId="7E0E1FA6" w14:textId="77777777" w:rsidR="00B810B5" w:rsidRDefault="00B810B5" w:rsidP="00B810B5">
      <w:pPr>
        <w:spacing w:line="278" w:lineRule="auto"/>
      </w:pPr>
    </w:p>
    <w:p w14:paraId="7EE122FB" w14:textId="77777777" w:rsidR="00B810B5" w:rsidRDefault="00B810B5">
      <w:pPr>
        <w:pStyle w:val="ListParagraph"/>
        <w:numPr>
          <w:ilvl w:val="0"/>
          <w:numId w:val="10"/>
        </w:numPr>
        <w:spacing w:line="278" w:lineRule="auto"/>
      </w:pPr>
      <w:r w:rsidRPr="00B810B5">
        <w:t>Gaps Addressed by the Project</w:t>
      </w:r>
      <w:r>
        <w:t xml:space="preserve"> :</w:t>
      </w:r>
    </w:p>
    <w:p w14:paraId="1E07E4CE" w14:textId="77777777" w:rsidR="00B810B5" w:rsidRDefault="00B810B5" w:rsidP="00B810B5">
      <w:pPr>
        <w:pStyle w:val="ListParagraph"/>
        <w:spacing w:line="278" w:lineRule="auto"/>
        <w:ind w:left="420"/>
      </w:pPr>
    </w:p>
    <w:p w14:paraId="2FE182C9" w14:textId="77777777" w:rsidR="00B810B5" w:rsidRDefault="00B810B5">
      <w:pPr>
        <w:pStyle w:val="ListParagraph"/>
        <w:numPr>
          <w:ilvl w:val="0"/>
          <w:numId w:val="14"/>
        </w:numPr>
        <w:spacing w:line="278" w:lineRule="auto"/>
      </w:pPr>
      <w:r w:rsidRPr="00B810B5">
        <w:t>Low accuracy in traditional forgery detection methods.</w:t>
      </w:r>
    </w:p>
    <w:p w14:paraId="79632B96" w14:textId="77777777" w:rsidR="00B810B5" w:rsidRPr="00B810B5" w:rsidRDefault="00B810B5" w:rsidP="00B810B5">
      <w:pPr>
        <w:pStyle w:val="ListParagraph"/>
        <w:spacing w:line="278" w:lineRule="auto"/>
      </w:pPr>
    </w:p>
    <w:p w14:paraId="6C8C2023" w14:textId="77777777" w:rsidR="00B810B5" w:rsidRDefault="00B810B5">
      <w:pPr>
        <w:pStyle w:val="ListParagraph"/>
        <w:numPr>
          <w:ilvl w:val="0"/>
          <w:numId w:val="14"/>
        </w:numPr>
        <w:spacing w:line="278" w:lineRule="auto"/>
      </w:pPr>
      <w:r w:rsidRPr="00B810B5">
        <w:t>Poor integration with modern digital systems.</w:t>
      </w:r>
    </w:p>
    <w:p w14:paraId="56B9C84A" w14:textId="77777777" w:rsidR="00B810B5" w:rsidRDefault="00B810B5" w:rsidP="00B810B5">
      <w:pPr>
        <w:pStyle w:val="ListParagraph"/>
      </w:pPr>
    </w:p>
    <w:p w14:paraId="3045962D" w14:textId="77777777" w:rsidR="00B810B5" w:rsidRPr="00B810B5" w:rsidRDefault="00B810B5" w:rsidP="00B810B5">
      <w:pPr>
        <w:pStyle w:val="ListParagraph"/>
        <w:spacing w:line="278" w:lineRule="auto"/>
      </w:pPr>
    </w:p>
    <w:p w14:paraId="789F0746" w14:textId="77777777" w:rsidR="00B810B5" w:rsidRDefault="00B810B5">
      <w:pPr>
        <w:pStyle w:val="ListParagraph"/>
        <w:numPr>
          <w:ilvl w:val="0"/>
          <w:numId w:val="14"/>
        </w:numPr>
        <w:spacing w:line="278" w:lineRule="auto"/>
      </w:pPr>
      <w:r w:rsidRPr="00B810B5">
        <w:t>Slow development and scalability limitations.</w:t>
      </w:r>
    </w:p>
    <w:p w14:paraId="07E6FAD9" w14:textId="77777777" w:rsidR="00B810B5" w:rsidRPr="00B810B5" w:rsidRDefault="00B810B5" w:rsidP="00B810B5">
      <w:pPr>
        <w:pStyle w:val="ListParagraph"/>
        <w:spacing w:line="278" w:lineRule="auto"/>
      </w:pPr>
    </w:p>
    <w:p w14:paraId="43321865" w14:textId="77777777" w:rsidR="00B810B5" w:rsidRPr="00B810B5" w:rsidRDefault="00B810B5">
      <w:pPr>
        <w:pStyle w:val="ListParagraph"/>
        <w:numPr>
          <w:ilvl w:val="0"/>
          <w:numId w:val="14"/>
        </w:numPr>
        <w:spacing w:line="278" w:lineRule="auto"/>
      </w:pPr>
      <w:r w:rsidRPr="00B810B5">
        <w:t>Inability to handle cultural and stylistic signature variations.</w:t>
      </w:r>
    </w:p>
    <w:p w14:paraId="73DEB20E" w14:textId="77777777" w:rsidR="00B810B5" w:rsidRPr="00B810B5" w:rsidRDefault="00B810B5" w:rsidP="00B810B5">
      <w:pPr>
        <w:pStyle w:val="ListParagraph"/>
        <w:spacing w:line="278" w:lineRule="auto"/>
        <w:ind w:left="420"/>
      </w:pPr>
    </w:p>
    <w:p w14:paraId="4161BB59" w14:textId="77777777" w:rsidR="00B810B5" w:rsidRPr="00B810B5" w:rsidRDefault="00B810B5" w:rsidP="00B810B5">
      <w:pPr>
        <w:spacing w:line="278" w:lineRule="auto"/>
      </w:pPr>
    </w:p>
    <w:p w14:paraId="5D5D0D56" w14:textId="77777777" w:rsidR="00ED7EDF" w:rsidRDefault="00ED7EDF" w:rsidP="00225259">
      <w:pPr>
        <w:spacing w:line="278" w:lineRule="auto"/>
      </w:pPr>
      <w:r>
        <w:br w:type="page"/>
      </w:r>
    </w:p>
    <w:p w14:paraId="55D58B6F" w14:textId="77777777" w:rsidR="00ED7EDF" w:rsidRDefault="00ED7EDF" w:rsidP="00ED7EDF">
      <w:pPr>
        <w:pStyle w:val="Title"/>
        <w:jc w:val="center"/>
      </w:pPr>
    </w:p>
    <w:p w14:paraId="7C531071" w14:textId="77777777" w:rsidR="00ED7EDF" w:rsidRDefault="00ED7EDF" w:rsidP="00ED7EDF">
      <w:pPr>
        <w:pStyle w:val="Title"/>
        <w:jc w:val="center"/>
      </w:pPr>
    </w:p>
    <w:p w14:paraId="19AAA734" w14:textId="77777777" w:rsidR="00ED7EDF" w:rsidRDefault="00ED7EDF" w:rsidP="00ED7EDF">
      <w:pPr>
        <w:pStyle w:val="Title"/>
        <w:jc w:val="center"/>
      </w:pPr>
    </w:p>
    <w:p w14:paraId="42DD3BF3" w14:textId="77777777" w:rsidR="00ED7EDF" w:rsidRDefault="00ED7EDF" w:rsidP="00ED7EDF">
      <w:pPr>
        <w:pStyle w:val="Title"/>
        <w:jc w:val="center"/>
      </w:pPr>
    </w:p>
    <w:p w14:paraId="3C51ACBF" w14:textId="77777777" w:rsidR="00ED7EDF" w:rsidRDefault="00ED7EDF" w:rsidP="00ED7EDF">
      <w:pPr>
        <w:pStyle w:val="Title"/>
        <w:jc w:val="center"/>
      </w:pPr>
    </w:p>
    <w:p w14:paraId="245D0291" w14:textId="77777777" w:rsidR="00ED7EDF" w:rsidRPr="00520B41" w:rsidRDefault="00ED7EDF" w:rsidP="00ED7EDF">
      <w:pPr>
        <w:pStyle w:val="Chaptertitle1"/>
      </w:pPr>
      <w:r w:rsidRPr="00520B41">
        <w:t xml:space="preserve">Chapter </w:t>
      </w:r>
      <w:r w:rsidR="00F43A21">
        <w:t>3</w:t>
      </w:r>
    </w:p>
    <w:p w14:paraId="1F382CB9" w14:textId="77777777" w:rsidR="00ED7EDF" w:rsidRDefault="00F43A21" w:rsidP="00F43A21">
      <w:pPr>
        <w:pStyle w:val="Chaptertitle"/>
      </w:pPr>
      <w:bookmarkStart w:id="4" w:name="_Toc197463974"/>
      <w:r>
        <w:t>Proposed system</w:t>
      </w:r>
      <w:bookmarkEnd w:id="4"/>
      <w:r w:rsidR="00ED7EDF">
        <w:br w:type="page"/>
      </w:r>
    </w:p>
    <w:p w14:paraId="491889F3" w14:textId="77777777" w:rsidR="00ED7EDF" w:rsidRDefault="00ED7EDF" w:rsidP="00ED7EDF"/>
    <w:p w14:paraId="4D7119D3" w14:textId="77777777" w:rsidR="004C6AC1" w:rsidRDefault="004C6AC1" w:rsidP="00ED7EDF"/>
    <w:p w14:paraId="06F898BC" w14:textId="77777777" w:rsidR="00AF3499" w:rsidRDefault="00AF3499">
      <w:pPr>
        <w:pStyle w:val="ListParagraph"/>
        <w:numPr>
          <w:ilvl w:val="1"/>
          <w:numId w:val="3"/>
        </w:numPr>
      </w:pPr>
      <w:r w:rsidRPr="00AF3499">
        <w:t>Approach used to solve the problem</w:t>
      </w:r>
    </w:p>
    <w:p w14:paraId="0A08190D" w14:textId="77777777" w:rsidR="00DD0AB6" w:rsidRDefault="00DD0AB6" w:rsidP="00DD0AB6"/>
    <w:p w14:paraId="73B5B666" w14:textId="77777777" w:rsidR="00DD0AB6" w:rsidRDefault="00DD0AB6" w:rsidP="00DD0AB6">
      <w:pPr>
        <w:ind w:left="360"/>
      </w:pPr>
      <w:r w:rsidRPr="00DD0AB6">
        <w:t>To address the inefficiencies of manual and semi-automated signature verification methods, InkSentinel adopts an AI-driven, mobile-first approach to deliver fast, accurate, and secure real-time handwritten signature verification. The solution integrates advanced deep learning, cross-platform mobile accessibility, cloud-based processing, secure data management, and robust preprocessing to create a scalable and user-friendly system. The key components of the approach are as follows:</w:t>
      </w:r>
    </w:p>
    <w:p w14:paraId="1D236D7A" w14:textId="77777777" w:rsidR="00DD0AB6" w:rsidRDefault="00DD0AB6" w:rsidP="00DD0AB6">
      <w:pPr>
        <w:ind w:left="360"/>
      </w:pPr>
    </w:p>
    <w:p w14:paraId="732BB610" w14:textId="77777777" w:rsidR="004A3AE7" w:rsidRDefault="004A3AE7" w:rsidP="00DD0AB6">
      <w:pPr>
        <w:ind w:left="360"/>
      </w:pPr>
    </w:p>
    <w:p w14:paraId="6EF46E5C" w14:textId="77777777" w:rsidR="004A3AE7" w:rsidRDefault="004A3AE7">
      <w:pPr>
        <w:numPr>
          <w:ilvl w:val="0"/>
          <w:numId w:val="15"/>
        </w:numPr>
      </w:pPr>
      <w:r w:rsidRPr="004A3AE7">
        <w:rPr>
          <w:b/>
          <w:bCs/>
        </w:rPr>
        <w:t>Deep Learning-Based Similarity Detection</w:t>
      </w:r>
    </w:p>
    <w:p w14:paraId="323AA4A7" w14:textId="77777777" w:rsidR="004A3AE7" w:rsidRDefault="004A3AE7" w:rsidP="004A3AE7">
      <w:pPr>
        <w:ind w:left="630"/>
      </w:pPr>
      <w:r w:rsidRPr="004A3AE7">
        <w:rPr>
          <w:b/>
          <w:bCs/>
        </w:rPr>
        <w:br/>
      </w:r>
      <w:r w:rsidRPr="004A3AE7">
        <w:t>InkSentinel employs a Siamese Neural Network (SNN), a deep learning model optimized for pairwise comparison tasks. The SNN uses a shared EfficientNet backbone to extract feature embeddings from grayscale signature images. These embeddings are compared using contrastive loss, which minimizes the distance between embeddings of genuine signature pairs and maximizes it for forged pairs. This approach ensures high accuracy in distinguishing authentic signatures from forgeries.</w:t>
      </w:r>
    </w:p>
    <w:p w14:paraId="0ECB5D6F" w14:textId="77777777" w:rsidR="004A3AE7" w:rsidRPr="004A3AE7" w:rsidRDefault="004A3AE7" w:rsidP="004A3AE7"/>
    <w:p w14:paraId="2ACC18BB" w14:textId="77777777" w:rsidR="004A3AE7" w:rsidRDefault="004A3AE7">
      <w:pPr>
        <w:numPr>
          <w:ilvl w:val="0"/>
          <w:numId w:val="15"/>
        </w:numPr>
        <w:rPr>
          <w:b/>
          <w:bCs/>
        </w:rPr>
      </w:pPr>
      <w:r w:rsidRPr="004A3AE7">
        <w:rPr>
          <w:b/>
          <w:bCs/>
        </w:rPr>
        <w:t>Mobile-First Accessibility</w:t>
      </w:r>
    </w:p>
    <w:p w14:paraId="72DD9A9E" w14:textId="77777777" w:rsidR="004A3AE7" w:rsidRDefault="004A3AE7" w:rsidP="004A3AE7">
      <w:pPr>
        <w:ind w:left="630"/>
      </w:pPr>
      <w:r w:rsidRPr="004A3AE7">
        <w:rPr>
          <w:b/>
          <w:bCs/>
        </w:rPr>
        <w:br/>
      </w:r>
      <w:r w:rsidRPr="004A3AE7">
        <w:t>The system is implemented as a cross-platform mobile application developed using Flutter, ensuring seamless compatibility with both Android and iOS devices. The application provides an intuitive interface for users to capture or upload signatures and receive real-time verification results. By eliminating the need for specialized hardware, InkSentinel enhances accessibility and usability for diverse user groups.</w:t>
      </w:r>
    </w:p>
    <w:p w14:paraId="3A8193B0" w14:textId="77777777" w:rsidR="004A3AE7" w:rsidRPr="004A3AE7" w:rsidRDefault="004A3AE7" w:rsidP="004A3AE7">
      <w:pPr>
        <w:ind w:left="630"/>
        <w:rPr>
          <w:b/>
          <w:bCs/>
        </w:rPr>
      </w:pPr>
    </w:p>
    <w:p w14:paraId="180B9D2F" w14:textId="77777777" w:rsidR="004A3AE7" w:rsidRDefault="004A3AE7">
      <w:pPr>
        <w:numPr>
          <w:ilvl w:val="0"/>
          <w:numId w:val="15"/>
        </w:numPr>
        <w:rPr>
          <w:b/>
          <w:bCs/>
        </w:rPr>
      </w:pPr>
      <w:r w:rsidRPr="004A3AE7">
        <w:rPr>
          <w:b/>
          <w:bCs/>
        </w:rPr>
        <w:t>Cloud-Based Verification Pipeline</w:t>
      </w:r>
    </w:p>
    <w:p w14:paraId="1099CA2D" w14:textId="0750D971" w:rsidR="004A3AE7" w:rsidRDefault="004A3AE7" w:rsidP="00982DDC">
      <w:pPr>
        <w:ind w:left="630"/>
        <w:rPr>
          <w:b/>
          <w:bCs/>
          <w:rtl/>
        </w:rPr>
      </w:pPr>
      <w:r w:rsidRPr="004A3AE7">
        <w:rPr>
          <w:b/>
          <w:bCs/>
        </w:rPr>
        <w:br/>
      </w:r>
      <w:r w:rsidR="00982DDC" w:rsidRPr="00982DDC">
        <w:t>To support scalability and reduce computational load on mobile devices, the trained Spiking Neural Network (SNN) model is exported to TorchScript and deployed via a Flask-based REST API. This centralized backend securely processes signature verification requests from the mobile application over encrypted channels, ensuring efficient and flexible performance. Additionally, a chatbot is integrated to assist users, streamline the verification process, and provide real-time support when needed.</w:t>
      </w:r>
      <w:r w:rsidRPr="004A3AE7">
        <w:rPr>
          <w:b/>
          <w:bCs/>
        </w:rPr>
        <w:t>.</w:t>
      </w:r>
    </w:p>
    <w:p w14:paraId="76EDD95D" w14:textId="77777777" w:rsidR="00055BBD" w:rsidRDefault="00055BBD" w:rsidP="004A3AE7">
      <w:pPr>
        <w:ind w:left="630"/>
        <w:rPr>
          <w:b/>
          <w:bCs/>
        </w:rPr>
      </w:pPr>
    </w:p>
    <w:p w14:paraId="1DB8CDC2" w14:textId="77777777" w:rsidR="004A3AE7" w:rsidRDefault="004A3AE7" w:rsidP="004A3AE7">
      <w:pPr>
        <w:ind w:left="630"/>
        <w:rPr>
          <w:b/>
          <w:bCs/>
        </w:rPr>
      </w:pPr>
    </w:p>
    <w:p w14:paraId="55BA4073" w14:textId="77777777" w:rsidR="004A3AE7" w:rsidRPr="004A3AE7" w:rsidRDefault="004A3AE7" w:rsidP="004A3AE7">
      <w:pPr>
        <w:ind w:left="630"/>
        <w:rPr>
          <w:b/>
          <w:bCs/>
        </w:rPr>
      </w:pPr>
    </w:p>
    <w:p w14:paraId="654765B9" w14:textId="77777777" w:rsidR="004A3AE7" w:rsidRPr="004A3AE7" w:rsidRDefault="004A3AE7">
      <w:pPr>
        <w:numPr>
          <w:ilvl w:val="0"/>
          <w:numId w:val="15"/>
        </w:numPr>
      </w:pPr>
      <w:r w:rsidRPr="004A3AE7">
        <w:rPr>
          <w:b/>
          <w:bCs/>
        </w:rPr>
        <w:t>Secure Authentication and Data Management</w:t>
      </w:r>
    </w:p>
    <w:p w14:paraId="7F166443" w14:textId="77777777" w:rsidR="004A3AE7" w:rsidRDefault="004A3AE7" w:rsidP="004A3AE7">
      <w:pPr>
        <w:ind w:left="630"/>
      </w:pPr>
      <w:r w:rsidRPr="004A3AE7">
        <w:rPr>
          <w:b/>
          <w:bCs/>
        </w:rPr>
        <w:br/>
      </w:r>
      <w:r w:rsidRPr="004A3AE7">
        <w:t>InkSentinel integrates Firebase Authentication for secure user login and utilizes Firebase’s real-time database and storage for managing signature data. All data transfers are conducted over encrypted sessions, with strict access controls enforced to safeguard user privacy and ensure compliance with data security standards.</w:t>
      </w:r>
    </w:p>
    <w:p w14:paraId="19115A6C" w14:textId="77777777" w:rsidR="004A3AE7" w:rsidRDefault="004A3AE7" w:rsidP="004A3AE7">
      <w:pPr>
        <w:ind w:left="630"/>
      </w:pPr>
    </w:p>
    <w:p w14:paraId="49C6B348" w14:textId="77777777" w:rsidR="004A3AE7" w:rsidRPr="004A3AE7" w:rsidRDefault="004A3AE7" w:rsidP="004A3AE7">
      <w:pPr>
        <w:ind w:left="630"/>
      </w:pPr>
    </w:p>
    <w:p w14:paraId="66D8A706" w14:textId="77777777" w:rsidR="004A3AE7" w:rsidRPr="004A3AE7" w:rsidRDefault="004A3AE7">
      <w:pPr>
        <w:numPr>
          <w:ilvl w:val="0"/>
          <w:numId w:val="15"/>
        </w:numPr>
      </w:pPr>
      <w:r w:rsidRPr="004A3AE7">
        <w:rPr>
          <w:b/>
          <w:bCs/>
        </w:rPr>
        <w:t>Preprocessing for Robustness</w:t>
      </w:r>
    </w:p>
    <w:p w14:paraId="208C712A" w14:textId="77777777" w:rsidR="004A3AE7" w:rsidRDefault="004A3AE7" w:rsidP="004A3AE7">
      <w:pPr>
        <w:ind w:left="630"/>
      </w:pPr>
      <w:r w:rsidRPr="004A3AE7">
        <w:rPr>
          <w:b/>
          <w:bCs/>
        </w:rPr>
        <w:br/>
      </w:r>
      <w:r w:rsidRPr="004A3AE7">
        <w:t>To ensure consistent performance across varied real-world conditions, signature images undergo preprocessing, including resizing, grayscaling, and noise reduction. These steps standardize inputs and mitigate challenges caused by variations in lighting, capture angles, or device quality, enhancing the system’s reliability and adaptability.</w:t>
      </w:r>
    </w:p>
    <w:p w14:paraId="41CFAEF5" w14:textId="77777777" w:rsidR="00F25628" w:rsidRDefault="00F25628" w:rsidP="004A3AE7">
      <w:pPr>
        <w:ind w:left="630"/>
      </w:pPr>
    </w:p>
    <w:p w14:paraId="299E17EF" w14:textId="77777777" w:rsidR="00F25628" w:rsidRDefault="00F25628" w:rsidP="004A3AE7">
      <w:pPr>
        <w:ind w:left="630"/>
      </w:pPr>
    </w:p>
    <w:p w14:paraId="7A2A1D4B" w14:textId="2D31A4AF" w:rsidR="00F25628" w:rsidRPr="00F25628" w:rsidRDefault="00F25628" w:rsidP="00F25628">
      <w:pPr>
        <w:rPr>
          <w:b/>
          <w:bCs/>
        </w:rPr>
      </w:pPr>
      <w:r>
        <w:t xml:space="preserve">     </w:t>
      </w:r>
      <w:r w:rsidRPr="00F25628">
        <w:rPr>
          <w:b/>
          <w:bCs/>
        </w:rPr>
        <w:t xml:space="preserve">6. </w:t>
      </w:r>
      <w:r>
        <w:rPr>
          <w:b/>
          <w:bCs/>
        </w:rPr>
        <w:t xml:space="preserve">  </w:t>
      </w:r>
      <w:r w:rsidRPr="00F25628">
        <w:rPr>
          <w:b/>
          <w:bCs/>
        </w:rPr>
        <w:t>AI Chatbot Assistant Integration</w:t>
      </w:r>
    </w:p>
    <w:p w14:paraId="3CB2B9B6" w14:textId="77777777" w:rsidR="00F25628" w:rsidRDefault="00F25628" w:rsidP="00F25628">
      <w:pPr>
        <w:ind w:left="630"/>
      </w:pPr>
      <w:r>
        <w:t>As part of the InkSentinel system, an intelligent chatbot assistant is integrated to enhance user interaction and accessibility—especially for non-technical users.</w:t>
      </w:r>
    </w:p>
    <w:p w14:paraId="2F8B5183" w14:textId="77777777" w:rsidR="00F25628" w:rsidRDefault="00F25628" w:rsidP="00F25628">
      <w:pPr>
        <w:ind w:left="630"/>
      </w:pPr>
    </w:p>
    <w:p w14:paraId="0EC2D2A1" w14:textId="77777777" w:rsidR="00F25628" w:rsidRDefault="00F25628" w:rsidP="00F25628">
      <w:pPr>
        <w:ind w:left="630"/>
      </w:pPr>
      <w:r>
        <w:t>Key Functions of the Chatbot:</w:t>
      </w:r>
    </w:p>
    <w:p w14:paraId="63171B44" w14:textId="77777777" w:rsidR="00F25628" w:rsidRDefault="00F25628" w:rsidP="00F25628">
      <w:pPr>
        <w:ind w:left="630"/>
      </w:pPr>
      <w:r>
        <w:t>User Support and Guidance:</w:t>
      </w:r>
    </w:p>
    <w:p w14:paraId="087DE310" w14:textId="77777777" w:rsidR="00F25628" w:rsidRDefault="00F25628" w:rsidP="00F25628">
      <w:pPr>
        <w:ind w:left="630"/>
      </w:pPr>
    </w:p>
    <w:p w14:paraId="607C8ABE" w14:textId="77777777" w:rsidR="00F25628" w:rsidRDefault="00F25628" w:rsidP="00F25628">
      <w:pPr>
        <w:ind w:left="630"/>
      </w:pPr>
      <w:r>
        <w:t>Answers common questions about using the application.</w:t>
      </w:r>
    </w:p>
    <w:p w14:paraId="24E38220" w14:textId="77777777" w:rsidR="00F25628" w:rsidRDefault="00F25628" w:rsidP="00F25628">
      <w:pPr>
        <w:ind w:left="630"/>
      </w:pPr>
    </w:p>
    <w:p w14:paraId="4703DD11" w14:textId="77777777" w:rsidR="00F25628" w:rsidRDefault="00F25628" w:rsidP="00F25628">
      <w:pPr>
        <w:ind w:left="630"/>
      </w:pPr>
      <w:r>
        <w:t>Explains verification results (e.g., why a signature is flagged as fake).</w:t>
      </w:r>
    </w:p>
    <w:p w14:paraId="7A44AE0A" w14:textId="77777777" w:rsidR="00F25628" w:rsidRDefault="00F25628" w:rsidP="00F25628">
      <w:pPr>
        <w:ind w:left="630"/>
      </w:pPr>
    </w:p>
    <w:p w14:paraId="37D59FCF" w14:textId="77777777" w:rsidR="00F25628" w:rsidRDefault="00F25628" w:rsidP="00F25628">
      <w:pPr>
        <w:ind w:left="630"/>
      </w:pPr>
      <w:r>
        <w:t>Provides educational insights into signature forgery techniques.</w:t>
      </w:r>
    </w:p>
    <w:p w14:paraId="4133E78D" w14:textId="77777777" w:rsidR="00F25628" w:rsidRDefault="00F25628" w:rsidP="00F25628">
      <w:pPr>
        <w:ind w:left="630"/>
      </w:pPr>
    </w:p>
    <w:p w14:paraId="5F42367B" w14:textId="77777777" w:rsidR="00F25628" w:rsidRDefault="00F25628" w:rsidP="00F25628">
      <w:pPr>
        <w:ind w:left="630"/>
      </w:pPr>
    </w:p>
    <w:p w14:paraId="19608A83" w14:textId="77777777" w:rsidR="00F25628" w:rsidRDefault="00F25628" w:rsidP="00F25628">
      <w:pPr>
        <w:ind w:left="630"/>
      </w:pPr>
    </w:p>
    <w:p w14:paraId="27AE93EA" w14:textId="77777777" w:rsidR="00F25628" w:rsidRDefault="00F25628" w:rsidP="00F25628">
      <w:pPr>
        <w:ind w:left="630"/>
      </w:pPr>
      <w:r>
        <w:t>Bilingual Interaction (Arabic and English):</w:t>
      </w:r>
    </w:p>
    <w:p w14:paraId="6F6D470E" w14:textId="77777777" w:rsidR="00F25628" w:rsidRDefault="00F25628" w:rsidP="00F25628">
      <w:pPr>
        <w:ind w:left="630"/>
      </w:pPr>
    </w:p>
    <w:p w14:paraId="4E4BD620" w14:textId="77777777" w:rsidR="00F25628" w:rsidRDefault="00F25628" w:rsidP="00F25628">
      <w:pPr>
        <w:ind w:left="630"/>
      </w:pPr>
      <w:r>
        <w:t>Supports both English and Arabic users to ensure wider accessibility across different regions and cultures.</w:t>
      </w:r>
    </w:p>
    <w:p w14:paraId="4E627526" w14:textId="77777777" w:rsidR="00F25628" w:rsidRDefault="00F25628" w:rsidP="00F25628">
      <w:pPr>
        <w:ind w:left="630"/>
      </w:pPr>
    </w:p>
    <w:p w14:paraId="3234FF62" w14:textId="77777777" w:rsidR="00F25628" w:rsidRDefault="00F25628" w:rsidP="00F25628">
      <w:pPr>
        <w:ind w:left="630"/>
      </w:pPr>
      <w:r>
        <w:t>AI-Powered Intelligence:</w:t>
      </w:r>
    </w:p>
    <w:p w14:paraId="36361E81" w14:textId="77777777" w:rsidR="00F25628" w:rsidRDefault="00F25628" w:rsidP="00F25628">
      <w:pPr>
        <w:ind w:left="630"/>
      </w:pPr>
    </w:p>
    <w:p w14:paraId="553D14C7" w14:textId="77777777" w:rsidR="00F25628" w:rsidRDefault="00F25628" w:rsidP="00F25628">
      <w:pPr>
        <w:ind w:left="630"/>
      </w:pPr>
      <w:r>
        <w:t>Utilizes the LLaMA 3.2 language model to deliver intelligent, context-aware, and natural responses.</w:t>
      </w:r>
    </w:p>
    <w:p w14:paraId="2352EEEF" w14:textId="77777777" w:rsidR="00F25628" w:rsidRDefault="00F25628" w:rsidP="00F25628">
      <w:pPr>
        <w:ind w:left="630"/>
      </w:pPr>
    </w:p>
    <w:p w14:paraId="3FA51C18" w14:textId="77777777" w:rsidR="00F25628" w:rsidRDefault="00F25628" w:rsidP="00F25628">
      <w:pPr>
        <w:ind w:left="630"/>
      </w:pPr>
      <w:r>
        <w:t>Capable of handling multi-turn conversations and dynamic queries.</w:t>
      </w:r>
    </w:p>
    <w:p w14:paraId="3C339352" w14:textId="77777777" w:rsidR="00F25628" w:rsidRDefault="00F25628" w:rsidP="00F25628">
      <w:pPr>
        <w:ind w:left="630"/>
      </w:pPr>
    </w:p>
    <w:p w14:paraId="21A77906" w14:textId="77777777" w:rsidR="00F25628" w:rsidRDefault="00F25628" w:rsidP="00F25628">
      <w:pPr>
        <w:ind w:left="630"/>
      </w:pPr>
      <w:r>
        <w:t>Benefits of Chatbot Integration:</w:t>
      </w:r>
    </w:p>
    <w:p w14:paraId="30DA928E" w14:textId="77777777" w:rsidR="00F25628" w:rsidRDefault="00F25628" w:rsidP="00F25628">
      <w:pPr>
        <w:ind w:left="630"/>
      </w:pPr>
      <w:r>
        <w:t>Reduces the need for manual technical support.</w:t>
      </w:r>
    </w:p>
    <w:p w14:paraId="4C350DFA" w14:textId="77777777" w:rsidR="00F25628" w:rsidRDefault="00F25628" w:rsidP="00F25628">
      <w:pPr>
        <w:ind w:left="630"/>
      </w:pPr>
    </w:p>
    <w:p w14:paraId="2A661919" w14:textId="77777777" w:rsidR="00F25628" w:rsidRDefault="00F25628" w:rsidP="00F25628">
      <w:pPr>
        <w:ind w:left="630"/>
      </w:pPr>
      <w:r>
        <w:t>Enhances the user experience by offering real-time assistance within the app.</w:t>
      </w:r>
    </w:p>
    <w:p w14:paraId="29DD8F6D" w14:textId="77777777" w:rsidR="00F25628" w:rsidRDefault="00F25628" w:rsidP="00F25628">
      <w:pPr>
        <w:ind w:left="630"/>
      </w:pPr>
    </w:p>
    <w:p w14:paraId="4C8D744A" w14:textId="33D41D0B" w:rsidR="00F25628" w:rsidRDefault="00F25628" w:rsidP="00F25628">
      <w:pPr>
        <w:ind w:left="630"/>
        <w:rPr>
          <w:rtl/>
        </w:rPr>
      </w:pPr>
      <w:r>
        <w:t>Builds user trust by clearly explaining processes and results in an intuitive manner.</w:t>
      </w:r>
    </w:p>
    <w:p w14:paraId="0A3AFB1A" w14:textId="77777777" w:rsidR="00F25628" w:rsidRDefault="00F25628" w:rsidP="00F25628">
      <w:pPr>
        <w:ind w:left="630"/>
      </w:pPr>
      <w:r>
        <w:t>As part of the InkSentinel system, an intelligent chatbot assistant is integrated to enhance user interaction and accessibility—especially for non-technical users.</w:t>
      </w:r>
    </w:p>
    <w:p w14:paraId="13BFBC63" w14:textId="77777777" w:rsidR="00F25628" w:rsidRDefault="00F25628" w:rsidP="00F25628">
      <w:pPr>
        <w:ind w:left="630"/>
      </w:pPr>
    </w:p>
    <w:p w14:paraId="3DAACE53" w14:textId="77777777" w:rsidR="00F25628" w:rsidRDefault="00F25628" w:rsidP="00F25628">
      <w:pPr>
        <w:ind w:left="630"/>
      </w:pPr>
      <w:r>
        <w:t>Key Functions of the Chatbot:</w:t>
      </w:r>
    </w:p>
    <w:p w14:paraId="5CBA0E02" w14:textId="77777777" w:rsidR="00F25628" w:rsidRDefault="00F25628" w:rsidP="00F25628">
      <w:pPr>
        <w:ind w:left="630"/>
      </w:pPr>
      <w:r>
        <w:t>User Support and Guidance:</w:t>
      </w:r>
    </w:p>
    <w:p w14:paraId="68B843FB" w14:textId="77777777" w:rsidR="00F25628" w:rsidRDefault="00F25628" w:rsidP="00F25628">
      <w:pPr>
        <w:ind w:left="630"/>
      </w:pPr>
    </w:p>
    <w:p w14:paraId="0014EB8C" w14:textId="77777777" w:rsidR="00F25628" w:rsidRDefault="00F25628" w:rsidP="00F25628">
      <w:pPr>
        <w:ind w:left="630"/>
      </w:pPr>
      <w:r>
        <w:t>Answers common questions about using the application.</w:t>
      </w:r>
    </w:p>
    <w:p w14:paraId="3D9D1AE6" w14:textId="77777777" w:rsidR="00F25628" w:rsidRDefault="00F25628" w:rsidP="00F25628">
      <w:pPr>
        <w:ind w:left="630"/>
      </w:pPr>
    </w:p>
    <w:p w14:paraId="4F1DB682" w14:textId="77777777" w:rsidR="00F25628" w:rsidRDefault="00F25628" w:rsidP="00F25628">
      <w:pPr>
        <w:ind w:left="630"/>
      </w:pPr>
      <w:r>
        <w:t>Explains verification results (e.g., why a signature is flagged as fake).</w:t>
      </w:r>
    </w:p>
    <w:p w14:paraId="41EF6F3F" w14:textId="77777777" w:rsidR="00F25628" w:rsidRDefault="00F25628" w:rsidP="00F25628">
      <w:pPr>
        <w:ind w:left="630"/>
      </w:pPr>
    </w:p>
    <w:p w14:paraId="198B8B72" w14:textId="77777777" w:rsidR="00F25628" w:rsidRDefault="00F25628" w:rsidP="00F25628">
      <w:pPr>
        <w:ind w:left="630"/>
      </w:pPr>
      <w:r>
        <w:t>Provides educational insights into signature forgery techniques.</w:t>
      </w:r>
    </w:p>
    <w:p w14:paraId="197159CD" w14:textId="77777777" w:rsidR="00F25628" w:rsidRDefault="00F25628" w:rsidP="00F25628">
      <w:pPr>
        <w:ind w:left="630"/>
      </w:pPr>
    </w:p>
    <w:p w14:paraId="2C8EC898" w14:textId="77777777" w:rsidR="00F25628" w:rsidRDefault="00F25628" w:rsidP="00F25628">
      <w:pPr>
        <w:ind w:left="630"/>
      </w:pPr>
      <w:r>
        <w:t>Bilingual Interaction (Arabic and English):</w:t>
      </w:r>
    </w:p>
    <w:p w14:paraId="7CB22EC1" w14:textId="77777777" w:rsidR="00F25628" w:rsidRDefault="00F25628" w:rsidP="00F25628">
      <w:pPr>
        <w:ind w:left="630"/>
      </w:pPr>
    </w:p>
    <w:p w14:paraId="5AB8A383" w14:textId="77777777" w:rsidR="00F25628" w:rsidRDefault="00F25628" w:rsidP="00F25628">
      <w:pPr>
        <w:ind w:left="630"/>
      </w:pPr>
      <w:r>
        <w:t>Supports both English and Arabic users to ensure wider accessibility across different regions and cultures.</w:t>
      </w:r>
    </w:p>
    <w:p w14:paraId="7865CD1A" w14:textId="77777777" w:rsidR="00F25628" w:rsidRDefault="00F25628" w:rsidP="00F25628">
      <w:pPr>
        <w:ind w:left="630"/>
      </w:pPr>
    </w:p>
    <w:p w14:paraId="747A4997" w14:textId="77777777" w:rsidR="00F25628" w:rsidRDefault="00F25628" w:rsidP="00F25628">
      <w:pPr>
        <w:ind w:left="630"/>
      </w:pPr>
      <w:r>
        <w:t>AI-Powered Intelligence:</w:t>
      </w:r>
    </w:p>
    <w:p w14:paraId="12661C78" w14:textId="77777777" w:rsidR="00F25628" w:rsidRDefault="00F25628" w:rsidP="00F25628">
      <w:pPr>
        <w:ind w:left="630"/>
      </w:pPr>
    </w:p>
    <w:p w14:paraId="725EEFBF" w14:textId="77777777" w:rsidR="00F25628" w:rsidRDefault="00F25628" w:rsidP="00F25628">
      <w:pPr>
        <w:ind w:left="630"/>
      </w:pPr>
      <w:r>
        <w:t>Utilizes the LLaMA 3.2 language model to deliver intelligent, context-aware, and natural responses.</w:t>
      </w:r>
    </w:p>
    <w:p w14:paraId="3F206F84" w14:textId="77777777" w:rsidR="00F25628" w:rsidRDefault="00F25628" w:rsidP="00F25628">
      <w:pPr>
        <w:ind w:left="630"/>
      </w:pPr>
    </w:p>
    <w:p w14:paraId="5A6301FA" w14:textId="77777777" w:rsidR="00F25628" w:rsidRDefault="00F25628" w:rsidP="00F25628">
      <w:pPr>
        <w:ind w:left="630"/>
      </w:pPr>
      <w:r>
        <w:t>Capable of handling multi-turn conversations and dynamic queries.</w:t>
      </w:r>
    </w:p>
    <w:p w14:paraId="234FCAA9" w14:textId="77777777" w:rsidR="00F25628" w:rsidRDefault="00F25628" w:rsidP="00F25628">
      <w:pPr>
        <w:ind w:left="630"/>
      </w:pPr>
    </w:p>
    <w:p w14:paraId="471E6C04" w14:textId="77777777" w:rsidR="00F25628" w:rsidRDefault="00F25628" w:rsidP="00F25628">
      <w:pPr>
        <w:ind w:left="630"/>
      </w:pPr>
      <w:r>
        <w:t>Benefits of Chatbot Integration:</w:t>
      </w:r>
    </w:p>
    <w:p w14:paraId="7522BF40" w14:textId="77777777" w:rsidR="00F25628" w:rsidRDefault="00F25628" w:rsidP="00F25628">
      <w:pPr>
        <w:ind w:left="630"/>
      </w:pPr>
      <w:r>
        <w:t>Reduces the need for manual technical support.</w:t>
      </w:r>
    </w:p>
    <w:p w14:paraId="510FE65F" w14:textId="77777777" w:rsidR="00F25628" w:rsidRDefault="00F25628" w:rsidP="00F25628">
      <w:pPr>
        <w:ind w:left="630"/>
      </w:pPr>
    </w:p>
    <w:p w14:paraId="6A05A88B" w14:textId="77777777" w:rsidR="00F25628" w:rsidRDefault="00F25628" w:rsidP="00F25628">
      <w:pPr>
        <w:ind w:left="630"/>
      </w:pPr>
      <w:r>
        <w:t>Enhances the user experience by offering real-time assistance within the app.</w:t>
      </w:r>
    </w:p>
    <w:p w14:paraId="761FDB1F" w14:textId="77777777" w:rsidR="00F25628" w:rsidRDefault="00F25628" w:rsidP="00F25628">
      <w:pPr>
        <w:ind w:left="630"/>
      </w:pPr>
    </w:p>
    <w:p w14:paraId="2C17EB54" w14:textId="0A30FAE8" w:rsidR="004A3AE7" w:rsidRDefault="00F25628" w:rsidP="00F25628">
      <w:pPr>
        <w:ind w:left="630"/>
      </w:pPr>
      <w:r>
        <w:t>Builds user trust by clearly explaining processes and results in an intuitive manner.</w:t>
      </w:r>
    </w:p>
    <w:p w14:paraId="3734FC59" w14:textId="77777777" w:rsidR="00F25628" w:rsidRDefault="00F25628" w:rsidP="00F25628">
      <w:pPr>
        <w:ind w:left="630"/>
      </w:pPr>
    </w:p>
    <w:p w14:paraId="2CABAD0A" w14:textId="77777777" w:rsidR="004A3AE7" w:rsidRDefault="004A3AE7" w:rsidP="004A3AE7">
      <w:pPr>
        <w:ind w:left="630"/>
      </w:pPr>
    </w:p>
    <w:p w14:paraId="511A22F6" w14:textId="77777777" w:rsidR="004A3AE7" w:rsidRPr="004A3AE7" w:rsidRDefault="004A3AE7" w:rsidP="004A3AE7">
      <w:pPr>
        <w:ind w:left="360"/>
      </w:pPr>
      <w:r w:rsidRPr="004A3AE7">
        <w:t>By combining these strategies, InkSentinel provides a scalable, secure, and user-centric solution that overcomes the limitations of traditional signature verification methods, delivering high accuracy and real-time performance.</w:t>
      </w:r>
    </w:p>
    <w:p w14:paraId="72BC1866" w14:textId="77777777" w:rsidR="004A3AE7" w:rsidRDefault="004A3AE7" w:rsidP="004A3AE7">
      <w:pPr>
        <w:ind w:left="630"/>
      </w:pPr>
    </w:p>
    <w:p w14:paraId="3500E383" w14:textId="77777777" w:rsidR="004A3AE7" w:rsidRDefault="004A3AE7">
      <w:pPr>
        <w:spacing w:line="278" w:lineRule="auto"/>
      </w:pPr>
      <w:r>
        <w:br w:type="page"/>
      </w:r>
    </w:p>
    <w:p w14:paraId="7E24E623" w14:textId="77777777" w:rsidR="00DD0AB6" w:rsidRDefault="00DD0AB6" w:rsidP="004A3AE7">
      <w:pPr>
        <w:spacing w:line="278" w:lineRule="auto"/>
      </w:pPr>
    </w:p>
    <w:p w14:paraId="689DCCD7" w14:textId="77777777" w:rsidR="004C6AC1" w:rsidRPr="00AF3499" w:rsidRDefault="004C6AC1" w:rsidP="004A3AE7">
      <w:pPr>
        <w:spacing w:line="278" w:lineRule="auto"/>
      </w:pPr>
    </w:p>
    <w:p w14:paraId="08C84553" w14:textId="77777777" w:rsidR="00AF3499" w:rsidRDefault="00AF3499">
      <w:pPr>
        <w:pStyle w:val="ListParagraph"/>
        <w:numPr>
          <w:ilvl w:val="1"/>
          <w:numId w:val="3"/>
        </w:numPr>
      </w:pPr>
      <w:r w:rsidRPr="00AF3499">
        <w:t>System architecture (diagrams preferred: UML, flowcharts, ER diagrams, etc.).</w:t>
      </w:r>
    </w:p>
    <w:p w14:paraId="0618463D" w14:textId="77777777" w:rsidR="00AE5C74" w:rsidRPr="00AE5C74" w:rsidRDefault="00AE5C74">
      <w:pPr>
        <w:pStyle w:val="ListParagraph"/>
        <w:numPr>
          <w:ilvl w:val="1"/>
          <w:numId w:val="15"/>
        </w:numPr>
      </w:pPr>
      <w:r w:rsidRPr="00AE5C74">
        <w:t>UML</w:t>
      </w:r>
    </w:p>
    <w:p w14:paraId="6C4B57C4" w14:textId="77777777" w:rsidR="00AE5C74" w:rsidRDefault="00AE5C74" w:rsidP="00AE5C74">
      <w:pPr>
        <w:pStyle w:val="ListParagraph"/>
        <w:ind w:left="1440"/>
        <w:rPr>
          <w:sz w:val="36"/>
          <w:szCs w:val="36"/>
          <w:rtl/>
        </w:rPr>
      </w:pPr>
      <w:r w:rsidRPr="00AE5C74">
        <w:t>UML Component Diagram showing how the mobile app, backend API, and Firebase services interact.</w:t>
      </w:r>
    </w:p>
    <w:p w14:paraId="2172F098" w14:textId="77777777" w:rsidR="006F2B85" w:rsidRDefault="006F2B85" w:rsidP="00AE5C74">
      <w:pPr>
        <w:rPr>
          <w:noProof/>
        </w:rPr>
      </w:pPr>
      <w:r>
        <w:rPr>
          <w:noProof/>
        </w:rPr>
        <w:t>Metric</w:t>
      </w:r>
    </w:p>
    <w:p w14:paraId="5184AA65" w14:textId="77777777" w:rsidR="00AE5C74" w:rsidRDefault="00AE5C74" w:rsidP="00AE5C74">
      <w:pPr>
        <w:rPr>
          <w:noProof/>
        </w:rPr>
      </w:pPr>
      <w:r>
        <w:rPr>
          <w:noProof/>
        </w:rPr>
        <w:t xml:space="preserve"> </w:t>
      </w:r>
      <w:r>
        <w:rPr>
          <w:noProof/>
          <w:sz w:val="36"/>
          <w:szCs w:val="36"/>
        </w:rPr>
        <w:drawing>
          <wp:inline distT="0" distB="0" distL="0" distR="0" wp14:anchorId="2025730B" wp14:editId="57BB41AA">
            <wp:extent cx="5379720" cy="6074410"/>
            <wp:effectExtent l="0" t="0" r="0" b="2540"/>
            <wp:docPr id="311889182"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 diagram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9720" cy="6074410"/>
                    </a:xfrm>
                    <a:prstGeom prst="rect">
                      <a:avLst/>
                    </a:prstGeom>
                    <a:noFill/>
                    <a:ln>
                      <a:noFill/>
                    </a:ln>
                  </pic:spPr>
                </pic:pic>
              </a:graphicData>
            </a:graphic>
          </wp:inline>
        </w:drawing>
      </w:r>
    </w:p>
    <w:p w14:paraId="6989C0DA" w14:textId="77777777" w:rsidR="00AE5C74" w:rsidRDefault="00AE5C74" w:rsidP="00AE5C74">
      <w:pPr>
        <w:rPr>
          <w:noProof/>
        </w:rPr>
      </w:pPr>
    </w:p>
    <w:p w14:paraId="64B85511" w14:textId="77777777" w:rsidR="004C6AC1" w:rsidRDefault="004C6AC1" w:rsidP="00AE5C74">
      <w:pPr>
        <w:rPr>
          <w:sz w:val="36"/>
          <w:szCs w:val="36"/>
        </w:rPr>
      </w:pPr>
    </w:p>
    <w:p w14:paraId="0EA46045" w14:textId="77777777" w:rsidR="00AE5C74" w:rsidRPr="00AE5C74" w:rsidRDefault="00AE5C74">
      <w:pPr>
        <w:pStyle w:val="ListParagraph"/>
        <w:numPr>
          <w:ilvl w:val="1"/>
          <w:numId w:val="15"/>
        </w:numPr>
        <w:rPr>
          <w:lang w:bidi="ar-EG"/>
        </w:rPr>
      </w:pPr>
      <w:r w:rsidRPr="00AE5C74">
        <w:rPr>
          <w:lang w:bidi="ar-EG"/>
        </w:rPr>
        <w:t>Flowchart</w:t>
      </w:r>
    </w:p>
    <w:p w14:paraId="530DEA8B" w14:textId="77777777" w:rsidR="00AE5C74" w:rsidRPr="00AE5C74" w:rsidRDefault="00AE5C74" w:rsidP="00AE5C74">
      <w:pPr>
        <w:ind w:left="1440"/>
        <w:rPr>
          <w:rtl/>
          <w:lang w:bidi="ar-EG"/>
        </w:rPr>
      </w:pPr>
      <w:r w:rsidRPr="00AE5C74">
        <w:rPr>
          <w:lang w:bidi="ar-EG"/>
        </w:rPr>
        <w:t>Flowchart of the user interaction from signature capture to verification.</w:t>
      </w:r>
    </w:p>
    <w:p w14:paraId="57EBA82B" w14:textId="77777777" w:rsidR="00AE5C74" w:rsidRDefault="00AE5C74" w:rsidP="00AE5C74">
      <w:pPr>
        <w:rPr>
          <w:sz w:val="32"/>
          <w:szCs w:val="32"/>
          <w:rtl/>
          <w:lang w:bidi="ar-EG"/>
        </w:rPr>
      </w:pPr>
      <w:r>
        <w:rPr>
          <w:noProof/>
          <w:sz w:val="32"/>
          <w:szCs w:val="32"/>
        </w:rPr>
        <w:drawing>
          <wp:inline distT="0" distB="0" distL="0" distR="0" wp14:anchorId="45D2FA56" wp14:editId="49DA9E71">
            <wp:extent cx="5943600" cy="2286000"/>
            <wp:effectExtent l="0" t="0" r="0" b="0"/>
            <wp:docPr id="324641928"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flowchar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069F5304" w14:textId="77777777" w:rsidR="00AE5C74" w:rsidRPr="00AE5C74" w:rsidRDefault="00AE5C74">
      <w:pPr>
        <w:pStyle w:val="ListParagraph"/>
        <w:numPr>
          <w:ilvl w:val="1"/>
          <w:numId w:val="15"/>
        </w:numPr>
        <w:rPr>
          <w:rtl/>
          <w:lang w:bidi="ar-EG"/>
        </w:rPr>
      </w:pPr>
      <w:r w:rsidRPr="00AE5C74">
        <w:rPr>
          <w:lang w:bidi="ar-EG"/>
        </w:rPr>
        <w:t>ERD</w:t>
      </w:r>
    </w:p>
    <w:p w14:paraId="29406851" w14:textId="77777777" w:rsidR="00AE5C74" w:rsidRPr="00AE5C74" w:rsidRDefault="00AE5C74" w:rsidP="00AE5C74">
      <w:pPr>
        <w:ind w:left="1440"/>
        <w:rPr>
          <w:rtl/>
          <w:lang w:bidi="ar-EG"/>
        </w:rPr>
      </w:pPr>
      <w:r w:rsidRPr="00AE5C74">
        <w:rPr>
          <w:lang w:bidi="ar-EG"/>
        </w:rPr>
        <w:t>ER Diagram for user, signature, and verification result storage (Firebase or SQL schema).</w:t>
      </w:r>
    </w:p>
    <w:p w14:paraId="26EEB72E" w14:textId="77777777" w:rsidR="00AE5C74" w:rsidRDefault="00AE5C74" w:rsidP="00AE5C74">
      <w:pPr>
        <w:rPr>
          <w:sz w:val="32"/>
          <w:szCs w:val="32"/>
          <w:lang w:bidi="ar-EG"/>
        </w:rPr>
      </w:pPr>
      <w:r>
        <w:rPr>
          <w:noProof/>
        </w:rPr>
        <mc:AlternateContent>
          <mc:Choice Requires="wps">
            <w:drawing>
              <wp:inline distT="0" distB="0" distL="0" distR="0" wp14:anchorId="62FD2FCA" wp14:editId="261F30F3">
                <wp:extent cx="304800" cy="304800"/>
                <wp:effectExtent l="0" t="0" r="0" b="0"/>
                <wp:docPr id="173284438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649B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Pr>
          <w:noProof/>
          <w:sz w:val="32"/>
          <w:szCs w:val="32"/>
        </w:rPr>
        <w:drawing>
          <wp:inline distT="0" distB="0" distL="0" distR="0" wp14:anchorId="15A5A895" wp14:editId="0F41087D">
            <wp:extent cx="5450840" cy="3093720"/>
            <wp:effectExtent l="0" t="0" r="0" b="0"/>
            <wp:docPr id="962299894"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99894" name="Picture 1" descr="A diagram of a data flow&#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0840" cy="3093720"/>
                    </a:xfrm>
                    <a:prstGeom prst="rect">
                      <a:avLst/>
                    </a:prstGeom>
                    <a:noFill/>
                    <a:ln>
                      <a:noFill/>
                    </a:ln>
                  </pic:spPr>
                </pic:pic>
              </a:graphicData>
            </a:graphic>
          </wp:inline>
        </w:drawing>
      </w:r>
    </w:p>
    <w:p w14:paraId="2EF62BB1" w14:textId="77777777" w:rsidR="00AE5C74" w:rsidRDefault="00AE5C74" w:rsidP="00AE5C74">
      <w:pPr>
        <w:rPr>
          <w:sz w:val="32"/>
          <w:szCs w:val="32"/>
          <w:rtl/>
          <w:lang w:bidi="ar-EG"/>
        </w:rPr>
      </w:pPr>
    </w:p>
    <w:p w14:paraId="34F6DFD2" w14:textId="77777777" w:rsidR="001C3605" w:rsidRDefault="001C3605" w:rsidP="00AE5C74">
      <w:pPr>
        <w:rPr>
          <w:sz w:val="32"/>
          <w:szCs w:val="32"/>
          <w:lang w:bidi="ar-EG"/>
        </w:rPr>
      </w:pPr>
    </w:p>
    <w:p w14:paraId="7DF54FCE" w14:textId="77777777" w:rsidR="004C6AC1" w:rsidRDefault="004C6AC1" w:rsidP="00AE5C74"/>
    <w:p w14:paraId="47038DD8" w14:textId="77777777" w:rsidR="004C6AC1" w:rsidRDefault="004C6AC1" w:rsidP="00AE5C74"/>
    <w:p w14:paraId="6E65629F" w14:textId="77777777" w:rsidR="004C6AC1" w:rsidRDefault="004C6AC1" w:rsidP="00AE5C74"/>
    <w:p w14:paraId="42854EB8" w14:textId="77777777" w:rsidR="00AE5C74" w:rsidRDefault="00AE5C74">
      <w:pPr>
        <w:pStyle w:val="ListParagraph"/>
        <w:numPr>
          <w:ilvl w:val="1"/>
          <w:numId w:val="3"/>
        </w:numPr>
      </w:pPr>
      <w:r w:rsidRPr="00AF3499">
        <w:t>Algorithms or frameworks used.</w:t>
      </w:r>
    </w:p>
    <w:p w14:paraId="0F29C47C" w14:textId="77777777" w:rsidR="004A3AE7" w:rsidRDefault="004A3AE7" w:rsidP="004A3AE7"/>
    <w:p w14:paraId="50638224" w14:textId="77777777" w:rsidR="004A3AE7" w:rsidRPr="004A3AE7" w:rsidRDefault="004A3AE7">
      <w:pPr>
        <w:numPr>
          <w:ilvl w:val="0"/>
          <w:numId w:val="16"/>
        </w:numPr>
      </w:pPr>
      <w:r w:rsidRPr="004A3AE7">
        <w:t xml:space="preserve">In the development of the </w:t>
      </w:r>
      <w:r w:rsidRPr="004A3AE7">
        <w:rPr>
          <w:b/>
          <w:bCs/>
        </w:rPr>
        <w:t>InkSentinel</w:t>
      </w:r>
      <w:r w:rsidRPr="004A3AE7">
        <w:t xml:space="preserve"> mobile application, which aims to detect forged signatures using artificial intelligence, two main frameworks were utilized: </w:t>
      </w:r>
      <w:r w:rsidRPr="004A3AE7">
        <w:rPr>
          <w:b/>
          <w:bCs/>
        </w:rPr>
        <w:t>Flutter</w:t>
      </w:r>
      <w:r w:rsidRPr="004A3AE7">
        <w:t xml:space="preserve"> for frontend and mobile development, and </w:t>
      </w:r>
      <w:r w:rsidRPr="004A3AE7">
        <w:rPr>
          <w:b/>
          <w:bCs/>
        </w:rPr>
        <w:t>PyTorch</w:t>
      </w:r>
      <w:r w:rsidRPr="004A3AE7">
        <w:t xml:space="preserve"> for building and training the deep learning model.</w:t>
      </w:r>
    </w:p>
    <w:p w14:paraId="148488A8" w14:textId="77777777" w:rsidR="007B411E" w:rsidRDefault="007B411E" w:rsidP="004A3AE7"/>
    <w:p w14:paraId="3B7B45E3" w14:textId="77777777" w:rsidR="007B411E" w:rsidRPr="004A3AE7" w:rsidRDefault="007B411E" w:rsidP="004A3AE7"/>
    <w:p w14:paraId="0334D96E" w14:textId="77777777" w:rsidR="004A3AE7" w:rsidRDefault="004A3AE7" w:rsidP="004A3AE7">
      <w:pPr>
        <w:rPr>
          <w:b/>
          <w:bCs/>
        </w:rPr>
      </w:pPr>
      <w:r w:rsidRPr="004A3AE7">
        <w:rPr>
          <w:b/>
          <w:bCs/>
        </w:rPr>
        <w:t>1. Flutter Framework used in APP</w:t>
      </w:r>
    </w:p>
    <w:p w14:paraId="1D85FAC6" w14:textId="77777777" w:rsidR="004A3AE7" w:rsidRPr="004A3AE7" w:rsidRDefault="004A3AE7" w:rsidP="004A3AE7"/>
    <w:p w14:paraId="37F23F0C" w14:textId="77777777" w:rsidR="00055BBD" w:rsidRDefault="004A3AE7" w:rsidP="004C6AC1">
      <w:r w:rsidRPr="004A3AE7">
        <w:t xml:space="preserve">Flutter is an open-source UI software development toolkit created by Google. It enables developers to build natively compiled applications for mobile, web, and desktop using a single codebase written in the Dart programming language. Flutter is particularly known for its speed, flexibility, and modern approach to UI development. It includes a rich set of widgets that are designed to deliver a native-like user experience across different platforms. Key Advantages for the InkSentinel App:- Cross-platform Development: Enables simultaneous development for Android and iOS using one codebase.- Hot Reload: Allows developers to instantly view UI updates during development without restarting the app.- Rich and Customizable UI: Offers extensive built-in widgets and tools to build highly interactive and visually appealing interfaces.- High Performance: Compiles to native ARM code which ensures smooth performance and responsiveness on mobile devices.- Strong Community and Ecosystem: Provides access to a wide range of plugins and libraries for faster development. Overall, Flutter allows for rapid prototyping and consistent design experience, which is crucial for apps like InkSentinel that require reliable user interaction and responsiveness. </w:t>
      </w:r>
    </w:p>
    <w:p w14:paraId="636973EB" w14:textId="77777777" w:rsidR="004A3AE7" w:rsidRDefault="004A3AE7" w:rsidP="004A3AE7">
      <w:pPr>
        <w:rPr>
          <w:b/>
          <w:bCs/>
        </w:rPr>
      </w:pPr>
    </w:p>
    <w:p w14:paraId="5F90DFED" w14:textId="77777777" w:rsidR="004C6AC1" w:rsidRDefault="004C6AC1" w:rsidP="004A3AE7">
      <w:pPr>
        <w:rPr>
          <w:b/>
          <w:bCs/>
        </w:rPr>
      </w:pPr>
    </w:p>
    <w:p w14:paraId="53EB73F8" w14:textId="77777777" w:rsidR="004C6AC1" w:rsidRDefault="004C6AC1" w:rsidP="004A3AE7">
      <w:pPr>
        <w:rPr>
          <w:b/>
          <w:bCs/>
        </w:rPr>
      </w:pPr>
    </w:p>
    <w:p w14:paraId="0ACCC804" w14:textId="77777777" w:rsidR="004C6AC1" w:rsidRDefault="004C6AC1" w:rsidP="004A3AE7">
      <w:pPr>
        <w:rPr>
          <w:b/>
          <w:bCs/>
        </w:rPr>
      </w:pPr>
    </w:p>
    <w:p w14:paraId="6D21E98A" w14:textId="77777777" w:rsidR="004C6AC1" w:rsidRDefault="004C6AC1" w:rsidP="004A3AE7">
      <w:pPr>
        <w:rPr>
          <w:b/>
          <w:bCs/>
        </w:rPr>
      </w:pPr>
    </w:p>
    <w:p w14:paraId="490933CA" w14:textId="77777777" w:rsidR="004C6AC1" w:rsidRDefault="004C6AC1" w:rsidP="004A3AE7">
      <w:pPr>
        <w:rPr>
          <w:b/>
          <w:bCs/>
        </w:rPr>
      </w:pPr>
    </w:p>
    <w:p w14:paraId="0114B284" w14:textId="77777777" w:rsidR="004C6AC1" w:rsidRDefault="004C6AC1" w:rsidP="004A3AE7">
      <w:pPr>
        <w:rPr>
          <w:b/>
          <w:bCs/>
        </w:rPr>
      </w:pPr>
    </w:p>
    <w:p w14:paraId="1211152C" w14:textId="77777777" w:rsidR="004C6AC1" w:rsidRDefault="004C6AC1" w:rsidP="004A3AE7">
      <w:pPr>
        <w:rPr>
          <w:b/>
          <w:bCs/>
        </w:rPr>
      </w:pPr>
    </w:p>
    <w:p w14:paraId="3465FAB3" w14:textId="77777777" w:rsidR="004C6AC1" w:rsidRDefault="004C6AC1" w:rsidP="004A3AE7">
      <w:pPr>
        <w:rPr>
          <w:b/>
          <w:bCs/>
        </w:rPr>
      </w:pPr>
    </w:p>
    <w:p w14:paraId="474F6F78" w14:textId="77777777" w:rsidR="004C6AC1" w:rsidRDefault="004C6AC1" w:rsidP="004A3AE7">
      <w:pPr>
        <w:rPr>
          <w:b/>
          <w:bCs/>
        </w:rPr>
      </w:pPr>
    </w:p>
    <w:p w14:paraId="4D7426E5" w14:textId="77777777" w:rsidR="004C6AC1" w:rsidRDefault="004C6AC1" w:rsidP="004A3AE7">
      <w:pPr>
        <w:rPr>
          <w:b/>
          <w:bCs/>
        </w:rPr>
      </w:pPr>
    </w:p>
    <w:p w14:paraId="7C050EAE" w14:textId="77777777" w:rsidR="004C6AC1" w:rsidRPr="004A3AE7" w:rsidRDefault="004C6AC1" w:rsidP="004A3AE7">
      <w:pPr>
        <w:rPr>
          <w:b/>
          <w:bCs/>
        </w:rPr>
      </w:pPr>
    </w:p>
    <w:p w14:paraId="69113433" w14:textId="77777777" w:rsidR="004A3AE7" w:rsidRDefault="004A3AE7" w:rsidP="004A3AE7">
      <w:pPr>
        <w:rPr>
          <w:b/>
          <w:bCs/>
        </w:rPr>
      </w:pPr>
      <w:r w:rsidRPr="004A3AE7">
        <w:rPr>
          <w:b/>
          <w:bCs/>
        </w:rPr>
        <w:t xml:space="preserve"> 2. PyTorch Framework used in model</w:t>
      </w:r>
    </w:p>
    <w:p w14:paraId="540C86A1" w14:textId="77777777" w:rsidR="004A3AE7" w:rsidRPr="004A3AE7" w:rsidRDefault="004A3AE7" w:rsidP="004A3AE7">
      <w:pPr>
        <w:rPr>
          <w:b/>
          <w:bCs/>
        </w:rPr>
      </w:pPr>
    </w:p>
    <w:p w14:paraId="7F95C339" w14:textId="77777777" w:rsidR="004C6AC1" w:rsidRDefault="004A3AE7" w:rsidP="004C6AC1">
      <w:r w:rsidRPr="004A3AE7">
        <w:t xml:space="preserve"> PyTorch is an open-source deep learning framework developed by Facebook's AI Research lab. It is widely used in academic research and industry due to its simplicity, dynamic computation graph, and robust capabilities. For the InkSentinel application, PyTorch was used to train and deploy a deep learning model that can analyze and compare signature images to determine authenticity. Key Components:</w:t>
      </w:r>
    </w:p>
    <w:p w14:paraId="2F6F61C3" w14:textId="77777777" w:rsidR="004C6AC1" w:rsidRPr="004A3AE7" w:rsidRDefault="004C6AC1" w:rsidP="004A3AE7"/>
    <w:p w14:paraId="5F0639A6" w14:textId="77777777" w:rsidR="004A3AE7" w:rsidRDefault="004A3AE7" w:rsidP="004A3AE7">
      <w:r w:rsidRPr="004A3AE7">
        <w:t>- Torch: Provides the fundamental tools for building and training deep learning models.</w:t>
      </w:r>
    </w:p>
    <w:p w14:paraId="0CDE7DE8" w14:textId="77777777" w:rsidR="004A3AE7" w:rsidRPr="004A3AE7" w:rsidRDefault="004A3AE7" w:rsidP="004A3AE7"/>
    <w:p w14:paraId="4E90F6A3" w14:textId="77777777" w:rsidR="004A3AE7" w:rsidRDefault="004A3AE7" w:rsidP="004A3AE7">
      <w:r w:rsidRPr="004A3AE7">
        <w:t>- TorchVision: Used specifically for image-based tasks; includes pre-trained models and datasets such as ResNet and EfficientNet which were essential for signature comparison.</w:t>
      </w:r>
    </w:p>
    <w:p w14:paraId="2A529E63" w14:textId="77777777" w:rsidR="004A3AE7" w:rsidRPr="004A3AE7" w:rsidRDefault="004A3AE7" w:rsidP="004A3AE7"/>
    <w:p w14:paraId="3E930745" w14:textId="77777777" w:rsidR="004A3AE7" w:rsidRPr="004A3AE7" w:rsidRDefault="004A3AE7" w:rsidP="004A3AE7">
      <w:r w:rsidRPr="004A3AE7">
        <w:t>- TorchAudio and TorchText: Optional components useful in multimodal models but not essential in this case. Development and Deployment</w:t>
      </w:r>
    </w:p>
    <w:p w14:paraId="298AAA99" w14:textId="77777777" w:rsidR="00AE5C74" w:rsidRPr="004A3AE7" w:rsidRDefault="00AE5C74" w:rsidP="004A3AE7">
      <w:pPr>
        <w:rPr>
          <w:b/>
          <w:bCs/>
        </w:rPr>
      </w:pPr>
    </w:p>
    <w:p w14:paraId="47BF82D4" w14:textId="77777777" w:rsidR="004A3AE7" w:rsidRPr="004C6AC1" w:rsidRDefault="004A3AE7" w:rsidP="004A3AE7">
      <w:pPr>
        <w:rPr>
          <w:b/>
          <w:bCs/>
        </w:rPr>
      </w:pPr>
      <w:r w:rsidRPr="004A3AE7">
        <w:rPr>
          <w:b/>
          <w:bCs/>
        </w:rPr>
        <w:t xml:space="preserve"> </w:t>
      </w:r>
      <w:r w:rsidRPr="004C6AC1">
        <w:rPr>
          <w:b/>
          <w:bCs/>
        </w:rPr>
        <w:t>Tools:-</w:t>
      </w:r>
    </w:p>
    <w:p w14:paraId="190AD14A" w14:textId="77777777" w:rsidR="004A3AE7" w:rsidRPr="004A3AE7" w:rsidRDefault="004A3AE7" w:rsidP="004A3AE7"/>
    <w:p w14:paraId="4F0BC84B" w14:textId="77777777" w:rsidR="004A3AE7" w:rsidRDefault="004A3AE7" w:rsidP="004A3AE7">
      <w:r w:rsidRPr="004A3AE7">
        <w:t xml:space="preserve"> PyTorch Lightning: A framework that abstracts away the training loop, making code cleaner and more manageable for scaling.</w:t>
      </w:r>
    </w:p>
    <w:p w14:paraId="120FB8DF" w14:textId="77777777" w:rsidR="004A3AE7" w:rsidRPr="004A3AE7" w:rsidRDefault="004A3AE7" w:rsidP="004A3AE7"/>
    <w:p w14:paraId="0033EB67" w14:textId="0E18F5E6" w:rsidR="004A3AE7" w:rsidRDefault="004A3AE7" w:rsidP="004A3AE7">
      <w:r w:rsidRPr="004A3AE7">
        <w:t>- TorchScript: Converts PyTorch models into deployable formats that can run outside of Python, making them suitable for integration into mobile or web applications.- ONNX (Open Neural Network Exchange): Facilitates model export and compatibility across platforms and frameworks. Experiment Tracking and Visualization: 3.3 Algorithms or Frameworks Used- TensorBoard: Visualizes training progress and helps debug issues with model performance.</w:t>
      </w:r>
      <w:r w:rsidR="002674B8">
        <w:t xml:space="preserve"> </w:t>
      </w:r>
    </w:p>
    <w:p w14:paraId="4F7C825B" w14:textId="77777777" w:rsidR="002674B8" w:rsidRDefault="002674B8" w:rsidP="004A3AE7"/>
    <w:p w14:paraId="48AF56AD" w14:textId="77777777" w:rsidR="002674B8" w:rsidRDefault="002674B8" w:rsidP="004A3AE7"/>
    <w:p w14:paraId="68DD9931" w14:textId="77777777" w:rsidR="002674B8" w:rsidRDefault="002674B8" w:rsidP="004A3AE7"/>
    <w:p w14:paraId="0B95E682" w14:textId="77777777" w:rsidR="002674B8" w:rsidRDefault="002674B8" w:rsidP="004A3AE7"/>
    <w:p w14:paraId="1923A2F7" w14:textId="77777777" w:rsidR="002674B8" w:rsidRDefault="002674B8" w:rsidP="004A3AE7"/>
    <w:p w14:paraId="3A2A086E" w14:textId="151F6127" w:rsidR="002674B8" w:rsidRPr="002674B8" w:rsidRDefault="002674B8" w:rsidP="002674B8">
      <w:pPr>
        <w:rPr>
          <w:b/>
          <w:bCs/>
        </w:rPr>
      </w:pPr>
      <w:r w:rsidRPr="002674B8">
        <w:rPr>
          <w:b/>
          <w:bCs/>
        </w:rPr>
        <w:t xml:space="preserve"> LangChain for AI-Powered Chatbot Integration</w:t>
      </w:r>
    </w:p>
    <w:p w14:paraId="7992309C" w14:textId="77777777" w:rsidR="002674B8" w:rsidRDefault="002674B8" w:rsidP="002674B8">
      <w:r>
        <w:t>LangChain Framework – Used to build the interactive chatbot assistant that communicates with LLaMA 3.2.</w:t>
      </w:r>
    </w:p>
    <w:p w14:paraId="785FC9E7" w14:textId="77777777" w:rsidR="002674B8" w:rsidRDefault="002674B8" w:rsidP="002674B8"/>
    <w:p w14:paraId="0DD19F3A" w14:textId="77777777" w:rsidR="002674B8" w:rsidRDefault="002674B8" w:rsidP="002674B8">
      <w:r>
        <w:t>Modular NLP Pipelines – Allows chaining of prompt templates, LLM responses, and data retrieval in structured workflows.</w:t>
      </w:r>
    </w:p>
    <w:p w14:paraId="3DD634BC" w14:textId="77777777" w:rsidR="002674B8" w:rsidRDefault="002674B8" w:rsidP="002674B8"/>
    <w:p w14:paraId="5DB1E0C5" w14:textId="77777777" w:rsidR="002674B8" w:rsidRDefault="002674B8" w:rsidP="002674B8">
      <w:r>
        <w:t>Multilingual Support – Enables the chatbot to intelligently respond to both English and Arabic queries.</w:t>
      </w:r>
    </w:p>
    <w:p w14:paraId="0C08C28E" w14:textId="77777777" w:rsidR="002674B8" w:rsidRDefault="002674B8" w:rsidP="002674B8"/>
    <w:p w14:paraId="4624B876" w14:textId="471C8505" w:rsidR="002674B8" w:rsidRDefault="002674B8" w:rsidP="002674B8">
      <w:r>
        <w:t>Seamless API Integration – Provides contextual, dynamic assistance to users within the mobile app environment.</w:t>
      </w:r>
    </w:p>
    <w:p w14:paraId="5621AF95" w14:textId="77777777" w:rsidR="00B632CC" w:rsidRDefault="00B632CC" w:rsidP="004A3AE7"/>
    <w:p w14:paraId="6559BA86" w14:textId="77777777" w:rsidR="00B632CC" w:rsidRPr="004A3AE7" w:rsidRDefault="00B632CC" w:rsidP="004A3AE7">
      <w:pPr>
        <w:rPr>
          <w:rtl/>
        </w:rPr>
      </w:pPr>
    </w:p>
    <w:p w14:paraId="3E5586E3" w14:textId="77777777" w:rsidR="004A3AE7" w:rsidRDefault="004A3AE7" w:rsidP="004A3AE7">
      <w:pPr>
        <w:rPr>
          <w:b/>
          <w:bCs/>
        </w:rPr>
      </w:pPr>
      <w:r w:rsidRPr="004A3AE7">
        <w:rPr>
          <w:b/>
          <w:bCs/>
        </w:rPr>
        <w:t>PyTorch Algorthims</w:t>
      </w:r>
    </w:p>
    <w:p w14:paraId="722494FE" w14:textId="77777777" w:rsidR="004A3AE7" w:rsidRPr="004A3AE7" w:rsidRDefault="004A3AE7" w:rsidP="004A3AE7">
      <w:pPr>
        <w:rPr>
          <w:b/>
          <w:bCs/>
        </w:rPr>
      </w:pPr>
    </w:p>
    <w:p w14:paraId="0074CF03" w14:textId="77777777" w:rsidR="004A3AE7" w:rsidRDefault="004A3AE7" w:rsidP="004A3AE7">
      <w:r w:rsidRPr="004A3AE7">
        <w:rPr>
          <w:b/>
          <w:bCs/>
        </w:rPr>
        <w:t>PyTorch</w:t>
      </w:r>
      <w:r w:rsidRPr="004A3AE7">
        <w:t xml:space="preserve">  provides a powerful and flexible framework for implementing, training, and deploying deep learning models with minimal overhead. It enables developers to rapidly build intelligent applications across desktop, mobile, and cloud environments.</w:t>
      </w:r>
    </w:p>
    <w:p w14:paraId="1C364796" w14:textId="77777777" w:rsidR="004C6AC1" w:rsidRPr="004A3AE7" w:rsidRDefault="004C6AC1" w:rsidP="004A3AE7"/>
    <w:p w14:paraId="69650063" w14:textId="77777777" w:rsidR="004A3AE7" w:rsidRDefault="004A3AE7" w:rsidP="004A3AE7">
      <w:pPr>
        <w:rPr>
          <w:b/>
          <w:bCs/>
        </w:rPr>
      </w:pPr>
      <w:r w:rsidRPr="004A3AE7">
        <w:rPr>
          <w:b/>
          <w:bCs/>
        </w:rPr>
        <w:t>Easy-to-use, modular APIs</w:t>
      </w:r>
    </w:p>
    <w:p w14:paraId="62CCB276" w14:textId="77777777" w:rsidR="004A3AE7" w:rsidRPr="004A3AE7" w:rsidRDefault="004A3AE7" w:rsidP="004A3AE7"/>
    <w:p w14:paraId="61E74EF4" w14:textId="77777777" w:rsidR="004A3AE7" w:rsidRPr="004A3AE7" w:rsidRDefault="004A3AE7" w:rsidP="00AE5C74">
      <w:r w:rsidRPr="004A3AE7">
        <w:t>PyTorch supports deep learning inference and training with concise and readable code. Its intuitive, Pythonic syntax simplifies model development and experimentation. Key libraries include:</w:t>
      </w:r>
    </w:p>
    <w:p w14:paraId="01CCCAAD" w14:textId="77777777" w:rsidR="004A3AE7" w:rsidRDefault="004A3AE7">
      <w:pPr>
        <w:numPr>
          <w:ilvl w:val="0"/>
          <w:numId w:val="17"/>
        </w:numPr>
      </w:pPr>
      <w:r w:rsidRPr="004A3AE7">
        <w:rPr>
          <w:b/>
          <w:bCs/>
        </w:rPr>
        <w:t>torch.nn</w:t>
      </w:r>
      <w:r w:rsidRPr="004A3AE7">
        <w:t xml:space="preserve"> for constructing neural network layers.</w:t>
      </w:r>
    </w:p>
    <w:p w14:paraId="2887EEC5" w14:textId="77777777" w:rsidR="004A3AE7" w:rsidRPr="004A3AE7" w:rsidRDefault="004A3AE7" w:rsidP="004A3AE7">
      <w:pPr>
        <w:ind w:left="720"/>
      </w:pPr>
    </w:p>
    <w:p w14:paraId="01DFBD96" w14:textId="77777777" w:rsidR="004A3AE7" w:rsidRDefault="004A3AE7">
      <w:pPr>
        <w:numPr>
          <w:ilvl w:val="0"/>
          <w:numId w:val="17"/>
        </w:numPr>
      </w:pPr>
      <w:r w:rsidRPr="004A3AE7">
        <w:rPr>
          <w:b/>
          <w:bCs/>
        </w:rPr>
        <w:t xml:space="preserve">torchvision.models </w:t>
      </w:r>
      <w:r w:rsidRPr="004A3AE7">
        <w:t>for using and fine-tuning pretrained computer vision models.</w:t>
      </w:r>
    </w:p>
    <w:p w14:paraId="7F78C894" w14:textId="77777777" w:rsidR="00AE5C74" w:rsidRPr="004A3AE7" w:rsidRDefault="00AE5C74" w:rsidP="00AE5C74"/>
    <w:p w14:paraId="57B3D299" w14:textId="77777777" w:rsidR="004A3AE7" w:rsidRDefault="004A3AE7">
      <w:pPr>
        <w:numPr>
          <w:ilvl w:val="0"/>
          <w:numId w:val="17"/>
        </w:numPr>
      </w:pPr>
      <w:r w:rsidRPr="004A3AE7">
        <w:t>Integration with external libraries such as Hugging Face Transformers for natural language processing tasks.</w:t>
      </w:r>
    </w:p>
    <w:p w14:paraId="28A319AA" w14:textId="77777777" w:rsidR="001C3605" w:rsidRDefault="001C3605" w:rsidP="004A3AE7">
      <w:pPr>
        <w:ind w:left="720"/>
      </w:pPr>
    </w:p>
    <w:p w14:paraId="141C5FAF" w14:textId="77777777" w:rsidR="001C3605" w:rsidRPr="004A3AE7" w:rsidRDefault="001C3605" w:rsidP="004A3AE7">
      <w:pPr>
        <w:ind w:left="720"/>
      </w:pPr>
    </w:p>
    <w:p w14:paraId="1F8F76A5" w14:textId="77777777" w:rsidR="004A3AE7" w:rsidRDefault="004A3AE7" w:rsidP="004A3AE7">
      <w:pPr>
        <w:rPr>
          <w:b/>
          <w:bCs/>
        </w:rPr>
      </w:pPr>
      <w:r w:rsidRPr="004A3AE7">
        <w:rPr>
          <w:b/>
          <w:bCs/>
        </w:rPr>
        <w:t>Customizable Solutions</w:t>
      </w:r>
    </w:p>
    <w:p w14:paraId="5DC76903" w14:textId="77777777" w:rsidR="00AE5C74" w:rsidRDefault="00AE5C74" w:rsidP="004A3AE7">
      <w:pPr>
        <w:rPr>
          <w:rtl/>
          <w:lang w:bidi="ar-EG"/>
        </w:rPr>
      </w:pPr>
    </w:p>
    <w:p w14:paraId="46148676" w14:textId="77777777" w:rsidR="004A3AE7" w:rsidRDefault="004A3AE7" w:rsidP="004A3AE7">
      <w:r w:rsidRPr="004A3AE7">
        <w:t>PyTorch’s modular design allows developers to build solutions starting from pretrained models and then fine-tune them with their own datasets. This approach supports a wide range of machine learning applications, including:</w:t>
      </w:r>
    </w:p>
    <w:p w14:paraId="1C7725B3" w14:textId="77777777" w:rsidR="004A3AE7" w:rsidRPr="004A3AE7" w:rsidRDefault="004A3AE7" w:rsidP="004A3AE7"/>
    <w:p w14:paraId="21EE0CC9" w14:textId="77777777" w:rsidR="004A3AE7" w:rsidRPr="004A3AE7" w:rsidRDefault="004A3AE7">
      <w:pPr>
        <w:numPr>
          <w:ilvl w:val="0"/>
          <w:numId w:val="18"/>
        </w:numPr>
      </w:pPr>
      <w:r w:rsidRPr="004A3AE7">
        <w:rPr>
          <w:b/>
          <w:bCs/>
        </w:rPr>
        <w:t>Object detection</w:t>
      </w:r>
    </w:p>
    <w:p w14:paraId="446D3CCE" w14:textId="77777777" w:rsidR="004A3AE7" w:rsidRPr="004A3AE7" w:rsidRDefault="004A3AE7">
      <w:pPr>
        <w:numPr>
          <w:ilvl w:val="0"/>
          <w:numId w:val="18"/>
        </w:numPr>
      </w:pPr>
      <w:r w:rsidRPr="004A3AE7">
        <w:rPr>
          <w:b/>
          <w:bCs/>
        </w:rPr>
        <w:t>Image classification</w:t>
      </w:r>
    </w:p>
    <w:p w14:paraId="2DC2971C" w14:textId="77777777" w:rsidR="004A3AE7" w:rsidRPr="004A3AE7" w:rsidRDefault="004A3AE7">
      <w:pPr>
        <w:numPr>
          <w:ilvl w:val="0"/>
          <w:numId w:val="18"/>
        </w:numPr>
      </w:pPr>
      <w:r w:rsidRPr="004A3AE7">
        <w:rPr>
          <w:b/>
          <w:bCs/>
        </w:rPr>
        <w:t>Gesture recognition</w:t>
      </w:r>
    </w:p>
    <w:p w14:paraId="1D2BD2B5" w14:textId="77777777" w:rsidR="004A3AE7" w:rsidRDefault="004A3AE7">
      <w:pPr>
        <w:numPr>
          <w:ilvl w:val="0"/>
          <w:numId w:val="18"/>
        </w:numPr>
      </w:pPr>
      <w:r w:rsidRPr="004A3AE7">
        <w:rPr>
          <w:b/>
          <w:bCs/>
        </w:rPr>
        <w:t>Natural language processing (NLP)</w:t>
      </w:r>
    </w:p>
    <w:p w14:paraId="353F32CF" w14:textId="77777777" w:rsidR="004C6AC1" w:rsidRDefault="004C6AC1" w:rsidP="004A3AE7">
      <w:pPr>
        <w:ind w:left="720"/>
        <w:rPr>
          <w:rtl/>
        </w:rPr>
      </w:pPr>
    </w:p>
    <w:p w14:paraId="548D0CDC" w14:textId="77777777" w:rsidR="00AE5C74" w:rsidRPr="004A3AE7" w:rsidRDefault="00AE5C74" w:rsidP="004A3AE7">
      <w:pPr>
        <w:ind w:left="720"/>
      </w:pPr>
    </w:p>
    <w:p w14:paraId="42332FB6" w14:textId="77777777" w:rsidR="004A3AE7" w:rsidRDefault="004A3AE7" w:rsidP="004A3AE7">
      <w:r w:rsidRPr="004A3AE7">
        <w:t>Key tools and techniques include:</w:t>
      </w:r>
    </w:p>
    <w:p w14:paraId="40BA2026" w14:textId="77777777" w:rsidR="004A3AE7" w:rsidRPr="004A3AE7" w:rsidRDefault="004A3AE7" w:rsidP="004A3AE7"/>
    <w:p w14:paraId="3F703323" w14:textId="77777777" w:rsidR="004A3AE7" w:rsidRPr="004A3AE7" w:rsidRDefault="004A3AE7">
      <w:pPr>
        <w:numPr>
          <w:ilvl w:val="0"/>
          <w:numId w:val="19"/>
        </w:numPr>
      </w:pPr>
      <w:r w:rsidRPr="004A3AE7">
        <w:rPr>
          <w:b/>
          <w:bCs/>
        </w:rPr>
        <w:t>TorchVision / TorchText / TorchAudio</w:t>
      </w:r>
      <w:r w:rsidRPr="004A3AE7">
        <w:t xml:space="preserve"> for handling different data types.</w:t>
      </w:r>
    </w:p>
    <w:p w14:paraId="4E669DAE" w14:textId="77777777" w:rsidR="004A3AE7" w:rsidRPr="004A3AE7" w:rsidRDefault="004A3AE7">
      <w:pPr>
        <w:numPr>
          <w:ilvl w:val="0"/>
          <w:numId w:val="19"/>
        </w:numPr>
      </w:pPr>
      <w:r w:rsidRPr="004A3AE7">
        <w:rPr>
          <w:b/>
          <w:bCs/>
        </w:rPr>
        <w:t>Transfer Learning</w:t>
      </w:r>
      <w:r w:rsidRPr="004A3AE7">
        <w:t xml:space="preserve"> to quickly adapt models to new, custom tasks.</w:t>
      </w:r>
    </w:p>
    <w:p w14:paraId="51BBFF7D" w14:textId="77777777" w:rsidR="00055BBD" w:rsidRDefault="004A3AE7">
      <w:pPr>
        <w:numPr>
          <w:ilvl w:val="0"/>
          <w:numId w:val="19"/>
        </w:numPr>
        <w:rPr>
          <w:rtl/>
        </w:rPr>
      </w:pPr>
      <w:r w:rsidRPr="004A3AE7">
        <w:rPr>
          <w:b/>
          <w:bCs/>
        </w:rPr>
        <w:t>TorchScript and ONNX</w:t>
      </w:r>
      <w:r w:rsidRPr="004A3AE7">
        <w:t xml:space="preserve"> for deployment in environments outside of Python.</w:t>
      </w:r>
    </w:p>
    <w:p w14:paraId="3445521A" w14:textId="77777777" w:rsidR="00055BBD" w:rsidRDefault="00055BBD" w:rsidP="00AE5C74">
      <w:pPr>
        <w:rPr>
          <w:rtl/>
        </w:rPr>
      </w:pPr>
    </w:p>
    <w:p w14:paraId="626B744D" w14:textId="77777777" w:rsidR="00055BBD" w:rsidRPr="004A3AE7" w:rsidRDefault="00055BBD" w:rsidP="00AE5C74"/>
    <w:p w14:paraId="4F59AB67" w14:textId="77777777" w:rsidR="004A3AE7" w:rsidRDefault="004A3AE7" w:rsidP="004A3AE7">
      <w:pPr>
        <w:rPr>
          <w:b/>
          <w:bCs/>
        </w:rPr>
      </w:pPr>
      <w:r w:rsidRPr="004A3AE7">
        <w:rPr>
          <w:b/>
          <w:bCs/>
        </w:rPr>
        <w:t>High-Performance Deep Learning Pipelines</w:t>
      </w:r>
    </w:p>
    <w:p w14:paraId="3E116ACE" w14:textId="77777777" w:rsidR="004A3AE7" w:rsidRPr="004A3AE7" w:rsidRDefault="004A3AE7" w:rsidP="004A3AE7">
      <w:pPr>
        <w:rPr>
          <w:b/>
          <w:bCs/>
        </w:rPr>
      </w:pPr>
    </w:p>
    <w:p w14:paraId="3D3B3940" w14:textId="77777777" w:rsidR="004A3AE7" w:rsidRDefault="004A3AE7" w:rsidP="004A3AE7">
      <w:r w:rsidRPr="004A3AE7">
        <w:t>PyTorch provides optimized ML pipelines with hardware acceleration and model compression for real-time and efficient performance. Features include:</w:t>
      </w:r>
    </w:p>
    <w:p w14:paraId="241032FB" w14:textId="77777777" w:rsidR="004A3AE7" w:rsidRPr="004A3AE7" w:rsidRDefault="004A3AE7" w:rsidP="004A3AE7"/>
    <w:p w14:paraId="1C807BC9" w14:textId="77777777" w:rsidR="004A3AE7" w:rsidRDefault="004A3AE7">
      <w:pPr>
        <w:numPr>
          <w:ilvl w:val="0"/>
          <w:numId w:val="20"/>
        </w:numPr>
      </w:pPr>
      <w:r w:rsidRPr="004A3AE7">
        <w:rPr>
          <w:b/>
          <w:bCs/>
        </w:rPr>
        <w:t>CUDA support</w:t>
      </w:r>
      <w:r w:rsidRPr="004A3AE7">
        <w:t xml:space="preserve"> for fast GPU-based computation.</w:t>
      </w:r>
    </w:p>
    <w:p w14:paraId="08199521" w14:textId="77777777" w:rsidR="004A3AE7" w:rsidRPr="004A3AE7" w:rsidRDefault="004A3AE7" w:rsidP="004A3AE7">
      <w:pPr>
        <w:ind w:left="720"/>
      </w:pPr>
    </w:p>
    <w:p w14:paraId="587AD4ED" w14:textId="77777777" w:rsidR="004A3AE7" w:rsidRDefault="004A3AE7">
      <w:pPr>
        <w:numPr>
          <w:ilvl w:val="0"/>
          <w:numId w:val="20"/>
        </w:numPr>
      </w:pPr>
      <w:r w:rsidRPr="004A3AE7">
        <w:rPr>
          <w:b/>
          <w:bCs/>
        </w:rPr>
        <w:t>TorchDynamo and TorchInductor</w:t>
      </w:r>
      <w:r w:rsidRPr="004A3AE7">
        <w:t xml:space="preserve"> (introduced in PyTorch 2.0) for graph-level optimization.</w:t>
      </w:r>
    </w:p>
    <w:p w14:paraId="7B475BF0" w14:textId="77777777" w:rsidR="004A3AE7" w:rsidRPr="004A3AE7" w:rsidRDefault="004A3AE7" w:rsidP="004A3AE7"/>
    <w:p w14:paraId="7B9F1034" w14:textId="77777777" w:rsidR="004A3AE7" w:rsidRDefault="004A3AE7">
      <w:pPr>
        <w:numPr>
          <w:ilvl w:val="0"/>
          <w:numId w:val="20"/>
        </w:numPr>
      </w:pPr>
      <w:r w:rsidRPr="004A3AE7">
        <w:rPr>
          <w:b/>
          <w:bCs/>
        </w:rPr>
        <w:lastRenderedPageBreak/>
        <w:t>Quantization and pruning</w:t>
      </w:r>
      <w:r w:rsidRPr="004A3AE7">
        <w:t xml:space="preserve"> for reduced model size and improved performance on mobile devices.</w:t>
      </w:r>
    </w:p>
    <w:p w14:paraId="203D8B36" w14:textId="77777777" w:rsidR="004A3AE7" w:rsidRPr="004A3AE7" w:rsidRDefault="004A3AE7" w:rsidP="004A3AE7"/>
    <w:p w14:paraId="741254E1" w14:textId="77777777" w:rsidR="004A3AE7" w:rsidRDefault="004A3AE7">
      <w:pPr>
        <w:numPr>
          <w:ilvl w:val="0"/>
          <w:numId w:val="20"/>
        </w:numPr>
      </w:pPr>
      <w:r w:rsidRPr="004A3AE7">
        <w:rPr>
          <w:b/>
          <w:bCs/>
        </w:rPr>
        <w:t>TorchScript</w:t>
      </w:r>
      <w:r w:rsidRPr="004A3AE7">
        <w:t xml:space="preserve"> for converting models into a deployable format independent of Python.</w:t>
      </w:r>
    </w:p>
    <w:p w14:paraId="7E4F39C4" w14:textId="77777777" w:rsidR="004A3AE7" w:rsidRDefault="004A3AE7" w:rsidP="004A3AE7">
      <w:pPr>
        <w:pStyle w:val="ListParagraph"/>
      </w:pPr>
    </w:p>
    <w:p w14:paraId="40680220" w14:textId="77777777" w:rsidR="004A3AE7" w:rsidRPr="004A3AE7" w:rsidRDefault="004A3AE7" w:rsidP="004A3AE7">
      <w:pPr>
        <w:ind w:left="720"/>
      </w:pPr>
    </w:p>
    <w:p w14:paraId="71264B15" w14:textId="77777777" w:rsidR="004A3AE7" w:rsidRPr="004A3AE7" w:rsidRDefault="004A3AE7" w:rsidP="004A3AE7">
      <w:r w:rsidRPr="004A3AE7">
        <w:t>These optimizations make it feasible to run complex tasks such as image recognition, speech processing, and gesture detection in real time.</w:t>
      </w:r>
    </w:p>
    <w:p w14:paraId="651B4D14" w14:textId="77777777" w:rsidR="004A3AE7" w:rsidRDefault="004A3AE7" w:rsidP="004A3AE7">
      <w:pPr>
        <w:rPr>
          <w:rtl/>
        </w:rPr>
      </w:pPr>
    </w:p>
    <w:p w14:paraId="6368DA32" w14:textId="77777777" w:rsidR="00055BBD" w:rsidRDefault="00055BBD" w:rsidP="004A3AE7">
      <w:pPr>
        <w:rPr>
          <w:rtl/>
        </w:rPr>
      </w:pPr>
    </w:p>
    <w:p w14:paraId="7FD14406" w14:textId="77777777" w:rsidR="00055BBD" w:rsidRDefault="00055BBD" w:rsidP="004A3AE7"/>
    <w:p w14:paraId="1A2B8F98" w14:textId="77777777" w:rsidR="00B632CC" w:rsidRDefault="00B632CC" w:rsidP="004A3AE7"/>
    <w:p w14:paraId="143085F9" w14:textId="77777777" w:rsidR="004A3AE7" w:rsidRDefault="004A3AE7" w:rsidP="004A3AE7">
      <w:pPr>
        <w:rPr>
          <w:b/>
          <w:bCs/>
        </w:rPr>
      </w:pPr>
      <w:r w:rsidRPr="004A3AE7">
        <w:rPr>
          <w:b/>
          <w:bCs/>
        </w:rPr>
        <w:t>Cross-Platform Deployment</w:t>
      </w:r>
    </w:p>
    <w:p w14:paraId="24906D70" w14:textId="77777777" w:rsidR="004A3AE7" w:rsidRPr="004A3AE7" w:rsidRDefault="004A3AE7" w:rsidP="004A3AE7">
      <w:pPr>
        <w:rPr>
          <w:b/>
          <w:bCs/>
        </w:rPr>
      </w:pPr>
    </w:p>
    <w:p w14:paraId="53C31C35" w14:textId="77777777" w:rsidR="004A3AE7" w:rsidRDefault="004A3AE7" w:rsidP="004A3AE7">
      <w:r w:rsidRPr="004A3AE7">
        <w:t>Despite being Python-based, PyTorch supports broad deployment options, enabling models to run across various platforms:</w:t>
      </w:r>
    </w:p>
    <w:p w14:paraId="7F1DF1C5" w14:textId="77777777" w:rsidR="004A3AE7" w:rsidRPr="004A3AE7" w:rsidRDefault="004A3AE7" w:rsidP="004A3AE7"/>
    <w:p w14:paraId="3AD10E93" w14:textId="77777777" w:rsidR="004A3AE7" w:rsidRPr="004A3AE7" w:rsidRDefault="004A3AE7">
      <w:pPr>
        <w:numPr>
          <w:ilvl w:val="0"/>
          <w:numId w:val="21"/>
        </w:numPr>
      </w:pPr>
      <w:r w:rsidRPr="004A3AE7">
        <w:rPr>
          <w:b/>
          <w:bCs/>
        </w:rPr>
        <w:t>Mobile Devices</w:t>
      </w:r>
      <w:r w:rsidRPr="004A3AE7">
        <w:t>: Using PyTorch Mobile and TorchScript for Android and iOS.</w:t>
      </w:r>
    </w:p>
    <w:p w14:paraId="0128E88F" w14:textId="77777777" w:rsidR="004A3AE7" w:rsidRPr="004A3AE7" w:rsidRDefault="004A3AE7" w:rsidP="004A3AE7">
      <w:pPr>
        <w:ind w:left="720"/>
      </w:pPr>
    </w:p>
    <w:p w14:paraId="196E708C" w14:textId="77777777" w:rsidR="004A3AE7" w:rsidRPr="004A3AE7" w:rsidRDefault="004A3AE7">
      <w:pPr>
        <w:numPr>
          <w:ilvl w:val="0"/>
          <w:numId w:val="21"/>
        </w:numPr>
      </w:pPr>
      <w:r w:rsidRPr="004A3AE7">
        <w:rPr>
          <w:b/>
          <w:bCs/>
        </w:rPr>
        <w:t>Web Applications</w:t>
      </w:r>
      <w:r w:rsidRPr="004A3AE7">
        <w:t>: Via ONNX.js or WebAssembly.</w:t>
      </w:r>
    </w:p>
    <w:p w14:paraId="3CE05FFC" w14:textId="77777777" w:rsidR="004A3AE7" w:rsidRPr="004A3AE7" w:rsidRDefault="004A3AE7" w:rsidP="004A3AE7">
      <w:pPr>
        <w:ind w:left="720"/>
      </w:pPr>
    </w:p>
    <w:p w14:paraId="06CF2393" w14:textId="77777777" w:rsidR="004A3AE7" w:rsidRDefault="004A3AE7">
      <w:pPr>
        <w:numPr>
          <w:ilvl w:val="0"/>
          <w:numId w:val="21"/>
        </w:numPr>
      </w:pPr>
      <w:r w:rsidRPr="004A3AE7">
        <w:rPr>
          <w:b/>
          <w:bCs/>
        </w:rPr>
        <w:t>Cloud Environments</w:t>
      </w:r>
      <w:r w:rsidRPr="004A3AE7">
        <w:t>: Including Amazon SageMaker, Google Cloud AI Platform, and Microsoft Azure.</w:t>
      </w:r>
    </w:p>
    <w:p w14:paraId="5394721A" w14:textId="77777777" w:rsidR="004A3AE7" w:rsidRPr="004A3AE7" w:rsidRDefault="004A3AE7" w:rsidP="004A3AE7"/>
    <w:p w14:paraId="4DA54076" w14:textId="77777777" w:rsidR="00F25628" w:rsidRDefault="004A3AE7" w:rsidP="00AE5C74">
      <w:r w:rsidRPr="004A3AE7">
        <w:t>PyTorch Tasks empowers developers to implement and deploy deep learning solutions with high performance, portability, and ease of use. Its support for real-time, on-device inference and cloud scalability makes it an ideal framework for building production-ready AI applications.</w:t>
      </w:r>
    </w:p>
    <w:p w14:paraId="37909558" w14:textId="77777777" w:rsidR="00F25628" w:rsidRDefault="00F25628" w:rsidP="00AE5C74"/>
    <w:p w14:paraId="00EA3607" w14:textId="57A6DD9C" w:rsidR="00ED7EDF" w:rsidRDefault="00ED7EDF" w:rsidP="00AE5C74">
      <w:r>
        <w:br w:type="page"/>
      </w:r>
    </w:p>
    <w:p w14:paraId="34275135" w14:textId="77777777" w:rsidR="00ED7EDF" w:rsidRDefault="00ED7EDF" w:rsidP="00ED7EDF">
      <w:pPr>
        <w:pStyle w:val="Title"/>
        <w:jc w:val="center"/>
      </w:pPr>
    </w:p>
    <w:p w14:paraId="63632D9A" w14:textId="77777777" w:rsidR="00ED7EDF" w:rsidRDefault="00ED7EDF" w:rsidP="00ED7EDF">
      <w:pPr>
        <w:pStyle w:val="Title"/>
        <w:jc w:val="center"/>
      </w:pPr>
    </w:p>
    <w:p w14:paraId="6ED95FFF" w14:textId="77777777" w:rsidR="00ED7EDF" w:rsidRDefault="00ED7EDF" w:rsidP="00ED7EDF">
      <w:pPr>
        <w:pStyle w:val="Title"/>
        <w:jc w:val="center"/>
      </w:pPr>
    </w:p>
    <w:p w14:paraId="2444A323" w14:textId="77777777" w:rsidR="00ED7EDF" w:rsidRDefault="00ED7EDF" w:rsidP="00ED7EDF">
      <w:pPr>
        <w:pStyle w:val="Title"/>
        <w:jc w:val="center"/>
      </w:pPr>
    </w:p>
    <w:p w14:paraId="783345F6" w14:textId="77777777" w:rsidR="00ED7EDF" w:rsidRDefault="00ED7EDF" w:rsidP="00ED7EDF">
      <w:pPr>
        <w:pStyle w:val="Title"/>
        <w:jc w:val="center"/>
      </w:pPr>
    </w:p>
    <w:p w14:paraId="620FDCCF" w14:textId="77777777" w:rsidR="00ED7EDF" w:rsidRPr="00520B41" w:rsidRDefault="00ED7EDF" w:rsidP="00ED7EDF">
      <w:pPr>
        <w:pStyle w:val="Chaptertitle1"/>
      </w:pPr>
      <w:r w:rsidRPr="00520B41">
        <w:t xml:space="preserve">Chapter </w:t>
      </w:r>
      <w:r w:rsidR="00AF3499">
        <w:t>4</w:t>
      </w:r>
    </w:p>
    <w:p w14:paraId="1596E784" w14:textId="77777777" w:rsidR="00ED7EDF" w:rsidRDefault="00AF3499" w:rsidP="00AF3499">
      <w:pPr>
        <w:pStyle w:val="Chaptertitle"/>
      </w:pPr>
      <w:bookmarkStart w:id="5" w:name="_Toc197463975"/>
      <w:r w:rsidRPr="00AF3499">
        <w:t>Implementation</w:t>
      </w:r>
      <w:bookmarkEnd w:id="5"/>
      <w:r w:rsidRPr="00AF3499">
        <w:t xml:space="preserve"> </w:t>
      </w:r>
      <w:r w:rsidR="00ED7EDF">
        <w:br w:type="page"/>
      </w:r>
    </w:p>
    <w:p w14:paraId="593C5F29" w14:textId="77777777" w:rsidR="00ED7EDF" w:rsidRDefault="00ED7EDF" w:rsidP="00ED7EDF"/>
    <w:p w14:paraId="7C1B882D" w14:textId="77777777" w:rsidR="001C3605" w:rsidRDefault="001C3605" w:rsidP="00ED7EDF"/>
    <w:p w14:paraId="47440FD9" w14:textId="77777777" w:rsidR="00963023" w:rsidRDefault="00963023">
      <w:pPr>
        <w:pStyle w:val="ListParagraph"/>
        <w:numPr>
          <w:ilvl w:val="1"/>
          <w:numId w:val="4"/>
        </w:numPr>
        <w:rPr>
          <w:b/>
          <w:bCs/>
        </w:rPr>
      </w:pPr>
      <w:r w:rsidRPr="00AE5C74">
        <w:rPr>
          <w:b/>
          <w:bCs/>
        </w:rPr>
        <w:t xml:space="preserve">Technologies, tools, and programming languages used.  </w:t>
      </w:r>
    </w:p>
    <w:p w14:paraId="1920C815" w14:textId="77777777" w:rsidR="00215D9F" w:rsidRPr="00215D9F" w:rsidRDefault="00215D9F" w:rsidP="00215D9F">
      <w:pPr>
        <w:rPr>
          <w:b/>
          <w:bCs/>
        </w:rPr>
      </w:pPr>
    </w:p>
    <w:p w14:paraId="19A895B6" w14:textId="77777777" w:rsidR="00AE5C74" w:rsidRPr="00364E78" w:rsidRDefault="00AE5C74" w:rsidP="00AE5C74">
      <w:pPr>
        <w:rPr>
          <w:rtl/>
        </w:rPr>
      </w:pPr>
      <w:r w:rsidRPr="00AE5C74">
        <w:t>This section breaks down the technical foundation of our Siamese Neural Network for signature verification—a system designed to compare pairs of signature images and determine if they’re genuine or forged. We’ve put together a robust set of libraries, tools, and a programming language that work in harmony to make this happen. Below, we dive into each component, explaining what it does, how it fits into the project, and why it’s essential. Written in a clear and engaging way, this documentation is meant to be a helpful guide for anyone exploring the project, whether you’re a developer or just curious about how it all comes together.</w:t>
      </w:r>
    </w:p>
    <w:p w14:paraId="738436EA" w14:textId="77777777" w:rsidR="00215D9F" w:rsidRPr="00AE5C74" w:rsidRDefault="00215D9F" w:rsidP="00AE5C74"/>
    <w:p w14:paraId="323B9A02" w14:textId="77777777" w:rsidR="00215D9F" w:rsidRPr="00364E78" w:rsidRDefault="00AE5C74">
      <w:pPr>
        <w:pStyle w:val="ListParagraph"/>
        <w:numPr>
          <w:ilvl w:val="2"/>
          <w:numId w:val="4"/>
        </w:numPr>
        <w:rPr>
          <w:b/>
          <w:bCs/>
        </w:rPr>
      </w:pPr>
      <w:r w:rsidRPr="00364E78">
        <w:rPr>
          <w:b/>
          <w:bCs/>
        </w:rPr>
        <w:t>Technologies</w:t>
      </w:r>
    </w:p>
    <w:p w14:paraId="339000E4" w14:textId="77777777" w:rsidR="00215D9F" w:rsidRPr="00364E78" w:rsidRDefault="00215D9F" w:rsidP="00215D9F">
      <w:pPr>
        <w:rPr>
          <w:b/>
          <w:bCs/>
        </w:rPr>
      </w:pPr>
    </w:p>
    <w:p w14:paraId="367EED37" w14:textId="77777777" w:rsidR="00AE5C74" w:rsidRPr="00364E78" w:rsidRDefault="00AE5C74" w:rsidP="00AE5C74">
      <w:pPr>
        <w:rPr>
          <w:rtl/>
        </w:rPr>
      </w:pPr>
      <w:r w:rsidRPr="00AE5C74">
        <w:t>Here’s the collection of libraries and frameworks that power our project. Each one has a specific role, from processing images to building the neural network and evaluating its performance.</w:t>
      </w:r>
    </w:p>
    <w:p w14:paraId="3E5F2E46" w14:textId="77777777" w:rsidR="00215D9F" w:rsidRPr="00AE5C74" w:rsidRDefault="00215D9F" w:rsidP="00AE5C74"/>
    <w:p w14:paraId="647EFE5B" w14:textId="77777777" w:rsidR="00AE5C74" w:rsidRPr="00364E78" w:rsidRDefault="00AE5C74">
      <w:pPr>
        <w:numPr>
          <w:ilvl w:val="0"/>
          <w:numId w:val="22"/>
        </w:numPr>
      </w:pPr>
      <w:r w:rsidRPr="00AE5C74">
        <w:rPr>
          <w:b/>
          <w:bCs/>
        </w:rPr>
        <w:t>PyTorch</w:t>
      </w:r>
      <w:r w:rsidRPr="00AE5C74">
        <w:t>:</w:t>
      </w:r>
    </w:p>
    <w:p w14:paraId="76F0DB79" w14:textId="77777777" w:rsidR="00215D9F" w:rsidRPr="00AE5C74" w:rsidRDefault="00215D9F" w:rsidP="00215D9F">
      <w:pPr>
        <w:ind w:left="720"/>
      </w:pPr>
    </w:p>
    <w:p w14:paraId="112098D0" w14:textId="77777777" w:rsidR="00215D9F" w:rsidRPr="00364E78" w:rsidRDefault="00AE5C74">
      <w:pPr>
        <w:numPr>
          <w:ilvl w:val="1"/>
          <w:numId w:val="22"/>
        </w:numPr>
      </w:pPr>
      <w:r w:rsidRPr="00AE5C74">
        <w:rPr>
          <w:b/>
          <w:bCs/>
        </w:rPr>
        <w:t>What It Does</w:t>
      </w:r>
      <w:r w:rsidRPr="00AE5C74">
        <w:t>: PyTorch is an open-source deep learning framework that’s both powerful and flexible, making it a favorite for building neural networks.</w:t>
      </w:r>
    </w:p>
    <w:p w14:paraId="2A930DC0" w14:textId="77777777" w:rsidR="00215D9F" w:rsidRPr="00AE5C74" w:rsidRDefault="00215D9F" w:rsidP="00215D9F">
      <w:pPr>
        <w:ind w:left="1440"/>
      </w:pPr>
    </w:p>
    <w:p w14:paraId="66833C57" w14:textId="77777777" w:rsidR="00215D9F" w:rsidRPr="00364E78" w:rsidRDefault="00AE5C74">
      <w:pPr>
        <w:numPr>
          <w:ilvl w:val="1"/>
          <w:numId w:val="22"/>
        </w:numPr>
      </w:pPr>
      <w:r w:rsidRPr="00AE5C74">
        <w:rPr>
          <w:b/>
          <w:bCs/>
        </w:rPr>
        <w:t>How We Use It</w:t>
      </w:r>
      <w:r w:rsidRPr="00AE5C74">
        <w:t>: It’s the core of our project, used to create the Siamese Neural Network (in classes like LightweightSiameseNetwork and</w:t>
      </w:r>
      <w:r w:rsidR="00215D9F" w:rsidRPr="00364E78">
        <w:rPr>
          <w:rFonts w:hint="cs"/>
          <w:rtl/>
        </w:rPr>
        <w:t xml:space="preserve"> </w:t>
      </w:r>
      <w:r w:rsidRPr="00AE5C74">
        <w:t>TorchScriptSiameseNetwork), handle complex math (tensor operations), and train the model efficiently.</w:t>
      </w:r>
    </w:p>
    <w:p w14:paraId="53AEBB48" w14:textId="77777777" w:rsidR="00215D9F" w:rsidRPr="00364E78" w:rsidRDefault="00215D9F" w:rsidP="00215D9F">
      <w:pPr>
        <w:pStyle w:val="ListParagraph"/>
      </w:pPr>
    </w:p>
    <w:p w14:paraId="7153A5A6" w14:textId="77777777" w:rsidR="00AE5C74" w:rsidRPr="00AE5C74" w:rsidRDefault="00AE5C74">
      <w:pPr>
        <w:numPr>
          <w:ilvl w:val="1"/>
          <w:numId w:val="22"/>
        </w:numPr>
      </w:pPr>
      <w:r w:rsidRPr="00AE5C74">
        <w:t xml:space="preserve"> PyTorch’s toolkit includes:</w:t>
      </w:r>
    </w:p>
    <w:p w14:paraId="3106D21C" w14:textId="77777777" w:rsidR="00AE5C74" w:rsidRPr="00AE5C74" w:rsidRDefault="00AE5C74">
      <w:pPr>
        <w:numPr>
          <w:ilvl w:val="2"/>
          <w:numId w:val="22"/>
        </w:numPr>
      </w:pPr>
      <w:r w:rsidRPr="00AE5C74">
        <w:t>torch.nn for defining network layers, like convolutions and normalization.</w:t>
      </w:r>
    </w:p>
    <w:p w14:paraId="6DB738F0" w14:textId="77777777" w:rsidR="00AE5C74" w:rsidRPr="00AE5C74" w:rsidRDefault="00AE5C74">
      <w:pPr>
        <w:numPr>
          <w:ilvl w:val="2"/>
          <w:numId w:val="22"/>
        </w:numPr>
      </w:pPr>
      <w:r w:rsidRPr="00AE5C74">
        <w:t>torch.optim for optimizing the model with algorithms like AdamW.</w:t>
      </w:r>
    </w:p>
    <w:p w14:paraId="291034F1" w14:textId="77777777" w:rsidR="00AE5C74" w:rsidRPr="00AE5C74" w:rsidRDefault="00AE5C74">
      <w:pPr>
        <w:numPr>
          <w:ilvl w:val="2"/>
          <w:numId w:val="22"/>
        </w:numPr>
      </w:pPr>
      <w:r w:rsidRPr="00AE5C74">
        <w:t>torch.cuda.amp for mixed-precision training, which speeds up training and saves memory.</w:t>
      </w:r>
    </w:p>
    <w:p w14:paraId="6DCBCECD" w14:textId="77777777" w:rsidR="00AE5C74" w:rsidRPr="00364E78" w:rsidRDefault="00AE5C74">
      <w:pPr>
        <w:numPr>
          <w:ilvl w:val="2"/>
          <w:numId w:val="22"/>
        </w:numPr>
      </w:pPr>
      <w:r w:rsidRPr="00AE5C74">
        <w:t>torch.jit for converting the model to TorchScript, enabling fast, real-world predictions.</w:t>
      </w:r>
    </w:p>
    <w:p w14:paraId="3EC972BA" w14:textId="77777777" w:rsidR="001C3605" w:rsidRDefault="001C3605" w:rsidP="00B632CC"/>
    <w:p w14:paraId="514324E8" w14:textId="77777777" w:rsidR="00B632CC" w:rsidRPr="00AE5C74" w:rsidRDefault="00B632CC" w:rsidP="00B632CC"/>
    <w:p w14:paraId="17EBC23C" w14:textId="77777777" w:rsidR="00AE5C74" w:rsidRPr="00364E78" w:rsidRDefault="00AE5C74">
      <w:pPr>
        <w:numPr>
          <w:ilvl w:val="1"/>
          <w:numId w:val="22"/>
        </w:numPr>
      </w:pPr>
      <w:r w:rsidRPr="00AE5C74">
        <w:rPr>
          <w:b/>
          <w:bCs/>
        </w:rPr>
        <w:t>Example</w:t>
      </w:r>
      <w:r w:rsidRPr="00AE5C74">
        <w:t>: In train_and_evaluate, PyTorch processes image pairs, computes losses, and updates model weights, using GPU power to keep things quick.</w:t>
      </w:r>
    </w:p>
    <w:p w14:paraId="4A872521" w14:textId="77777777" w:rsidR="00215D9F" w:rsidRPr="00AE5C74" w:rsidRDefault="00215D9F" w:rsidP="00215D9F">
      <w:pPr>
        <w:ind w:left="1440"/>
      </w:pPr>
    </w:p>
    <w:p w14:paraId="3DA838B5" w14:textId="77777777" w:rsidR="00AE5C74" w:rsidRPr="00364E78" w:rsidRDefault="00AE5C74">
      <w:pPr>
        <w:numPr>
          <w:ilvl w:val="1"/>
          <w:numId w:val="22"/>
        </w:numPr>
      </w:pPr>
      <w:r w:rsidRPr="00AE5C74">
        <w:rPr>
          <w:b/>
          <w:bCs/>
        </w:rPr>
        <w:t>Why It Matters</w:t>
      </w:r>
      <w:r w:rsidRPr="00AE5C74">
        <w:t>: PyTorch gives us the tools to design a custom neural network for signature verification and train it efficiently, balancing flexibility and performance.</w:t>
      </w:r>
    </w:p>
    <w:p w14:paraId="799449CC" w14:textId="77777777" w:rsidR="00215D9F" w:rsidRPr="00AE5C74" w:rsidRDefault="00215D9F" w:rsidP="00215D9F"/>
    <w:p w14:paraId="48E01357" w14:textId="77777777" w:rsidR="00AE5C74" w:rsidRPr="00364E78" w:rsidRDefault="00AE5C74">
      <w:pPr>
        <w:numPr>
          <w:ilvl w:val="0"/>
          <w:numId w:val="22"/>
        </w:numPr>
      </w:pPr>
      <w:r w:rsidRPr="00AE5C74">
        <w:rPr>
          <w:b/>
          <w:bCs/>
        </w:rPr>
        <w:t>torchvision</w:t>
      </w:r>
      <w:r w:rsidRPr="00AE5C74">
        <w:t>:</w:t>
      </w:r>
    </w:p>
    <w:p w14:paraId="5752D0BD" w14:textId="77777777" w:rsidR="00215D9F" w:rsidRPr="00AE5C74" w:rsidRDefault="00215D9F" w:rsidP="00215D9F">
      <w:pPr>
        <w:ind w:left="720"/>
      </w:pPr>
    </w:p>
    <w:p w14:paraId="1F1EBE3A" w14:textId="77777777" w:rsidR="00AE5C74" w:rsidRPr="00364E78" w:rsidRDefault="00AE5C74">
      <w:pPr>
        <w:numPr>
          <w:ilvl w:val="1"/>
          <w:numId w:val="22"/>
        </w:numPr>
      </w:pPr>
      <w:r w:rsidRPr="00AE5C74">
        <w:rPr>
          <w:b/>
          <w:bCs/>
        </w:rPr>
        <w:t>What It Does</w:t>
      </w:r>
      <w:r w:rsidRPr="00AE5C74">
        <w:t>: A PyTorch library focused on computer vision, offering tools for image processing and model utilities.</w:t>
      </w:r>
    </w:p>
    <w:p w14:paraId="79746932" w14:textId="77777777" w:rsidR="00215D9F" w:rsidRPr="00AE5C74" w:rsidRDefault="00215D9F" w:rsidP="00215D9F">
      <w:pPr>
        <w:ind w:left="1440"/>
      </w:pPr>
    </w:p>
    <w:p w14:paraId="01F490DD" w14:textId="77777777" w:rsidR="00AE5C74" w:rsidRPr="00364E78" w:rsidRDefault="00AE5C74">
      <w:pPr>
        <w:numPr>
          <w:ilvl w:val="1"/>
          <w:numId w:val="22"/>
        </w:numPr>
      </w:pPr>
      <w:r w:rsidRPr="00AE5C74">
        <w:rPr>
          <w:b/>
          <w:bCs/>
        </w:rPr>
        <w:t>How We Use It</w:t>
      </w:r>
      <w:r w:rsidRPr="00AE5C74">
        <w:t>: Torchvision prepares signature images for the neural network by applying transformations like:</w:t>
      </w:r>
    </w:p>
    <w:p w14:paraId="1E661EC4" w14:textId="77777777" w:rsidR="00215D9F" w:rsidRPr="00AE5C74" w:rsidRDefault="00215D9F" w:rsidP="00B632CC"/>
    <w:p w14:paraId="4EB70CB0" w14:textId="77777777" w:rsidR="00AE5C74" w:rsidRPr="00AE5C74" w:rsidRDefault="00AE5C74">
      <w:pPr>
        <w:numPr>
          <w:ilvl w:val="2"/>
          <w:numId w:val="22"/>
        </w:numPr>
      </w:pPr>
      <w:r w:rsidRPr="00AE5C74">
        <w:t>Converting images to grayscale (transforms.Grayscale(1)).</w:t>
      </w:r>
    </w:p>
    <w:p w14:paraId="5F6E915B" w14:textId="77777777" w:rsidR="00AE5C74" w:rsidRPr="00AE5C74" w:rsidRDefault="00AE5C74">
      <w:pPr>
        <w:numPr>
          <w:ilvl w:val="2"/>
          <w:numId w:val="22"/>
        </w:numPr>
      </w:pPr>
      <w:r w:rsidRPr="00AE5C74">
        <w:t>Resizing them to a consistent size, like 160x160 or 105x105 pixels (transforms.Resize).</w:t>
      </w:r>
    </w:p>
    <w:p w14:paraId="2FCB2C99" w14:textId="77777777" w:rsidR="00AE5C74" w:rsidRPr="00AE5C74" w:rsidRDefault="00AE5C74">
      <w:pPr>
        <w:numPr>
          <w:ilvl w:val="2"/>
          <w:numId w:val="22"/>
        </w:numPr>
      </w:pPr>
      <w:r w:rsidRPr="00AE5C74">
        <w:t>Flipping images randomly during training to improve model robustness (transforms.RandomHorizontalFlip).</w:t>
      </w:r>
    </w:p>
    <w:p w14:paraId="207AA993" w14:textId="77777777" w:rsidR="00AE5C74" w:rsidRPr="00AE5C74" w:rsidRDefault="00AE5C74">
      <w:pPr>
        <w:numPr>
          <w:ilvl w:val="2"/>
          <w:numId w:val="22"/>
        </w:numPr>
      </w:pPr>
      <w:r w:rsidRPr="00AE5C74">
        <w:t>Converting images to tensors (transforms.ToTensor).</w:t>
      </w:r>
    </w:p>
    <w:p w14:paraId="1CC82487" w14:textId="77777777" w:rsidR="00AE5C74" w:rsidRPr="00364E78" w:rsidRDefault="00AE5C74">
      <w:pPr>
        <w:numPr>
          <w:ilvl w:val="2"/>
          <w:numId w:val="22"/>
        </w:numPr>
      </w:pPr>
      <w:r w:rsidRPr="00AE5C74">
        <w:t>Normalizing pixel values for consistency (transforms.Normalize).</w:t>
      </w:r>
    </w:p>
    <w:p w14:paraId="452E0464" w14:textId="77777777" w:rsidR="00215D9F" w:rsidRPr="00AE5C74" w:rsidRDefault="00215D9F" w:rsidP="00215D9F">
      <w:pPr>
        <w:ind w:left="2160"/>
      </w:pPr>
    </w:p>
    <w:p w14:paraId="116B56C2" w14:textId="77777777" w:rsidR="00AE5C74" w:rsidRPr="00364E78" w:rsidRDefault="00AE5C74">
      <w:pPr>
        <w:numPr>
          <w:ilvl w:val="1"/>
          <w:numId w:val="22"/>
        </w:numPr>
      </w:pPr>
      <w:r w:rsidRPr="00AE5C74">
        <w:t>These transformations are used in SiameseNetworkDataset for training and SiameseInference for testing.</w:t>
      </w:r>
    </w:p>
    <w:p w14:paraId="5DEC0F91" w14:textId="77777777" w:rsidR="00215D9F" w:rsidRPr="00AE5C74" w:rsidRDefault="00215D9F" w:rsidP="00215D9F">
      <w:pPr>
        <w:ind w:left="1440"/>
      </w:pPr>
    </w:p>
    <w:p w14:paraId="441E0544" w14:textId="77777777" w:rsidR="00B632CC" w:rsidRDefault="00AE5C74">
      <w:pPr>
        <w:numPr>
          <w:ilvl w:val="1"/>
          <w:numId w:val="22"/>
        </w:numPr>
      </w:pPr>
      <w:r w:rsidRPr="00AE5C74">
        <w:rPr>
          <w:b/>
          <w:bCs/>
        </w:rPr>
        <w:t>Example</w:t>
      </w:r>
      <w:r w:rsidRPr="00AE5C74">
        <w:t>: In train_and_evaluate, train_transform ensures images are properly formatted before being fed to the mode</w:t>
      </w:r>
      <w:r w:rsidR="00B632CC">
        <w:t>l</w:t>
      </w:r>
    </w:p>
    <w:p w14:paraId="4EBCE881" w14:textId="77777777" w:rsidR="001C3605" w:rsidRPr="00AE5C74" w:rsidRDefault="001C3605" w:rsidP="00215D9F"/>
    <w:p w14:paraId="40307ECB" w14:textId="77777777" w:rsidR="00AE5C74" w:rsidRPr="00364E78" w:rsidRDefault="00AE5C74">
      <w:pPr>
        <w:numPr>
          <w:ilvl w:val="1"/>
          <w:numId w:val="22"/>
        </w:numPr>
      </w:pPr>
      <w:r w:rsidRPr="00AE5C74">
        <w:rPr>
          <w:b/>
          <w:bCs/>
        </w:rPr>
        <w:t>Why It Matters</w:t>
      </w:r>
      <w:r w:rsidRPr="00AE5C74">
        <w:t>: Torchvision ensures our images are in the right format, which is crucial for the model to learn and predict accurately.</w:t>
      </w:r>
    </w:p>
    <w:p w14:paraId="1F7D1B19" w14:textId="77777777" w:rsidR="00215D9F" w:rsidRDefault="00215D9F" w:rsidP="00215D9F">
      <w:pPr>
        <w:ind w:left="1440"/>
      </w:pPr>
    </w:p>
    <w:p w14:paraId="1D855065" w14:textId="77777777" w:rsidR="007B411E" w:rsidRPr="00AE5C74" w:rsidRDefault="007B411E" w:rsidP="00215D9F">
      <w:pPr>
        <w:ind w:left="1440"/>
      </w:pPr>
    </w:p>
    <w:p w14:paraId="1E6A0304" w14:textId="77777777" w:rsidR="00AE5C74" w:rsidRPr="00364E78" w:rsidRDefault="00AE5C74">
      <w:pPr>
        <w:numPr>
          <w:ilvl w:val="0"/>
          <w:numId w:val="22"/>
        </w:numPr>
      </w:pPr>
      <w:r w:rsidRPr="00AE5C74">
        <w:rPr>
          <w:b/>
          <w:bCs/>
        </w:rPr>
        <w:t>timm</w:t>
      </w:r>
      <w:r w:rsidRPr="00AE5C74">
        <w:t>:</w:t>
      </w:r>
    </w:p>
    <w:p w14:paraId="64027F80" w14:textId="77777777" w:rsidR="00215D9F" w:rsidRPr="00AE5C74" w:rsidRDefault="00215D9F" w:rsidP="00215D9F">
      <w:pPr>
        <w:ind w:left="720"/>
      </w:pPr>
    </w:p>
    <w:p w14:paraId="4EE2438A" w14:textId="77777777" w:rsidR="00AE5C74" w:rsidRPr="00364E78" w:rsidRDefault="00AE5C74">
      <w:pPr>
        <w:numPr>
          <w:ilvl w:val="1"/>
          <w:numId w:val="22"/>
        </w:numPr>
      </w:pPr>
      <w:r w:rsidRPr="00AE5C74">
        <w:rPr>
          <w:b/>
          <w:bCs/>
        </w:rPr>
        <w:t>What It Does</w:t>
      </w:r>
      <w:r w:rsidRPr="00AE5C74">
        <w:t>: A library that provides a wide range of pretrained computer vision models.</w:t>
      </w:r>
    </w:p>
    <w:p w14:paraId="5945F081" w14:textId="77777777" w:rsidR="00215D9F" w:rsidRPr="00AE5C74" w:rsidRDefault="00215D9F" w:rsidP="00215D9F">
      <w:pPr>
        <w:ind w:left="1440"/>
      </w:pPr>
    </w:p>
    <w:p w14:paraId="6B2869DD" w14:textId="77777777" w:rsidR="00AE5C74" w:rsidRPr="00364E78" w:rsidRDefault="00AE5C74">
      <w:pPr>
        <w:numPr>
          <w:ilvl w:val="1"/>
          <w:numId w:val="22"/>
        </w:numPr>
      </w:pPr>
      <w:r w:rsidRPr="00AE5C74">
        <w:rPr>
          <w:b/>
          <w:bCs/>
        </w:rPr>
        <w:t>How We Use It</w:t>
      </w:r>
      <w:r w:rsidRPr="00AE5C74">
        <w:t>: We use timm to supply the efficientnet_lite0 model as the backbone for our Siamese Network. This lightweight, pretrained model is great at extracting features from signature images.</w:t>
      </w:r>
    </w:p>
    <w:p w14:paraId="08723DCC" w14:textId="77777777" w:rsidR="00215D9F" w:rsidRPr="00AE5C74" w:rsidRDefault="00215D9F" w:rsidP="00215D9F"/>
    <w:p w14:paraId="21B96DFD" w14:textId="77777777" w:rsidR="00AE5C74" w:rsidRPr="00364E78" w:rsidRDefault="00AE5C74">
      <w:pPr>
        <w:numPr>
          <w:ilvl w:val="1"/>
          <w:numId w:val="22"/>
        </w:numPr>
      </w:pPr>
      <w:r w:rsidRPr="00AE5C74">
        <w:rPr>
          <w:b/>
          <w:bCs/>
        </w:rPr>
        <w:t>Example</w:t>
      </w:r>
      <w:r w:rsidRPr="00AE5C74">
        <w:t>: In LightweightSiameseNetwork, we initialize the backbone with timm.create_model('efficientnet_lite0', pretrained=True).</w:t>
      </w:r>
    </w:p>
    <w:p w14:paraId="61BD4332" w14:textId="77777777" w:rsidR="00215D9F" w:rsidRPr="00AE5C74" w:rsidRDefault="00215D9F" w:rsidP="00215D9F"/>
    <w:p w14:paraId="34C7CF86" w14:textId="77777777" w:rsidR="00215D9F" w:rsidRPr="00364E78" w:rsidRDefault="00AE5C74">
      <w:pPr>
        <w:numPr>
          <w:ilvl w:val="1"/>
          <w:numId w:val="22"/>
        </w:numPr>
        <w:rPr>
          <w:rtl/>
        </w:rPr>
      </w:pPr>
      <w:r w:rsidRPr="00AE5C74">
        <w:rPr>
          <w:b/>
          <w:bCs/>
        </w:rPr>
        <w:t>Why It Matters</w:t>
      </w:r>
      <w:r w:rsidRPr="00AE5C74">
        <w:t>: Using a pretrained model saves training time and boosts accuracy by leveraging knowledge from other image datasets.</w:t>
      </w:r>
    </w:p>
    <w:p w14:paraId="707112E8" w14:textId="77777777" w:rsidR="00215D9F" w:rsidRPr="00AE5C74" w:rsidRDefault="00215D9F" w:rsidP="00215D9F"/>
    <w:p w14:paraId="3CEF3635" w14:textId="77777777" w:rsidR="00AE5C74" w:rsidRPr="00364E78" w:rsidRDefault="00AE5C74">
      <w:pPr>
        <w:numPr>
          <w:ilvl w:val="0"/>
          <w:numId w:val="22"/>
        </w:numPr>
      </w:pPr>
      <w:r w:rsidRPr="00AE5C74">
        <w:rPr>
          <w:b/>
          <w:bCs/>
        </w:rPr>
        <w:t>pandas</w:t>
      </w:r>
      <w:r w:rsidRPr="00AE5C74">
        <w:t>:</w:t>
      </w:r>
    </w:p>
    <w:p w14:paraId="3FFF66B2" w14:textId="77777777" w:rsidR="00215D9F" w:rsidRPr="00AE5C74" w:rsidRDefault="00215D9F" w:rsidP="00215D9F">
      <w:pPr>
        <w:ind w:left="720"/>
      </w:pPr>
    </w:p>
    <w:p w14:paraId="44139387" w14:textId="77777777" w:rsidR="00AE5C74" w:rsidRPr="00364E78" w:rsidRDefault="00AE5C74">
      <w:pPr>
        <w:numPr>
          <w:ilvl w:val="1"/>
          <w:numId w:val="22"/>
        </w:numPr>
      </w:pPr>
      <w:r w:rsidRPr="00AE5C74">
        <w:rPr>
          <w:b/>
          <w:bCs/>
        </w:rPr>
        <w:t>What It Does</w:t>
      </w:r>
      <w:r w:rsidRPr="00AE5C74">
        <w:t>: A library for managing and organizing data, especially in table-like formats.</w:t>
      </w:r>
    </w:p>
    <w:p w14:paraId="3E0F8C38" w14:textId="77777777" w:rsidR="00215D9F" w:rsidRPr="00AE5C74" w:rsidRDefault="00215D9F" w:rsidP="00215D9F"/>
    <w:p w14:paraId="75830294" w14:textId="77777777" w:rsidR="00AE5C74" w:rsidRPr="00364E78" w:rsidRDefault="00AE5C74">
      <w:pPr>
        <w:numPr>
          <w:ilvl w:val="1"/>
          <w:numId w:val="22"/>
        </w:numPr>
      </w:pPr>
      <w:r w:rsidRPr="00AE5C74">
        <w:rPr>
          <w:b/>
          <w:bCs/>
        </w:rPr>
        <w:t>How We Use It</w:t>
      </w:r>
      <w:r w:rsidRPr="00AE5C74">
        <w:t>: Pandas loads our dataset from CSV files (train_data.csv and test_data.csv), which list image pairs and their labels (genuine or forged). It’s used in SiameseNetworkDataset to keep data tidy and accessible.</w:t>
      </w:r>
    </w:p>
    <w:p w14:paraId="3E06D77C" w14:textId="77777777" w:rsidR="00215D9F" w:rsidRPr="00AE5C74" w:rsidRDefault="00215D9F" w:rsidP="00215D9F"/>
    <w:p w14:paraId="2785834B" w14:textId="77777777" w:rsidR="00AE5C74" w:rsidRPr="00364E78" w:rsidRDefault="00AE5C74">
      <w:pPr>
        <w:numPr>
          <w:ilvl w:val="1"/>
          <w:numId w:val="22"/>
        </w:numPr>
      </w:pPr>
      <w:r w:rsidRPr="00AE5C74">
        <w:rPr>
          <w:b/>
          <w:bCs/>
        </w:rPr>
        <w:t>Example</w:t>
      </w:r>
      <w:r w:rsidRPr="00AE5C74">
        <w:t>: In SiameseNetworkDataset, pd.read_csv loads the CSV file into a DataFrame, making it easy to access image paths and labels.</w:t>
      </w:r>
    </w:p>
    <w:p w14:paraId="480AA684" w14:textId="77777777" w:rsidR="00215D9F" w:rsidRPr="00AE5C74" w:rsidRDefault="00215D9F" w:rsidP="00215D9F"/>
    <w:p w14:paraId="5BA300B9" w14:textId="77777777" w:rsidR="00AE5C74" w:rsidRPr="00364E78" w:rsidRDefault="00AE5C74">
      <w:pPr>
        <w:numPr>
          <w:ilvl w:val="1"/>
          <w:numId w:val="22"/>
        </w:numPr>
      </w:pPr>
      <w:r w:rsidRPr="00AE5C74">
        <w:rPr>
          <w:b/>
          <w:bCs/>
        </w:rPr>
        <w:t>Why It Matters</w:t>
      </w:r>
      <w:r w:rsidRPr="00AE5C74">
        <w:t>: Pandas streamlines data handling, letting us focus on the model rather than messy file operations.</w:t>
      </w:r>
    </w:p>
    <w:p w14:paraId="175FB331" w14:textId="77777777" w:rsidR="00215D9F" w:rsidRPr="00364E78" w:rsidRDefault="00215D9F" w:rsidP="00215D9F">
      <w:pPr>
        <w:rPr>
          <w:rtl/>
        </w:rPr>
      </w:pPr>
    </w:p>
    <w:p w14:paraId="4D6A2D8D" w14:textId="77777777" w:rsidR="00B632CC" w:rsidRPr="00AE5C74" w:rsidRDefault="00B632CC" w:rsidP="00215D9F"/>
    <w:p w14:paraId="7D625063" w14:textId="77777777" w:rsidR="00AE5C74" w:rsidRPr="00364E78" w:rsidRDefault="00AE5C74">
      <w:pPr>
        <w:numPr>
          <w:ilvl w:val="0"/>
          <w:numId w:val="22"/>
        </w:numPr>
      </w:pPr>
      <w:r w:rsidRPr="00AE5C74">
        <w:rPr>
          <w:b/>
          <w:bCs/>
        </w:rPr>
        <w:t>numpy</w:t>
      </w:r>
      <w:r w:rsidRPr="00AE5C74">
        <w:t>:</w:t>
      </w:r>
    </w:p>
    <w:p w14:paraId="3FB2E1D2" w14:textId="77777777" w:rsidR="00215D9F" w:rsidRPr="00AE5C74" w:rsidRDefault="00215D9F" w:rsidP="00215D9F">
      <w:pPr>
        <w:ind w:left="720"/>
      </w:pPr>
    </w:p>
    <w:p w14:paraId="4C8E18DE" w14:textId="77777777" w:rsidR="00AE5C74" w:rsidRPr="00364E78" w:rsidRDefault="00AE5C74">
      <w:pPr>
        <w:numPr>
          <w:ilvl w:val="1"/>
          <w:numId w:val="22"/>
        </w:numPr>
      </w:pPr>
      <w:r w:rsidRPr="00AE5C74">
        <w:rPr>
          <w:b/>
          <w:bCs/>
        </w:rPr>
        <w:t>What It Does</w:t>
      </w:r>
      <w:r w:rsidRPr="00AE5C74">
        <w:t>: A library for fast numerical computations and array operations.</w:t>
      </w:r>
    </w:p>
    <w:p w14:paraId="025CE5DA" w14:textId="77777777" w:rsidR="00215D9F" w:rsidRPr="00AE5C74" w:rsidRDefault="00215D9F" w:rsidP="00215D9F">
      <w:pPr>
        <w:ind w:left="1440"/>
      </w:pPr>
    </w:p>
    <w:p w14:paraId="40EA9092" w14:textId="77777777" w:rsidR="00AE5C74" w:rsidRPr="00364E78" w:rsidRDefault="00AE5C74">
      <w:pPr>
        <w:numPr>
          <w:ilvl w:val="1"/>
          <w:numId w:val="22"/>
        </w:numPr>
      </w:pPr>
      <w:r w:rsidRPr="00AE5C74">
        <w:rPr>
          <w:b/>
          <w:bCs/>
        </w:rPr>
        <w:t>How We Use It</w:t>
      </w:r>
      <w:r w:rsidRPr="00AE5C74">
        <w:t>: Numpy handles tasks like generating thresholds in find_optimal_threshold, processing data for metrics in evaluate_model, and converting tensors to arrays for plotting. It’s also set up for data augmentation in mixup_data, though we’re not using that feature currently.</w:t>
      </w:r>
    </w:p>
    <w:p w14:paraId="01B9099C" w14:textId="77777777" w:rsidR="00215D9F" w:rsidRPr="00AE5C74" w:rsidRDefault="00215D9F" w:rsidP="00215D9F"/>
    <w:p w14:paraId="32B2649D" w14:textId="77777777" w:rsidR="00AE5C74" w:rsidRPr="00364E78" w:rsidRDefault="00AE5C74">
      <w:pPr>
        <w:numPr>
          <w:ilvl w:val="1"/>
          <w:numId w:val="22"/>
        </w:numPr>
      </w:pPr>
      <w:r w:rsidRPr="00AE5C74">
        <w:rPr>
          <w:b/>
          <w:bCs/>
        </w:rPr>
        <w:t>Example</w:t>
      </w:r>
      <w:r w:rsidRPr="00AE5C74">
        <w:t>: In find_optimal_threshold, np.linspace creates a range of thresholds to find the one that maximizes accuracy.</w:t>
      </w:r>
    </w:p>
    <w:p w14:paraId="00CAA4B2" w14:textId="77777777" w:rsidR="00215D9F" w:rsidRPr="00AE5C74" w:rsidRDefault="00215D9F" w:rsidP="00215D9F"/>
    <w:p w14:paraId="791CF9FB" w14:textId="77777777" w:rsidR="00AE5C74" w:rsidRPr="00364E78" w:rsidRDefault="00AE5C74">
      <w:pPr>
        <w:numPr>
          <w:ilvl w:val="1"/>
          <w:numId w:val="22"/>
        </w:numPr>
      </w:pPr>
      <w:r w:rsidRPr="00AE5C74">
        <w:rPr>
          <w:b/>
          <w:bCs/>
        </w:rPr>
        <w:t>Why It Matters</w:t>
      </w:r>
      <w:r w:rsidRPr="00AE5C74">
        <w:t>: Numpy’s efficient math operations are essential for analyzing results and optimizing the model’s performance.</w:t>
      </w:r>
    </w:p>
    <w:p w14:paraId="67AF10A9" w14:textId="77777777" w:rsidR="00215D9F" w:rsidRPr="00AE5C74" w:rsidRDefault="00215D9F" w:rsidP="00215D9F"/>
    <w:p w14:paraId="421F2026" w14:textId="77777777" w:rsidR="00AE5C74" w:rsidRPr="00364E78" w:rsidRDefault="00AE5C74">
      <w:pPr>
        <w:numPr>
          <w:ilvl w:val="0"/>
          <w:numId w:val="22"/>
        </w:numPr>
      </w:pPr>
      <w:r w:rsidRPr="00AE5C74">
        <w:rPr>
          <w:b/>
          <w:bCs/>
        </w:rPr>
        <w:t>scikit-learn</w:t>
      </w:r>
      <w:r w:rsidRPr="00AE5C74">
        <w:t>:</w:t>
      </w:r>
    </w:p>
    <w:p w14:paraId="3F213C34" w14:textId="77777777" w:rsidR="00215D9F" w:rsidRPr="00AE5C74" w:rsidRDefault="00215D9F" w:rsidP="00215D9F">
      <w:pPr>
        <w:ind w:left="720"/>
      </w:pPr>
    </w:p>
    <w:p w14:paraId="790F6E07" w14:textId="77777777" w:rsidR="00AE5C74" w:rsidRPr="00364E78" w:rsidRDefault="00AE5C74">
      <w:pPr>
        <w:numPr>
          <w:ilvl w:val="1"/>
          <w:numId w:val="22"/>
        </w:numPr>
      </w:pPr>
      <w:r w:rsidRPr="00AE5C74">
        <w:rPr>
          <w:b/>
          <w:bCs/>
        </w:rPr>
        <w:t>What It Does</w:t>
      </w:r>
      <w:r w:rsidRPr="00AE5C74">
        <w:t>: A machine learning library with tools for evaluating model performance.</w:t>
      </w:r>
    </w:p>
    <w:p w14:paraId="5FFD0C42" w14:textId="77777777" w:rsidR="00215D9F" w:rsidRPr="00AE5C74" w:rsidRDefault="00215D9F" w:rsidP="00215D9F">
      <w:pPr>
        <w:ind w:left="1440"/>
      </w:pPr>
    </w:p>
    <w:p w14:paraId="09CC3ACA" w14:textId="77777777" w:rsidR="00215D9F" w:rsidRPr="00364E78" w:rsidRDefault="00AE5C74">
      <w:pPr>
        <w:numPr>
          <w:ilvl w:val="1"/>
          <w:numId w:val="22"/>
        </w:numPr>
      </w:pPr>
      <w:r w:rsidRPr="00AE5C74">
        <w:rPr>
          <w:b/>
          <w:bCs/>
        </w:rPr>
        <w:t>How We Use It</w:t>
      </w:r>
      <w:r w:rsidRPr="00AE5C74">
        <w:t xml:space="preserve">: We use sklearn.metrics in evaluate_model to calculate metrics like accuracy (accuracy_score), precision, recall, F1-score </w:t>
      </w:r>
    </w:p>
    <w:p w14:paraId="7AF7FFB1" w14:textId="77777777" w:rsidR="00215D9F" w:rsidRPr="00364E78" w:rsidRDefault="00215D9F" w:rsidP="00215D9F">
      <w:pPr>
        <w:pStyle w:val="ListParagraph"/>
      </w:pPr>
    </w:p>
    <w:p w14:paraId="17191EDE" w14:textId="77777777" w:rsidR="00AE5C74" w:rsidRPr="00364E78" w:rsidRDefault="00AE5C74">
      <w:pPr>
        <w:numPr>
          <w:ilvl w:val="1"/>
          <w:numId w:val="22"/>
        </w:numPr>
      </w:pPr>
      <w:r w:rsidRPr="00AE5C74">
        <w:t>(precision_recall_fscore_support), and the confusion matrix (confusion_matrix). These metrics show how well the model distinguishes genuine signatures from forgeries.</w:t>
      </w:r>
    </w:p>
    <w:p w14:paraId="39C1DDFA" w14:textId="77777777" w:rsidR="00215D9F" w:rsidRPr="00AE5C74" w:rsidRDefault="00215D9F" w:rsidP="00215D9F"/>
    <w:p w14:paraId="4D5CC038" w14:textId="57EA8FAA" w:rsidR="00215D9F" w:rsidRDefault="00AE5C74">
      <w:pPr>
        <w:numPr>
          <w:ilvl w:val="1"/>
          <w:numId w:val="22"/>
        </w:numPr>
      </w:pPr>
      <w:r w:rsidRPr="00AE5C74">
        <w:rPr>
          <w:b/>
          <w:bCs/>
        </w:rPr>
        <w:t>Example</w:t>
      </w:r>
      <w:r w:rsidRPr="00AE5C74">
        <w:t>: In evaluate_model, we compute the F1-score to balance precision and recall, providing a clear measure of performance.</w:t>
      </w:r>
    </w:p>
    <w:p w14:paraId="7A46F1D1" w14:textId="77777777" w:rsidR="001C3605" w:rsidRPr="00AE5C74" w:rsidRDefault="001C3605" w:rsidP="00215D9F"/>
    <w:p w14:paraId="0EB7D817" w14:textId="77777777" w:rsidR="00AE5C74" w:rsidRPr="00364E78" w:rsidRDefault="00AE5C74">
      <w:pPr>
        <w:numPr>
          <w:ilvl w:val="1"/>
          <w:numId w:val="22"/>
        </w:numPr>
      </w:pPr>
      <w:r w:rsidRPr="00AE5C74">
        <w:rPr>
          <w:b/>
          <w:bCs/>
        </w:rPr>
        <w:t>Why It Matters</w:t>
      </w:r>
      <w:r w:rsidRPr="00AE5C74">
        <w:t>: Scikit-learn gives us reliable metrics to validate the model’s effectiveness, which is critical for proving the system works.</w:t>
      </w:r>
    </w:p>
    <w:p w14:paraId="3DE992E4" w14:textId="77777777" w:rsidR="00215D9F" w:rsidRPr="00364E78" w:rsidRDefault="00215D9F" w:rsidP="00215D9F">
      <w:pPr>
        <w:rPr>
          <w:rtl/>
        </w:rPr>
      </w:pPr>
    </w:p>
    <w:p w14:paraId="44B518EF" w14:textId="77777777" w:rsidR="00215D9F" w:rsidRPr="00AE5C74" w:rsidRDefault="00215D9F" w:rsidP="00215D9F"/>
    <w:p w14:paraId="728A5613" w14:textId="77777777" w:rsidR="00AE5C74" w:rsidRPr="00364E78" w:rsidRDefault="00AE5C74">
      <w:pPr>
        <w:numPr>
          <w:ilvl w:val="0"/>
          <w:numId w:val="22"/>
        </w:numPr>
      </w:pPr>
      <w:r w:rsidRPr="00AE5C74">
        <w:rPr>
          <w:b/>
          <w:bCs/>
        </w:rPr>
        <w:t>matplotlib</w:t>
      </w:r>
      <w:r w:rsidRPr="00AE5C74">
        <w:t>:</w:t>
      </w:r>
    </w:p>
    <w:p w14:paraId="4014FB28" w14:textId="77777777" w:rsidR="00215D9F" w:rsidRPr="00AE5C74" w:rsidRDefault="00215D9F" w:rsidP="00215D9F">
      <w:pPr>
        <w:ind w:left="720"/>
      </w:pPr>
    </w:p>
    <w:p w14:paraId="7FF408DE" w14:textId="77777777" w:rsidR="00AE5C74" w:rsidRPr="00364E78" w:rsidRDefault="00AE5C74">
      <w:pPr>
        <w:numPr>
          <w:ilvl w:val="1"/>
          <w:numId w:val="22"/>
        </w:numPr>
      </w:pPr>
      <w:r w:rsidRPr="00AE5C74">
        <w:rPr>
          <w:b/>
          <w:bCs/>
        </w:rPr>
        <w:t>What It Does</w:t>
      </w:r>
      <w:r w:rsidRPr="00AE5C74">
        <w:t>: A plotting library for creating charts, graphs, and visualizations.</w:t>
      </w:r>
    </w:p>
    <w:p w14:paraId="50051699" w14:textId="77777777" w:rsidR="00215D9F" w:rsidRPr="00AE5C74" w:rsidRDefault="00215D9F" w:rsidP="00215D9F">
      <w:pPr>
        <w:ind w:left="1440"/>
      </w:pPr>
    </w:p>
    <w:p w14:paraId="6E40BF6D" w14:textId="77777777" w:rsidR="00AE5C74" w:rsidRPr="00364E78" w:rsidRDefault="00AE5C74">
      <w:pPr>
        <w:numPr>
          <w:ilvl w:val="1"/>
          <w:numId w:val="22"/>
        </w:numPr>
      </w:pPr>
      <w:r w:rsidRPr="00AE5C74">
        <w:rPr>
          <w:b/>
          <w:bCs/>
        </w:rPr>
        <w:t>How We Use It</w:t>
      </w:r>
      <w:r w:rsidRPr="00AE5C74">
        <w:t>: Matplotlib generates plots for training metrics (loss and accuracy curves), confusion matrices, distance distributions, and comparison results. Functions like visualize_dataset and visualize_comparison display image pairs and inference outcomes.</w:t>
      </w:r>
    </w:p>
    <w:p w14:paraId="44FC9C41" w14:textId="77777777" w:rsidR="00215D9F" w:rsidRPr="00AE5C74" w:rsidRDefault="00215D9F" w:rsidP="00215D9F"/>
    <w:p w14:paraId="2A033392" w14:textId="77777777" w:rsidR="00AE5C74" w:rsidRPr="00364E78" w:rsidRDefault="00AE5C74">
      <w:pPr>
        <w:numPr>
          <w:ilvl w:val="1"/>
          <w:numId w:val="22"/>
        </w:numPr>
      </w:pPr>
      <w:r w:rsidRPr="00AE5C74">
        <w:rPr>
          <w:b/>
          <w:bCs/>
        </w:rPr>
        <w:t>Example</w:t>
      </w:r>
      <w:r w:rsidRPr="00AE5C74">
        <w:t>: In train_and_evaluate, matplotlib plots training and validation loss curves to track model progress.</w:t>
      </w:r>
    </w:p>
    <w:p w14:paraId="57DE263A" w14:textId="77777777" w:rsidR="00215D9F" w:rsidRPr="00AE5C74" w:rsidRDefault="00215D9F" w:rsidP="00215D9F"/>
    <w:p w14:paraId="006D7623" w14:textId="77777777" w:rsidR="00AE5C74" w:rsidRPr="00364E78" w:rsidRDefault="00AE5C74">
      <w:pPr>
        <w:numPr>
          <w:ilvl w:val="1"/>
          <w:numId w:val="22"/>
        </w:numPr>
      </w:pPr>
      <w:r w:rsidRPr="00AE5C74">
        <w:rPr>
          <w:b/>
          <w:bCs/>
        </w:rPr>
        <w:t>Why It Matters</w:t>
      </w:r>
      <w:r w:rsidRPr="00AE5C74">
        <w:t>: Visuals make it easy to understand the model’s performance, helping with both debugging and presentations.</w:t>
      </w:r>
    </w:p>
    <w:p w14:paraId="0259C1E2" w14:textId="77777777" w:rsidR="00215D9F" w:rsidRPr="00AE5C74" w:rsidRDefault="00215D9F" w:rsidP="00215D9F"/>
    <w:p w14:paraId="486FB22D" w14:textId="77777777" w:rsidR="00AE5C74" w:rsidRPr="00364E78" w:rsidRDefault="00AE5C74">
      <w:pPr>
        <w:numPr>
          <w:ilvl w:val="0"/>
          <w:numId w:val="22"/>
        </w:numPr>
      </w:pPr>
      <w:r w:rsidRPr="00AE5C74">
        <w:rPr>
          <w:b/>
          <w:bCs/>
        </w:rPr>
        <w:t>seaborn</w:t>
      </w:r>
      <w:r w:rsidRPr="00AE5C74">
        <w:t>:</w:t>
      </w:r>
    </w:p>
    <w:p w14:paraId="00133ABC" w14:textId="77777777" w:rsidR="00215D9F" w:rsidRPr="00AE5C74" w:rsidRDefault="00215D9F" w:rsidP="00215D9F">
      <w:pPr>
        <w:ind w:left="720"/>
      </w:pPr>
    </w:p>
    <w:p w14:paraId="0ED1C415" w14:textId="2A882AE5" w:rsidR="00215D9F" w:rsidRDefault="00AE5C74">
      <w:pPr>
        <w:numPr>
          <w:ilvl w:val="1"/>
          <w:numId w:val="22"/>
        </w:numPr>
      </w:pPr>
      <w:r w:rsidRPr="00AE5C74">
        <w:rPr>
          <w:b/>
          <w:bCs/>
        </w:rPr>
        <w:t>What It Does</w:t>
      </w:r>
      <w:r w:rsidRPr="00AE5C74">
        <w:t>: A visualization library that builds on matplotlib, specializing in stylish statistical plots.</w:t>
      </w:r>
    </w:p>
    <w:p w14:paraId="383F39F9" w14:textId="77777777" w:rsidR="001020CB" w:rsidRPr="00AE5C74" w:rsidRDefault="001020CB" w:rsidP="001020CB">
      <w:pPr>
        <w:ind w:left="1440"/>
      </w:pPr>
    </w:p>
    <w:p w14:paraId="205C2097" w14:textId="77777777" w:rsidR="00AE5C74" w:rsidRPr="00364E78" w:rsidRDefault="00AE5C74">
      <w:pPr>
        <w:numPr>
          <w:ilvl w:val="1"/>
          <w:numId w:val="22"/>
        </w:numPr>
      </w:pPr>
      <w:r w:rsidRPr="00AE5C74">
        <w:rPr>
          <w:b/>
          <w:bCs/>
        </w:rPr>
        <w:t>How We Use It</w:t>
      </w:r>
      <w:r w:rsidRPr="00AE5C74">
        <w:t>: Seaborn creates a heatmap of the confusion matrix in evaluate_model, making it simple to see how the model performs across classes.</w:t>
      </w:r>
    </w:p>
    <w:p w14:paraId="095AF4DC" w14:textId="77777777" w:rsidR="00215D9F" w:rsidRPr="00AE5C74" w:rsidRDefault="00215D9F" w:rsidP="00215D9F"/>
    <w:p w14:paraId="08FB9AAF" w14:textId="0CA564C4" w:rsidR="001C3605" w:rsidRDefault="00AE5C74">
      <w:pPr>
        <w:numPr>
          <w:ilvl w:val="1"/>
          <w:numId w:val="22"/>
        </w:numPr>
      </w:pPr>
      <w:r w:rsidRPr="00AE5C74">
        <w:rPr>
          <w:b/>
          <w:bCs/>
        </w:rPr>
        <w:t>Example</w:t>
      </w:r>
      <w:r w:rsidRPr="00AE5C74">
        <w:t>: In evaluate_model, sns.heatmap displays the confusion matrix with clear, annotated visuals.</w:t>
      </w:r>
    </w:p>
    <w:p w14:paraId="3769EA24" w14:textId="77777777" w:rsidR="001C3605" w:rsidRPr="00AE5C74" w:rsidRDefault="001C3605" w:rsidP="00215D9F"/>
    <w:p w14:paraId="75483440" w14:textId="77777777" w:rsidR="00AE5C74" w:rsidRDefault="00AE5C74">
      <w:pPr>
        <w:numPr>
          <w:ilvl w:val="1"/>
          <w:numId w:val="22"/>
        </w:numPr>
      </w:pPr>
      <w:r w:rsidRPr="00AE5C74">
        <w:rPr>
          <w:b/>
          <w:bCs/>
        </w:rPr>
        <w:t>Why It Matters</w:t>
      </w:r>
      <w:r w:rsidRPr="00AE5C74">
        <w:t>: Seaborn’s polished plots make our evaluation results more engaging and professional, especially for sharing with others.</w:t>
      </w:r>
    </w:p>
    <w:p w14:paraId="1CE6CF63" w14:textId="77777777" w:rsidR="001020CB" w:rsidRDefault="001020CB" w:rsidP="001020CB">
      <w:pPr>
        <w:pStyle w:val="ListParagraph"/>
      </w:pPr>
    </w:p>
    <w:p w14:paraId="0DD4199A" w14:textId="77777777" w:rsidR="001020CB" w:rsidRDefault="001020CB">
      <w:pPr>
        <w:numPr>
          <w:ilvl w:val="1"/>
          <w:numId w:val="22"/>
        </w:numPr>
      </w:pPr>
    </w:p>
    <w:p w14:paraId="44A4A8FC" w14:textId="77777777" w:rsidR="001020CB" w:rsidRDefault="001020CB" w:rsidP="001020CB">
      <w:pPr>
        <w:pStyle w:val="ListParagraph"/>
      </w:pPr>
    </w:p>
    <w:p w14:paraId="4D294E10" w14:textId="77777777" w:rsidR="001020CB" w:rsidRPr="00364E78" w:rsidRDefault="001020CB" w:rsidP="001020CB">
      <w:pPr>
        <w:ind w:left="1440"/>
      </w:pPr>
    </w:p>
    <w:p w14:paraId="7D561CEF" w14:textId="77777777" w:rsidR="00215D9F" w:rsidRPr="00AE5C74" w:rsidRDefault="00215D9F" w:rsidP="00215D9F"/>
    <w:p w14:paraId="6BA105DE" w14:textId="77777777" w:rsidR="00AE5C74" w:rsidRPr="00364E78" w:rsidRDefault="00AE5C74">
      <w:pPr>
        <w:numPr>
          <w:ilvl w:val="0"/>
          <w:numId w:val="22"/>
        </w:numPr>
      </w:pPr>
      <w:r w:rsidRPr="00AE5C74">
        <w:rPr>
          <w:b/>
          <w:bCs/>
        </w:rPr>
        <w:t>PIL (Pillow)</w:t>
      </w:r>
      <w:r w:rsidRPr="00AE5C74">
        <w:t>:</w:t>
      </w:r>
    </w:p>
    <w:p w14:paraId="1B6AF808" w14:textId="77777777" w:rsidR="00215D9F" w:rsidRPr="00AE5C74" w:rsidRDefault="00215D9F" w:rsidP="00215D9F">
      <w:pPr>
        <w:ind w:left="720"/>
      </w:pPr>
    </w:p>
    <w:p w14:paraId="71BA1169" w14:textId="77777777" w:rsidR="00AE5C74" w:rsidRPr="00364E78" w:rsidRDefault="00AE5C74">
      <w:pPr>
        <w:numPr>
          <w:ilvl w:val="1"/>
          <w:numId w:val="22"/>
        </w:numPr>
      </w:pPr>
      <w:r w:rsidRPr="00AE5C74">
        <w:rPr>
          <w:b/>
          <w:bCs/>
        </w:rPr>
        <w:t>What It Does</w:t>
      </w:r>
      <w:r w:rsidRPr="00AE5C74">
        <w:t>: A library for loading and manipulating images.</w:t>
      </w:r>
    </w:p>
    <w:p w14:paraId="0A3AE66E" w14:textId="77777777" w:rsidR="00215D9F" w:rsidRPr="00AE5C74" w:rsidRDefault="00215D9F" w:rsidP="00215D9F">
      <w:pPr>
        <w:ind w:left="1440"/>
      </w:pPr>
    </w:p>
    <w:p w14:paraId="10A6B20D" w14:textId="77777777" w:rsidR="00AE5C74" w:rsidRPr="00364E78" w:rsidRDefault="00AE5C74">
      <w:pPr>
        <w:numPr>
          <w:ilvl w:val="1"/>
          <w:numId w:val="22"/>
        </w:numPr>
      </w:pPr>
      <w:r w:rsidRPr="00AE5C74">
        <w:rPr>
          <w:b/>
          <w:bCs/>
        </w:rPr>
        <w:t>How We Use It</w:t>
      </w:r>
      <w:r w:rsidRPr="00AE5C74">
        <w:t>: Pillow loads signature images from disk and converts them to grayscale, preparing them for further processing. It’s used in SiameseNetworkDataset, SiameseInference, and preprocess_image.</w:t>
      </w:r>
    </w:p>
    <w:p w14:paraId="66095704" w14:textId="77777777" w:rsidR="00215D9F" w:rsidRPr="00AE5C74" w:rsidRDefault="00215D9F" w:rsidP="00215D9F"/>
    <w:p w14:paraId="0F5C1A6F" w14:textId="77777777" w:rsidR="00AE5C74" w:rsidRPr="00364E78" w:rsidRDefault="00AE5C74">
      <w:pPr>
        <w:numPr>
          <w:ilvl w:val="1"/>
          <w:numId w:val="22"/>
        </w:numPr>
      </w:pPr>
      <w:r w:rsidRPr="00AE5C74">
        <w:rPr>
          <w:b/>
          <w:bCs/>
        </w:rPr>
        <w:t>Example</w:t>
      </w:r>
      <w:r w:rsidRPr="00AE5C74">
        <w:t>: In preprocess_image, Image.open loads an image, and convert("L") makes it grayscale.</w:t>
      </w:r>
    </w:p>
    <w:p w14:paraId="5B6ECFF7" w14:textId="77777777" w:rsidR="00215D9F" w:rsidRPr="00AE5C74" w:rsidRDefault="00215D9F" w:rsidP="00215D9F"/>
    <w:p w14:paraId="452D270C" w14:textId="77777777" w:rsidR="00AE5C74" w:rsidRPr="00364E78" w:rsidRDefault="00AE5C74">
      <w:pPr>
        <w:numPr>
          <w:ilvl w:val="1"/>
          <w:numId w:val="22"/>
        </w:numPr>
      </w:pPr>
      <w:r w:rsidRPr="00AE5C74">
        <w:rPr>
          <w:b/>
          <w:bCs/>
        </w:rPr>
        <w:t>Why It Matters</w:t>
      </w:r>
      <w:r w:rsidRPr="00AE5C74">
        <w:t>: Pillow ensures images are loaded correctly, which is the first step in feeding data to the neural network.</w:t>
      </w:r>
    </w:p>
    <w:p w14:paraId="703FDBE9" w14:textId="77777777" w:rsidR="00215D9F" w:rsidRPr="00AE5C74" w:rsidRDefault="00215D9F" w:rsidP="00215D9F"/>
    <w:p w14:paraId="5CE470B4" w14:textId="77777777" w:rsidR="00AE5C74" w:rsidRPr="00364E78" w:rsidRDefault="00AE5C74">
      <w:pPr>
        <w:numPr>
          <w:ilvl w:val="0"/>
          <w:numId w:val="22"/>
        </w:numPr>
      </w:pPr>
      <w:r w:rsidRPr="00AE5C74">
        <w:rPr>
          <w:b/>
          <w:bCs/>
        </w:rPr>
        <w:t>torch.utils.data</w:t>
      </w:r>
      <w:r w:rsidRPr="00AE5C74">
        <w:t>:</w:t>
      </w:r>
    </w:p>
    <w:p w14:paraId="42C49B5B" w14:textId="77777777" w:rsidR="00215D9F" w:rsidRPr="00AE5C74" w:rsidRDefault="00215D9F" w:rsidP="00215D9F">
      <w:pPr>
        <w:ind w:left="720"/>
      </w:pPr>
    </w:p>
    <w:p w14:paraId="0B88D677" w14:textId="77777777" w:rsidR="00AE5C74" w:rsidRPr="00364E78" w:rsidRDefault="00AE5C74">
      <w:pPr>
        <w:numPr>
          <w:ilvl w:val="1"/>
          <w:numId w:val="22"/>
        </w:numPr>
      </w:pPr>
      <w:r w:rsidRPr="00AE5C74">
        <w:rPr>
          <w:b/>
          <w:bCs/>
        </w:rPr>
        <w:t>What It Does</w:t>
      </w:r>
      <w:r w:rsidRPr="00AE5C74">
        <w:t>: PyTorch utilities for managing datasets and batching data.</w:t>
      </w:r>
    </w:p>
    <w:p w14:paraId="1B9855FE" w14:textId="77777777" w:rsidR="00215D9F" w:rsidRPr="00AE5C74" w:rsidRDefault="00215D9F" w:rsidP="00215D9F">
      <w:pPr>
        <w:ind w:left="1440"/>
      </w:pPr>
    </w:p>
    <w:p w14:paraId="3E27C50B" w14:textId="77777777" w:rsidR="00AE5C74" w:rsidRPr="00364E78" w:rsidRDefault="00AE5C74">
      <w:pPr>
        <w:numPr>
          <w:ilvl w:val="1"/>
          <w:numId w:val="22"/>
        </w:numPr>
      </w:pPr>
      <w:r w:rsidRPr="00AE5C74">
        <w:rPr>
          <w:b/>
          <w:bCs/>
        </w:rPr>
        <w:t>How We Use It</w:t>
      </w:r>
      <w:r w:rsidRPr="00AE5C74">
        <w:t>: We use Dataset and DataLoader to handle signature image pairs. SiameseNetworkDataset loads the data, and DataLoader batches it for training and evaluation.</w:t>
      </w:r>
    </w:p>
    <w:p w14:paraId="16BF13AF" w14:textId="77777777" w:rsidR="00B16F36" w:rsidRPr="00AE5C74" w:rsidRDefault="00B16F36" w:rsidP="00B16F36"/>
    <w:p w14:paraId="3B62EE80" w14:textId="77777777" w:rsidR="00AE5C74" w:rsidRPr="00364E78" w:rsidRDefault="00AE5C74">
      <w:pPr>
        <w:numPr>
          <w:ilvl w:val="1"/>
          <w:numId w:val="22"/>
        </w:numPr>
      </w:pPr>
      <w:r w:rsidRPr="00AE5C74">
        <w:rPr>
          <w:b/>
          <w:bCs/>
        </w:rPr>
        <w:t>Example</w:t>
      </w:r>
      <w:r w:rsidRPr="00AE5C74">
        <w:t>: In train_and_evaluate, DataLoader batches training data for efficient processing.</w:t>
      </w:r>
    </w:p>
    <w:p w14:paraId="23B71F6F" w14:textId="77777777" w:rsidR="001C3605" w:rsidRPr="00AE5C74" w:rsidRDefault="001C3605" w:rsidP="00B16F36"/>
    <w:p w14:paraId="433DA1A4" w14:textId="77777777" w:rsidR="00B16F36" w:rsidRDefault="00AE5C74">
      <w:pPr>
        <w:numPr>
          <w:ilvl w:val="1"/>
          <w:numId w:val="22"/>
        </w:numPr>
      </w:pPr>
      <w:r w:rsidRPr="00AE5C74">
        <w:rPr>
          <w:b/>
          <w:bCs/>
        </w:rPr>
        <w:t>Why It Matters</w:t>
      </w:r>
      <w:r w:rsidRPr="00AE5C74">
        <w:t>: It keeps data loading fast and organized, especially when working with large datasets</w:t>
      </w:r>
      <w:r w:rsidR="001C3605">
        <w:t>.</w:t>
      </w:r>
    </w:p>
    <w:p w14:paraId="4209666E" w14:textId="77777777" w:rsidR="001020CB" w:rsidRDefault="001020CB" w:rsidP="001020CB">
      <w:pPr>
        <w:pStyle w:val="ListParagraph"/>
      </w:pPr>
    </w:p>
    <w:p w14:paraId="148B60B3" w14:textId="77777777" w:rsidR="001020CB" w:rsidRPr="00364E78" w:rsidRDefault="001020CB" w:rsidP="001020CB">
      <w:pPr>
        <w:ind w:left="1440"/>
        <w:rPr>
          <w:rtl/>
        </w:rPr>
      </w:pPr>
    </w:p>
    <w:p w14:paraId="2E6EF2E3" w14:textId="77777777" w:rsidR="00B16F36" w:rsidRPr="00364E78" w:rsidRDefault="00B16F36" w:rsidP="00B16F36">
      <w:pPr>
        <w:rPr>
          <w:rtl/>
        </w:rPr>
      </w:pPr>
    </w:p>
    <w:p w14:paraId="7168ADED" w14:textId="77777777" w:rsidR="00B16F36" w:rsidRPr="00AE5C74" w:rsidRDefault="00B16F36" w:rsidP="00B16F36"/>
    <w:p w14:paraId="57E55788" w14:textId="77777777" w:rsidR="00AE5C74" w:rsidRPr="00364E78" w:rsidRDefault="00AE5C74">
      <w:pPr>
        <w:numPr>
          <w:ilvl w:val="0"/>
          <w:numId w:val="22"/>
        </w:numPr>
      </w:pPr>
      <w:r w:rsidRPr="00AE5C74">
        <w:rPr>
          <w:b/>
          <w:bCs/>
        </w:rPr>
        <w:t>torch.cuda.amp</w:t>
      </w:r>
      <w:r w:rsidRPr="00AE5C74">
        <w:t>:</w:t>
      </w:r>
    </w:p>
    <w:p w14:paraId="145BCEC1" w14:textId="77777777" w:rsidR="00B16F36" w:rsidRPr="00AE5C74" w:rsidRDefault="00B16F36" w:rsidP="00B16F36">
      <w:pPr>
        <w:ind w:left="720"/>
      </w:pPr>
    </w:p>
    <w:p w14:paraId="21178D7E" w14:textId="77777777" w:rsidR="00AE5C74" w:rsidRPr="00364E78" w:rsidRDefault="00AE5C74">
      <w:pPr>
        <w:numPr>
          <w:ilvl w:val="1"/>
          <w:numId w:val="22"/>
        </w:numPr>
      </w:pPr>
      <w:r w:rsidRPr="00AE5C74">
        <w:rPr>
          <w:b/>
          <w:bCs/>
        </w:rPr>
        <w:t>What It Does</w:t>
      </w:r>
      <w:r w:rsidRPr="00AE5C74">
        <w:t>: A PyTorch tool for mixed-precision training, balancing speed and memory usage.</w:t>
      </w:r>
    </w:p>
    <w:p w14:paraId="1F9BEA46" w14:textId="77777777" w:rsidR="00B16F36" w:rsidRPr="00AE5C74" w:rsidRDefault="00B16F36" w:rsidP="00B16F36">
      <w:pPr>
        <w:ind w:left="1440"/>
      </w:pPr>
    </w:p>
    <w:p w14:paraId="3B774E8E" w14:textId="77777777" w:rsidR="00AE5C74" w:rsidRPr="00364E78" w:rsidRDefault="00AE5C74">
      <w:pPr>
        <w:numPr>
          <w:ilvl w:val="1"/>
          <w:numId w:val="22"/>
        </w:numPr>
      </w:pPr>
      <w:r w:rsidRPr="00AE5C74">
        <w:rPr>
          <w:b/>
          <w:bCs/>
        </w:rPr>
        <w:t>How We Use It</w:t>
      </w:r>
      <w:r w:rsidRPr="00AE5C74">
        <w:t>: We use autocast and GradScaler in train_and_evaluate to make training faster and less memory-intensive on GPUs.</w:t>
      </w:r>
    </w:p>
    <w:p w14:paraId="6B0D703B" w14:textId="77777777" w:rsidR="00B16F36" w:rsidRPr="00AE5C74" w:rsidRDefault="00B16F36" w:rsidP="00B16F36"/>
    <w:p w14:paraId="7D976EAE" w14:textId="77777777" w:rsidR="00AE5C74" w:rsidRPr="00364E78" w:rsidRDefault="00AE5C74">
      <w:pPr>
        <w:numPr>
          <w:ilvl w:val="1"/>
          <w:numId w:val="22"/>
        </w:numPr>
      </w:pPr>
      <w:r w:rsidRPr="00AE5C74">
        <w:rPr>
          <w:b/>
          <w:bCs/>
        </w:rPr>
        <w:t>Example</w:t>
      </w:r>
      <w:r w:rsidRPr="00AE5C74">
        <w:t>: In the training loop, autocast runs parts of the model in lower precision, speeding up computation.</w:t>
      </w:r>
    </w:p>
    <w:p w14:paraId="357E151A" w14:textId="77777777" w:rsidR="00B16F36" w:rsidRPr="00AE5C74" w:rsidRDefault="00B16F36" w:rsidP="00B16F36"/>
    <w:p w14:paraId="40FC6514" w14:textId="77777777" w:rsidR="00AE5C74" w:rsidRPr="00364E78" w:rsidRDefault="00AE5C74">
      <w:pPr>
        <w:numPr>
          <w:ilvl w:val="1"/>
          <w:numId w:val="22"/>
        </w:numPr>
      </w:pPr>
      <w:r w:rsidRPr="00AE5C74">
        <w:rPr>
          <w:b/>
          <w:bCs/>
        </w:rPr>
        <w:t>Why It Matters</w:t>
      </w:r>
      <w:r w:rsidRPr="00AE5C74">
        <w:t>: It allows us to train efficiently, even on the limited resources of Google Colab’s free GPUs.</w:t>
      </w:r>
    </w:p>
    <w:p w14:paraId="2DBE99EA" w14:textId="77777777" w:rsidR="00B16F36" w:rsidRPr="00AE5C74" w:rsidRDefault="00B16F36" w:rsidP="00B16F36"/>
    <w:p w14:paraId="04238432" w14:textId="77777777" w:rsidR="00B16F36" w:rsidRPr="00AE5C74" w:rsidRDefault="00AE5C74">
      <w:pPr>
        <w:numPr>
          <w:ilvl w:val="0"/>
          <w:numId w:val="22"/>
        </w:numPr>
      </w:pPr>
      <w:r w:rsidRPr="00AE5C74">
        <w:rPr>
          <w:b/>
          <w:bCs/>
        </w:rPr>
        <w:t>tqdm</w:t>
      </w:r>
      <w:r w:rsidRPr="00AE5C74">
        <w:t>:</w:t>
      </w:r>
    </w:p>
    <w:p w14:paraId="61933200" w14:textId="77777777" w:rsidR="00AE5C74" w:rsidRPr="00364E78" w:rsidRDefault="00AE5C74">
      <w:pPr>
        <w:numPr>
          <w:ilvl w:val="1"/>
          <w:numId w:val="22"/>
        </w:numPr>
      </w:pPr>
      <w:r w:rsidRPr="00AE5C74">
        <w:rPr>
          <w:b/>
          <w:bCs/>
        </w:rPr>
        <w:t>What It Does</w:t>
      </w:r>
      <w:r w:rsidRPr="00AE5C74">
        <w:t>: A library that adds progress bars to loops.</w:t>
      </w:r>
    </w:p>
    <w:p w14:paraId="66F220E9" w14:textId="77777777" w:rsidR="00B16F36" w:rsidRPr="00AE5C74" w:rsidRDefault="00B16F36" w:rsidP="00B16F36">
      <w:pPr>
        <w:ind w:left="1440"/>
      </w:pPr>
    </w:p>
    <w:p w14:paraId="71E56E99" w14:textId="77777777" w:rsidR="00AE5C74" w:rsidRPr="00364E78" w:rsidRDefault="00AE5C74">
      <w:pPr>
        <w:numPr>
          <w:ilvl w:val="1"/>
          <w:numId w:val="22"/>
        </w:numPr>
      </w:pPr>
      <w:r w:rsidRPr="00AE5C74">
        <w:rPr>
          <w:b/>
          <w:bCs/>
        </w:rPr>
        <w:t>How We Use It</w:t>
      </w:r>
      <w:r w:rsidRPr="00AE5C74">
        <w:t>: Tqdm shows progress during data loading, training, evaluation, and batch embedding generation, making long tasks less daunting in Google Colab.</w:t>
      </w:r>
    </w:p>
    <w:p w14:paraId="09D0C943" w14:textId="77777777" w:rsidR="00B16F36" w:rsidRPr="00AE5C74" w:rsidRDefault="00B16F36" w:rsidP="00B16F36"/>
    <w:p w14:paraId="29C5D58D" w14:textId="77777777" w:rsidR="00AE5C74" w:rsidRPr="00364E78" w:rsidRDefault="00AE5C74">
      <w:pPr>
        <w:numPr>
          <w:ilvl w:val="1"/>
          <w:numId w:val="22"/>
        </w:numPr>
      </w:pPr>
      <w:r w:rsidRPr="00AE5C74">
        <w:rPr>
          <w:b/>
          <w:bCs/>
        </w:rPr>
        <w:t>Example</w:t>
      </w:r>
      <w:r w:rsidRPr="00AE5C74">
        <w:t>: In train_and_evaluate, tqdm tracks progress for each training epoch.</w:t>
      </w:r>
    </w:p>
    <w:p w14:paraId="259E3D45" w14:textId="77777777" w:rsidR="00B16F36" w:rsidRPr="00AE5C74" w:rsidRDefault="00B16F36" w:rsidP="00B16F36"/>
    <w:p w14:paraId="42A138A3" w14:textId="77777777" w:rsidR="00AE5C74" w:rsidRDefault="00AE5C74">
      <w:pPr>
        <w:numPr>
          <w:ilvl w:val="1"/>
          <w:numId w:val="22"/>
        </w:numPr>
      </w:pPr>
      <w:r w:rsidRPr="00AE5C74">
        <w:rPr>
          <w:b/>
          <w:bCs/>
        </w:rPr>
        <w:t>Why It Matters</w:t>
      </w:r>
      <w:r w:rsidRPr="00AE5C74">
        <w:t>: Progress bars give us a clear sense of how long tasks will take, improving the development experience.</w:t>
      </w:r>
    </w:p>
    <w:p w14:paraId="41DC7440" w14:textId="77777777" w:rsidR="001020CB" w:rsidRDefault="001020CB" w:rsidP="001020CB">
      <w:pPr>
        <w:pStyle w:val="ListParagraph"/>
      </w:pPr>
    </w:p>
    <w:p w14:paraId="4B1A0FC9" w14:textId="77777777" w:rsidR="001020CB" w:rsidRDefault="001020CB" w:rsidP="001020CB">
      <w:pPr>
        <w:ind w:left="1440"/>
      </w:pPr>
    </w:p>
    <w:p w14:paraId="3E06A460" w14:textId="77777777" w:rsidR="001C3605" w:rsidRDefault="001C3605" w:rsidP="001C3605">
      <w:pPr>
        <w:pStyle w:val="ListParagraph"/>
      </w:pPr>
    </w:p>
    <w:p w14:paraId="1FDCC494" w14:textId="77777777" w:rsidR="001C3605" w:rsidRDefault="001C3605" w:rsidP="001C3605">
      <w:pPr>
        <w:ind w:left="720"/>
      </w:pPr>
    </w:p>
    <w:p w14:paraId="63458545" w14:textId="77777777" w:rsidR="00B632CC" w:rsidRDefault="00B632CC" w:rsidP="001020CB"/>
    <w:p w14:paraId="7D168666" w14:textId="77777777" w:rsidR="001C3605" w:rsidRPr="00AE5C74" w:rsidRDefault="001C3605" w:rsidP="00B632CC"/>
    <w:p w14:paraId="642EEB31" w14:textId="77777777" w:rsidR="00B16F36" w:rsidRPr="00AE5C74" w:rsidRDefault="00AE5C74">
      <w:pPr>
        <w:numPr>
          <w:ilvl w:val="0"/>
          <w:numId w:val="22"/>
        </w:numPr>
      </w:pPr>
      <w:r w:rsidRPr="00AE5C74">
        <w:rPr>
          <w:b/>
          <w:bCs/>
        </w:rPr>
        <w:t>IPython</w:t>
      </w:r>
      <w:r w:rsidRPr="00AE5C74">
        <w:t>:</w:t>
      </w:r>
    </w:p>
    <w:p w14:paraId="7701A59E" w14:textId="77777777" w:rsidR="00AE5C74" w:rsidRPr="00364E78" w:rsidRDefault="00AE5C74">
      <w:pPr>
        <w:numPr>
          <w:ilvl w:val="1"/>
          <w:numId w:val="22"/>
        </w:numPr>
      </w:pPr>
      <w:r w:rsidRPr="00AE5C74">
        <w:rPr>
          <w:b/>
          <w:bCs/>
        </w:rPr>
        <w:t>What It Does</w:t>
      </w:r>
      <w:r w:rsidRPr="00AE5C74">
        <w:t>: A library for interactive computing in Jupyter notebooks.</w:t>
      </w:r>
    </w:p>
    <w:p w14:paraId="153B910B" w14:textId="77777777" w:rsidR="00B16F36" w:rsidRPr="00AE5C74" w:rsidRDefault="00B16F36" w:rsidP="00B16F36">
      <w:pPr>
        <w:ind w:left="1440"/>
      </w:pPr>
    </w:p>
    <w:p w14:paraId="2938032D" w14:textId="77777777" w:rsidR="00AE5C74" w:rsidRPr="00364E78" w:rsidRDefault="00AE5C74">
      <w:pPr>
        <w:numPr>
          <w:ilvl w:val="1"/>
          <w:numId w:val="22"/>
        </w:numPr>
      </w:pPr>
      <w:r w:rsidRPr="00AE5C74">
        <w:rPr>
          <w:b/>
          <w:bCs/>
        </w:rPr>
        <w:t>How We Use It</w:t>
      </w:r>
      <w:r w:rsidRPr="00AE5C74">
        <w:t>: We use IPython.get_ipython and IPython.display.display to make Google Colab interactive, displaying images, plots, and metrics directly in the notebook.</w:t>
      </w:r>
    </w:p>
    <w:p w14:paraId="64DEA751" w14:textId="77777777" w:rsidR="00B16F36" w:rsidRPr="00AE5C74" w:rsidRDefault="00B16F36" w:rsidP="00B16F36"/>
    <w:p w14:paraId="4CC5C3B0" w14:textId="77777777" w:rsidR="00B16F36" w:rsidRPr="00364E78" w:rsidRDefault="00AE5C74">
      <w:pPr>
        <w:numPr>
          <w:ilvl w:val="1"/>
          <w:numId w:val="22"/>
        </w:numPr>
      </w:pPr>
      <w:r w:rsidRPr="00AE5C74">
        <w:rPr>
          <w:b/>
          <w:bCs/>
        </w:rPr>
        <w:t>Example</w:t>
      </w:r>
      <w:r w:rsidRPr="00AE5C74">
        <w:t>: In visualize_dataset, IPython shows sample image pairs in Colab.</w:t>
      </w:r>
    </w:p>
    <w:p w14:paraId="59F11B0A" w14:textId="77777777" w:rsidR="00B16F36" w:rsidRPr="00AE5C74" w:rsidRDefault="00B16F36" w:rsidP="00B16F36"/>
    <w:p w14:paraId="11A74240" w14:textId="77777777" w:rsidR="00B16F36" w:rsidRDefault="00AE5C74">
      <w:pPr>
        <w:numPr>
          <w:ilvl w:val="1"/>
          <w:numId w:val="22"/>
        </w:numPr>
      </w:pPr>
      <w:r w:rsidRPr="00AE5C74">
        <w:rPr>
          <w:b/>
          <w:bCs/>
        </w:rPr>
        <w:t>Why It Matters</w:t>
      </w:r>
      <w:r w:rsidRPr="00AE5C74">
        <w:t>: It makes debugging and presenting results more dynamic and engaging.</w:t>
      </w:r>
    </w:p>
    <w:p w14:paraId="0289C1E9" w14:textId="77777777" w:rsidR="00A76C70" w:rsidRDefault="00A76C70" w:rsidP="00A76C70">
      <w:pPr>
        <w:pStyle w:val="ListParagraph"/>
      </w:pPr>
    </w:p>
    <w:p w14:paraId="3F730DA2" w14:textId="77777777" w:rsidR="00A76C70" w:rsidRDefault="00A76C70">
      <w:pPr>
        <w:pStyle w:val="ListParagraph"/>
        <w:numPr>
          <w:ilvl w:val="0"/>
          <w:numId w:val="127"/>
        </w:numPr>
        <w:rPr>
          <w:rFonts w:asciiTheme="minorBidi" w:hAnsiTheme="minorBidi"/>
          <w:b/>
          <w:bCs/>
        </w:rPr>
      </w:pPr>
      <w:r w:rsidRPr="00A76C70">
        <w:rPr>
          <w:rFonts w:asciiTheme="minorBidi" w:hAnsiTheme="minorBidi"/>
          <w:b/>
          <w:bCs/>
        </w:rPr>
        <w:t>Chatbot (LLaMA 3.2:latest + LangChain):</w:t>
      </w:r>
    </w:p>
    <w:p w14:paraId="730782CA" w14:textId="77777777" w:rsidR="00A76C70" w:rsidRPr="00A76C70" w:rsidRDefault="00A76C70" w:rsidP="00A76C70">
      <w:pPr>
        <w:pStyle w:val="ListParagraph"/>
        <w:rPr>
          <w:rFonts w:asciiTheme="minorBidi" w:hAnsiTheme="minorBidi"/>
          <w:b/>
          <w:bCs/>
        </w:rPr>
      </w:pPr>
    </w:p>
    <w:p w14:paraId="3BDEDFC3" w14:textId="77777777" w:rsidR="00A76C70" w:rsidRPr="00A76C70" w:rsidRDefault="00A76C70">
      <w:pPr>
        <w:pStyle w:val="ListParagraph"/>
        <w:numPr>
          <w:ilvl w:val="0"/>
          <w:numId w:val="128"/>
        </w:numPr>
        <w:rPr>
          <w:rFonts w:asciiTheme="minorBidi" w:hAnsiTheme="minorBidi"/>
        </w:rPr>
      </w:pPr>
      <w:r w:rsidRPr="00A76C70">
        <w:rPr>
          <w:rFonts w:asciiTheme="minorBidi" w:hAnsiTheme="minorBidi"/>
        </w:rPr>
        <w:t>What It Does: An integrated AI assistant that answers questions about the app or the topic of signature forgery.</w:t>
      </w:r>
    </w:p>
    <w:p w14:paraId="703B1022" w14:textId="77777777" w:rsidR="00A76C70" w:rsidRPr="00A76C70" w:rsidRDefault="00A76C70" w:rsidP="00A76C70">
      <w:pPr>
        <w:rPr>
          <w:rFonts w:asciiTheme="minorBidi" w:hAnsiTheme="minorBidi"/>
        </w:rPr>
      </w:pPr>
    </w:p>
    <w:p w14:paraId="24E6CF74" w14:textId="77777777" w:rsidR="00A76C70" w:rsidRPr="00A76C70" w:rsidRDefault="00A76C70">
      <w:pPr>
        <w:pStyle w:val="ListParagraph"/>
        <w:numPr>
          <w:ilvl w:val="0"/>
          <w:numId w:val="128"/>
        </w:numPr>
        <w:rPr>
          <w:rFonts w:asciiTheme="minorBidi" w:hAnsiTheme="minorBidi"/>
        </w:rPr>
      </w:pPr>
      <w:r w:rsidRPr="00A76C70">
        <w:rPr>
          <w:rFonts w:asciiTheme="minorBidi" w:hAnsiTheme="minorBidi"/>
        </w:rPr>
        <w:t>How We Use It: Built using LangChain and powered by Meta's LLaMA 3.2:latest, the chatbot supports both Arabic and English. It provides real-time help within the app or web interface, especially during verification or when users need guidance.</w:t>
      </w:r>
    </w:p>
    <w:p w14:paraId="45B16C95" w14:textId="77777777" w:rsidR="00A76C70" w:rsidRPr="00A76C70" w:rsidRDefault="00A76C70" w:rsidP="00A76C70">
      <w:pPr>
        <w:rPr>
          <w:rFonts w:asciiTheme="minorBidi" w:hAnsiTheme="minorBidi"/>
        </w:rPr>
      </w:pPr>
    </w:p>
    <w:p w14:paraId="429F68FE" w14:textId="77777777" w:rsidR="00A76C70" w:rsidRPr="00A76C70" w:rsidRDefault="00A76C70">
      <w:pPr>
        <w:pStyle w:val="ListParagraph"/>
        <w:numPr>
          <w:ilvl w:val="0"/>
          <w:numId w:val="128"/>
        </w:numPr>
        <w:rPr>
          <w:rFonts w:asciiTheme="minorBidi" w:hAnsiTheme="minorBidi"/>
        </w:rPr>
      </w:pPr>
      <w:r w:rsidRPr="00A76C70">
        <w:rPr>
          <w:rFonts w:asciiTheme="minorBidi" w:hAnsiTheme="minorBidi"/>
        </w:rPr>
        <w:t>Example: Users can ask questions like “How do I upload a signature?” or “</w:t>
      </w:r>
      <w:r w:rsidRPr="00A76C70">
        <w:rPr>
          <w:rFonts w:asciiTheme="minorBidi" w:hAnsiTheme="minorBidi"/>
          <w:rtl/>
        </w:rPr>
        <w:t>ما هي أنواع التزوير؟</w:t>
      </w:r>
      <w:r w:rsidRPr="00A76C70">
        <w:rPr>
          <w:rFonts w:asciiTheme="minorBidi" w:hAnsiTheme="minorBidi"/>
        </w:rPr>
        <w:t>” and receive intelligent, context-aware replies.</w:t>
      </w:r>
    </w:p>
    <w:p w14:paraId="788BC272" w14:textId="77777777" w:rsidR="00A76C70" w:rsidRPr="00A76C70" w:rsidRDefault="00A76C70" w:rsidP="00A76C70">
      <w:pPr>
        <w:rPr>
          <w:rFonts w:asciiTheme="minorBidi" w:hAnsiTheme="minorBidi"/>
        </w:rPr>
      </w:pPr>
    </w:p>
    <w:p w14:paraId="58A54F24" w14:textId="24AF7804" w:rsidR="00B16F36" w:rsidRPr="00A76C70" w:rsidRDefault="00A76C70">
      <w:pPr>
        <w:pStyle w:val="ListParagraph"/>
        <w:numPr>
          <w:ilvl w:val="0"/>
          <w:numId w:val="128"/>
        </w:numPr>
        <w:rPr>
          <w:rFonts w:asciiTheme="minorBidi" w:hAnsiTheme="minorBidi"/>
        </w:rPr>
      </w:pPr>
      <w:r w:rsidRPr="00A76C70">
        <w:rPr>
          <w:rFonts w:asciiTheme="minorBidi" w:hAnsiTheme="minorBidi"/>
        </w:rPr>
        <w:t xml:space="preserve">Why It Matters: Enhances user support, boosts accessibility, and provides a smoother user experience across languages.               </w:t>
      </w:r>
    </w:p>
    <w:p w14:paraId="3BAE60A4" w14:textId="77777777" w:rsidR="00A76C70" w:rsidRDefault="00A76C70" w:rsidP="00AE5C74">
      <w:pPr>
        <w:rPr>
          <w:b/>
          <w:bCs/>
        </w:rPr>
      </w:pPr>
    </w:p>
    <w:p w14:paraId="3FDABCF8" w14:textId="77777777" w:rsidR="00A76C70" w:rsidRDefault="00A76C70" w:rsidP="00AE5C74">
      <w:pPr>
        <w:rPr>
          <w:b/>
          <w:bCs/>
        </w:rPr>
      </w:pPr>
    </w:p>
    <w:p w14:paraId="494F386A" w14:textId="77777777" w:rsidR="00A76C70" w:rsidRDefault="00A76C70" w:rsidP="00AE5C74">
      <w:pPr>
        <w:rPr>
          <w:b/>
          <w:bCs/>
        </w:rPr>
      </w:pPr>
    </w:p>
    <w:p w14:paraId="0BF1EC86" w14:textId="77777777" w:rsidR="00A76C70" w:rsidRDefault="00A76C70" w:rsidP="00AE5C74">
      <w:pPr>
        <w:rPr>
          <w:b/>
          <w:bCs/>
        </w:rPr>
      </w:pPr>
    </w:p>
    <w:p w14:paraId="6646A844" w14:textId="77777777" w:rsidR="00A76C70" w:rsidRDefault="00A76C70" w:rsidP="00AE5C74">
      <w:pPr>
        <w:rPr>
          <w:b/>
          <w:bCs/>
        </w:rPr>
      </w:pPr>
    </w:p>
    <w:p w14:paraId="3201BC2E" w14:textId="77777777" w:rsidR="00A76C70" w:rsidRDefault="00A76C70" w:rsidP="00AE5C74">
      <w:pPr>
        <w:rPr>
          <w:b/>
          <w:bCs/>
        </w:rPr>
      </w:pPr>
    </w:p>
    <w:p w14:paraId="2D8B21D4" w14:textId="77777777" w:rsidR="00A76C70" w:rsidRDefault="00A76C70" w:rsidP="00AE5C74">
      <w:pPr>
        <w:rPr>
          <w:b/>
          <w:bCs/>
        </w:rPr>
      </w:pPr>
    </w:p>
    <w:p w14:paraId="58D9F344" w14:textId="079D0310" w:rsidR="00AE5C74" w:rsidRPr="00364E78" w:rsidRDefault="00AE5C74" w:rsidP="00AE5C74">
      <w:pPr>
        <w:rPr>
          <w:b/>
          <w:bCs/>
          <w:rtl/>
        </w:rPr>
      </w:pPr>
      <w:r w:rsidRPr="00AE5C74">
        <w:rPr>
          <w:b/>
          <w:bCs/>
        </w:rPr>
        <w:t>4.1.2 Tools</w:t>
      </w:r>
    </w:p>
    <w:p w14:paraId="3C5653B7" w14:textId="77777777" w:rsidR="00B16F36" w:rsidRPr="00AE5C74" w:rsidRDefault="00B16F36" w:rsidP="00AE5C74">
      <w:pPr>
        <w:rPr>
          <w:b/>
          <w:bCs/>
        </w:rPr>
      </w:pPr>
    </w:p>
    <w:p w14:paraId="56D66F6B" w14:textId="77777777" w:rsidR="00AE5C74" w:rsidRPr="00364E78" w:rsidRDefault="00AE5C74" w:rsidP="00AE5C74">
      <w:pPr>
        <w:rPr>
          <w:rtl/>
        </w:rPr>
      </w:pPr>
      <w:r w:rsidRPr="00AE5C74">
        <w:t>These tools are the unsung heroes that helped us develop, run, and manage the project, keeping everything smooth and accessible.</w:t>
      </w:r>
    </w:p>
    <w:p w14:paraId="7B7D30D6" w14:textId="77777777" w:rsidR="00B16F36" w:rsidRPr="00AE5C74" w:rsidRDefault="00B16F36" w:rsidP="00AE5C74"/>
    <w:p w14:paraId="0CC78133" w14:textId="77777777" w:rsidR="00B16F36" w:rsidRPr="00364E78" w:rsidRDefault="00AE5C74">
      <w:pPr>
        <w:numPr>
          <w:ilvl w:val="0"/>
          <w:numId w:val="23"/>
        </w:numPr>
      </w:pPr>
      <w:r w:rsidRPr="00AE5C74">
        <w:rPr>
          <w:b/>
          <w:bCs/>
        </w:rPr>
        <w:t>Google Colab</w:t>
      </w:r>
      <w:r w:rsidRPr="00AE5C74">
        <w:t>:</w:t>
      </w:r>
    </w:p>
    <w:p w14:paraId="5CB433F4" w14:textId="77777777" w:rsidR="00B16F36" w:rsidRPr="00AE5C74" w:rsidRDefault="00B16F36" w:rsidP="00B16F36">
      <w:pPr>
        <w:ind w:left="720"/>
      </w:pPr>
    </w:p>
    <w:p w14:paraId="0839FAD9" w14:textId="77777777" w:rsidR="00AE5C74" w:rsidRPr="00364E78" w:rsidRDefault="00AE5C74">
      <w:pPr>
        <w:numPr>
          <w:ilvl w:val="1"/>
          <w:numId w:val="23"/>
        </w:numPr>
      </w:pPr>
      <w:r w:rsidRPr="00AE5C74">
        <w:rPr>
          <w:b/>
          <w:bCs/>
        </w:rPr>
        <w:t>What It Does</w:t>
      </w:r>
      <w:r w:rsidRPr="00AE5C74">
        <w:t>: A free, cloud-based platform for running Python code in Jupyter notebooks, with GPU support.</w:t>
      </w:r>
    </w:p>
    <w:p w14:paraId="33591D31" w14:textId="77777777" w:rsidR="00B16F36" w:rsidRPr="00AE5C74" w:rsidRDefault="00B16F36" w:rsidP="00B16F36">
      <w:pPr>
        <w:ind w:left="1440"/>
      </w:pPr>
    </w:p>
    <w:p w14:paraId="7CC1A9C7" w14:textId="77777777" w:rsidR="00AE5C74" w:rsidRPr="00364E78" w:rsidRDefault="00AE5C74">
      <w:pPr>
        <w:numPr>
          <w:ilvl w:val="1"/>
          <w:numId w:val="23"/>
        </w:numPr>
      </w:pPr>
      <w:r w:rsidRPr="00AE5C74">
        <w:rPr>
          <w:b/>
          <w:bCs/>
        </w:rPr>
        <w:t>How We Use It</w:t>
      </w:r>
      <w:r w:rsidRPr="00AE5C74">
        <w:t>: Colab is our main workspace, where we train the model, test it, and run all our code. Its free GPUs are a game-changer for deep learning, and we use the google.colab library to connect to Google Drive for data and model storage.</w:t>
      </w:r>
    </w:p>
    <w:p w14:paraId="2C9B345A" w14:textId="77777777" w:rsidR="00B16F36" w:rsidRPr="00AE5C74" w:rsidRDefault="00B16F36" w:rsidP="00B16F36"/>
    <w:p w14:paraId="59341A50" w14:textId="77777777" w:rsidR="00B632CC" w:rsidRDefault="00AE5C74">
      <w:pPr>
        <w:numPr>
          <w:ilvl w:val="1"/>
          <w:numId w:val="23"/>
        </w:numPr>
      </w:pPr>
      <w:r w:rsidRPr="00AE5C74">
        <w:rPr>
          <w:b/>
          <w:bCs/>
        </w:rPr>
        <w:t>Example</w:t>
      </w:r>
      <w:r w:rsidRPr="00AE5C74">
        <w:t>: In train_and_evaluate, we mount Google Drive with drive.mount('/content/drive') to access our dataset.</w:t>
      </w:r>
    </w:p>
    <w:p w14:paraId="3EE2630D" w14:textId="77777777" w:rsidR="00B632CC" w:rsidRDefault="00B632CC" w:rsidP="00B632CC">
      <w:pPr>
        <w:pStyle w:val="ListParagraph"/>
        <w:rPr>
          <w:b/>
          <w:bCs/>
        </w:rPr>
      </w:pPr>
    </w:p>
    <w:p w14:paraId="0DFECA75" w14:textId="77777777" w:rsidR="00055BBD" w:rsidRDefault="00AE5C74">
      <w:pPr>
        <w:numPr>
          <w:ilvl w:val="1"/>
          <w:numId w:val="23"/>
        </w:numPr>
        <w:rPr>
          <w:rtl/>
        </w:rPr>
      </w:pPr>
      <w:r w:rsidRPr="00B632CC">
        <w:rPr>
          <w:b/>
          <w:bCs/>
        </w:rPr>
        <w:t>Why It Matters</w:t>
      </w:r>
      <w:r w:rsidRPr="00AE5C74">
        <w:t>: Colab lets us work on powerful hardware without needing to buy anything, making the project accessible to anyone with a browser.</w:t>
      </w:r>
    </w:p>
    <w:p w14:paraId="42FB76E1" w14:textId="7B764D9B" w:rsidR="00B632CC" w:rsidRDefault="00B632CC" w:rsidP="00B632CC"/>
    <w:p w14:paraId="440C6012" w14:textId="77777777" w:rsidR="00B632CC" w:rsidRPr="00AE5C74" w:rsidRDefault="00B632CC" w:rsidP="00B632CC"/>
    <w:p w14:paraId="29CE6436" w14:textId="77777777" w:rsidR="00AE5C74" w:rsidRPr="00364E78" w:rsidRDefault="00AE5C74">
      <w:pPr>
        <w:numPr>
          <w:ilvl w:val="0"/>
          <w:numId w:val="23"/>
        </w:numPr>
      </w:pPr>
      <w:r w:rsidRPr="00AE5C74">
        <w:rPr>
          <w:b/>
          <w:bCs/>
        </w:rPr>
        <w:t>Google Drive</w:t>
      </w:r>
      <w:r w:rsidRPr="00AE5C74">
        <w:t>:</w:t>
      </w:r>
    </w:p>
    <w:p w14:paraId="6DE74501" w14:textId="77777777" w:rsidR="00B16F36" w:rsidRPr="00AE5C74" w:rsidRDefault="00B16F36" w:rsidP="00B16F36">
      <w:pPr>
        <w:ind w:left="720"/>
      </w:pPr>
    </w:p>
    <w:p w14:paraId="5C4F2BF3" w14:textId="77777777" w:rsidR="00AE5C74" w:rsidRPr="00364E78" w:rsidRDefault="00AE5C74">
      <w:pPr>
        <w:numPr>
          <w:ilvl w:val="1"/>
          <w:numId w:val="23"/>
        </w:numPr>
      </w:pPr>
      <w:r w:rsidRPr="00AE5C74">
        <w:rPr>
          <w:b/>
          <w:bCs/>
        </w:rPr>
        <w:t>What It Does</w:t>
      </w:r>
      <w:r w:rsidRPr="00AE5C74">
        <w:t>: A cloud storage service for keeping files secure and accessible.</w:t>
      </w:r>
    </w:p>
    <w:p w14:paraId="6455FB64" w14:textId="77777777" w:rsidR="00B16F36" w:rsidRPr="00AE5C74" w:rsidRDefault="00B16F36" w:rsidP="00B16F36">
      <w:pPr>
        <w:ind w:left="1440"/>
      </w:pPr>
    </w:p>
    <w:p w14:paraId="519A1DAB" w14:textId="77777777" w:rsidR="00AE5C74" w:rsidRPr="00364E78" w:rsidRDefault="00AE5C74">
      <w:pPr>
        <w:numPr>
          <w:ilvl w:val="1"/>
          <w:numId w:val="23"/>
        </w:numPr>
      </w:pPr>
      <w:r w:rsidRPr="00AE5C74">
        <w:rPr>
          <w:b/>
          <w:bCs/>
        </w:rPr>
        <w:t>How We Use It</w:t>
      </w:r>
      <w:r w:rsidRPr="00AE5C74">
        <w:t>: We store our dataset (CSV files and image folders), trained models (enhanced_siamese_model.pt, siamese_model_script.pt), and embeddings (embeddings.pt) on Google Drive. It’s our central hub for data and outputs.</w:t>
      </w:r>
    </w:p>
    <w:p w14:paraId="20710A01" w14:textId="77777777" w:rsidR="00B16F36" w:rsidRPr="00AE5C74" w:rsidRDefault="00B16F36" w:rsidP="00B16F36"/>
    <w:p w14:paraId="2B999CE2" w14:textId="77777777" w:rsidR="00AE5C74" w:rsidRPr="00364E78" w:rsidRDefault="00AE5C74">
      <w:pPr>
        <w:numPr>
          <w:ilvl w:val="1"/>
          <w:numId w:val="23"/>
        </w:numPr>
      </w:pPr>
      <w:r w:rsidRPr="00AE5C74">
        <w:rPr>
          <w:b/>
          <w:bCs/>
        </w:rPr>
        <w:t>Example</w:t>
      </w:r>
      <w:r w:rsidRPr="00AE5C74">
        <w:t>: In save_model_with_info, we save the trained model to Google Drive for future use.</w:t>
      </w:r>
    </w:p>
    <w:p w14:paraId="3F245FBF" w14:textId="77777777" w:rsidR="00B16F36" w:rsidRPr="00AE5C74" w:rsidRDefault="00B16F36" w:rsidP="00B16F36"/>
    <w:p w14:paraId="7179ED76" w14:textId="77777777" w:rsidR="00055BBD" w:rsidRDefault="00AE5C74">
      <w:pPr>
        <w:numPr>
          <w:ilvl w:val="1"/>
          <w:numId w:val="23"/>
        </w:numPr>
        <w:rPr>
          <w:rtl/>
        </w:rPr>
      </w:pPr>
      <w:r w:rsidRPr="00AE5C74">
        <w:rPr>
          <w:b/>
          <w:bCs/>
        </w:rPr>
        <w:t>Why It Matters</w:t>
      </w:r>
      <w:r w:rsidRPr="00AE5C74">
        <w:t>: Google Drive keeps everything organized, backed up, and easy to access, especially when working in Colab.</w:t>
      </w:r>
    </w:p>
    <w:p w14:paraId="6D97C838" w14:textId="77777777" w:rsidR="00055BBD" w:rsidRDefault="00055BBD" w:rsidP="00B16F36">
      <w:pPr>
        <w:rPr>
          <w:rtl/>
        </w:rPr>
      </w:pPr>
    </w:p>
    <w:p w14:paraId="72E8EC06" w14:textId="77777777" w:rsidR="00055BBD" w:rsidRPr="00AE5C74" w:rsidRDefault="00055BBD" w:rsidP="00B16F36"/>
    <w:p w14:paraId="6CB3A0BB" w14:textId="77777777" w:rsidR="00AE5C74" w:rsidRPr="00364E78" w:rsidRDefault="00AE5C74">
      <w:pPr>
        <w:numPr>
          <w:ilvl w:val="0"/>
          <w:numId w:val="23"/>
        </w:numPr>
        <w:rPr>
          <w:b/>
          <w:bCs/>
        </w:rPr>
      </w:pPr>
      <w:r w:rsidRPr="00AE5C74">
        <w:rPr>
          <w:b/>
          <w:bCs/>
        </w:rPr>
        <w:t>Flutter:</w:t>
      </w:r>
    </w:p>
    <w:p w14:paraId="422A1E32" w14:textId="77777777" w:rsidR="00B16F36" w:rsidRPr="00AE5C74" w:rsidRDefault="00B16F36" w:rsidP="00B16F36">
      <w:pPr>
        <w:ind w:left="720"/>
        <w:rPr>
          <w:b/>
          <w:bCs/>
        </w:rPr>
      </w:pPr>
    </w:p>
    <w:p w14:paraId="64D52C2B" w14:textId="77777777" w:rsidR="00AE5C74" w:rsidRPr="00364E78" w:rsidRDefault="00AE5C74">
      <w:pPr>
        <w:numPr>
          <w:ilvl w:val="1"/>
          <w:numId w:val="23"/>
        </w:numPr>
      </w:pPr>
      <w:r w:rsidRPr="00AE5C74">
        <w:rPr>
          <w:b/>
          <w:bCs/>
        </w:rPr>
        <w:t>What It Does</w:t>
      </w:r>
      <w:r w:rsidRPr="00AE5C74">
        <w:t>: A cross-platform framework for building user interfaces for mobile and web applications, known for its fast development and native performance.</w:t>
      </w:r>
    </w:p>
    <w:p w14:paraId="610C5CD0" w14:textId="77777777" w:rsidR="00B16F36" w:rsidRPr="00AE5C74" w:rsidRDefault="00B16F36" w:rsidP="00B16F36">
      <w:pPr>
        <w:ind w:left="1440"/>
        <w:rPr>
          <w:rtl/>
        </w:rPr>
      </w:pPr>
    </w:p>
    <w:p w14:paraId="325186AF" w14:textId="77777777" w:rsidR="00AE5C74" w:rsidRPr="00364E78" w:rsidRDefault="00AE5C74">
      <w:pPr>
        <w:numPr>
          <w:ilvl w:val="1"/>
          <w:numId w:val="23"/>
        </w:numPr>
      </w:pPr>
      <w:r w:rsidRPr="00AE5C74">
        <w:rPr>
          <w:b/>
          <w:bCs/>
        </w:rPr>
        <w:t>How We Use It</w:t>
      </w:r>
      <w:r w:rsidRPr="00AE5C74">
        <w:t>: Flutter creates the front-end interface for our signature verification system, allowing users to upload signature images, view verification results, and interact with the system seamlessly on iOS, Android, or web platforms.</w:t>
      </w:r>
    </w:p>
    <w:p w14:paraId="7CA8A95C" w14:textId="77777777" w:rsidR="00B16F36" w:rsidRPr="00AE5C74" w:rsidRDefault="00B16F36" w:rsidP="00B16F36">
      <w:pPr>
        <w:rPr>
          <w:rtl/>
        </w:rPr>
      </w:pPr>
    </w:p>
    <w:p w14:paraId="6D761AB1" w14:textId="77777777" w:rsidR="00AE5C74" w:rsidRPr="00364E78" w:rsidRDefault="00AE5C74">
      <w:pPr>
        <w:numPr>
          <w:ilvl w:val="1"/>
          <w:numId w:val="23"/>
        </w:numPr>
      </w:pPr>
      <w:r w:rsidRPr="00AE5C74">
        <w:rPr>
          <w:b/>
          <w:bCs/>
        </w:rPr>
        <w:t>Example</w:t>
      </w:r>
      <w:r w:rsidRPr="00AE5C74">
        <w:t>: In the mobile app, Flutter’s UI components handle image uploads and display results like “Genuine” or “Forged” after processing by the backend.</w:t>
      </w:r>
    </w:p>
    <w:p w14:paraId="66EAE445" w14:textId="77777777" w:rsidR="00B16F36" w:rsidRPr="00AE5C74" w:rsidRDefault="00B16F36" w:rsidP="00B16F36"/>
    <w:p w14:paraId="5C442187" w14:textId="77777777" w:rsidR="00055BBD" w:rsidRDefault="00AE5C74">
      <w:pPr>
        <w:numPr>
          <w:ilvl w:val="1"/>
          <w:numId w:val="23"/>
        </w:numPr>
      </w:pPr>
      <w:r w:rsidRPr="00AE5C74">
        <w:rPr>
          <w:b/>
          <w:bCs/>
        </w:rPr>
        <w:t>Why It Matters</w:t>
      </w:r>
      <w:r w:rsidRPr="00AE5C74">
        <w:t>: Flutter provides a responsive, user-friendly interface that makes our system accessible to end-users, enhancing its practical usabi</w:t>
      </w:r>
      <w:r w:rsidR="000B2CA7">
        <w:t>lity.</w:t>
      </w:r>
    </w:p>
    <w:p w14:paraId="4E957770" w14:textId="77777777" w:rsidR="00D35068" w:rsidRDefault="00D35068" w:rsidP="00D35068">
      <w:pPr>
        <w:pStyle w:val="ListParagraph"/>
      </w:pPr>
    </w:p>
    <w:p w14:paraId="35B07C18" w14:textId="77777777" w:rsidR="00D35068" w:rsidRDefault="00D35068" w:rsidP="00D35068">
      <w:pPr>
        <w:ind w:left="1440"/>
      </w:pPr>
    </w:p>
    <w:p w14:paraId="7DFD7436" w14:textId="77777777" w:rsidR="00D35068" w:rsidRPr="00D35068" w:rsidRDefault="00D35068" w:rsidP="00D35068">
      <w:pPr>
        <w:ind w:left="1440"/>
      </w:pPr>
    </w:p>
    <w:p w14:paraId="7F60385F" w14:textId="77777777" w:rsidR="00D35068" w:rsidRPr="00D35068" w:rsidRDefault="00D35068">
      <w:pPr>
        <w:numPr>
          <w:ilvl w:val="0"/>
          <w:numId w:val="23"/>
        </w:numPr>
        <w:rPr>
          <w:b/>
          <w:bCs/>
        </w:rPr>
      </w:pPr>
      <w:r w:rsidRPr="00D35068">
        <w:rPr>
          <w:b/>
          <w:bCs/>
        </w:rPr>
        <w:t>Flask API:</w:t>
      </w:r>
    </w:p>
    <w:p w14:paraId="295F7EFD" w14:textId="77777777" w:rsidR="00D35068" w:rsidRPr="00D35068" w:rsidRDefault="00D35068" w:rsidP="00D35068">
      <w:pPr>
        <w:ind w:left="1440"/>
        <w:rPr>
          <w:b/>
          <w:bCs/>
        </w:rPr>
      </w:pPr>
    </w:p>
    <w:p w14:paraId="4F9767BB" w14:textId="77777777" w:rsidR="00D35068" w:rsidRPr="00D35068" w:rsidRDefault="00D35068" w:rsidP="00D35068">
      <w:pPr>
        <w:ind w:left="1440"/>
        <w:rPr>
          <w:b/>
          <w:bCs/>
        </w:rPr>
      </w:pPr>
      <w:r w:rsidRPr="00D35068">
        <w:rPr>
          <w:b/>
          <w:bCs/>
        </w:rPr>
        <w:t xml:space="preserve"> Siamese Image Verification API  </w:t>
      </w:r>
    </w:p>
    <w:p w14:paraId="7E735722" w14:textId="77777777" w:rsidR="00D35068" w:rsidRPr="00D35068" w:rsidRDefault="00D35068" w:rsidP="00D35068">
      <w:pPr>
        <w:ind w:left="1440"/>
        <w:rPr>
          <w:b/>
          <w:bCs/>
        </w:rPr>
      </w:pPr>
      <w:r w:rsidRPr="00D35068">
        <w:rPr>
          <w:b/>
          <w:bCs/>
        </w:rPr>
        <w:t xml:space="preserve"> Overview</w:t>
      </w:r>
    </w:p>
    <w:p w14:paraId="29E2AA44" w14:textId="77777777" w:rsidR="00D35068" w:rsidRPr="00D35068" w:rsidRDefault="00D35068" w:rsidP="00D35068">
      <w:pPr>
        <w:ind w:left="1440"/>
        <w:rPr>
          <w:b/>
          <w:bCs/>
        </w:rPr>
      </w:pPr>
      <w:r w:rsidRPr="00D35068">
        <w:t>detection. Built using Flask (Python), this API integrates multiple backend services and language capabilities to offer accurate, real-time responses to users interacting in either English or Arabic. The solution is tailored for both user communication and technical service coordination in digital signature analysis.</w:t>
      </w:r>
    </w:p>
    <w:p w14:paraId="77AAB05E" w14:textId="77777777" w:rsidR="00D35068" w:rsidRPr="00D35068" w:rsidRDefault="00D35068" w:rsidP="00D35068">
      <w:pPr>
        <w:ind w:left="1440"/>
        <w:rPr>
          <w:b/>
          <w:bCs/>
        </w:rPr>
      </w:pPr>
      <w:r w:rsidRPr="00D35068">
        <w:rPr>
          <w:b/>
          <w:bCs/>
        </w:rPr>
        <w:t>How We Use It</w:t>
      </w:r>
      <w:r w:rsidRPr="00D35068">
        <w:t xml:space="preserve">: Flask API serves as the backend for our Ink Sentinel system, acting as the bridge between front-end interfaces (such as web or mobile apps) and the </w:t>
      </w:r>
      <w:r w:rsidRPr="00D35068">
        <w:lastRenderedPageBreak/>
        <w:t>underlying AI services. It handles multilingual user requests, manages interaction with the Siamese model for signature verification, and coordinates responses through a natural language assistant persona. It also monitors the availability of the LLM backend (Ollama) to ensure reliable communication.</w:t>
      </w:r>
    </w:p>
    <w:p w14:paraId="6A3CF2CB" w14:textId="77777777" w:rsidR="00D35068" w:rsidRPr="00D35068" w:rsidRDefault="00D35068" w:rsidP="00D35068">
      <w:pPr>
        <w:ind w:left="1440"/>
        <w:rPr>
          <w:b/>
          <w:bCs/>
        </w:rPr>
      </w:pPr>
      <w:r w:rsidRPr="00D35068">
        <w:rPr>
          <w:b/>
          <w:bCs/>
        </w:rPr>
        <w:t xml:space="preserve"> Features</w:t>
      </w:r>
    </w:p>
    <w:p w14:paraId="3F3B3E45" w14:textId="77777777" w:rsidR="00D35068" w:rsidRPr="00D35068" w:rsidRDefault="00D35068" w:rsidP="00D35068">
      <w:pPr>
        <w:ind w:left="1440"/>
      </w:pPr>
      <w:r w:rsidRPr="00D35068">
        <w:rPr>
          <w:rFonts w:ascii="Cambria Math" w:hAnsi="Cambria Math" w:cs="Cambria Math"/>
          <w:b/>
          <w:bCs/>
        </w:rPr>
        <w:t>⦁</w:t>
      </w:r>
      <w:r w:rsidRPr="00D35068">
        <w:rPr>
          <w:b/>
          <w:bCs/>
        </w:rPr>
        <w:t xml:space="preserve"> </w:t>
      </w:r>
      <w:r w:rsidRPr="00D35068">
        <w:t>Bilingual support (Arabic &amp; English) for dynamic responses</w:t>
      </w:r>
    </w:p>
    <w:p w14:paraId="5ED0C5D1" w14:textId="77777777" w:rsidR="00D35068" w:rsidRPr="00D35068" w:rsidRDefault="00D35068" w:rsidP="00D35068">
      <w:pPr>
        <w:ind w:left="1440"/>
      </w:pPr>
      <w:r w:rsidRPr="00D35068">
        <w:rPr>
          <w:rFonts w:ascii="Cambria Math" w:hAnsi="Cambria Math" w:cs="Cambria Math"/>
        </w:rPr>
        <w:t>⦁</w:t>
      </w:r>
      <w:r w:rsidRPr="00D35068">
        <w:t xml:space="preserve"> Predefined assistant messaging for testing and onboarding</w:t>
      </w:r>
    </w:p>
    <w:p w14:paraId="0A41BA39" w14:textId="77777777" w:rsidR="00D35068" w:rsidRPr="00D35068" w:rsidRDefault="00D35068" w:rsidP="00D35068">
      <w:pPr>
        <w:ind w:left="1440"/>
      </w:pPr>
      <w:r w:rsidRPr="00D35068">
        <w:rPr>
          <w:rFonts w:ascii="Cambria Math" w:hAnsi="Cambria Math" w:cs="Cambria Math"/>
        </w:rPr>
        <w:t>⦁</w:t>
      </w:r>
      <w:r w:rsidRPr="00D35068">
        <w:t xml:space="preserve"> Detailed system status reporting for all services</w:t>
      </w:r>
    </w:p>
    <w:p w14:paraId="1691C146" w14:textId="77777777" w:rsidR="00D35068" w:rsidRPr="00D35068" w:rsidRDefault="00D35068" w:rsidP="00D35068">
      <w:pPr>
        <w:ind w:left="1440"/>
      </w:pPr>
      <w:r w:rsidRPr="00D35068">
        <w:rPr>
          <w:rFonts w:ascii="Cambria Math" w:hAnsi="Cambria Math" w:cs="Cambria Math"/>
        </w:rPr>
        <w:t>⦁</w:t>
      </w:r>
      <w:r w:rsidRPr="00D35068">
        <w:t xml:space="preserve"> Integration with Siamese Neural Network for signature verification</w:t>
      </w:r>
    </w:p>
    <w:p w14:paraId="70B0667B" w14:textId="77777777" w:rsidR="00D35068" w:rsidRPr="00D35068" w:rsidRDefault="00D35068" w:rsidP="00D35068">
      <w:pPr>
        <w:ind w:left="1440"/>
      </w:pPr>
      <w:r w:rsidRPr="00D35068">
        <w:rPr>
          <w:rFonts w:ascii="Cambria Math" w:hAnsi="Cambria Math" w:cs="Cambria Math"/>
        </w:rPr>
        <w:t>⦁</w:t>
      </w:r>
      <w:r w:rsidRPr="00D35068">
        <w:t xml:space="preserve"> Ollama-based language model integration for assistant responses</w:t>
      </w:r>
    </w:p>
    <w:p w14:paraId="3A586489" w14:textId="77777777" w:rsidR="00D35068" w:rsidRPr="00D35068" w:rsidRDefault="00D35068" w:rsidP="00D35068">
      <w:pPr>
        <w:ind w:left="1440"/>
      </w:pPr>
      <w:r w:rsidRPr="00D35068">
        <w:rPr>
          <w:rFonts w:ascii="Cambria Math" w:hAnsi="Cambria Math" w:cs="Cambria Math"/>
        </w:rPr>
        <w:t>⦁</w:t>
      </w:r>
      <w:r w:rsidRPr="00D35068">
        <w:t xml:space="preserve"> Timestamped JSON responses for all endpoints</w:t>
      </w:r>
    </w:p>
    <w:p w14:paraId="6C15AC51" w14:textId="77777777" w:rsidR="00D35068" w:rsidRPr="00D35068" w:rsidRDefault="00D35068" w:rsidP="00D35068">
      <w:pPr>
        <w:ind w:left="1440"/>
      </w:pPr>
      <w:r w:rsidRPr="00D35068">
        <w:rPr>
          <w:rFonts w:ascii="Cambria Math" w:hAnsi="Cambria Math" w:cs="Cambria Math"/>
        </w:rPr>
        <w:t>⦁</w:t>
      </w:r>
      <w:r w:rsidRPr="00D35068">
        <w:t xml:space="preserve"> Centralized configuration for language settings and model paths</w:t>
      </w:r>
    </w:p>
    <w:p w14:paraId="16808362" w14:textId="77777777" w:rsidR="00D35068" w:rsidRPr="00D35068" w:rsidRDefault="00D35068" w:rsidP="00D35068">
      <w:pPr>
        <w:ind w:left="1440"/>
      </w:pPr>
      <w:r w:rsidRPr="00D35068">
        <w:rPr>
          <w:rFonts w:ascii="Cambria Math" w:hAnsi="Cambria Math" w:cs="Cambria Math"/>
        </w:rPr>
        <w:t>⦁</w:t>
      </w:r>
      <w:r w:rsidRPr="00D35068">
        <w:t xml:space="preserve"> Extensible architecture with clearly defined API routes</w:t>
      </w:r>
    </w:p>
    <w:p w14:paraId="5B3D0611" w14:textId="77777777" w:rsidR="00D35068" w:rsidRPr="00D35068" w:rsidRDefault="00D35068" w:rsidP="00D35068">
      <w:pPr>
        <w:ind w:left="1440"/>
      </w:pPr>
    </w:p>
    <w:p w14:paraId="4F1E8E3F" w14:textId="77777777" w:rsidR="00D35068" w:rsidRPr="00D35068" w:rsidRDefault="00D35068" w:rsidP="00D35068">
      <w:pPr>
        <w:ind w:left="1440"/>
      </w:pPr>
    </w:p>
    <w:p w14:paraId="6243D915" w14:textId="77777777" w:rsidR="00D35068" w:rsidRPr="00D35068" w:rsidRDefault="00D35068" w:rsidP="00D35068">
      <w:pPr>
        <w:ind w:left="1440"/>
      </w:pPr>
    </w:p>
    <w:p w14:paraId="5FEBDE6F" w14:textId="77777777" w:rsidR="00D35068" w:rsidRPr="00D35068" w:rsidRDefault="00D35068" w:rsidP="00D35068">
      <w:pPr>
        <w:ind w:left="1440"/>
      </w:pPr>
    </w:p>
    <w:p w14:paraId="4A06F1A8" w14:textId="77777777" w:rsidR="00D35068" w:rsidRDefault="00D35068" w:rsidP="003F35F7">
      <w:pPr>
        <w:rPr>
          <w:b/>
          <w:bCs/>
        </w:rPr>
      </w:pPr>
    </w:p>
    <w:p w14:paraId="2E05C3DF" w14:textId="77777777" w:rsidR="00D35068" w:rsidRDefault="00D35068" w:rsidP="00D35068">
      <w:pPr>
        <w:ind w:left="1440"/>
        <w:rPr>
          <w:b/>
          <w:bCs/>
        </w:rPr>
      </w:pPr>
    </w:p>
    <w:p w14:paraId="7B482E87" w14:textId="77777777" w:rsidR="00A76C70" w:rsidRDefault="00A76C70" w:rsidP="00D35068">
      <w:pPr>
        <w:ind w:left="1440"/>
        <w:rPr>
          <w:b/>
          <w:bCs/>
        </w:rPr>
      </w:pPr>
    </w:p>
    <w:p w14:paraId="4CF44AFA" w14:textId="77777777" w:rsidR="00A76C70" w:rsidRDefault="00A76C70" w:rsidP="00D35068">
      <w:pPr>
        <w:ind w:left="1440"/>
        <w:rPr>
          <w:b/>
          <w:bCs/>
        </w:rPr>
      </w:pPr>
    </w:p>
    <w:p w14:paraId="727ADB05" w14:textId="77777777" w:rsidR="00A76C70" w:rsidRDefault="00A76C70" w:rsidP="00D35068">
      <w:pPr>
        <w:ind w:left="1440"/>
        <w:rPr>
          <w:b/>
          <w:bCs/>
        </w:rPr>
      </w:pPr>
    </w:p>
    <w:p w14:paraId="70E2D054" w14:textId="77777777" w:rsidR="00A76C70" w:rsidRDefault="00A76C70" w:rsidP="00D35068">
      <w:pPr>
        <w:ind w:left="1440"/>
        <w:rPr>
          <w:b/>
          <w:bCs/>
        </w:rPr>
      </w:pPr>
    </w:p>
    <w:p w14:paraId="01F359E9" w14:textId="77777777" w:rsidR="00A76C70" w:rsidRDefault="00A76C70" w:rsidP="00D35068">
      <w:pPr>
        <w:ind w:left="1440"/>
        <w:rPr>
          <w:b/>
          <w:bCs/>
        </w:rPr>
      </w:pPr>
    </w:p>
    <w:p w14:paraId="2397E973" w14:textId="77777777" w:rsidR="00A76C70" w:rsidRDefault="00A76C70" w:rsidP="00D35068">
      <w:pPr>
        <w:ind w:left="1440"/>
        <w:rPr>
          <w:b/>
          <w:bCs/>
        </w:rPr>
      </w:pPr>
    </w:p>
    <w:p w14:paraId="5795C975" w14:textId="77777777" w:rsidR="00A76C70" w:rsidRDefault="00A76C70" w:rsidP="00D35068">
      <w:pPr>
        <w:ind w:left="1440"/>
        <w:rPr>
          <w:b/>
          <w:bCs/>
        </w:rPr>
      </w:pPr>
    </w:p>
    <w:p w14:paraId="47ACB848" w14:textId="77777777" w:rsidR="00A76C70" w:rsidRDefault="00A76C70" w:rsidP="00D35068">
      <w:pPr>
        <w:ind w:left="1440"/>
        <w:rPr>
          <w:b/>
          <w:bCs/>
        </w:rPr>
      </w:pPr>
    </w:p>
    <w:p w14:paraId="0575CE13" w14:textId="77777777" w:rsidR="00A76C70" w:rsidRDefault="00A76C70" w:rsidP="00D35068">
      <w:pPr>
        <w:ind w:left="1440"/>
        <w:rPr>
          <w:b/>
          <w:bCs/>
        </w:rPr>
      </w:pPr>
    </w:p>
    <w:p w14:paraId="3282BBE5" w14:textId="77777777" w:rsidR="00A76C70" w:rsidRDefault="00A76C70" w:rsidP="00D35068">
      <w:pPr>
        <w:ind w:left="1440"/>
        <w:rPr>
          <w:b/>
          <w:bCs/>
        </w:rPr>
      </w:pPr>
    </w:p>
    <w:p w14:paraId="4F21240B" w14:textId="77777777" w:rsidR="003F35F7" w:rsidRDefault="00D35068" w:rsidP="003F35F7">
      <w:pPr>
        <w:rPr>
          <w:rFonts w:asciiTheme="minorBidi" w:hAnsiTheme="minorBidi"/>
        </w:rPr>
      </w:pPr>
      <w:r w:rsidRPr="00D35068">
        <w:rPr>
          <w:rFonts w:asciiTheme="minorBidi" w:hAnsiTheme="minorBidi"/>
          <w:b/>
          <w:bCs/>
        </w:rPr>
        <w:lastRenderedPageBreak/>
        <w:t>API Endpoints</w:t>
      </w:r>
    </w:p>
    <w:p w14:paraId="74720D88" w14:textId="77777777" w:rsidR="003F35F7" w:rsidRDefault="00D35068" w:rsidP="003F35F7">
      <w:pPr>
        <w:rPr>
          <w:rFonts w:asciiTheme="minorBidi" w:hAnsiTheme="minorBidi"/>
        </w:rPr>
      </w:pPr>
      <w:r w:rsidRPr="00D35068">
        <w:rPr>
          <w:rFonts w:asciiTheme="minorBidi" w:hAnsiTheme="minorBidi"/>
          <w:b/>
          <w:bCs/>
        </w:rPr>
        <w:t xml:space="preserve">GET /api/health </w:t>
      </w:r>
    </w:p>
    <w:p w14:paraId="0A842598" w14:textId="0E372423" w:rsidR="00D35068" w:rsidRDefault="00D35068" w:rsidP="003F35F7">
      <w:pPr>
        <w:rPr>
          <w:rFonts w:asciiTheme="minorBidi" w:hAnsiTheme="minorBidi"/>
        </w:rPr>
      </w:pPr>
      <w:r w:rsidRPr="00D35068">
        <w:t>Check if the service is running and if the model is loaded.</w:t>
      </w:r>
    </w:p>
    <w:tbl>
      <w:tblPr>
        <w:tblpPr w:leftFromText="180" w:rightFromText="180" w:vertAnchor="page" w:horzAnchor="margin" w:tblpY="33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38"/>
      </w:tblGrid>
      <w:tr w:rsidR="003F35F7" w:rsidRPr="00D35068" w14:paraId="76B47136" w14:textId="77777777" w:rsidTr="003F35F7">
        <w:trPr>
          <w:trHeight w:val="6920"/>
        </w:trPr>
        <w:tc>
          <w:tcPr>
            <w:tcW w:w="8038" w:type="dxa"/>
            <w:shd w:val="clear" w:color="auto" w:fill="D0CECE" w:themeFill="background2" w:themeFillShade="E6"/>
          </w:tcPr>
          <w:p w14:paraId="0EB4B170" w14:textId="77777777" w:rsidR="003F35F7" w:rsidRPr="00D35068" w:rsidRDefault="003F35F7" w:rsidP="003F35F7">
            <w:pPr>
              <w:ind w:left="1440"/>
              <w:rPr>
                <w:rFonts w:asciiTheme="minorBidi" w:hAnsiTheme="minorBidi"/>
              </w:rPr>
            </w:pPr>
            <w:r w:rsidRPr="00D35068">
              <w:rPr>
                <w:rFonts w:asciiTheme="minorBidi" w:hAnsiTheme="minorBidi"/>
              </w:rPr>
              <w:t>def health_check():</w:t>
            </w:r>
          </w:p>
          <w:p w14:paraId="4507D155" w14:textId="77777777" w:rsidR="003F35F7" w:rsidRPr="00D35068" w:rsidRDefault="003F35F7" w:rsidP="003F35F7">
            <w:pPr>
              <w:ind w:left="1440"/>
              <w:rPr>
                <w:rFonts w:asciiTheme="minorBidi" w:hAnsiTheme="minorBidi"/>
              </w:rPr>
            </w:pPr>
            <w:r w:rsidRPr="00D35068">
              <w:rPr>
                <w:rFonts w:asciiTheme="minorBidi" w:hAnsiTheme="minorBidi"/>
              </w:rPr>
              <w:t xml:space="preserve">    """Comprehensive health check endpoint"""</w:t>
            </w:r>
          </w:p>
          <w:p w14:paraId="57F673D5" w14:textId="77777777" w:rsidR="003F35F7" w:rsidRPr="00D35068" w:rsidRDefault="003F35F7" w:rsidP="003F35F7">
            <w:pPr>
              <w:ind w:left="1440"/>
              <w:rPr>
                <w:rFonts w:asciiTheme="minorBidi" w:hAnsiTheme="minorBidi"/>
              </w:rPr>
            </w:pPr>
            <w:r w:rsidRPr="00D35068">
              <w:rPr>
                <w:rFonts w:asciiTheme="minorBidi" w:hAnsiTheme="minorBidi"/>
              </w:rPr>
              <w:t xml:space="preserve">    return jsonify({</w:t>
            </w:r>
          </w:p>
          <w:p w14:paraId="24C696EF" w14:textId="77777777" w:rsidR="003F35F7" w:rsidRPr="00D35068" w:rsidRDefault="003F35F7" w:rsidP="003F35F7">
            <w:pPr>
              <w:ind w:left="1440"/>
              <w:rPr>
                <w:rFonts w:asciiTheme="minorBidi" w:hAnsiTheme="minorBidi"/>
              </w:rPr>
            </w:pPr>
            <w:r w:rsidRPr="00D35068">
              <w:rPr>
                <w:rFonts w:asciiTheme="minorBidi" w:hAnsiTheme="minorBidi"/>
              </w:rPr>
              <w:t xml:space="preserve">        "status": "healthy",</w:t>
            </w:r>
          </w:p>
          <w:p w14:paraId="71991F85" w14:textId="77777777" w:rsidR="003F35F7" w:rsidRPr="00D35068" w:rsidRDefault="003F35F7" w:rsidP="003F35F7">
            <w:pPr>
              <w:ind w:left="1440"/>
              <w:rPr>
                <w:rFonts w:asciiTheme="minorBidi" w:hAnsiTheme="minorBidi"/>
              </w:rPr>
            </w:pPr>
            <w:r w:rsidRPr="00D35068">
              <w:rPr>
                <w:rFonts w:asciiTheme="minorBidi" w:hAnsiTheme="minorBidi"/>
              </w:rPr>
              <w:t xml:space="preserve">        "service": "Ink Sentinel - Unified Signature Verification API",</w:t>
            </w:r>
          </w:p>
          <w:p w14:paraId="1A5B2336" w14:textId="77777777" w:rsidR="003F35F7" w:rsidRPr="00D35068" w:rsidRDefault="003F35F7" w:rsidP="003F35F7">
            <w:pPr>
              <w:ind w:left="1440"/>
              <w:rPr>
                <w:rFonts w:asciiTheme="minorBidi" w:hAnsiTheme="minorBidi"/>
              </w:rPr>
            </w:pPr>
            <w:r w:rsidRPr="00D35068">
              <w:rPr>
                <w:rFonts w:asciiTheme="minorBidi" w:hAnsiTheme="minorBidi"/>
              </w:rPr>
              <w:t xml:space="preserve">        "version": "4.0",</w:t>
            </w:r>
          </w:p>
          <w:p w14:paraId="356285B1" w14:textId="77777777" w:rsidR="003F35F7" w:rsidRPr="00D35068" w:rsidRDefault="003F35F7" w:rsidP="003F35F7">
            <w:pPr>
              <w:ind w:left="1440"/>
              <w:rPr>
                <w:rFonts w:asciiTheme="minorBidi" w:hAnsiTheme="minorBidi"/>
              </w:rPr>
            </w:pPr>
            <w:r w:rsidRPr="00D35068">
              <w:rPr>
                <w:rFonts w:asciiTheme="minorBidi" w:hAnsiTheme="minorBidi"/>
              </w:rPr>
              <w:t xml:space="preserve">        "capabilities": {</w:t>
            </w:r>
          </w:p>
          <w:p w14:paraId="1FAF9E2F" w14:textId="77777777" w:rsidR="003F35F7" w:rsidRPr="00D35068" w:rsidRDefault="003F35F7" w:rsidP="003F35F7">
            <w:pPr>
              <w:ind w:left="1440"/>
              <w:rPr>
                <w:rFonts w:asciiTheme="minorBidi" w:hAnsiTheme="minorBidi"/>
              </w:rPr>
            </w:pPr>
            <w:r w:rsidRPr="00D35068">
              <w:rPr>
                <w:rFonts w:asciiTheme="minorBidi" w:hAnsiTheme="minorBidi"/>
              </w:rPr>
              <w:t xml:space="preserve">            "siamese_model_loaded": siamese_manager.is_loaded(),</w:t>
            </w:r>
          </w:p>
          <w:p w14:paraId="2F544479" w14:textId="77777777" w:rsidR="003F35F7" w:rsidRPr="00D35068" w:rsidRDefault="003F35F7" w:rsidP="003F35F7">
            <w:pPr>
              <w:ind w:left="1440"/>
              <w:rPr>
                <w:rFonts w:asciiTheme="minorBidi" w:hAnsiTheme="minorBidi"/>
              </w:rPr>
            </w:pPr>
            <w:r w:rsidRPr="00D35068">
              <w:rPr>
                <w:rFonts w:asciiTheme="minorBidi" w:hAnsiTheme="minorBidi"/>
              </w:rPr>
              <w:t xml:space="preserve">            "ollama_available": chat_manager.check_ollama_running(),</w:t>
            </w:r>
          </w:p>
          <w:p w14:paraId="4ED38FCD" w14:textId="77777777" w:rsidR="003F35F7" w:rsidRPr="00D35068" w:rsidRDefault="003F35F7" w:rsidP="003F35F7">
            <w:pPr>
              <w:ind w:left="1440"/>
              <w:rPr>
                <w:rFonts w:asciiTheme="minorBidi" w:hAnsiTheme="minorBidi"/>
              </w:rPr>
            </w:pPr>
            <w:r w:rsidRPr="00D35068">
              <w:rPr>
                <w:rFonts w:asciiTheme="minorBidi" w:hAnsiTheme="minorBidi"/>
              </w:rPr>
              <w:t xml:space="preserve">            "supported_languages": SUPPORTED_LANGUAGES</w:t>
            </w:r>
          </w:p>
          <w:p w14:paraId="25408E01" w14:textId="77777777" w:rsidR="003F35F7" w:rsidRPr="00D35068" w:rsidRDefault="003F35F7" w:rsidP="003F35F7">
            <w:pPr>
              <w:ind w:left="1440"/>
              <w:rPr>
                <w:rFonts w:asciiTheme="minorBidi" w:hAnsiTheme="minorBidi"/>
              </w:rPr>
            </w:pPr>
            <w:r w:rsidRPr="00D35068">
              <w:rPr>
                <w:rFonts w:asciiTheme="minorBidi" w:hAnsiTheme="minorBidi"/>
              </w:rPr>
              <w:t xml:space="preserve">        },</w:t>
            </w:r>
          </w:p>
          <w:p w14:paraId="389490BC" w14:textId="77777777" w:rsidR="003F35F7" w:rsidRPr="00D35068" w:rsidRDefault="003F35F7" w:rsidP="003F35F7">
            <w:pPr>
              <w:ind w:left="1440"/>
              <w:rPr>
                <w:rFonts w:asciiTheme="minorBidi" w:hAnsiTheme="minorBidi"/>
              </w:rPr>
            </w:pPr>
            <w:r w:rsidRPr="00D35068">
              <w:rPr>
                <w:rFonts w:asciiTheme="minorBidi" w:hAnsiTheme="minorBidi"/>
              </w:rPr>
              <w:t xml:space="preserve">        "device": str(device),</w:t>
            </w:r>
          </w:p>
          <w:p w14:paraId="36814401" w14:textId="77777777" w:rsidR="003F35F7" w:rsidRPr="00D35068" w:rsidRDefault="003F35F7" w:rsidP="003F35F7">
            <w:pPr>
              <w:ind w:left="1440"/>
              <w:rPr>
                <w:rFonts w:asciiTheme="minorBidi" w:hAnsiTheme="minorBidi"/>
              </w:rPr>
            </w:pPr>
            <w:r w:rsidRPr="00D35068">
              <w:rPr>
                <w:rFonts w:asciiTheme="minorBidi" w:hAnsiTheme="minorBidi"/>
              </w:rPr>
              <w:t xml:space="preserve">        "timestamp": datetime.utcnow().isoformat(),</w:t>
            </w:r>
          </w:p>
          <w:p w14:paraId="181AADB0" w14:textId="77777777" w:rsidR="003F35F7" w:rsidRPr="00D35068" w:rsidRDefault="003F35F7" w:rsidP="003F35F7">
            <w:pPr>
              <w:ind w:left="1440"/>
              <w:rPr>
                <w:rFonts w:asciiTheme="minorBidi" w:hAnsiTheme="minorBidi"/>
              </w:rPr>
            </w:pPr>
            <w:r w:rsidRPr="00D35068">
              <w:rPr>
                <w:rFonts w:asciiTheme="minorBidi" w:hAnsiTheme="minorBidi"/>
              </w:rPr>
              <w:t xml:space="preserve">        "message": "I am Ink Sentinel, your intelligent signature verification assistant. How may I help you today?"</w:t>
            </w:r>
          </w:p>
          <w:p w14:paraId="5285EBD0" w14:textId="77777777" w:rsidR="003F35F7" w:rsidRPr="00D35068" w:rsidRDefault="003F35F7" w:rsidP="003F35F7">
            <w:pPr>
              <w:ind w:left="1440"/>
              <w:rPr>
                <w:b/>
                <w:bCs/>
              </w:rPr>
            </w:pPr>
            <w:r w:rsidRPr="00D35068">
              <w:rPr>
                <w:rFonts w:asciiTheme="minorBidi" w:hAnsiTheme="minorBidi"/>
              </w:rPr>
              <w:t xml:space="preserve">    })</w:t>
            </w:r>
          </w:p>
        </w:tc>
      </w:tr>
    </w:tbl>
    <w:p w14:paraId="121B85DE" w14:textId="17DDB9F5" w:rsidR="003F35F7" w:rsidRPr="00D35068" w:rsidRDefault="003F35F7" w:rsidP="003F35F7">
      <w:pPr>
        <w:rPr>
          <w:rFonts w:asciiTheme="minorBidi" w:hAnsiTheme="minorBidi"/>
          <w:b/>
          <w:bCs/>
        </w:rPr>
      </w:pPr>
      <w:r w:rsidRPr="003F35F7">
        <w:rPr>
          <w:rFonts w:asciiTheme="minorBidi" w:hAnsiTheme="minorBidi"/>
          <w:b/>
          <w:bCs/>
        </w:rPr>
        <w:t>Response</w:t>
      </w:r>
    </w:p>
    <w:p w14:paraId="41822251" w14:textId="3C711FA2" w:rsidR="00D35068" w:rsidRDefault="00D35068" w:rsidP="00D35068">
      <w:pPr>
        <w:rPr>
          <w:rFonts w:asciiTheme="minorBidi" w:hAnsiTheme="minorBidi"/>
          <w:b/>
          <w:bCs/>
        </w:rPr>
      </w:pPr>
    </w:p>
    <w:p w14:paraId="07A3CD07" w14:textId="77777777" w:rsidR="00D35068" w:rsidRDefault="00D35068" w:rsidP="00D35068">
      <w:pPr>
        <w:rPr>
          <w:rFonts w:asciiTheme="minorBidi" w:hAnsiTheme="minorBidi"/>
          <w:b/>
          <w:bCs/>
        </w:rPr>
      </w:pPr>
    </w:p>
    <w:p w14:paraId="5A6D2764" w14:textId="77777777" w:rsidR="00D35068" w:rsidRDefault="00D35068" w:rsidP="00D35068">
      <w:pPr>
        <w:rPr>
          <w:rFonts w:asciiTheme="minorBidi" w:hAnsiTheme="minorBidi"/>
          <w:b/>
          <w:bCs/>
        </w:rPr>
      </w:pPr>
    </w:p>
    <w:p w14:paraId="48B40F47" w14:textId="77777777" w:rsidR="00D35068" w:rsidRDefault="00D35068" w:rsidP="00D35068">
      <w:pPr>
        <w:rPr>
          <w:rFonts w:asciiTheme="minorBidi" w:hAnsiTheme="minorBidi"/>
          <w:b/>
          <w:bCs/>
        </w:rPr>
      </w:pPr>
    </w:p>
    <w:p w14:paraId="2643964A" w14:textId="77777777" w:rsidR="00D35068" w:rsidRDefault="00D35068" w:rsidP="00D35068">
      <w:pPr>
        <w:rPr>
          <w:rFonts w:asciiTheme="minorBidi" w:hAnsiTheme="minorBidi"/>
          <w:b/>
          <w:bCs/>
        </w:rPr>
      </w:pPr>
    </w:p>
    <w:p w14:paraId="416A77CC" w14:textId="77777777" w:rsidR="00D35068" w:rsidRPr="00D35068" w:rsidRDefault="00D35068" w:rsidP="00D35068">
      <w:pPr>
        <w:rPr>
          <w:rFonts w:asciiTheme="minorBidi" w:hAnsiTheme="minorBidi"/>
          <w:b/>
          <w:bCs/>
        </w:rPr>
      </w:pPr>
    </w:p>
    <w:p w14:paraId="72490468" w14:textId="77777777" w:rsidR="00D35068" w:rsidRPr="00D35068" w:rsidRDefault="00D35068" w:rsidP="00D35068">
      <w:pPr>
        <w:ind w:left="1440"/>
        <w:rPr>
          <w:b/>
          <w:bCs/>
        </w:rPr>
      </w:pPr>
    </w:p>
    <w:p w14:paraId="7D0A92D3" w14:textId="77777777" w:rsidR="00D35068" w:rsidRDefault="00D35068" w:rsidP="00D35068">
      <w:pPr>
        <w:ind w:left="1440"/>
      </w:pPr>
    </w:p>
    <w:p w14:paraId="03FBDF27" w14:textId="77777777" w:rsidR="00D35068" w:rsidRDefault="00D35068" w:rsidP="00D35068">
      <w:pPr>
        <w:ind w:left="1440"/>
      </w:pPr>
    </w:p>
    <w:p w14:paraId="2134BCEA" w14:textId="77777777" w:rsidR="00D35068" w:rsidRPr="00D35068" w:rsidRDefault="00D35068" w:rsidP="00D35068">
      <w:pPr>
        <w:ind w:left="1440"/>
      </w:pPr>
    </w:p>
    <w:p w14:paraId="7F4028C2" w14:textId="77777777" w:rsidR="00D35068" w:rsidRPr="00D35068" w:rsidRDefault="00D35068" w:rsidP="00D35068">
      <w:pPr>
        <w:ind w:left="1440"/>
      </w:pPr>
    </w:p>
    <w:p w14:paraId="5B688CD1" w14:textId="77777777" w:rsidR="00D35068" w:rsidRPr="00D35068" w:rsidRDefault="00000000" w:rsidP="00D35068">
      <w:pPr>
        <w:ind w:left="1440"/>
      </w:pPr>
      <w:r>
        <w:pict w14:anchorId="5B3AE8AF">
          <v:rect id="_x0000_i1025" style="width:468pt;height:1.5pt" o:hralign="center" o:hrstd="t" o:hr="t" fillcolor="#a0a0a0" stroked="f"/>
        </w:pict>
      </w:r>
    </w:p>
    <w:p w14:paraId="0F31DD98" w14:textId="77777777" w:rsidR="00D35068" w:rsidRPr="00D35068" w:rsidRDefault="00D35068" w:rsidP="00D35068">
      <w:pPr>
        <w:ind w:left="1440"/>
        <w:rPr>
          <w:b/>
          <w:bCs/>
        </w:rPr>
      </w:pPr>
    </w:p>
    <w:p w14:paraId="070EC965" w14:textId="77777777" w:rsidR="00D35068" w:rsidRPr="00D35068" w:rsidRDefault="00D35068" w:rsidP="00D35068">
      <w:pPr>
        <w:ind w:left="1440"/>
        <w:rPr>
          <w:b/>
          <w:bCs/>
        </w:rPr>
      </w:pPr>
    </w:p>
    <w:p w14:paraId="5D50CB81" w14:textId="77777777" w:rsidR="00D35068" w:rsidRPr="00D35068" w:rsidRDefault="00D35068" w:rsidP="00D35068">
      <w:pPr>
        <w:ind w:left="1440"/>
        <w:rPr>
          <w:b/>
          <w:bCs/>
        </w:rPr>
      </w:pPr>
    </w:p>
    <w:p w14:paraId="7F9C0D52" w14:textId="77777777" w:rsidR="00D35068" w:rsidRPr="00D35068" w:rsidRDefault="00D35068" w:rsidP="00D35068">
      <w:pPr>
        <w:ind w:left="1440"/>
        <w:rPr>
          <w:b/>
          <w:bCs/>
        </w:rPr>
      </w:pPr>
    </w:p>
    <w:p w14:paraId="61F0C6BF" w14:textId="77777777" w:rsidR="00D35068" w:rsidRPr="003F35F7" w:rsidRDefault="00D35068">
      <w:pPr>
        <w:pStyle w:val="ListParagraph"/>
        <w:numPr>
          <w:ilvl w:val="0"/>
          <w:numId w:val="124"/>
        </w:numPr>
        <w:rPr>
          <w:rFonts w:asciiTheme="minorBidi" w:hAnsiTheme="minorBidi"/>
          <w:b/>
          <w:bCs/>
        </w:rPr>
      </w:pPr>
      <w:r w:rsidRPr="003F35F7">
        <w:rPr>
          <w:rFonts w:asciiTheme="minorBidi" w:hAnsiTheme="minorBidi"/>
          <w:b/>
          <w:bCs/>
        </w:rPr>
        <w:t>Explain the code :</w:t>
      </w:r>
    </w:p>
    <w:p w14:paraId="6D05741C" w14:textId="77777777" w:rsidR="00D35068" w:rsidRPr="00D35068" w:rsidRDefault="00D35068" w:rsidP="00D35068">
      <w:pPr>
        <w:ind w:left="1440"/>
        <w:rPr>
          <w:rFonts w:asciiTheme="minorBidi" w:hAnsiTheme="minorBidi"/>
        </w:rPr>
      </w:pPr>
      <w:r w:rsidRPr="00D35068">
        <w:rPr>
          <w:rFonts w:asciiTheme="minorBidi" w:hAnsiTheme="minorBidi"/>
          <w:b/>
          <w:bCs/>
        </w:rPr>
        <w:t xml:space="preserve">• </w:t>
      </w:r>
      <w:r w:rsidRPr="00D35068">
        <w:rPr>
          <w:rFonts w:asciiTheme="minorBidi" w:hAnsiTheme="minorBidi"/>
        </w:rPr>
        <w:t>Provides a health check endpoint for the Ink Sentinel signature verification API.</w:t>
      </w:r>
    </w:p>
    <w:p w14:paraId="05445781" w14:textId="77777777" w:rsidR="00D35068" w:rsidRPr="00D35068" w:rsidRDefault="00D35068" w:rsidP="00D35068">
      <w:pPr>
        <w:ind w:left="1440"/>
        <w:rPr>
          <w:rFonts w:asciiTheme="minorBidi" w:hAnsiTheme="minorBidi"/>
        </w:rPr>
      </w:pPr>
      <w:r w:rsidRPr="00D35068">
        <w:rPr>
          <w:rFonts w:asciiTheme="minorBidi" w:hAnsiTheme="minorBidi"/>
        </w:rPr>
        <w:t xml:space="preserve"> • Returns a JSON response with real-time system status and metadata.</w:t>
      </w:r>
    </w:p>
    <w:p w14:paraId="29DD90C2" w14:textId="77777777" w:rsidR="00D35068" w:rsidRPr="00D35068" w:rsidRDefault="00D35068" w:rsidP="00D35068">
      <w:pPr>
        <w:ind w:left="1440"/>
        <w:rPr>
          <w:rFonts w:asciiTheme="minorBidi" w:hAnsiTheme="minorBidi"/>
        </w:rPr>
      </w:pPr>
      <w:r w:rsidRPr="00D35068">
        <w:rPr>
          <w:rFonts w:asciiTheme="minorBidi" w:hAnsiTheme="minorBidi"/>
        </w:rPr>
        <w:t xml:space="preserve"> • Confirms whether core components like the Siamese model and Ollama chat engine are running.</w:t>
      </w:r>
    </w:p>
    <w:p w14:paraId="3407325A" w14:textId="77777777" w:rsidR="00D35068" w:rsidRPr="00D35068" w:rsidRDefault="00D35068" w:rsidP="00D35068">
      <w:pPr>
        <w:ind w:left="1440"/>
        <w:rPr>
          <w:rFonts w:asciiTheme="minorBidi" w:hAnsiTheme="minorBidi"/>
        </w:rPr>
      </w:pPr>
      <w:r w:rsidRPr="00D35068">
        <w:rPr>
          <w:rFonts w:asciiTheme="minorBidi" w:hAnsiTheme="minorBidi"/>
        </w:rPr>
        <w:t xml:space="preserve"> • Displays the current version of the API and the supported languages.</w:t>
      </w:r>
    </w:p>
    <w:p w14:paraId="1323724D" w14:textId="77777777" w:rsidR="00D35068" w:rsidRPr="00D35068" w:rsidRDefault="00D35068" w:rsidP="00D35068">
      <w:pPr>
        <w:ind w:left="1440"/>
        <w:rPr>
          <w:rFonts w:asciiTheme="minorBidi" w:hAnsiTheme="minorBidi"/>
        </w:rPr>
      </w:pPr>
      <w:r w:rsidRPr="00D35068">
        <w:rPr>
          <w:rFonts w:asciiTheme="minorBidi" w:hAnsiTheme="minorBidi"/>
        </w:rPr>
        <w:t xml:space="preserve"> • Shows information about the hardware device in use (e.g., CPU/GPU).</w:t>
      </w:r>
    </w:p>
    <w:p w14:paraId="5EFB8E26" w14:textId="77777777" w:rsidR="003F35F7" w:rsidRDefault="00D35068" w:rsidP="003F35F7">
      <w:pPr>
        <w:ind w:left="1440"/>
        <w:rPr>
          <w:rFonts w:asciiTheme="minorBidi" w:hAnsiTheme="minorBidi"/>
        </w:rPr>
      </w:pPr>
      <w:r w:rsidRPr="00D35068">
        <w:rPr>
          <w:rFonts w:asciiTheme="minorBidi" w:hAnsiTheme="minorBidi"/>
        </w:rPr>
        <w:t xml:space="preserve"> • Includes a timestamp of the health check (UTC time).</w:t>
      </w:r>
    </w:p>
    <w:p w14:paraId="4D8E0637" w14:textId="07D3AF5F" w:rsidR="00D35068" w:rsidRPr="00D35068" w:rsidRDefault="00D35068" w:rsidP="003F35F7">
      <w:pPr>
        <w:ind w:left="1440"/>
        <w:rPr>
          <w:rFonts w:asciiTheme="minorBidi" w:hAnsiTheme="minorBidi"/>
          <w:rtl/>
        </w:rPr>
      </w:pPr>
      <w:r w:rsidRPr="00D35068">
        <w:rPr>
          <w:rFonts w:asciiTheme="minorBidi" w:hAnsiTheme="minorBidi"/>
        </w:rPr>
        <w:t xml:space="preserve"> • Returns a friendly message to confirm the API is active and ready to serve</w:t>
      </w:r>
      <w:r w:rsidRPr="00D35068">
        <w:rPr>
          <w:rFonts w:asciiTheme="minorBidi" w:hAnsiTheme="minorBidi"/>
          <w:b/>
          <w:bCs/>
        </w:rPr>
        <w:t>.</w:t>
      </w:r>
    </w:p>
    <w:p w14:paraId="5C913FC0" w14:textId="77777777" w:rsidR="00D35068" w:rsidRPr="00D35068" w:rsidRDefault="00D35068" w:rsidP="00D35068">
      <w:pPr>
        <w:ind w:left="1440"/>
        <w:rPr>
          <w:b/>
          <w:bCs/>
        </w:rPr>
      </w:pPr>
    </w:p>
    <w:p w14:paraId="11D6E79E" w14:textId="77777777" w:rsidR="00D35068" w:rsidRPr="00D35068" w:rsidRDefault="00D35068" w:rsidP="003F35F7">
      <w:pPr>
        <w:rPr>
          <w:rFonts w:asciiTheme="minorBidi" w:hAnsiTheme="minorBidi"/>
          <w:b/>
          <w:bCs/>
        </w:rPr>
      </w:pPr>
      <w:r w:rsidRPr="00D35068">
        <w:rPr>
          <w:rFonts w:asciiTheme="minorBidi" w:hAnsiTheme="minorBidi"/>
          <w:b/>
          <w:bCs/>
        </w:rPr>
        <w:t>POST /</w:t>
      </w:r>
      <w:r w:rsidRPr="00D35068">
        <w:rPr>
          <w:rFonts w:asciiTheme="minorBidi" w:hAnsiTheme="minorBidi"/>
        </w:rPr>
        <w:t xml:space="preserve"> </w:t>
      </w:r>
      <w:r w:rsidRPr="00D35068">
        <w:rPr>
          <w:rFonts w:asciiTheme="minorBidi" w:hAnsiTheme="minorBidi"/>
          <w:b/>
          <w:bCs/>
        </w:rPr>
        <w:t>api/verify-signature</w: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15"/>
      </w:tblGrid>
      <w:tr w:rsidR="00D35068" w:rsidRPr="00D35068" w14:paraId="2A280E9A" w14:textId="77777777" w:rsidTr="00BE0764">
        <w:trPr>
          <w:trHeight w:val="11175"/>
        </w:trPr>
        <w:tc>
          <w:tcPr>
            <w:tcW w:w="6330" w:type="dxa"/>
            <w:shd w:val="clear" w:color="auto" w:fill="D0CECE" w:themeFill="background2" w:themeFillShade="E6"/>
          </w:tcPr>
          <w:p w14:paraId="7C804846" w14:textId="77777777" w:rsidR="00D35068" w:rsidRPr="00D35068" w:rsidRDefault="00D35068" w:rsidP="00D35068">
            <w:pPr>
              <w:ind w:left="1440"/>
              <w:rPr>
                <w:rFonts w:asciiTheme="minorBidi" w:hAnsiTheme="minorBidi"/>
              </w:rPr>
            </w:pPr>
            <w:r w:rsidRPr="00D35068">
              <w:rPr>
                <w:rFonts w:asciiTheme="minorBidi" w:hAnsiTheme="minorBidi"/>
              </w:rPr>
              <w:t>def verify_signature():</w:t>
            </w:r>
          </w:p>
          <w:p w14:paraId="6061A841" w14:textId="77777777" w:rsidR="00D35068" w:rsidRPr="00D35068" w:rsidRDefault="00D35068" w:rsidP="00D35068">
            <w:pPr>
              <w:ind w:left="1440"/>
              <w:rPr>
                <w:rFonts w:asciiTheme="minorBidi" w:hAnsiTheme="minorBidi"/>
              </w:rPr>
            </w:pPr>
            <w:r w:rsidRPr="00D35068">
              <w:rPr>
                <w:rFonts w:asciiTheme="minorBidi" w:hAnsiTheme="minorBidi"/>
              </w:rPr>
              <w:t xml:space="preserve">    """Main signature verification endpoint using Siamese model"""</w:t>
            </w:r>
          </w:p>
          <w:p w14:paraId="1D80A526" w14:textId="77777777" w:rsidR="00D35068" w:rsidRPr="00D35068" w:rsidRDefault="00D35068" w:rsidP="00D35068">
            <w:pPr>
              <w:ind w:left="1440"/>
              <w:rPr>
                <w:rFonts w:asciiTheme="minorBidi" w:hAnsiTheme="minorBidi"/>
              </w:rPr>
            </w:pPr>
            <w:r w:rsidRPr="00D35068">
              <w:rPr>
                <w:rFonts w:asciiTheme="minorBidi" w:hAnsiTheme="minorBidi"/>
              </w:rPr>
              <w:t xml:space="preserve">    request_id = str(uuid.uuid4())[:8]</w:t>
            </w:r>
          </w:p>
          <w:p w14:paraId="6B4C6CFB" w14:textId="77777777" w:rsidR="00D35068" w:rsidRPr="00D35068" w:rsidRDefault="00D35068" w:rsidP="00D35068">
            <w:pPr>
              <w:ind w:left="1440"/>
              <w:rPr>
                <w:rFonts w:asciiTheme="minorBidi" w:hAnsiTheme="minorBidi"/>
              </w:rPr>
            </w:pPr>
            <w:r w:rsidRPr="00D35068">
              <w:rPr>
                <w:rFonts w:asciiTheme="minorBidi" w:hAnsiTheme="minorBidi"/>
              </w:rPr>
              <w:t xml:space="preserve">    logger.info(f"[{request_id}] Signature verification request from {get_remote_address()}")</w:t>
            </w:r>
          </w:p>
          <w:p w14:paraId="6DFDD2A4"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3D86C85A" w14:textId="77777777" w:rsidR="00D35068" w:rsidRPr="00D35068" w:rsidRDefault="00D35068" w:rsidP="00D35068">
            <w:pPr>
              <w:ind w:left="1440"/>
              <w:rPr>
                <w:rFonts w:asciiTheme="minorBidi" w:hAnsiTheme="minorBidi"/>
              </w:rPr>
            </w:pPr>
            <w:r w:rsidRPr="00D35068">
              <w:rPr>
                <w:rFonts w:asciiTheme="minorBidi" w:hAnsiTheme="minorBidi"/>
              </w:rPr>
              <w:t xml:space="preserve">    original_path = None</w:t>
            </w:r>
          </w:p>
          <w:p w14:paraId="76C0F863" w14:textId="77777777" w:rsidR="00D35068" w:rsidRPr="00D35068" w:rsidRDefault="00D35068" w:rsidP="00D35068">
            <w:pPr>
              <w:ind w:left="1440"/>
              <w:rPr>
                <w:rFonts w:asciiTheme="minorBidi" w:hAnsiTheme="minorBidi"/>
              </w:rPr>
            </w:pPr>
            <w:r w:rsidRPr="00D35068">
              <w:rPr>
                <w:rFonts w:asciiTheme="minorBidi" w:hAnsiTheme="minorBidi"/>
              </w:rPr>
              <w:t xml:space="preserve">    current_path = None</w:t>
            </w:r>
          </w:p>
          <w:p w14:paraId="6405EA0B"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51F0A068" w14:textId="77777777" w:rsidR="00D35068" w:rsidRPr="00D35068" w:rsidRDefault="00D35068" w:rsidP="00D35068">
            <w:pPr>
              <w:ind w:left="1440"/>
              <w:rPr>
                <w:rFonts w:asciiTheme="minorBidi" w:hAnsiTheme="minorBidi"/>
              </w:rPr>
            </w:pPr>
            <w:r w:rsidRPr="00D35068">
              <w:rPr>
                <w:rFonts w:asciiTheme="minorBidi" w:hAnsiTheme="minorBidi"/>
              </w:rPr>
              <w:t xml:space="preserve">    try:</w:t>
            </w:r>
          </w:p>
          <w:p w14:paraId="17468BA7" w14:textId="77777777" w:rsidR="00D35068" w:rsidRPr="00D35068" w:rsidRDefault="00D35068" w:rsidP="00D35068">
            <w:pPr>
              <w:ind w:left="1440"/>
              <w:rPr>
                <w:rFonts w:asciiTheme="minorBidi" w:hAnsiTheme="minorBidi"/>
              </w:rPr>
            </w:pPr>
            <w:r w:rsidRPr="00D35068">
              <w:rPr>
                <w:rFonts w:asciiTheme="minorBidi" w:hAnsiTheme="minorBidi"/>
              </w:rPr>
              <w:t xml:space="preserve">        if not siamese_manager.is_loaded():</w:t>
            </w:r>
          </w:p>
          <w:p w14:paraId="08683F4B" w14:textId="77777777" w:rsidR="00D35068" w:rsidRPr="00D35068" w:rsidRDefault="00D35068" w:rsidP="00D35068">
            <w:pPr>
              <w:ind w:left="1440"/>
              <w:rPr>
                <w:rFonts w:asciiTheme="minorBidi" w:hAnsiTheme="minorBidi"/>
              </w:rPr>
            </w:pPr>
            <w:r w:rsidRPr="00D35068">
              <w:rPr>
                <w:rFonts w:asciiTheme="minorBidi" w:hAnsiTheme="minorBidi"/>
              </w:rPr>
              <w:t xml:space="preserve">            raise ModelError("Siamese model is not available")</w:t>
            </w:r>
          </w:p>
          <w:p w14:paraId="2250C783"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1002A6F6" w14:textId="77777777" w:rsidR="00D35068" w:rsidRPr="00D35068" w:rsidRDefault="00D35068" w:rsidP="00D35068">
            <w:pPr>
              <w:ind w:left="1440"/>
              <w:rPr>
                <w:rFonts w:asciiTheme="minorBidi" w:hAnsiTheme="minorBidi"/>
              </w:rPr>
            </w:pPr>
            <w:r w:rsidRPr="00D35068">
              <w:rPr>
                <w:rFonts w:asciiTheme="minorBidi" w:hAnsiTheme="minorBidi"/>
              </w:rPr>
              <w:t xml:space="preserve">        if 'original' not in request.files or 'current' not in request.files:</w:t>
            </w:r>
          </w:p>
          <w:p w14:paraId="50CBF1F3" w14:textId="77777777" w:rsidR="00D35068" w:rsidRPr="00D35068" w:rsidRDefault="00D35068" w:rsidP="00D35068">
            <w:pPr>
              <w:ind w:left="1440"/>
              <w:rPr>
                <w:rFonts w:asciiTheme="minorBidi" w:hAnsiTheme="minorBidi"/>
              </w:rPr>
            </w:pPr>
            <w:r w:rsidRPr="00D35068">
              <w:rPr>
                <w:rFonts w:asciiTheme="minorBidi" w:hAnsiTheme="minorBidi"/>
              </w:rPr>
              <w:t xml:space="preserve">            raise ValidationError("Both 'original' and 'current' signature images are required")</w:t>
            </w:r>
          </w:p>
          <w:p w14:paraId="3B0DD52A"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1CB77697" w14:textId="77777777" w:rsidR="00D35068" w:rsidRPr="00D35068" w:rsidRDefault="00D35068" w:rsidP="00D35068">
            <w:pPr>
              <w:ind w:left="1440"/>
              <w:rPr>
                <w:rFonts w:asciiTheme="minorBidi" w:hAnsiTheme="minorBidi"/>
              </w:rPr>
            </w:pPr>
            <w:r w:rsidRPr="00D35068">
              <w:rPr>
                <w:rFonts w:asciiTheme="minorBidi" w:hAnsiTheme="minorBidi"/>
              </w:rPr>
              <w:t xml:space="preserve">        original_file = request.files['original']</w:t>
            </w:r>
          </w:p>
          <w:p w14:paraId="454D3986" w14:textId="77777777" w:rsidR="00D35068" w:rsidRPr="00D35068" w:rsidRDefault="00D35068" w:rsidP="00D35068">
            <w:pPr>
              <w:ind w:left="1440"/>
              <w:rPr>
                <w:rFonts w:asciiTheme="minorBidi" w:hAnsiTheme="minorBidi"/>
              </w:rPr>
            </w:pPr>
            <w:r w:rsidRPr="00D35068">
              <w:rPr>
                <w:rFonts w:asciiTheme="minorBidi" w:hAnsiTheme="minorBidi"/>
              </w:rPr>
              <w:t xml:space="preserve">        current_file = request.files['current']</w:t>
            </w:r>
          </w:p>
          <w:p w14:paraId="3EA4AC23"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4E6C881D" w14:textId="77777777" w:rsidR="00D35068" w:rsidRPr="00D35068" w:rsidRDefault="00D35068" w:rsidP="00D35068">
            <w:pPr>
              <w:ind w:left="1440"/>
              <w:rPr>
                <w:rFonts w:asciiTheme="minorBidi" w:hAnsiTheme="minorBidi"/>
              </w:rPr>
            </w:pPr>
            <w:r w:rsidRPr="00D35068">
              <w:rPr>
                <w:rFonts w:asciiTheme="minorBidi" w:hAnsiTheme="minorBidi"/>
              </w:rPr>
              <w:t xml:space="preserve">        # Security validation</w:t>
            </w:r>
          </w:p>
          <w:p w14:paraId="34AEB2BA" w14:textId="77777777" w:rsidR="00D35068" w:rsidRPr="00D35068" w:rsidRDefault="00D35068" w:rsidP="00D35068">
            <w:pPr>
              <w:ind w:left="1440"/>
              <w:rPr>
                <w:rFonts w:asciiTheme="minorBidi" w:hAnsiTheme="minorBidi"/>
              </w:rPr>
            </w:pPr>
            <w:r w:rsidRPr="00D35068">
              <w:rPr>
                <w:rFonts w:asciiTheme="minorBidi" w:hAnsiTheme="minorBidi"/>
              </w:rPr>
              <w:t xml:space="preserve">        validate_file_security(original_file)</w:t>
            </w:r>
          </w:p>
          <w:p w14:paraId="2D0B5C84" w14:textId="77777777" w:rsidR="00D35068" w:rsidRPr="00D35068" w:rsidRDefault="00D35068" w:rsidP="00D35068">
            <w:pPr>
              <w:ind w:left="1440"/>
              <w:rPr>
                <w:rFonts w:asciiTheme="minorBidi" w:hAnsiTheme="minorBidi"/>
              </w:rPr>
            </w:pPr>
            <w:r w:rsidRPr="00D35068">
              <w:rPr>
                <w:rFonts w:asciiTheme="minorBidi" w:hAnsiTheme="minorBidi"/>
              </w:rPr>
              <w:t xml:space="preserve">        validate_file_security(current_file)</w:t>
            </w:r>
          </w:p>
          <w:p w14:paraId="27E910B7" w14:textId="15825F3A" w:rsidR="003F35F7" w:rsidRPr="003F35F7" w:rsidRDefault="00D35068" w:rsidP="003F35F7">
            <w:pPr>
              <w:ind w:left="1440"/>
              <w:rPr>
                <w:rFonts w:asciiTheme="minorBidi" w:hAnsiTheme="minorBidi"/>
              </w:rPr>
            </w:pPr>
            <w:r w:rsidRPr="00D35068">
              <w:rPr>
                <w:rFonts w:asciiTheme="minorBidi" w:hAnsiTheme="minorBidi"/>
              </w:rPr>
              <w:t xml:space="preserve">      </w:t>
            </w:r>
          </w:p>
          <w:p w14:paraId="33331160" w14:textId="3EA94667" w:rsidR="00D35068" w:rsidRPr="00D35068" w:rsidRDefault="00D35068" w:rsidP="00D35068">
            <w:pPr>
              <w:ind w:left="1440"/>
              <w:rPr>
                <w:rFonts w:asciiTheme="minorBidi" w:hAnsiTheme="minorBidi"/>
              </w:rPr>
            </w:pPr>
            <w:r w:rsidRPr="00D35068">
              <w:rPr>
                <w:rFonts w:asciiTheme="minorBidi" w:hAnsiTheme="minorBidi"/>
              </w:rPr>
              <w:t># Create secure temporary files</w:t>
            </w:r>
          </w:p>
          <w:p w14:paraId="492E61FF" w14:textId="77777777" w:rsidR="00D35068" w:rsidRPr="00D35068" w:rsidRDefault="00D35068" w:rsidP="00D35068">
            <w:pPr>
              <w:ind w:left="1440"/>
              <w:rPr>
                <w:rFonts w:asciiTheme="minorBidi" w:hAnsiTheme="minorBidi"/>
              </w:rPr>
            </w:pPr>
            <w:r w:rsidRPr="00D35068">
              <w:rPr>
                <w:rFonts w:asciiTheme="minorBidi" w:hAnsiTheme="minorBidi"/>
              </w:rPr>
              <w:t xml:space="preserve">        original_path = create_secure_temp_file()</w:t>
            </w:r>
          </w:p>
          <w:p w14:paraId="1372507A" w14:textId="77777777" w:rsidR="00D35068" w:rsidRPr="00D35068" w:rsidRDefault="00D35068" w:rsidP="00D35068">
            <w:pPr>
              <w:ind w:left="1440"/>
              <w:rPr>
                <w:rFonts w:asciiTheme="minorBidi" w:hAnsiTheme="minorBidi"/>
              </w:rPr>
            </w:pPr>
            <w:r w:rsidRPr="00D35068">
              <w:rPr>
                <w:rFonts w:asciiTheme="minorBidi" w:hAnsiTheme="minorBidi"/>
              </w:rPr>
              <w:lastRenderedPageBreak/>
              <w:t xml:space="preserve">        current_path = create_secure_temp_file()</w:t>
            </w:r>
          </w:p>
          <w:p w14:paraId="23860DD2"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68CCFF4A" w14:textId="77777777" w:rsidR="00D35068" w:rsidRPr="00D35068" w:rsidRDefault="00D35068" w:rsidP="00D35068">
            <w:pPr>
              <w:ind w:left="1440"/>
              <w:rPr>
                <w:rFonts w:asciiTheme="minorBidi" w:hAnsiTheme="minorBidi"/>
              </w:rPr>
            </w:pPr>
            <w:r w:rsidRPr="00D35068">
              <w:rPr>
                <w:rFonts w:asciiTheme="minorBidi" w:hAnsiTheme="minorBidi"/>
              </w:rPr>
              <w:t xml:space="preserve">        # Save files securely</w:t>
            </w:r>
          </w:p>
          <w:p w14:paraId="1B6A9719" w14:textId="77777777" w:rsidR="00D35068" w:rsidRPr="00D35068" w:rsidRDefault="00D35068" w:rsidP="00D35068">
            <w:pPr>
              <w:ind w:left="1440"/>
              <w:rPr>
                <w:rFonts w:asciiTheme="minorBidi" w:hAnsiTheme="minorBidi"/>
              </w:rPr>
            </w:pPr>
            <w:r w:rsidRPr="00D35068">
              <w:rPr>
                <w:rFonts w:asciiTheme="minorBidi" w:hAnsiTheme="minorBidi"/>
              </w:rPr>
              <w:t xml:space="preserve">        original_file.save(original_path)</w:t>
            </w:r>
          </w:p>
          <w:p w14:paraId="63334C0F" w14:textId="77777777" w:rsidR="00D35068" w:rsidRPr="00D35068" w:rsidRDefault="00D35068" w:rsidP="00D35068">
            <w:pPr>
              <w:ind w:left="1440"/>
              <w:rPr>
                <w:rFonts w:asciiTheme="minorBidi" w:hAnsiTheme="minorBidi"/>
              </w:rPr>
            </w:pPr>
            <w:r w:rsidRPr="00D35068">
              <w:rPr>
                <w:rFonts w:asciiTheme="minorBidi" w:hAnsiTheme="minorBidi"/>
              </w:rPr>
              <w:t xml:space="preserve">        current_file.save(current_path)</w:t>
            </w:r>
          </w:p>
          <w:p w14:paraId="41F9BB35"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248FBF57" w14:textId="77777777" w:rsidR="00D35068" w:rsidRPr="00D35068" w:rsidRDefault="00D35068" w:rsidP="00D35068">
            <w:pPr>
              <w:ind w:left="1440"/>
              <w:rPr>
                <w:rFonts w:asciiTheme="minorBidi" w:hAnsiTheme="minorBidi"/>
              </w:rPr>
            </w:pPr>
            <w:r w:rsidRPr="00D35068">
              <w:rPr>
                <w:rFonts w:asciiTheme="minorBidi" w:hAnsiTheme="minorBidi"/>
              </w:rPr>
              <w:t xml:space="preserve">        # Validate image content</w:t>
            </w:r>
          </w:p>
          <w:p w14:paraId="39AC3357" w14:textId="77777777" w:rsidR="00D35068" w:rsidRPr="00D35068" w:rsidRDefault="00D35068" w:rsidP="00D35068">
            <w:pPr>
              <w:ind w:left="1440"/>
              <w:rPr>
                <w:rFonts w:asciiTheme="minorBidi" w:hAnsiTheme="minorBidi"/>
              </w:rPr>
            </w:pPr>
            <w:r w:rsidRPr="00D35068">
              <w:rPr>
                <w:rFonts w:asciiTheme="minorBidi" w:hAnsiTheme="minorBidi"/>
              </w:rPr>
              <w:t xml:space="preserve">        validate_image_content(original_path)</w:t>
            </w:r>
          </w:p>
          <w:p w14:paraId="1E3A5611" w14:textId="77777777" w:rsidR="00D35068" w:rsidRPr="00D35068" w:rsidRDefault="00D35068" w:rsidP="00D35068">
            <w:pPr>
              <w:ind w:left="1440"/>
              <w:rPr>
                <w:rFonts w:asciiTheme="minorBidi" w:hAnsiTheme="minorBidi"/>
              </w:rPr>
            </w:pPr>
            <w:r w:rsidRPr="00D35068">
              <w:rPr>
                <w:rFonts w:asciiTheme="minorBidi" w:hAnsiTheme="minorBidi"/>
              </w:rPr>
              <w:t xml:space="preserve">        validate_image_content(current_path)</w:t>
            </w:r>
          </w:p>
          <w:p w14:paraId="3F048C43"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2C85C81F" w14:textId="77777777" w:rsidR="00D35068" w:rsidRPr="00D35068" w:rsidRDefault="00D35068" w:rsidP="00D35068">
            <w:pPr>
              <w:ind w:left="1440"/>
              <w:rPr>
                <w:rFonts w:asciiTheme="minorBidi" w:hAnsiTheme="minorBidi"/>
              </w:rPr>
            </w:pPr>
            <w:r w:rsidRPr="00D35068">
              <w:rPr>
                <w:rFonts w:asciiTheme="minorBidi" w:hAnsiTheme="minorBidi"/>
              </w:rPr>
              <w:t xml:space="preserve">        # Perform verification</w:t>
            </w:r>
          </w:p>
          <w:p w14:paraId="235B28AD" w14:textId="77777777" w:rsidR="00D35068" w:rsidRPr="00D35068" w:rsidRDefault="00D35068" w:rsidP="00D35068">
            <w:pPr>
              <w:ind w:left="1440"/>
              <w:rPr>
                <w:rFonts w:asciiTheme="minorBidi" w:hAnsiTheme="minorBidi"/>
              </w:rPr>
            </w:pPr>
            <w:r w:rsidRPr="00D35068">
              <w:rPr>
                <w:rFonts w:asciiTheme="minorBidi" w:hAnsiTheme="minorBidi"/>
              </w:rPr>
              <w:t xml:space="preserve">        result = siamese_manager.compare_signatures(original_path, current_path)</w:t>
            </w:r>
          </w:p>
          <w:p w14:paraId="7B343F66" w14:textId="77777777" w:rsidR="00D35068" w:rsidRPr="00D35068" w:rsidRDefault="00D35068" w:rsidP="00D35068">
            <w:pPr>
              <w:ind w:left="1440"/>
              <w:rPr>
                <w:rFonts w:asciiTheme="minorBidi" w:hAnsiTheme="minorBidi"/>
              </w:rPr>
            </w:pPr>
            <w:r w:rsidRPr="00D35068">
              <w:rPr>
                <w:rFonts w:asciiTheme="minorBidi" w:hAnsiTheme="minorBidi"/>
              </w:rPr>
              <w:t xml:space="preserve">        result.update({</w:t>
            </w:r>
          </w:p>
          <w:p w14:paraId="1E7121FF" w14:textId="77777777" w:rsidR="00D35068" w:rsidRPr="00D35068" w:rsidRDefault="00D35068" w:rsidP="00D35068">
            <w:pPr>
              <w:ind w:left="1440"/>
              <w:rPr>
                <w:rFonts w:asciiTheme="minorBidi" w:hAnsiTheme="minorBidi"/>
              </w:rPr>
            </w:pPr>
            <w:r w:rsidRPr="00D35068">
              <w:rPr>
                <w:rFonts w:asciiTheme="minorBidi" w:hAnsiTheme="minorBidi"/>
              </w:rPr>
              <w:t xml:space="preserve">            'request_id': request_id,</w:t>
            </w:r>
          </w:p>
          <w:p w14:paraId="7531E383" w14:textId="77777777" w:rsidR="00D35068" w:rsidRPr="00D35068" w:rsidRDefault="00D35068" w:rsidP="00D35068">
            <w:pPr>
              <w:ind w:left="1440"/>
              <w:rPr>
                <w:rFonts w:asciiTheme="minorBidi" w:hAnsiTheme="minorBidi"/>
              </w:rPr>
            </w:pPr>
            <w:r w:rsidRPr="00D35068">
              <w:rPr>
                <w:rFonts w:asciiTheme="minorBidi" w:hAnsiTheme="minorBidi"/>
              </w:rPr>
              <w:t xml:space="preserve">            'timestamp': datetime.utcnow().isoformat(),</w:t>
            </w:r>
          </w:p>
          <w:p w14:paraId="15F21B6B" w14:textId="77777777" w:rsidR="00D35068" w:rsidRPr="00D35068" w:rsidRDefault="00D35068" w:rsidP="00D35068">
            <w:pPr>
              <w:ind w:left="1440"/>
              <w:rPr>
                <w:rFonts w:asciiTheme="minorBidi" w:hAnsiTheme="minorBidi"/>
              </w:rPr>
            </w:pPr>
            <w:r w:rsidRPr="00D35068">
              <w:rPr>
                <w:rFonts w:asciiTheme="minorBidi" w:hAnsiTheme="minorBidi"/>
              </w:rPr>
              <w:t xml:space="preserve">            'assistant': 'Ink Sentinel'</w:t>
            </w:r>
          </w:p>
          <w:p w14:paraId="0412910C"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57531D2D"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2A931A72" w14:textId="77777777" w:rsidR="00D35068" w:rsidRPr="00D35068" w:rsidRDefault="00D35068" w:rsidP="00D35068">
            <w:pPr>
              <w:ind w:left="1440"/>
              <w:rPr>
                <w:rFonts w:asciiTheme="minorBidi" w:hAnsiTheme="minorBidi"/>
              </w:rPr>
            </w:pPr>
            <w:r w:rsidRPr="00D35068">
              <w:rPr>
                <w:rFonts w:asciiTheme="minorBidi" w:hAnsiTheme="minorBidi"/>
              </w:rPr>
              <w:t xml:space="preserve">        logger.info(f"[{request_id}] Verification successful: {result['status']}")</w:t>
            </w:r>
          </w:p>
          <w:p w14:paraId="686A4BBF" w14:textId="77777777" w:rsidR="00D35068" w:rsidRPr="00D35068" w:rsidRDefault="00D35068" w:rsidP="00D35068">
            <w:pPr>
              <w:ind w:left="1440"/>
              <w:rPr>
                <w:rFonts w:asciiTheme="minorBidi" w:hAnsiTheme="minorBidi"/>
              </w:rPr>
            </w:pPr>
            <w:r w:rsidRPr="00D35068">
              <w:rPr>
                <w:rFonts w:asciiTheme="minorBidi" w:hAnsiTheme="minorBidi"/>
              </w:rPr>
              <w:t xml:space="preserve">        return jsonify(result), 200</w:t>
            </w:r>
          </w:p>
          <w:p w14:paraId="50E8D167"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0EB62F4B" w14:textId="77777777" w:rsidR="00D35068" w:rsidRPr="00D35068" w:rsidRDefault="00D35068" w:rsidP="00D35068">
            <w:pPr>
              <w:ind w:left="1440"/>
              <w:rPr>
                <w:rFonts w:asciiTheme="minorBidi" w:hAnsiTheme="minorBidi"/>
              </w:rPr>
            </w:pPr>
            <w:r w:rsidRPr="00D35068">
              <w:rPr>
                <w:rFonts w:asciiTheme="minorBidi" w:hAnsiTheme="minorBidi"/>
              </w:rPr>
              <w:t xml:space="preserve">    except ValidationError as e:</w:t>
            </w:r>
          </w:p>
          <w:p w14:paraId="7E40FFAC" w14:textId="77777777" w:rsidR="00D35068" w:rsidRPr="00D35068" w:rsidRDefault="00D35068" w:rsidP="00D35068">
            <w:pPr>
              <w:ind w:left="1440"/>
              <w:rPr>
                <w:rFonts w:asciiTheme="minorBidi" w:hAnsiTheme="minorBidi"/>
              </w:rPr>
            </w:pPr>
            <w:r w:rsidRPr="00D35068">
              <w:rPr>
                <w:rFonts w:asciiTheme="minorBidi" w:hAnsiTheme="minorBidi"/>
              </w:rPr>
              <w:t xml:space="preserve">        logger.warning(f"[{request_id}] Validation error: {str(e)}")</w:t>
            </w:r>
          </w:p>
          <w:p w14:paraId="1E9D68DD" w14:textId="77777777" w:rsidR="00D35068" w:rsidRPr="00D35068" w:rsidRDefault="00D35068" w:rsidP="00D35068">
            <w:pPr>
              <w:ind w:left="1440"/>
              <w:rPr>
                <w:rFonts w:asciiTheme="minorBidi" w:hAnsiTheme="minorBidi"/>
              </w:rPr>
            </w:pPr>
            <w:r w:rsidRPr="00D35068">
              <w:rPr>
                <w:rFonts w:asciiTheme="minorBidi" w:hAnsiTheme="minorBidi"/>
              </w:rPr>
              <w:t xml:space="preserve">        return jsonify({</w:t>
            </w:r>
          </w:p>
          <w:p w14:paraId="17CCB809" w14:textId="77777777" w:rsidR="00D35068" w:rsidRPr="00D35068" w:rsidRDefault="00D35068" w:rsidP="00D35068">
            <w:pPr>
              <w:ind w:left="1440"/>
              <w:rPr>
                <w:rFonts w:asciiTheme="minorBidi" w:hAnsiTheme="minorBidi"/>
              </w:rPr>
            </w:pPr>
            <w:r w:rsidRPr="00D35068">
              <w:rPr>
                <w:rFonts w:asciiTheme="minorBidi" w:hAnsiTheme="minorBidi"/>
              </w:rPr>
              <w:t xml:space="preserve">            'error': 'Validation failed',</w:t>
            </w:r>
          </w:p>
          <w:p w14:paraId="23BCEB44" w14:textId="77777777" w:rsidR="00D35068" w:rsidRPr="00D35068" w:rsidRDefault="00D35068" w:rsidP="00D35068">
            <w:pPr>
              <w:ind w:left="1440"/>
              <w:rPr>
                <w:rFonts w:asciiTheme="minorBidi" w:hAnsiTheme="minorBidi"/>
              </w:rPr>
            </w:pPr>
            <w:r w:rsidRPr="00D35068">
              <w:rPr>
                <w:rFonts w:asciiTheme="minorBidi" w:hAnsiTheme="minorBidi"/>
              </w:rPr>
              <w:t xml:space="preserve">            'message': str(e),</w:t>
            </w:r>
          </w:p>
          <w:p w14:paraId="219A59CF" w14:textId="77777777" w:rsidR="00D35068" w:rsidRPr="00D35068" w:rsidRDefault="00D35068" w:rsidP="00D35068">
            <w:pPr>
              <w:ind w:left="1440"/>
              <w:rPr>
                <w:rFonts w:asciiTheme="minorBidi" w:hAnsiTheme="minorBidi"/>
              </w:rPr>
            </w:pPr>
            <w:r w:rsidRPr="00D35068">
              <w:rPr>
                <w:rFonts w:asciiTheme="minorBidi" w:hAnsiTheme="minorBidi"/>
              </w:rPr>
              <w:lastRenderedPageBreak/>
              <w:t xml:space="preserve">            'request_id': request_id,</w:t>
            </w:r>
          </w:p>
          <w:p w14:paraId="39742654" w14:textId="77777777" w:rsidR="00D35068" w:rsidRPr="00D35068" w:rsidRDefault="00D35068" w:rsidP="00D35068">
            <w:pPr>
              <w:ind w:left="1440"/>
              <w:rPr>
                <w:rFonts w:asciiTheme="minorBidi" w:hAnsiTheme="minorBidi"/>
              </w:rPr>
            </w:pPr>
            <w:r w:rsidRPr="00D35068">
              <w:rPr>
                <w:rFonts w:asciiTheme="minorBidi" w:hAnsiTheme="minorBidi"/>
              </w:rPr>
              <w:t xml:space="preserve">            'timestamp': datetime.utcnow().isoformat(),</w:t>
            </w:r>
          </w:p>
          <w:p w14:paraId="37EF2CF9" w14:textId="77777777" w:rsidR="00D35068" w:rsidRPr="00D35068" w:rsidRDefault="00D35068" w:rsidP="00D35068">
            <w:pPr>
              <w:ind w:left="1440"/>
              <w:rPr>
                <w:rFonts w:asciiTheme="minorBidi" w:hAnsiTheme="minorBidi"/>
              </w:rPr>
            </w:pPr>
            <w:r w:rsidRPr="00D35068">
              <w:rPr>
                <w:rFonts w:asciiTheme="minorBidi" w:hAnsiTheme="minorBidi"/>
              </w:rPr>
              <w:t xml:space="preserve">            'assistant': 'Ink Sentinel'</w:t>
            </w:r>
          </w:p>
          <w:p w14:paraId="6D9D18BB" w14:textId="77777777" w:rsidR="00D35068" w:rsidRPr="00D35068" w:rsidRDefault="00D35068" w:rsidP="00D35068">
            <w:pPr>
              <w:ind w:left="1440"/>
              <w:rPr>
                <w:rFonts w:asciiTheme="minorBidi" w:hAnsiTheme="minorBidi"/>
              </w:rPr>
            </w:pPr>
            <w:r w:rsidRPr="00D35068">
              <w:rPr>
                <w:rFonts w:asciiTheme="minorBidi" w:hAnsiTheme="minorBidi"/>
              </w:rPr>
              <w:t xml:space="preserve">        }), 400</w:t>
            </w:r>
          </w:p>
          <w:p w14:paraId="3ECABAB1"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0268DC6A" w14:textId="77777777" w:rsidR="00D35068" w:rsidRPr="00D35068" w:rsidRDefault="00D35068" w:rsidP="00D35068">
            <w:pPr>
              <w:ind w:left="1440"/>
              <w:rPr>
                <w:rFonts w:asciiTheme="minorBidi" w:hAnsiTheme="minorBidi"/>
              </w:rPr>
            </w:pPr>
            <w:r w:rsidRPr="00D35068">
              <w:rPr>
                <w:rFonts w:asciiTheme="minorBidi" w:hAnsiTheme="minorBidi"/>
              </w:rPr>
              <w:t xml:space="preserve">    except ModelError as e:</w:t>
            </w:r>
          </w:p>
          <w:p w14:paraId="0BDC8642" w14:textId="77777777" w:rsidR="00D35068" w:rsidRPr="00D35068" w:rsidRDefault="00D35068" w:rsidP="00D35068">
            <w:pPr>
              <w:ind w:left="1440"/>
              <w:rPr>
                <w:rFonts w:asciiTheme="minorBidi" w:hAnsiTheme="minorBidi"/>
              </w:rPr>
            </w:pPr>
            <w:r w:rsidRPr="00D35068">
              <w:rPr>
                <w:rFonts w:asciiTheme="minorBidi" w:hAnsiTheme="minorBidi"/>
              </w:rPr>
              <w:t xml:space="preserve">        logger.error(f"[{request_id}] Model error: {str(e)}")</w:t>
            </w:r>
          </w:p>
          <w:p w14:paraId="26174ADA" w14:textId="77777777" w:rsidR="00D35068" w:rsidRPr="00D35068" w:rsidRDefault="00D35068" w:rsidP="00D35068">
            <w:pPr>
              <w:ind w:left="1440"/>
              <w:rPr>
                <w:rFonts w:asciiTheme="minorBidi" w:hAnsiTheme="minorBidi"/>
              </w:rPr>
            </w:pPr>
            <w:r w:rsidRPr="00D35068">
              <w:rPr>
                <w:rFonts w:asciiTheme="minorBidi" w:hAnsiTheme="minorBidi"/>
              </w:rPr>
              <w:t xml:space="preserve">        return jsonify({</w:t>
            </w:r>
          </w:p>
          <w:p w14:paraId="669F527E" w14:textId="77777777" w:rsidR="00D35068" w:rsidRPr="00D35068" w:rsidRDefault="00D35068" w:rsidP="00D35068">
            <w:pPr>
              <w:ind w:left="1440"/>
              <w:rPr>
                <w:rFonts w:asciiTheme="minorBidi" w:hAnsiTheme="minorBidi"/>
              </w:rPr>
            </w:pPr>
            <w:r w:rsidRPr="00D35068">
              <w:rPr>
                <w:rFonts w:asciiTheme="minorBidi" w:hAnsiTheme="minorBidi"/>
              </w:rPr>
              <w:t xml:space="preserve">            'error': 'Model error',</w:t>
            </w:r>
          </w:p>
          <w:p w14:paraId="092C9D68" w14:textId="77777777" w:rsidR="00D35068" w:rsidRPr="00D35068" w:rsidRDefault="00D35068" w:rsidP="00D35068">
            <w:pPr>
              <w:ind w:left="1440"/>
              <w:rPr>
                <w:rFonts w:asciiTheme="minorBidi" w:hAnsiTheme="minorBidi"/>
              </w:rPr>
            </w:pPr>
            <w:r w:rsidRPr="00D35068">
              <w:rPr>
                <w:rFonts w:asciiTheme="minorBidi" w:hAnsiTheme="minorBidi"/>
              </w:rPr>
              <w:t xml:space="preserve">            'message': str(e),</w:t>
            </w:r>
          </w:p>
          <w:p w14:paraId="0F9F50B0" w14:textId="77777777" w:rsidR="00D35068" w:rsidRPr="00D35068" w:rsidRDefault="00D35068" w:rsidP="00D35068">
            <w:pPr>
              <w:ind w:left="1440"/>
              <w:rPr>
                <w:rFonts w:asciiTheme="minorBidi" w:hAnsiTheme="minorBidi"/>
              </w:rPr>
            </w:pPr>
            <w:r w:rsidRPr="00D35068">
              <w:rPr>
                <w:rFonts w:asciiTheme="minorBidi" w:hAnsiTheme="minorBidi"/>
              </w:rPr>
              <w:t xml:space="preserve">            'request_id': request_id,</w:t>
            </w:r>
          </w:p>
          <w:p w14:paraId="6DE7225D" w14:textId="77777777" w:rsidR="00D35068" w:rsidRPr="00D35068" w:rsidRDefault="00D35068" w:rsidP="00D35068">
            <w:pPr>
              <w:ind w:left="1440"/>
              <w:rPr>
                <w:rFonts w:asciiTheme="minorBidi" w:hAnsiTheme="minorBidi"/>
              </w:rPr>
            </w:pPr>
            <w:r w:rsidRPr="00D35068">
              <w:rPr>
                <w:rFonts w:asciiTheme="minorBidi" w:hAnsiTheme="minorBidi"/>
              </w:rPr>
              <w:t xml:space="preserve">            'timestamp': datetime.utcnow().isoformat(),</w:t>
            </w:r>
          </w:p>
          <w:p w14:paraId="571E2CFD" w14:textId="77777777" w:rsidR="00D35068" w:rsidRPr="00D35068" w:rsidRDefault="00D35068" w:rsidP="00D35068">
            <w:pPr>
              <w:ind w:left="1440"/>
              <w:rPr>
                <w:rFonts w:asciiTheme="minorBidi" w:hAnsiTheme="minorBidi"/>
              </w:rPr>
            </w:pPr>
            <w:r w:rsidRPr="00D35068">
              <w:rPr>
                <w:rFonts w:asciiTheme="minorBidi" w:hAnsiTheme="minorBidi"/>
              </w:rPr>
              <w:t xml:space="preserve">            'assistant': 'Ink Sentinel'</w:t>
            </w:r>
          </w:p>
          <w:p w14:paraId="3BB0D2A2" w14:textId="77777777" w:rsidR="00D35068" w:rsidRPr="00D35068" w:rsidRDefault="00D35068" w:rsidP="00D35068">
            <w:pPr>
              <w:ind w:left="1440"/>
              <w:rPr>
                <w:rFonts w:asciiTheme="minorBidi" w:hAnsiTheme="minorBidi"/>
              </w:rPr>
            </w:pPr>
            <w:r w:rsidRPr="00D35068">
              <w:rPr>
                <w:rFonts w:asciiTheme="minorBidi" w:hAnsiTheme="minorBidi"/>
              </w:rPr>
              <w:t xml:space="preserve">        }), 503</w:t>
            </w:r>
          </w:p>
          <w:p w14:paraId="098D59D6"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0EBC1713" w14:textId="77777777" w:rsidR="00D35068" w:rsidRPr="00D35068" w:rsidRDefault="00D35068" w:rsidP="00D35068">
            <w:pPr>
              <w:ind w:left="1440"/>
              <w:rPr>
                <w:rFonts w:asciiTheme="minorBidi" w:hAnsiTheme="minorBidi"/>
              </w:rPr>
            </w:pPr>
            <w:r w:rsidRPr="00D35068">
              <w:rPr>
                <w:rFonts w:asciiTheme="minorBidi" w:hAnsiTheme="minorBidi"/>
              </w:rPr>
              <w:t xml:space="preserve">    except Exception as e:</w:t>
            </w:r>
          </w:p>
          <w:p w14:paraId="60CDED72" w14:textId="77777777" w:rsidR="00D35068" w:rsidRPr="00D35068" w:rsidRDefault="00D35068" w:rsidP="00D35068">
            <w:pPr>
              <w:ind w:left="1440"/>
              <w:rPr>
                <w:rFonts w:asciiTheme="minorBidi" w:hAnsiTheme="minorBidi"/>
              </w:rPr>
            </w:pPr>
            <w:r w:rsidRPr="00D35068">
              <w:rPr>
                <w:rFonts w:asciiTheme="minorBidi" w:hAnsiTheme="minorBidi"/>
              </w:rPr>
              <w:t xml:space="preserve">        logger.error(f"[{request_id}] Unexpected error: {str(e)}")</w:t>
            </w:r>
          </w:p>
          <w:p w14:paraId="571B1B6F" w14:textId="77777777" w:rsidR="00D35068" w:rsidRPr="00D35068" w:rsidRDefault="00D35068" w:rsidP="00D35068">
            <w:pPr>
              <w:ind w:left="1440"/>
              <w:rPr>
                <w:rFonts w:asciiTheme="minorBidi" w:hAnsiTheme="minorBidi"/>
              </w:rPr>
            </w:pPr>
            <w:r w:rsidRPr="00D35068">
              <w:rPr>
                <w:rFonts w:asciiTheme="minorBidi" w:hAnsiTheme="minorBidi"/>
              </w:rPr>
              <w:t xml:space="preserve">        return jsonify({</w:t>
            </w:r>
          </w:p>
          <w:p w14:paraId="45F8562D" w14:textId="77777777" w:rsidR="00D35068" w:rsidRPr="00D35068" w:rsidRDefault="00D35068" w:rsidP="00D35068">
            <w:pPr>
              <w:ind w:left="1440"/>
              <w:rPr>
                <w:rFonts w:asciiTheme="minorBidi" w:hAnsiTheme="minorBidi"/>
              </w:rPr>
            </w:pPr>
            <w:r w:rsidRPr="00D35068">
              <w:rPr>
                <w:rFonts w:asciiTheme="minorBidi" w:hAnsiTheme="minorBidi"/>
              </w:rPr>
              <w:t xml:space="preserve">            'error': 'Internal server error',</w:t>
            </w:r>
          </w:p>
          <w:p w14:paraId="630EE8EB" w14:textId="77777777" w:rsidR="00D35068" w:rsidRPr="00D35068" w:rsidRDefault="00D35068" w:rsidP="00D35068">
            <w:pPr>
              <w:ind w:left="1440"/>
              <w:rPr>
                <w:rFonts w:asciiTheme="minorBidi" w:hAnsiTheme="minorBidi"/>
              </w:rPr>
            </w:pPr>
            <w:r w:rsidRPr="00D35068">
              <w:rPr>
                <w:rFonts w:asciiTheme="minorBidi" w:hAnsiTheme="minorBidi"/>
              </w:rPr>
              <w:t xml:space="preserve">            'request_id': request_id,</w:t>
            </w:r>
          </w:p>
          <w:p w14:paraId="4E0A60C7" w14:textId="77777777" w:rsidR="00D35068" w:rsidRPr="00D35068" w:rsidRDefault="00D35068" w:rsidP="00D35068">
            <w:pPr>
              <w:ind w:left="1440"/>
              <w:rPr>
                <w:rFonts w:asciiTheme="minorBidi" w:hAnsiTheme="minorBidi"/>
              </w:rPr>
            </w:pPr>
            <w:r w:rsidRPr="00D35068">
              <w:rPr>
                <w:rFonts w:asciiTheme="minorBidi" w:hAnsiTheme="minorBidi"/>
              </w:rPr>
              <w:t xml:space="preserve">            'timestamp': datetime.utcnow().isoformat(),</w:t>
            </w:r>
          </w:p>
          <w:p w14:paraId="7F2F9139" w14:textId="77777777" w:rsidR="00D35068" w:rsidRPr="00D35068" w:rsidRDefault="00D35068" w:rsidP="00D35068">
            <w:pPr>
              <w:ind w:left="1440"/>
              <w:rPr>
                <w:rFonts w:asciiTheme="minorBidi" w:hAnsiTheme="minorBidi"/>
              </w:rPr>
            </w:pPr>
            <w:r w:rsidRPr="00D35068">
              <w:rPr>
                <w:rFonts w:asciiTheme="minorBidi" w:hAnsiTheme="minorBidi"/>
              </w:rPr>
              <w:t xml:space="preserve">            'assistant': 'Ink Sentinel'</w:t>
            </w:r>
          </w:p>
          <w:p w14:paraId="5EE33D3A" w14:textId="77777777" w:rsidR="00D35068" w:rsidRPr="00D35068" w:rsidRDefault="00D35068" w:rsidP="00D35068">
            <w:pPr>
              <w:ind w:left="1440"/>
              <w:rPr>
                <w:rFonts w:asciiTheme="minorBidi" w:hAnsiTheme="minorBidi"/>
              </w:rPr>
            </w:pPr>
            <w:r w:rsidRPr="00D35068">
              <w:rPr>
                <w:rFonts w:asciiTheme="minorBidi" w:hAnsiTheme="minorBidi"/>
              </w:rPr>
              <w:t xml:space="preserve">        }), 500</w:t>
            </w:r>
          </w:p>
          <w:p w14:paraId="4EB0CE49"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6FE695CB" w14:textId="77777777" w:rsidR="00D35068" w:rsidRPr="00D35068" w:rsidRDefault="00D35068" w:rsidP="00D35068">
            <w:pPr>
              <w:ind w:left="1440"/>
              <w:rPr>
                <w:rFonts w:asciiTheme="minorBidi" w:hAnsiTheme="minorBidi"/>
              </w:rPr>
            </w:pPr>
            <w:r w:rsidRPr="00D35068">
              <w:rPr>
                <w:rFonts w:asciiTheme="minorBidi" w:hAnsiTheme="minorBidi"/>
              </w:rPr>
              <w:t xml:space="preserve">    finally:</w:t>
            </w:r>
          </w:p>
          <w:p w14:paraId="7C0D6D53" w14:textId="77777777" w:rsidR="00D35068" w:rsidRPr="00D35068" w:rsidRDefault="00D35068" w:rsidP="00D35068">
            <w:pPr>
              <w:ind w:left="1440"/>
              <w:rPr>
                <w:rFonts w:asciiTheme="minorBidi" w:hAnsiTheme="minorBidi"/>
              </w:rPr>
            </w:pPr>
            <w:r w:rsidRPr="00D35068">
              <w:rPr>
                <w:rFonts w:asciiTheme="minorBidi" w:hAnsiTheme="minorBidi"/>
              </w:rPr>
              <w:t xml:space="preserve">        cleanup_files(original_path, current_path)</w:t>
            </w:r>
          </w:p>
        </w:tc>
      </w:tr>
    </w:tbl>
    <w:p w14:paraId="5DC4F0C0" w14:textId="77777777" w:rsidR="00D35068" w:rsidRPr="00D35068" w:rsidRDefault="00D35068" w:rsidP="00D35068">
      <w:pPr>
        <w:ind w:left="1440"/>
      </w:pPr>
    </w:p>
    <w:p w14:paraId="6754E88A" w14:textId="77777777" w:rsidR="00D35068" w:rsidRPr="00D35068" w:rsidRDefault="00D35068" w:rsidP="00D35068">
      <w:pPr>
        <w:ind w:left="1440"/>
      </w:pPr>
    </w:p>
    <w:p w14:paraId="3F69DA76" w14:textId="77777777" w:rsidR="00D35068" w:rsidRPr="00D35068" w:rsidRDefault="00D35068" w:rsidP="00D35068">
      <w:pPr>
        <w:ind w:left="1440"/>
      </w:pPr>
    </w:p>
    <w:p w14:paraId="7AF10BEE" w14:textId="77777777" w:rsidR="003F35F7" w:rsidRDefault="003F35F7" w:rsidP="003F35F7">
      <w:pPr>
        <w:jc w:val="both"/>
        <w:rPr>
          <w:b/>
          <w:bCs/>
        </w:rPr>
      </w:pPr>
    </w:p>
    <w:p w14:paraId="5AEEC306" w14:textId="4927122C" w:rsidR="00D35068" w:rsidRPr="00D35068" w:rsidRDefault="00D35068" w:rsidP="003F35F7">
      <w:pPr>
        <w:jc w:val="both"/>
        <w:rPr>
          <w:b/>
          <w:bCs/>
        </w:rPr>
      </w:pPr>
      <w:r w:rsidRPr="00D35068">
        <w:rPr>
          <w:b/>
          <w:bCs/>
        </w:rPr>
        <w:t>Explain the code:</w:t>
      </w:r>
    </w:p>
    <w:p w14:paraId="14BC9513" w14:textId="77777777" w:rsidR="00D35068" w:rsidRPr="00D35068" w:rsidRDefault="00D35068" w:rsidP="003F35F7">
      <w:r w:rsidRPr="00D35068">
        <w:t>• Acts as the main API endpoint for verifying signature authenticity using a Siamese neural network.</w:t>
      </w:r>
    </w:p>
    <w:p w14:paraId="21AFAFDA" w14:textId="77777777" w:rsidR="00D35068" w:rsidRPr="00D35068" w:rsidRDefault="00D35068" w:rsidP="003F35F7">
      <w:r w:rsidRPr="00D35068">
        <w:t xml:space="preserve"> • Accepts two uploaded signature images: an original and a current version.</w:t>
      </w:r>
    </w:p>
    <w:p w14:paraId="6BFA0FA4" w14:textId="77777777" w:rsidR="00D35068" w:rsidRPr="00D35068" w:rsidRDefault="00D35068" w:rsidP="003F35F7">
      <w:r w:rsidRPr="00D35068">
        <w:t xml:space="preserve"> • Performs security and content validation on the uploaded files.</w:t>
      </w:r>
    </w:p>
    <w:p w14:paraId="7336F16C" w14:textId="77777777" w:rsidR="00D35068" w:rsidRPr="00D35068" w:rsidRDefault="00D35068" w:rsidP="003F35F7">
      <w:r w:rsidRPr="00D35068">
        <w:t xml:space="preserve"> • Stores the images temporarily in a secure location for processing.</w:t>
      </w:r>
    </w:p>
    <w:p w14:paraId="1DD8BD57" w14:textId="77777777" w:rsidR="00D35068" w:rsidRPr="00D35068" w:rsidRDefault="00D35068" w:rsidP="003F35F7">
      <w:r w:rsidRPr="00D35068">
        <w:t xml:space="preserve"> • Uses the Siamese model to compare the two images and determine if they match.</w:t>
      </w:r>
    </w:p>
    <w:p w14:paraId="1EE464E2" w14:textId="77777777" w:rsidR="00D35068" w:rsidRPr="00D35068" w:rsidRDefault="00D35068" w:rsidP="003F35F7">
      <w:r w:rsidRPr="00D35068">
        <w:t xml:space="preserve"> • Returns a structured JSON response with the result, request ID, and timestamp.</w:t>
      </w:r>
    </w:p>
    <w:p w14:paraId="3AFF075F" w14:textId="0B485F52" w:rsidR="00D35068" w:rsidRPr="00D35068" w:rsidRDefault="00D35068" w:rsidP="003F35F7">
      <w:r w:rsidRPr="00D35068">
        <w:t>• Handles and logs various types of errors, including:</w:t>
      </w:r>
    </w:p>
    <w:p w14:paraId="64CA961C" w14:textId="727D85CF" w:rsidR="00D35068" w:rsidRPr="00D35068" w:rsidRDefault="00D35068" w:rsidP="003F35F7">
      <w:r w:rsidRPr="00D35068">
        <w:t>• Validation errors (e.g., missing files or invalid input)</w:t>
      </w:r>
    </w:p>
    <w:p w14:paraId="4AED9EC4" w14:textId="548338CE" w:rsidR="00D35068" w:rsidRPr="00D35068" w:rsidRDefault="00D35068" w:rsidP="003F35F7">
      <w:r w:rsidRPr="00D35068">
        <w:t>• Model errors (e.g., model not loaded)</w:t>
      </w:r>
    </w:p>
    <w:p w14:paraId="18F0A2F1" w14:textId="77777777" w:rsidR="00D35068" w:rsidRPr="00D35068" w:rsidRDefault="00D35068" w:rsidP="003F35F7">
      <w:r w:rsidRPr="00D35068">
        <w:t xml:space="preserve"> • Unexpected internal errors</w:t>
      </w:r>
    </w:p>
    <w:p w14:paraId="469714F3" w14:textId="77777777" w:rsidR="005C135A" w:rsidRDefault="00D35068" w:rsidP="005C135A">
      <w:r w:rsidRPr="00D35068">
        <w:t xml:space="preserve"> • Ensures temporary files are cleaned up regardless of success or failure.</w:t>
      </w:r>
    </w:p>
    <w:p w14:paraId="0B4FE27F" w14:textId="3ECC81A9" w:rsidR="00D35068" w:rsidRPr="00D35068" w:rsidRDefault="00D35068" w:rsidP="005C135A">
      <w:r w:rsidRPr="00D35068">
        <w:rPr>
          <w:rFonts w:asciiTheme="minorBidi" w:hAnsiTheme="minorBidi"/>
          <w:b/>
          <w:bCs/>
        </w:rPr>
        <w:t>POST/</w:t>
      </w:r>
      <w:r w:rsidRPr="00D35068">
        <w:rPr>
          <w:rFonts w:asciiTheme="minorBidi" w:hAnsiTheme="minorBidi"/>
        </w:rPr>
        <w:t xml:space="preserve"> </w:t>
      </w:r>
      <w:r w:rsidRPr="00D35068">
        <w:rPr>
          <w:rFonts w:asciiTheme="minorBidi" w:hAnsiTheme="minorBidi"/>
          <w:b/>
          <w:bCs/>
        </w:rPr>
        <w:t>api/chat</w:t>
      </w:r>
    </w:p>
    <w:p w14:paraId="12B0EA72" w14:textId="77777777" w:rsidR="00D35068" w:rsidRDefault="00D35068" w:rsidP="003F35F7">
      <w:pPr>
        <w:jc w:val="both"/>
        <w:rPr>
          <w:rFonts w:asciiTheme="minorBidi" w:hAnsiTheme="minorBidi"/>
          <w:b/>
          <w:bCs/>
        </w:rPr>
      </w:pPr>
      <w:r w:rsidRPr="00D35068">
        <w:rPr>
          <w:rFonts w:asciiTheme="minorBidi" w:hAnsiTheme="minorBidi"/>
          <w:b/>
          <w:bCs/>
        </w:rPr>
        <w:t>Response:</w:t>
      </w:r>
    </w:p>
    <w:tbl>
      <w:tblPr>
        <w:tblStyle w:val="TableGrid"/>
        <w:tblW w:w="0" w:type="auto"/>
        <w:tblLook w:val="04A0" w:firstRow="1" w:lastRow="0" w:firstColumn="1" w:lastColumn="0" w:noHBand="0" w:noVBand="1"/>
      </w:tblPr>
      <w:tblGrid>
        <w:gridCol w:w="6565"/>
      </w:tblGrid>
      <w:tr w:rsidR="005C135A" w14:paraId="24DB3E7E" w14:textId="77777777" w:rsidTr="005C135A">
        <w:tc>
          <w:tcPr>
            <w:tcW w:w="6565" w:type="dxa"/>
            <w:shd w:val="clear" w:color="auto" w:fill="E7E6E6" w:themeFill="background2"/>
          </w:tcPr>
          <w:p w14:paraId="0CB9B3DF" w14:textId="77777777" w:rsidR="005C135A" w:rsidRPr="00D35068" w:rsidRDefault="005C135A" w:rsidP="005C135A">
            <w:pPr>
              <w:ind w:left="1440"/>
              <w:rPr>
                <w:rFonts w:asciiTheme="minorBidi" w:hAnsiTheme="minorBidi"/>
              </w:rPr>
            </w:pPr>
            <w:r w:rsidRPr="00D35068">
              <w:rPr>
                <w:rFonts w:asciiTheme="minorBidi" w:hAnsiTheme="minorBidi"/>
              </w:rPr>
              <w:t>def chat():</w:t>
            </w:r>
          </w:p>
          <w:p w14:paraId="4B36172D" w14:textId="77777777" w:rsidR="005C135A" w:rsidRPr="00D35068" w:rsidRDefault="005C135A" w:rsidP="005C135A">
            <w:pPr>
              <w:ind w:left="1440"/>
              <w:rPr>
                <w:rFonts w:asciiTheme="minorBidi" w:hAnsiTheme="minorBidi"/>
              </w:rPr>
            </w:pPr>
            <w:r w:rsidRPr="00D35068">
              <w:rPr>
                <w:rFonts w:asciiTheme="minorBidi" w:hAnsiTheme="minorBidi"/>
              </w:rPr>
              <w:t xml:space="preserve">    """Enhanced bilingual chat endpoint with proper persona"""</w:t>
            </w:r>
          </w:p>
          <w:p w14:paraId="7523F6C8" w14:textId="77777777" w:rsidR="005C135A" w:rsidRPr="00D35068" w:rsidRDefault="005C135A" w:rsidP="005C135A">
            <w:pPr>
              <w:ind w:left="1440"/>
              <w:rPr>
                <w:rFonts w:asciiTheme="minorBidi" w:hAnsiTheme="minorBidi"/>
              </w:rPr>
            </w:pPr>
            <w:r w:rsidRPr="00D35068">
              <w:rPr>
                <w:rFonts w:asciiTheme="minorBidi" w:hAnsiTheme="minorBidi"/>
              </w:rPr>
              <w:t xml:space="preserve">    request_id = str(uuid.uuid4())[:8]</w:t>
            </w:r>
          </w:p>
          <w:p w14:paraId="7FBF43E6" w14:textId="77777777" w:rsidR="005C135A" w:rsidRPr="00D35068" w:rsidRDefault="005C135A" w:rsidP="005C135A">
            <w:pPr>
              <w:ind w:left="1440"/>
              <w:rPr>
                <w:rFonts w:asciiTheme="minorBidi" w:hAnsiTheme="minorBidi"/>
              </w:rPr>
            </w:pPr>
            <w:r w:rsidRPr="00D35068">
              <w:rPr>
                <w:rFonts w:asciiTheme="minorBidi" w:hAnsiTheme="minorBidi"/>
              </w:rPr>
              <w:t xml:space="preserve">    </w:t>
            </w:r>
          </w:p>
          <w:p w14:paraId="679CC876" w14:textId="77777777" w:rsidR="005C135A" w:rsidRPr="00D35068" w:rsidRDefault="005C135A" w:rsidP="005C135A">
            <w:pPr>
              <w:ind w:left="1440"/>
              <w:rPr>
                <w:rFonts w:asciiTheme="minorBidi" w:hAnsiTheme="minorBidi"/>
              </w:rPr>
            </w:pPr>
            <w:r w:rsidRPr="00D35068">
              <w:rPr>
                <w:rFonts w:asciiTheme="minorBidi" w:hAnsiTheme="minorBidi"/>
              </w:rPr>
              <w:t xml:space="preserve">    try:</w:t>
            </w:r>
          </w:p>
          <w:p w14:paraId="04C34517" w14:textId="77777777" w:rsidR="005C135A" w:rsidRPr="00D35068" w:rsidRDefault="005C135A" w:rsidP="005C135A">
            <w:pPr>
              <w:ind w:left="1440"/>
              <w:rPr>
                <w:rFonts w:asciiTheme="minorBidi" w:hAnsiTheme="minorBidi"/>
              </w:rPr>
            </w:pPr>
            <w:r w:rsidRPr="00D35068">
              <w:rPr>
                <w:rFonts w:asciiTheme="minorBidi" w:hAnsiTheme="minorBidi"/>
              </w:rPr>
              <w:t xml:space="preserve">        data = request.json</w:t>
            </w:r>
          </w:p>
          <w:p w14:paraId="523E3E40" w14:textId="77777777" w:rsidR="005C135A" w:rsidRPr="00D35068" w:rsidRDefault="005C135A" w:rsidP="005C135A">
            <w:pPr>
              <w:ind w:left="1440"/>
              <w:rPr>
                <w:rFonts w:asciiTheme="minorBidi" w:hAnsiTheme="minorBidi"/>
              </w:rPr>
            </w:pPr>
            <w:r w:rsidRPr="00D35068">
              <w:rPr>
                <w:rFonts w:asciiTheme="minorBidi" w:hAnsiTheme="minorBidi"/>
              </w:rPr>
              <w:t xml:space="preserve">        if not data:</w:t>
            </w:r>
          </w:p>
          <w:p w14:paraId="38E6EE40" w14:textId="77777777" w:rsidR="005C135A" w:rsidRPr="00D35068" w:rsidRDefault="005C135A" w:rsidP="005C135A">
            <w:pPr>
              <w:ind w:left="1440"/>
              <w:rPr>
                <w:rFonts w:asciiTheme="minorBidi" w:hAnsiTheme="minorBidi"/>
              </w:rPr>
            </w:pPr>
            <w:r w:rsidRPr="00D35068">
              <w:rPr>
                <w:rFonts w:asciiTheme="minorBidi" w:hAnsiTheme="minorBidi"/>
              </w:rPr>
              <w:t xml:space="preserve">            return jsonify({</w:t>
            </w:r>
          </w:p>
          <w:p w14:paraId="0E4ECE4B" w14:textId="77777777" w:rsidR="005C135A" w:rsidRPr="00D35068" w:rsidRDefault="005C135A" w:rsidP="005C135A">
            <w:pPr>
              <w:ind w:left="1440"/>
              <w:rPr>
                <w:rFonts w:asciiTheme="minorBidi" w:hAnsiTheme="minorBidi"/>
              </w:rPr>
            </w:pPr>
            <w:r w:rsidRPr="00D35068">
              <w:rPr>
                <w:rFonts w:asciiTheme="minorBidi" w:hAnsiTheme="minorBidi"/>
              </w:rPr>
              <w:t xml:space="preserve">                "status": "error",</w:t>
            </w:r>
          </w:p>
          <w:p w14:paraId="004CB9D7" w14:textId="77777777" w:rsidR="005C135A" w:rsidRPr="00D35068" w:rsidRDefault="005C135A" w:rsidP="005C135A">
            <w:pPr>
              <w:ind w:left="1440"/>
              <w:rPr>
                <w:rFonts w:asciiTheme="minorBidi" w:hAnsiTheme="minorBidi"/>
              </w:rPr>
            </w:pPr>
            <w:r w:rsidRPr="00D35068">
              <w:rPr>
                <w:rFonts w:asciiTheme="minorBidi" w:hAnsiTheme="minorBidi"/>
              </w:rPr>
              <w:t xml:space="preserve">                "message": "No JSON data provided",</w:t>
            </w:r>
          </w:p>
          <w:p w14:paraId="1A820F20" w14:textId="77777777" w:rsidR="005C135A" w:rsidRPr="00D35068" w:rsidRDefault="005C135A" w:rsidP="005C135A">
            <w:pPr>
              <w:ind w:left="1440"/>
              <w:rPr>
                <w:rFonts w:asciiTheme="minorBidi" w:hAnsiTheme="minorBidi"/>
              </w:rPr>
            </w:pPr>
            <w:r w:rsidRPr="00D35068">
              <w:rPr>
                <w:rFonts w:asciiTheme="minorBidi" w:hAnsiTheme="minorBidi"/>
              </w:rPr>
              <w:t xml:space="preserve">                "request_id": request_id,</w:t>
            </w:r>
          </w:p>
          <w:p w14:paraId="0A8B03F0" w14:textId="77777777" w:rsidR="005C135A" w:rsidRPr="00D35068" w:rsidRDefault="005C135A" w:rsidP="005C135A">
            <w:pPr>
              <w:ind w:left="1440"/>
              <w:rPr>
                <w:rFonts w:asciiTheme="minorBidi" w:hAnsiTheme="minorBidi"/>
              </w:rPr>
            </w:pPr>
            <w:r w:rsidRPr="00D35068">
              <w:rPr>
                <w:rFonts w:asciiTheme="minorBidi" w:hAnsiTheme="minorBidi"/>
              </w:rPr>
              <w:t xml:space="preserve">                "timestamp": datetime.utcnow().isoformat(),</w:t>
            </w:r>
          </w:p>
          <w:p w14:paraId="1222D0B5" w14:textId="77777777" w:rsidR="005C135A" w:rsidRPr="00D35068" w:rsidRDefault="005C135A" w:rsidP="005C135A">
            <w:pPr>
              <w:ind w:left="1440"/>
              <w:rPr>
                <w:rFonts w:asciiTheme="minorBidi" w:hAnsiTheme="minorBidi"/>
              </w:rPr>
            </w:pPr>
            <w:r w:rsidRPr="00D35068">
              <w:rPr>
                <w:rFonts w:asciiTheme="minorBidi" w:hAnsiTheme="minorBidi"/>
              </w:rPr>
              <w:t xml:space="preserve">                "assistant": "Ink Sentinel"</w:t>
            </w:r>
          </w:p>
          <w:p w14:paraId="5CAD7677" w14:textId="77777777" w:rsidR="005C135A" w:rsidRPr="00D35068" w:rsidRDefault="005C135A" w:rsidP="005C135A">
            <w:pPr>
              <w:ind w:left="1440"/>
              <w:rPr>
                <w:rFonts w:asciiTheme="minorBidi" w:hAnsiTheme="minorBidi"/>
              </w:rPr>
            </w:pPr>
            <w:r w:rsidRPr="00D35068">
              <w:rPr>
                <w:rFonts w:asciiTheme="minorBidi" w:hAnsiTheme="minorBidi"/>
              </w:rPr>
              <w:t xml:space="preserve">            }), 400</w:t>
            </w:r>
          </w:p>
          <w:p w14:paraId="05A6A6E8" w14:textId="77777777" w:rsidR="005C135A" w:rsidRPr="00D35068" w:rsidRDefault="005C135A" w:rsidP="005C135A">
            <w:pPr>
              <w:ind w:left="1440"/>
              <w:rPr>
                <w:rFonts w:asciiTheme="minorBidi" w:hAnsiTheme="minorBidi"/>
              </w:rPr>
            </w:pPr>
            <w:r w:rsidRPr="00D35068">
              <w:rPr>
                <w:rFonts w:asciiTheme="minorBidi" w:hAnsiTheme="minorBidi"/>
              </w:rPr>
              <w:t xml:space="preserve">            </w:t>
            </w:r>
          </w:p>
          <w:p w14:paraId="655DB8A5" w14:textId="77777777" w:rsidR="005C135A" w:rsidRPr="00D35068" w:rsidRDefault="005C135A" w:rsidP="005C135A">
            <w:pPr>
              <w:ind w:left="1440"/>
              <w:rPr>
                <w:rFonts w:asciiTheme="minorBidi" w:hAnsiTheme="minorBidi"/>
              </w:rPr>
            </w:pPr>
            <w:r w:rsidRPr="00D35068">
              <w:rPr>
                <w:rFonts w:asciiTheme="minorBidi" w:hAnsiTheme="minorBidi"/>
              </w:rPr>
              <w:t xml:space="preserve">        user_input = data.get('message', '').strip()</w:t>
            </w:r>
          </w:p>
          <w:p w14:paraId="57816BC8" w14:textId="77777777" w:rsidR="005C135A" w:rsidRPr="00D35068" w:rsidRDefault="005C135A" w:rsidP="005C135A">
            <w:pPr>
              <w:ind w:left="1440"/>
              <w:rPr>
                <w:rFonts w:asciiTheme="minorBidi" w:hAnsiTheme="minorBidi"/>
              </w:rPr>
            </w:pPr>
            <w:r w:rsidRPr="00D35068">
              <w:rPr>
                <w:rFonts w:asciiTheme="minorBidi" w:hAnsiTheme="minorBidi"/>
              </w:rPr>
              <w:t xml:space="preserve">        specified_language = data.get('language', '').strip()</w:t>
            </w:r>
          </w:p>
          <w:p w14:paraId="1B10A955" w14:textId="77777777" w:rsidR="005C135A" w:rsidRPr="00D35068" w:rsidRDefault="005C135A" w:rsidP="005C135A">
            <w:pPr>
              <w:ind w:left="1440"/>
              <w:rPr>
                <w:rFonts w:asciiTheme="minorBidi" w:hAnsiTheme="minorBidi"/>
              </w:rPr>
            </w:pPr>
            <w:r w:rsidRPr="00D35068">
              <w:rPr>
                <w:rFonts w:asciiTheme="minorBidi" w:hAnsiTheme="minorBidi"/>
              </w:rPr>
              <w:t xml:space="preserve">        </w:t>
            </w:r>
          </w:p>
          <w:p w14:paraId="693CD4E7" w14:textId="77777777" w:rsidR="005C135A" w:rsidRPr="00D35068" w:rsidRDefault="005C135A" w:rsidP="005C135A">
            <w:pPr>
              <w:ind w:left="1440"/>
              <w:rPr>
                <w:rFonts w:asciiTheme="minorBidi" w:hAnsiTheme="minorBidi"/>
              </w:rPr>
            </w:pPr>
            <w:r w:rsidRPr="00D35068">
              <w:rPr>
                <w:rFonts w:asciiTheme="minorBidi" w:hAnsiTheme="minorBidi"/>
              </w:rPr>
              <w:t xml:space="preserve">        if not user_input:</w:t>
            </w:r>
          </w:p>
          <w:p w14:paraId="5DC09681" w14:textId="77777777" w:rsidR="005C135A" w:rsidRPr="00D35068" w:rsidRDefault="005C135A" w:rsidP="005C135A">
            <w:pPr>
              <w:ind w:left="1440"/>
              <w:rPr>
                <w:rFonts w:asciiTheme="minorBidi" w:hAnsiTheme="minorBidi"/>
              </w:rPr>
            </w:pPr>
            <w:r w:rsidRPr="00D35068">
              <w:rPr>
                <w:rFonts w:asciiTheme="minorBidi" w:hAnsiTheme="minorBidi"/>
              </w:rPr>
              <w:t xml:space="preserve">            return jsonify({</w:t>
            </w:r>
          </w:p>
          <w:p w14:paraId="405AC4FB" w14:textId="77777777" w:rsidR="005C135A" w:rsidRPr="00D35068" w:rsidRDefault="005C135A" w:rsidP="005C135A">
            <w:pPr>
              <w:ind w:left="1440"/>
              <w:rPr>
                <w:rFonts w:asciiTheme="minorBidi" w:hAnsiTheme="minorBidi"/>
              </w:rPr>
            </w:pPr>
            <w:r w:rsidRPr="00D35068">
              <w:rPr>
                <w:rFonts w:asciiTheme="minorBidi" w:hAnsiTheme="minorBidi"/>
              </w:rPr>
              <w:lastRenderedPageBreak/>
              <w:t xml:space="preserve">                "status": "error",</w:t>
            </w:r>
          </w:p>
          <w:p w14:paraId="75439D28" w14:textId="77777777" w:rsidR="005C135A" w:rsidRPr="00D35068" w:rsidRDefault="005C135A" w:rsidP="005C135A">
            <w:pPr>
              <w:ind w:left="1440"/>
              <w:rPr>
                <w:rFonts w:asciiTheme="minorBidi" w:hAnsiTheme="minorBidi"/>
              </w:rPr>
            </w:pPr>
            <w:r w:rsidRPr="00D35068">
              <w:rPr>
                <w:rFonts w:asciiTheme="minorBidi" w:hAnsiTheme="minorBidi"/>
              </w:rPr>
              <w:t xml:space="preserve">                "message": "Message is required" if not specified_language or specified_language == "English" else "</w:t>
            </w:r>
            <w:r w:rsidRPr="00D35068">
              <w:rPr>
                <w:rFonts w:asciiTheme="minorBidi" w:hAnsiTheme="minorBidi"/>
                <w:rtl/>
              </w:rPr>
              <w:t>الرسالة مطلوبة</w:t>
            </w:r>
            <w:r w:rsidRPr="00D35068">
              <w:rPr>
                <w:rFonts w:asciiTheme="minorBidi" w:hAnsiTheme="minorBidi"/>
              </w:rPr>
              <w:t>",</w:t>
            </w:r>
          </w:p>
          <w:p w14:paraId="3DF10EC7" w14:textId="77777777" w:rsidR="005C135A" w:rsidRPr="00D35068" w:rsidRDefault="005C135A" w:rsidP="005C135A">
            <w:pPr>
              <w:ind w:left="1440"/>
              <w:rPr>
                <w:rFonts w:asciiTheme="minorBidi" w:hAnsiTheme="minorBidi"/>
              </w:rPr>
            </w:pPr>
            <w:r w:rsidRPr="00D35068">
              <w:rPr>
                <w:rFonts w:asciiTheme="minorBidi" w:hAnsiTheme="minorBidi"/>
              </w:rPr>
              <w:t xml:space="preserve">                "request_id": request_id,</w:t>
            </w:r>
          </w:p>
          <w:p w14:paraId="63D0BCE3" w14:textId="77777777" w:rsidR="005C135A" w:rsidRPr="00D35068" w:rsidRDefault="005C135A" w:rsidP="005C135A">
            <w:pPr>
              <w:ind w:left="1440"/>
              <w:rPr>
                <w:rFonts w:asciiTheme="minorBidi" w:hAnsiTheme="minorBidi"/>
              </w:rPr>
            </w:pPr>
            <w:r w:rsidRPr="00D35068">
              <w:rPr>
                <w:rFonts w:asciiTheme="minorBidi" w:hAnsiTheme="minorBidi"/>
              </w:rPr>
              <w:t xml:space="preserve">                "timestamp": datetime.utcnow().isoformat(),</w:t>
            </w:r>
          </w:p>
          <w:p w14:paraId="59EB2D13" w14:textId="77777777" w:rsidR="005C135A" w:rsidRPr="005C135A" w:rsidRDefault="005C135A" w:rsidP="005C135A">
            <w:pPr>
              <w:ind w:left="1440"/>
              <w:rPr>
                <w:rFonts w:asciiTheme="minorBidi" w:hAnsiTheme="minorBidi"/>
              </w:rPr>
            </w:pPr>
            <w:r w:rsidRPr="00D35068">
              <w:rPr>
                <w:rFonts w:asciiTheme="minorBidi" w:hAnsiTheme="minorBidi"/>
              </w:rPr>
              <w:t xml:space="preserve">                "assistant": "Ink Sentinel"</w:t>
            </w:r>
          </w:p>
          <w:p w14:paraId="31AFB242" w14:textId="77777777" w:rsidR="005C135A" w:rsidRPr="00D35068" w:rsidRDefault="005C135A" w:rsidP="005C135A">
            <w:pPr>
              <w:ind w:left="1440"/>
              <w:rPr>
                <w:rFonts w:asciiTheme="minorBidi" w:hAnsiTheme="minorBidi"/>
              </w:rPr>
            </w:pPr>
            <w:r w:rsidRPr="00D35068">
              <w:rPr>
                <w:rFonts w:asciiTheme="minorBidi" w:hAnsiTheme="minorBidi"/>
              </w:rPr>
              <w:t xml:space="preserve">     }), 400</w:t>
            </w:r>
          </w:p>
          <w:p w14:paraId="3C56542F" w14:textId="77777777" w:rsidR="005C135A" w:rsidRPr="00D35068" w:rsidRDefault="005C135A" w:rsidP="005C135A">
            <w:pPr>
              <w:ind w:left="1440"/>
              <w:rPr>
                <w:rFonts w:asciiTheme="minorBidi" w:hAnsiTheme="minorBidi"/>
              </w:rPr>
            </w:pPr>
            <w:r w:rsidRPr="00D35068">
              <w:rPr>
                <w:rFonts w:asciiTheme="minorBidi" w:hAnsiTheme="minorBidi"/>
              </w:rPr>
              <w:t xml:space="preserve">        </w:t>
            </w:r>
          </w:p>
          <w:p w14:paraId="56E8707B" w14:textId="77777777" w:rsidR="005C135A" w:rsidRPr="00D35068" w:rsidRDefault="005C135A" w:rsidP="005C135A">
            <w:pPr>
              <w:ind w:left="1440"/>
              <w:rPr>
                <w:rFonts w:asciiTheme="minorBidi" w:hAnsiTheme="minorBidi"/>
              </w:rPr>
            </w:pPr>
            <w:r w:rsidRPr="00D35068">
              <w:rPr>
                <w:rFonts w:asciiTheme="minorBidi" w:hAnsiTheme="minorBidi"/>
              </w:rPr>
              <w:t xml:space="preserve">        # Detect or use specified language</w:t>
            </w:r>
          </w:p>
          <w:p w14:paraId="2E2FFD9F" w14:textId="77777777" w:rsidR="005C135A" w:rsidRPr="00D35068" w:rsidRDefault="005C135A" w:rsidP="005C135A">
            <w:pPr>
              <w:ind w:left="1440"/>
              <w:rPr>
                <w:rFonts w:asciiTheme="minorBidi" w:hAnsiTheme="minorBidi"/>
              </w:rPr>
            </w:pPr>
            <w:r w:rsidRPr="00D35068">
              <w:rPr>
                <w:rFonts w:asciiTheme="minorBidi" w:hAnsiTheme="minorBidi"/>
              </w:rPr>
              <w:t xml:space="preserve">        if specified_language and specified_language in SUPPORTED_LANGUAGES:</w:t>
            </w:r>
          </w:p>
          <w:p w14:paraId="02217590" w14:textId="77777777" w:rsidR="005C135A" w:rsidRPr="00D35068" w:rsidRDefault="005C135A" w:rsidP="005C135A">
            <w:pPr>
              <w:ind w:left="1440"/>
              <w:rPr>
                <w:rFonts w:asciiTheme="minorBidi" w:hAnsiTheme="minorBidi"/>
              </w:rPr>
            </w:pPr>
            <w:r w:rsidRPr="00D35068">
              <w:rPr>
                <w:rFonts w:asciiTheme="minorBidi" w:hAnsiTheme="minorBidi"/>
              </w:rPr>
              <w:t xml:space="preserve">            language = specified_language</w:t>
            </w:r>
          </w:p>
          <w:p w14:paraId="58A7BCA6" w14:textId="77777777" w:rsidR="005C135A" w:rsidRPr="00D35068" w:rsidRDefault="005C135A" w:rsidP="005C135A">
            <w:pPr>
              <w:ind w:left="1440"/>
              <w:rPr>
                <w:rFonts w:asciiTheme="minorBidi" w:hAnsiTheme="minorBidi"/>
              </w:rPr>
            </w:pPr>
            <w:r w:rsidRPr="00D35068">
              <w:rPr>
                <w:rFonts w:asciiTheme="minorBidi" w:hAnsiTheme="minorBidi"/>
              </w:rPr>
              <w:t xml:space="preserve">        else:</w:t>
            </w:r>
          </w:p>
          <w:p w14:paraId="35FD1402" w14:textId="77777777" w:rsidR="005C135A" w:rsidRPr="00D35068" w:rsidRDefault="005C135A" w:rsidP="005C135A">
            <w:pPr>
              <w:ind w:left="1440"/>
              <w:rPr>
                <w:rFonts w:asciiTheme="minorBidi" w:hAnsiTheme="minorBidi"/>
              </w:rPr>
            </w:pPr>
            <w:r w:rsidRPr="00D35068">
              <w:rPr>
                <w:rFonts w:asciiTheme="minorBidi" w:hAnsiTheme="minorBidi"/>
              </w:rPr>
              <w:t xml:space="preserve">            language = chat_manager.detect_language(user_input)</w:t>
            </w:r>
          </w:p>
          <w:p w14:paraId="48F56A31" w14:textId="77777777" w:rsidR="005C135A" w:rsidRPr="00D35068" w:rsidRDefault="005C135A" w:rsidP="005C135A">
            <w:pPr>
              <w:ind w:left="1440"/>
              <w:rPr>
                <w:rFonts w:asciiTheme="minorBidi" w:hAnsiTheme="minorBidi"/>
              </w:rPr>
            </w:pPr>
            <w:r w:rsidRPr="00D35068">
              <w:rPr>
                <w:rFonts w:asciiTheme="minorBidi" w:hAnsiTheme="minorBidi"/>
              </w:rPr>
              <w:t xml:space="preserve">        </w:t>
            </w:r>
          </w:p>
          <w:p w14:paraId="09F7AEFF" w14:textId="77777777" w:rsidR="005C135A" w:rsidRPr="00D35068" w:rsidRDefault="005C135A" w:rsidP="005C135A">
            <w:pPr>
              <w:ind w:left="1440"/>
              <w:rPr>
                <w:rFonts w:asciiTheme="minorBidi" w:hAnsiTheme="minorBidi"/>
              </w:rPr>
            </w:pPr>
            <w:r w:rsidRPr="00D35068">
              <w:rPr>
                <w:rFonts w:asciiTheme="minorBidi" w:hAnsiTheme="minorBidi"/>
              </w:rPr>
              <w:t xml:space="preserve">        # Generate response</w:t>
            </w:r>
          </w:p>
          <w:p w14:paraId="7E013444" w14:textId="77777777" w:rsidR="005C135A" w:rsidRPr="00D35068" w:rsidRDefault="005C135A" w:rsidP="005C135A">
            <w:pPr>
              <w:ind w:left="1440"/>
              <w:rPr>
                <w:rFonts w:asciiTheme="minorBidi" w:hAnsiTheme="minorBidi"/>
              </w:rPr>
            </w:pPr>
            <w:r w:rsidRPr="00D35068">
              <w:rPr>
                <w:rFonts w:asciiTheme="minorBidi" w:hAnsiTheme="minorBidi"/>
              </w:rPr>
              <w:t xml:space="preserve">        result = chat_manager.generate_response(user_input, language)</w:t>
            </w:r>
          </w:p>
          <w:p w14:paraId="0F3F076C" w14:textId="77777777" w:rsidR="005C135A" w:rsidRPr="00D35068" w:rsidRDefault="005C135A" w:rsidP="005C135A">
            <w:pPr>
              <w:ind w:left="1440"/>
              <w:rPr>
                <w:rFonts w:asciiTheme="minorBidi" w:hAnsiTheme="minorBidi"/>
              </w:rPr>
            </w:pPr>
            <w:r w:rsidRPr="00D35068">
              <w:rPr>
                <w:rFonts w:asciiTheme="minorBidi" w:hAnsiTheme="minorBidi"/>
              </w:rPr>
              <w:t xml:space="preserve">        result.update({</w:t>
            </w:r>
          </w:p>
          <w:p w14:paraId="000C7150" w14:textId="77777777" w:rsidR="005C135A" w:rsidRPr="00D35068" w:rsidRDefault="005C135A" w:rsidP="005C135A">
            <w:pPr>
              <w:ind w:left="1440"/>
              <w:rPr>
                <w:rFonts w:asciiTheme="minorBidi" w:hAnsiTheme="minorBidi"/>
              </w:rPr>
            </w:pPr>
            <w:r w:rsidRPr="00D35068">
              <w:rPr>
                <w:rFonts w:asciiTheme="minorBidi" w:hAnsiTheme="minorBidi"/>
              </w:rPr>
              <w:t xml:space="preserve">            'request_id': request_id,</w:t>
            </w:r>
          </w:p>
          <w:p w14:paraId="7863AA94" w14:textId="77777777" w:rsidR="005C135A" w:rsidRPr="00D35068" w:rsidRDefault="005C135A" w:rsidP="005C135A">
            <w:pPr>
              <w:ind w:left="1440"/>
              <w:rPr>
                <w:rFonts w:asciiTheme="minorBidi" w:hAnsiTheme="minorBidi"/>
              </w:rPr>
            </w:pPr>
            <w:r w:rsidRPr="00D35068">
              <w:rPr>
                <w:rFonts w:asciiTheme="minorBidi" w:hAnsiTheme="minorBidi"/>
              </w:rPr>
              <w:t xml:space="preserve">            'specified_language': specified_language,</w:t>
            </w:r>
          </w:p>
          <w:p w14:paraId="2293E987" w14:textId="77777777" w:rsidR="005C135A" w:rsidRPr="00D35068" w:rsidRDefault="005C135A" w:rsidP="005C135A">
            <w:pPr>
              <w:ind w:left="1440"/>
              <w:rPr>
                <w:rFonts w:asciiTheme="minorBidi" w:hAnsiTheme="minorBidi"/>
              </w:rPr>
            </w:pPr>
            <w:r w:rsidRPr="00D35068">
              <w:rPr>
                <w:rFonts w:asciiTheme="minorBidi" w:hAnsiTheme="minorBidi"/>
              </w:rPr>
              <w:t xml:space="preserve">            'timestamp': datetime.utcnow().isoformat()</w:t>
            </w:r>
          </w:p>
          <w:p w14:paraId="1F72A79A" w14:textId="77777777" w:rsidR="005C135A" w:rsidRPr="00D35068" w:rsidRDefault="005C135A" w:rsidP="005C135A">
            <w:pPr>
              <w:ind w:left="1440"/>
              <w:rPr>
                <w:rFonts w:asciiTheme="minorBidi" w:hAnsiTheme="minorBidi"/>
              </w:rPr>
            </w:pPr>
            <w:r w:rsidRPr="00D35068">
              <w:rPr>
                <w:rFonts w:asciiTheme="minorBidi" w:hAnsiTheme="minorBidi"/>
              </w:rPr>
              <w:t xml:space="preserve">        })</w:t>
            </w:r>
          </w:p>
          <w:p w14:paraId="0C948455" w14:textId="77777777" w:rsidR="005C135A" w:rsidRPr="00D35068" w:rsidRDefault="005C135A" w:rsidP="005C135A">
            <w:pPr>
              <w:ind w:left="1440"/>
              <w:rPr>
                <w:rFonts w:asciiTheme="minorBidi" w:hAnsiTheme="minorBidi"/>
              </w:rPr>
            </w:pPr>
            <w:r w:rsidRPr="00D35068">
              <w:rPr>
                <w:rFonts w:asciiTheme="minorBidi" w:hAnsiTheme="minorBidi"/>
              </w:rPr>
              <w:t xml:space="preserve">        </w:t>
            </w:r>
          </w:p>
          <w:p w14:paraId="38A56C00" w14:textId="77777777" w:rsidR="005C135A" w:rsidRPr="00D35068" w:rsidRDefault="005C135A" w:rsidP="005C135A">
            <w:pPr>
              <w:ind w:left="1440"/>
              <w:rPr>
                <w:rFonts w:asciiTheme="minorBidi" w:hAnsiTheme="minorBidi"/>
              </w:rPr>
            </w:pPr>
            <w:r w:rsidRPr="00D35068">
              <w:rPr>
                <w:rFonts w:asciiTheme="minorBidi" w:hAnsiTheme="minorBidi"/>
              </w:rPr>
              <w:t xml:space="preserve">        logger.info(f"[{request_id}] Chat response generated successfully in {language}")</w:t>
            </w:r>
          </w:p>
          <w:p w14:paraId="3D2CFB8A" w14:textId="77777777" w:rsidR="005C135A" w:rsidRPr="00D35068" w:rsidRDefault="005C135A" w:rsidP="005C135A">
            <w:pPr>
              <w:ind w:left="1440"/>
              <w:rPr>
                <w:rFonts w:asciiTheme="minorBidi" w:hAnsiTheme="minorBidi"/>
              </w:rPr>
            </w:pPr>
            <w:r w:rsidRPr="00D35068">
              <w:rPr>
                <w:rFonts w:asciiTheme="minorBidi" w:hAnsiTheme="minorBidi"/>
              </w:rPr>
              <w:t xml:space="preserve">        return jsonify(result), 200</w:t>
            </w:r>
          </w:p>
          <w:p w14:paraId="01BAB82D" w14:textId="77777777" w:rsidR="005C135A" w:rsidRPr="00D35068" w:rsidRDefault="005C135A" w:rsidP="005C135A">
            <w:pPr>
              <w:ind w:left="1440"/>
              <w:rPr>
                <w:rFonts w:asciiTheme="minorBidi" w:hAnsiTheme="minorBidi"/>
              </w:rPr>
            </w:pPr>
            <w:r w:rsidRPr="00D35068">
              <w:rPr>
                <w:rFonts w:asciiTheme="minorBidi" w:hAnsiTheme="minorBidi"/>
              </w:rPr>
              <w:t xml:space="preserve">        </w:t>
            </w:r>
          </w:p>
          <w:p w14:paraId="73383E0F" w14:textId="77777777" w:rsidR="005C135A" w:rsidRPr="00D35068" w:rsidRDefault="005C135A" w:rsidP="005C135A">
            <w:pPr>
              <w:ind w:left="1440"/>
              <w:rPr>
                <w:rFonts w:asciiTheme="minorBidi" w:hAnsiTheme="minorBidi"/>
              </w:rPr>
            </w:pPr>
            <w:r w:rsidRPr="00D35068">
              <w:rPr>
                <w:rFonts w:asciiTheme="minorBidi" w:hAnsiTheme="minorBidi"/>
              </w:rPr>
              <w:t xml:space="preserve">    except ModelError as e:</w:t>
            </w:r>
          </w:p>
          <w:p w14:paraId="4FB1A9A1" w14:textId="77777777" w:rsidR="005C135A" w:rsidRPr="00D35068" w:rsidRDefault="005C135A" w:rsidP="005C135A">
            <w:pPr>
              <w:ind w:left="1440"/>
              <w:rPr>
                <w:rFonts w:asciiTheme="minorBidi" w:hAnsiTheme="minorBidi"/>
              </w:rPr>
            </w:pPr>
            <w:r w:rsidRPr="00D35068">
              <w:rPr>
                <w:rFonts w:asciiTheme="minorBidi" w:hAnsiTheme="minorBidi"/>
              </w:rPr>
              <w:t xml:space="preserve">        logger.error(f"[{request_id}] Model error: {str(e)}")</w:t>
            </w:r>
          </w:p>
          <w:p w14:paraId="6DC570B5" w14:textId="77777777" w:rsidR="005C135A" w:rsidRPr="00D35068" w:rsidRDefault="005C135A" w:rsidP="005C135A">
            <w:pPr>
              <w:ind w:left="1440"/>
              <w:rPr>
                <w:rFonts w:asciiTheme="minorBidi" w:hAnsiTheme="minorBidi"/>
              </w:rPr>
            </w:pPr>
            <w:r w:rsidRPr="00D35068">
              <w:rPr>
                <w:rFonts w:asciiTheme="minorBidi" w:hAnsiTheme="minorBidi"/>
              </w:rPr>
              <w:t xml:space="preserve">        return jsonify({</w:t>
            </w:r>
          </w:p>
          <w:p w14:paraId="4A81CD2F" w14:textId="77777777" w:rsidR="005C135A" w:rsidRPr="00D35068" w:rsidRDefault="005C135A" w:rsidP="005C135A">
            <w:pPr>
              <w:ind w:left="1440"/>
              <w:rPr>
                <w:rFonts w:asciiTheme="minorBidi" w:hAnsiTheme="minorBidi"/>
              </w:rPr>
            </w:pPr>
            <w:r w:rsidRPr="00D35068">
              <w:rPr>
                <w:rFonts w:asciiTheme="minorBidi" w:hAnsiTheme="minorBidi"/>
              </w:rPr>
              <w:t xml:space="preserve">            "status": "error",</w:t>
            </w:r>
          </w:p>
          <w:p w14:paraId="3E578356" w14:textId="77777777" w:rsidR="005C135A" w:rsidRPr="00D35068" w:rsidRDefault="005C135A" w:rsidP="005C135A">
            <w:pPr>
              <w:ind w:left="1440"/>
              <w:rPr>
                <w:rFonts w:asciiTheme="minorBidi" w:hAnsiTheme="minorBidi"/>
              </w:rPr>
            </w:pPr>
            <w:r w:rsidRPr="00D35068">
              <w:rPr>
                <w:rFonts w:asciiTheme="minorBidi" w:hAnsiTheme="minorBidi"/>
              </w:rPr>
              <w:t xml:space="preserve">            "message": str(e),</w:t>
            </w:r>
          </w:p>
          <w:p w14:paraId="3E5655BB" w14:textId="77777777" w:rsidR="005C135A" w:rsidRPr="00D35068" w:rsidRDefault="005C135A" w:rsidP="005C135A">
            <w:pPr>
              <w:ind w:left="1440"/>
              <w:rPr>
                <w:rFonts w:asciiTheme="minorBidi" w:hAnsiTheme="minorBidi"/>
              </w:rPr>
            </w:pPr>
            <w:r w:rsidRPr="00D35068">
              <w:rPr>
                <w:rFonts w:asciiTheme="minorBidi" w:hAnsiTheme="minorBidi"/>
              </w:rPr>
              <w:t xml:space="preserve">            "request_id": request_id,</w:t>
            </w:r>
          </w:p>
          <w:p w14:paraId="1123B875" w14:textId="77777777" w:rsidR="005C135A" w:rsidRPr="00D35068" w:rsidRDefault="005C135A" w:rsidP="005C135A">
            <w:pPr>
              <w:ind w:left="1440"/>
              <w:rPr>
                <w:rFonts w:asciiTheme="minorBidi" w:hAnsiTheme="minorBidi"/>
              </w:rPr>
            </w:pPr>
            <w:r w:rsidRPr="00D35068">
              <w:rPr>
                <w:rFonts w:asciiTheme="minorBidi" w:hAnsiTheme="minorBidi"/>
              </w:rPr>
              <w:t xml:space="preserve">            "timestamp": datetime.utcnow().isoformat(),</w:t>
            </w:r>
          </w:p>
          <w:p w14:paraId="22682BF5" w14:textId="77777777" w:rsidR="005C135A" w:rsidRPr="00D35068" w:rsidRDefault="005C135A" w:rsidP="005C135A">
            <w:pPr>
              <w:ind w:left="1440"/>
              <w:rPr>
                <w:rFonts w:asciiTheme="minorBidi" w:hAnsiTheme="minorBidi"/>
              </w:rPr>
            </w:pPr>
            <w:r w:rsidRPr="00D35068">
              <w:rPr>
                <w:rFonts w:asciiTheme="minorBidi" w:hAnsiTheme="minorBidi"/>
              </w:rPr>
              <w:t xml:space="preserve">            "assistant": "Ink Sentinel"</w:t>
            </w:r>
          </w:p>
          <w:p w14:paraId="116B2C79" w14:textId="77777777" w:rsidR="005C135A" w:rsidRPr="00D35068" w:rsidRDefault="005C135A" w:rsidP="005C135A">
            <w:pPr>
              <w:ind w:left="1440"/>
              <w:rPr>
                <w:rFonts w:asciiTheme="minorBidi" w:hAnsiTheme="minorBidi"/>
              </w:rPr>
            </w:pPr>
            <w:r w:rsidRPr="00D35068">
              <w:rPr>
                <w:rFonts w:asciiTheme="minorBidi" w:hAnsiTheme="minorBidi"/>
              </w:rPr>
              <w:t xml:space="preserve">        }), 503</w:t>
            </w:r>
          </w:p>
          <w:p w14:paraId="5795E8F6" w14:textId="77777777" w:rsidR="005C135A" w:rsidRPr="00D35068" w:rsidRDefault="005C135A" w:rsidP="005C135A">
            <w:pPr>
              <w:ind w:left="1440"/>
              <w:rPr>
                <w:rFonts w:asciiTheme="minorBidi" w:hAnsiTheme="minorBidi"/>
              </w:rPr>
            </w:pPr>
            <w:r w:rsidRPr="00D35068">
              <w:rPr>
                <w:rFonts w:asciiTheme="minorBidi" w:hAnsiTheme="minorBidi"/>
              </w:rPr>
              <w:t xml:space="preserve">        </w:t>
            </w:r>
          </w:p>
          <w:p w14:paraId="2D16F864" w14:textId="77777777" w:rsidR="005C135A" w:rsidRPr="00D35068" w:rsidRDefault="005C135A" w:rsidP="005C135A">
            <w:pPr>
              <w:ind w:left="1440"/>
              <w:rPr>
                <w:rFonts w:asciiTheme="minorBidi" w:hAnsiTheme="minorBidi"/>
              </w:rPr>
            </w:pPr>
            <w:r w:rsidRPr="00D35068">
              <w:rPr>
                <w:rFonts w:asciiTheme="minorBidi" w:hAnsiTheme="minorBidi"/>
              </w:rPr>
              <w:t xml:space="preserve">    except Exception as e:</w:t>
            </w:r>
          </w:p>
          <w:p w14:paraId="6543D1B1" w14:textId="77777777" w:rsidR="005C135A" w:rsidRPr="00D35068" w:rsidRDefault="005C135A" w:rsidP="005C135A">
            <w:pPr>
              <w:ind w:left="1440"/>
              <w:rPr>
                <w:rFonts w:asciiTheme="minorBidi" w:hAnsiTheme="minorBidi"/>
              </w:rPr>
            </w:pPr>
            <w:r w:rsidRPr="00D35068">
              <w:rPr>
                <w:rFonts w:asciiTheme="minorBidi" w:hAnsiTheme="minorBidi"/>
              </w:rPr>
              <w:t xml:space="preserve">        logger.error(f"[{request_id}] Unexpected error: {str(e)}")</w:t>
            </w:r>
          </w:p>
          <w:p w14:paraId="75D06A6F" w14:textId="77777777" w:rsidR="005C135A" w:rsidRPr="00D35068" w:rsidRDefault="005C135A" w:rsidP="005C135A">
            <w:pPr>
              <w:ind w:left="1440"/>
              <w:rPr>
                <w:rFonts w:asciiTheme="minorBidi" w:hAnsiTheme="minorBidi"/>
              </w:rPr>
            </w:pPr>
            <w:r w:rsidRPr="00D35068">
              <w:rPr>
                <w:rFonts w:asciiTheme="minorBidi" w:hAnsiTheme="minorBidi"/>
                <w:b/>
                <w:bCs/>
              </w:rPr>
              <w:t xml:space="preserve">        </w:t>
            </w:r>
            <w:r w:rsidRPr="00D35068">
              <w:rPr>
                <w:rFonts w:asciiTheme="minorBidi" w:hAnsiTheme="minorBidi"/>
              </w:rPr>
              <w:t>return jsonify({</w:t>
            </w:r>
          </w:p>
          <w:p w14:paraId="57901D2F" w14:textId="77777777" w:rsidR="005C135A" w:rsidRPr="00D35068" w:rsidRDefault="005C135A" w:rsidP="005C135A">
            <w:pPr>
              <w:ind w:left="1440"/>
              <w:rPr>
                <w:rFonts w:asciiTheme="minorBidi" w:hAnsiTheme="minorBidi"/>
              </w:rPr>
            </w:pPr>
            <w:r w:rsidRPr="00D35068">
              <w:rPr>
                <w:rFonts w:asciiTheme="minorBidi" w:hAnsiTheme="minorBidi"/>
              </w:rPr>
              <w:t xml:space="preserve">            "status": "error",</w:t>
            </w:r>
          </w:p>
          <w:p w14:paraId="4EBC6D77" w14:textId="77777777" w:rsidR="005C135A" w:rsidRPr="00D35068" w:rsidRDefault="005C135A" w:rsidP="005C135A">
            <w:pPr>
              <w:ind w:left="1440"/>
              <w:rPr>
                <w:rFonts w:asciiTheme="minorBidi" w:hAnsiTheme="minorBidi"/>
              </w:rPr>
            </w:pPr>
            <w:r w:rsidRPr="00D35068">
              <w:rPr>
                <w:rFonts w:asciiTheme="minorBidi" w:hAnsiTheme="minorBidi"/>
              </w:rPr>
              <w:lastRenderedPageBreak/>
              <w:t xml:space="preserve">            "message": f"I encountered an error while processing your request: {str(e)}",</w:t>
            </w:r>
          </w:p>
          <w:p w14:paraId="2DC03C75" w14:textId="77777777" w:rsidR="005C135A" w:rsidRPr="00D35068" w:rsidRDefault="005C135A" w:rsidP="005C135A">
            <w:pPr>
              <w:ind w:left="1440"/>
              <w:rPr>
                <w:rFonts w:asciiTheme="minorBidi" w:hAnsiTheme="minorBidi"/>
              </w:rPr>
            </w:pPr>
            <w:r w:rsidRPr="00D35068">
              <w:rPr>
                <w:rFonts w:asciiTheme="minorBidi" w:hAnsiTheme="minorBidi"/>
              </w:rPr>
              <w:t xml:space="preserve">            "request_id": request_id,</w:t>
            </w:r>
          </w:p>
          <w:p w14:paraId="42DC2042" w14:textId="77777777" w:rsidR="005C135A" w:rsidRPr="00D35068" w:rsidRDefault="005C135A" w:rsidP="005C135A">
            <w:pPr>
              <w:ind w:left="1440"/>
              <w:rPr>
                <w:rFonts w:asciiTheme="minorBidi" w:hAnsiTheme="minorBidi"/>
              </w:rPr>
            </w:pPr>
            <w:r w:rsidRPr="00D35068">
              <w:rPr>
                <w:rFonts w:asciiTheme="minorBidi" w:hAnsiTheme="minorBidi"/>
              </w:rPr>
              <w:t xml:space="preserve">            "timestamp": datetime.utcnow().isoformat(),</w:t>
            </w:r>
          </w:p>
          <w:p w14:paraId="11CE4FF5" w14:textId="77777777" w:rsidR="005C135A" w:rsidRPr="00D35068" w:rsidRDefault="005C135A" w:rsidP="005C135A">
            <w:pPr>
              <w:ind w:left="1440"/>
              <w:rPr>
                <w:rFonts w:asciiTheme="minorBidi" w:hAnsiTheme="minorBidi"/>
              </w:rPr>
            </w:pPr>
            <w:r w:rsidRPr="00D35068">
              <w:rPr>
                <w:rFonts w:asciiTheme="minorBidi" w:hAnsiTheme="minorBidi"/>
              </w:rPr>
              <w:t xml:space="preserve">            "assistant": "Ink Sentinel"</w:t>
            </w:r>
          </w:p>
          <w:p w14:paraId="7E7D8DA3" w14:textId="32DE2486" w:rsidR="005C135A" w:rsidRDefault="005C135A" w:rsidP="005C135A">
            <w:pPr>
              <w:ind w:left="1440"/>
              <w:rPr>
                <w:rFonts w:asciiTheme="minorBidi" w:hAnsiTheme="minorBidi"/>
              </w:rPr>
            </w:pPr>
            <w:r w:rsidRPr="00D35068">
              <w:rPr>
                <w:rFonts w:asciiTheme="minorBidi" w:hAnsiTheme="minorBidi"/>
              </w:rPr>
              <w:t xml:space="preserve">        }), 500</w:t>
            </w:r>
          </w:p>
          <w:p w14:paraId="0F5AAE3E" w14:textId="4BE37E9D" w:rsidR="005C135A" w:rsidRDefault="005C135A" w:rsidP="005C135A">
            <w:pPr>
              <w:rPr>
                <w:rFonts w:asciiTheme="minorBidi" w:hAnsiTheme="minorBidi"/>
                <w:b/>
                <w:bCs/>
              </w:rPr>
            </w:pPr>
            <w:r>
              <w:t xml:space="preserve">                        </w:t>
            </w:r>
          </w:p>
        </w:tc>
      </w:tr>
    </w:tbl>
    <w:p w14:paraId="37918060" w14:textId="77777777" w:rsidR="005C135A" w:rsidRPr="00D35068" w:rsidRDefault="005C135A" w:rsidP="003F35F7">
      <w:pPr>
        <w:jc w:val="both"/>
        <w:rPr>
          <w:rFonts w:asciiTheme="minorBidi" w:hAnsiTheme="minorBidi"/>
          <w:b/>
          <w:bCs/>
        </w:rPr>
      </w:pPr>
    </w:p>
    <w:p w14:paraId="2B5FF201" w14:textId="77777777" w:rsidR="00D35068" w:rsidRPr="00D35068" w:rsidRDefault="00D35068" w:rsidP="00D35068">
      <w:pPr>
        <w:ind w:left="1440"/>
        <w:rPr>
          <w:rFonts w:asciiTheme="minorBidi" w:hAnsiTheme="minorBidi"/>
          <w:b/>
          <w:bCs/>
        </w:rPr>
      </w:pPr>
    </w:p>
    <w:p w14:paraId="46B53ED1" w14:textId="77777777" w:rsidR="00D35068" w:rsidRPr="005C135A" w:rsidRDefault="00D35068">
      <w:pPr>
        <w:pStyle w:val="ListParagraph"/>
        <w:numPr>
          <w:ilvl w:val="0"/>
          <w:numId w:val="124"/>
        </w:numPr>
        <w:rPr>
          <w:rFonts w:asciiTheme="minorBidi" w:hAnsiTheme="minorBidi"/>
          <w:b/>
          <w:bCs/>
        </w:rPr>
      </w:pPr>
      <w:r w:rsidRPr="005C135A">
        <w:rPr>
          <w:rFonts w:asciiTheme="minorBidi" w:hAnsiTheme="minorBidi"/>
          <w:b/>
          <w:bCs/>
        </w:rPr>
        <w:t>Explain the code :</w:t>
      </w:r>
    </w:p>
    <w:p w14:paraId="3237BC55" w14:textId="77777777" w:rsidR="00D35068" w:rsidRPr="00D35068" w:rsidRDefault="00D35068" w:rsidP="00D35068">
      <w:pPr>
        <w:ind w:left="1440"/>
        <w:rPr>
          <w:rFonts w:asciiTheme="minorBidi" w:hAnsiTheme="minorBidi"/>
        </w:rPr>
      </w:pPr>
      <w:r w:rsidRPr="00D35068">
        <w:rPr>
          <w:rFonts w:asciiTheme="minorBidi" w:hAnsiTheme="minorBidi"/>
          <w:b/>
          <w:bCs/>
        </w:rPr>
        <w:t xml:space="preserve">• </w:t>
      </w:r>
      <w:r w:rsidRPr="00D35068">
        <w:rPr>
          <w:rFonts w:asciiTheme="minorBidi" w:hAnsiTheme="minorBidi"/>
        </w:rPr>
        <w:t>Serves as an enhanced bilingual chat endpoint for the Ink Sentinel assistant.</w:t>
      </w:r>
    </w:p>
    <w:p w14:paraId="1F40CBA4" w14:textId="77777777" w:rsidR="00D35068" w:rsidRPr="00D35068" w:rsidRDefault="00D35068" w:rsidP="00D35068">
      <w:pPr>
        <w:ind w:left="1440"/>
        <w:rPr>
          <w:rFonts w:asciiTheme="minorBidi" w:hAnsiTheme="minorBidi"/>
        </w:rPr>
      </w:pPr>
      <w:r w:rsidRPr="00D35068">
        <w:rPr>
          <w:rFonts w:asciiTheme="minorBidi" w:hAnsiTheme="minorBidi"/>
        </w:rPr>
        <w:t xml:space="preserve"> • Accepts a user message and an optional language preference (e.g., Arabic or English).</w:t>
      </w:r>
    </w:p>
    <w:p w14:paraId="13D1265A" w14:textId="77777777" w:rsidR="00D35068" w:rsidRPr="00D35068" w:rsidRDefault="00D35068" w:rsidP="00D35068">
      <w:pPr>
        <w:ind w:left="1440"/>
        <w:rPr>
          <w:rFonts w:asciiTheme="minorBidi" w:hAnsiTheme="minorBidi"/>
        </w:rPr>
      </w:pPr>
      <w:r w:rsidRPr="00D35068">
        <w:rPr>
          <w:rFonts w:asciiTheme="minorBidi" w:hAnsiTheme="minorBidi"/>
        </w:rPr>
        <w:t xml:space="preserve"> • Validates that a message is provided; returns appropriate error messages in the selected language.</w:t>
      </w:r>
    </w:p>
    <w:p w14:paraId="59B90104" w14:textId="77777777" w:rsidR="00D35068" w:rsidRPr="00D35068" w:rsidRDefault="00D35068" w:rsidP="00D35068">
      <w:pPr>
        <w:ind w:left="1440"/>
        <w:rPr>
          <w:rFonts w:asciiTheme="minorBidi" w:hAnsiTheme="minorBidi"/>
        </w:rPr>
      </w:pPr>
      <w:r w:rsidRPr="00D35068">
        <w:rPr>
          <w:rFonts w:asciiTheme="minorBidi" w:hAnsiTheme="minorBidi"/>
        </w:rPr>
        <w:t xml:space="preserve"> • Detects the language of the message if not explicitly specified.</w:t>
      </w:r>
    </w:p>
    <w:p w14:paraId="2968EABE" w14:textId="77777777" w:rsidR="00D35068" w:rsidRPr="00D35068" w:rsidRDefault="00D35068" w:rsidP="00D35068">
      <w:pPr>
        <w:ind w:left="1440"/>
        <w:rPr>
          <w:rFonts w:asciiTheme="minorBidi" w:hAnsiTheme="minorBidi"/>
        </w:rPr>
      </w:pPr>
      <w:r w:rsidRPr="00D35068">
        <w:rPr>
          <w:rFonts w:asciiTheme="minorBidi" w:hAnsiTheme="minorBidi"/>
        </w:rPr>
        <w:t xml:space="preserve"> • Uses the chat manager to generate an intelligent, language-appropriate response.</w:t>
      </w:r>
    </w:p>
    <w:p w14:paraId="39025144" w14:textId="77777777" w:rsidR="00D35068" w:rsidRPr="00D35068" w:rsidRDefault="00D35068" w:rsidP="00D35068">
      <w:pPr>
        <w:ind w:left="1440"/>
        <w:rPr>
          <w:rFonts w:asciiTheme="minorBidi" w:hAnsiTheme="minorBidi"/>
        </w:rPr>
      </w:pPr>
      <w:r w:rsidRPr="00D35068">
        <w:rPr>
          <w:rFonts w:asciiTheme="minorBidi" w:hAnsiTheme="minorBidi"/>
        </w:rPr>
        <w:t xml:space="preserve"> • Returns a JSON response including:</w:t>
      </w:r>
    </w:p>
    <w:p w14:paraId="28F47A2B" w14:textId="77777777" w:rsidR="00D35068" w:rsidRPr="00D35068" w:rsidRDefault="00D35068" w:rsidP="00D35068">
      <w:pPr>
        <w:ind w:left="1440"/>
        <w:rPr>
          <w:rFonts w:asciiTheme="minorBidi" w:hAnsiTheme="minorBidi"/>
        </w:rPr>
      </w:pPr>
      <w:r w:rsidRPr="00D35068">
        <w:rPr>
          <w:rFonts w:asciiTheme="minorBidi" w:hAnsiTheme="minorBidi"/>
        </w:rPr>
        <w:t xml:space="preserve"> • The assistant’s reply</w:t>
      </w:r>
    </w:p>
    <w:p w14:paraId="45FF7CA4" w14:textId="77777777" w:rsidR="00D35068" w:rsidRPr="00D35068" w:rsidRDefault="00D35068" w:rsidP="00D35068">
      <w:pPr>
        <w:ind w:left="1440"/>
        <w:rPr>
          <w:rFonts w:asciiTheme="minorBidi" w:hAnsiTheme="minorBidi"/>
        </w:rPr>
      </w:pPr>
      <w:r w:rsidRPr="00D35068">
        <w:rPr>
          <w:rFonts w:asciiTheme="minorBidi" w:hAnsiTheme="minorBidi"/>
        </w:rPr>
        <w:t xml:space="preserve"> • Language used</w:t>
      </w:r>
    </w:p>
    <w:p w14:paraId="755D822E" w14:textId="77777777" w:rsidR="00D35068" w:rsidRPr="00D35068" w:rsidRDefault="00D35068" w:rsidP="00D35068">
      <w:pPr>
        <w:ind w:left="1440"/>
        <w:rPr>
          <w:rFonts w:asciiTheme="minorBidi" w:hAnsiTheme="minorBidi"/>
        </w:rPr>
      </w:pPr>
      <w:r w:rsidRPr="00D35068">
        <w:rPr>
          <w:rFonts w:asciiTheme="minorBidi" w:hAnsiTheme="minorBidi"/>
        </w:rPr>
        <w:t xml:space="preserve"> • Unique request ID</w:t>
      </w:r>
    </w:p>
    <w:p w14:paraId="1F58206A" w14:textId="77777777" w:rsidR="00D35068" w:rsidRPr="00D35068" w:rsidRDefault="00D35068" w:rsidP="00D35068">
      <w:pPr>
        <w:ind w:left="1440"/>
        <w:rPr>
          <w:rFonts w:asciiTheme="minorBidi" w:hAnsiTheme="minorBidi"/>
        </w:rPr>
      </w:pPr>
      <w:r w:rsidRPr="00D35068">
        <w:rPr>
          <w:rFonts w:asciiTheme="minorBidi" w:hAnsiTheme="minorBidi"/>
        </w:rPr>
        <w:t xml:space="preserve"> • Timestamp</w:t>
      </w:r>
    </w:p>
    <w:p w14:paraId="12E0462C" w14:textId="77777777" w:rsidR="00D35068" w:rsidRPr="00D35068" w:rsidRDefault="00D35068" w:rsidP="00D35068">
      <w:pPr>
        <w:ind w:left="1440"/>
        <w:rPr>
          <w:rFonts w:asciiTheme="minorBidi" w:hAnsiTheme="minorBidi"/>
        </w:rPr>
      </w:pPr>
      <w:r w:rsidRPr="00D35068">
        <w:rPr>
          <w:rFonts w:asciiTheme="minorBidi" w:hAnsiTheme="minorBidi"/>
        </w:rPr>
        <w:t xml:space="preserve"> • Handles errors gracefully:</w:t>
      </w:r>
    </w:p>
    <w:p w14:paraId="40F0BA49" w14:textId="77777777" w:rsidR="00D35068" w:rsidRPr="00D35068" w:rsidRDefault="00D35068" w:rsidP="00D35068">
      <w:pPr>
        <w:ind w:left="1440"/>
        <w:rPr>
          <w:rFonts w:asciiTheme="minorBidi" w:hAnsiTheme="minorBidi"/>
        </w:rPr>
      </w:pPr>
      <w:r w:rsidRPr="00D35068">
        <w:rPr>
          <w:rFonts w:asciiTheme="minorBidi" w:hAnsiTheme="minorBidi"/>
        </w:rPr>
        <w:t xml:space="preserve"> • Model errors if the chat engine is unavailable</w:t>
      </w:r>
    </w:p>
    <w:p w14:paraId="6E27541D" w14:textId="77777777" w:rsidR="00D35068" w:rsidRPr="00D35068" w:rsidRDefault="00D35068" w:rsidP="00D35068">
      <w:pPr>
        <w:ind w:left="1440"/>
        <w:rPr>
          <w:rFonts w:asciiTheme="minorBidi" w:hAnsiTheme="minorBidi"/>
        </w:rPr>
      </w:pPr>
      <w:r w:rsidRPr="00D35068">
        <w:rPr>
          <w:rFonts w:asciiTheme="minorBidi" w:hAnsiTheme="minorBidi"/>
        </w:rPr>
        <w:t xml:space="preserve"> • Unexpected exceptions with informative feedback</w:t>
      </w:r>
    </w:p>
    <w:p w14:paraId="75D2D551" w14:textId="77777777" w:rsidR="00D35068" w:rsidRPr="00D35068" w:rsidRDefault="00D35068" w:rsidP="00D35068">
      <w:pPr>
        <w:ind w:left="1440"/>
        <w:rPr>
          <w:rFonts w:asciiTheme="minorBidi" w:hAnsiTheme="minorBidi"/>
        </w:rPr>
      </w:pPr>
      <w:r w:rsidRPr="00D35068">
        <w:rPr>
          <w:rFonts w:asciiTheme="minorBidi" w:hAnsiTheme="minorBidi"/>
        </w:rPr>
        <w:t xml:space="preserve"> • Designed to support bilingual interaction with proper tone and persona.</w:t>
      </w:r>
    </w:p>
    <w:p w14:paraId="344E7D23" w14:textId="77777777" w:rsidR="00D35068" w:rsidRPr="00D35068" w:rsidRDefault="00D35068" w:rsidP="00D35068">
      <w:pPr>
        <w:ind w:left="1440"/>
        <w:rPr>
          <w:rFonts w:asciiTheme="minorBidi" w:hAnsiTheme="minorBidi"/>
        </w:rPr>
      </w:pPr>
    </w:p>
    <w:p w14:paraId="4223732B" w14:textId="77777777" w:rsidR="00D35068" w:rsidRPr="00D35068" w:rsidRDefault="00D35068" w:rsidP="00D35068">
      <w:pPr>
        <w:ind w:left="1440"/>
        <w:rPr>
          <w:rFonts w:asciiTheme="minorBidi" w:hAnsiTheme="minorBidi"/>
          <w:b/>
          <w:bCs/>
        </w:rPr>
      </w:pPr>
    </w:p>
    <w:p w14:paraId="65060F16" w14:textId="77777777" w:rsidR="00D35068" w:rsidRPr="00D35068" w:rsidRDefault="00D35068" w:rsidP="00D35068">
      <w:pPr>
        <w:ind w:left="1440"/>
        <w:rPr>
          <w:rFonts w:asciiTheme="minorBidi" w:hAnsiTheme="minorBidi"/>
          <w:b/>
          <w:bCs/>
        </w:rPr>
      </w:pPr>
    </w:p>
    <w:p w14:paraId="347DB05C" w14:textId="77777777" w:rsidR="00D35068" w:rsidRPr="00D35068" w:rsidRDefault="00D35068" w:rsidP="00D35068">
      <w:pPr>
        <w:ind w:left="1440"/>
        <w:rPr>
          <w:rFonts w:asciiTheme="minorBidi" w:hAnsiTheme="minorBidi"/>
          <w:b/>
          <w:bCs/>
        </w:rPr>
      </w:pPr>
    </w:p>
    <w:p w14:paraId="54E38C71" w14:textId="77777777" w:rsidR="00D35068" w:rsidRPr="00D35068" w:rsidRDefault="00D35068" w:rsidP="00D35068">
      <w:pPr>
        <w:ind w:left="1440"/>
        <w:rPr>
          <w:rFonts w:asciiTheme="minorBidi" w:hAnsiTheme="minorBidi"/>
          <w:b/>
          <w:bCs/>
        </w:rPr>
      </w:pPr>
    </w:p>
    <w:p w14:paraId="388FAEC8" w14:textId="77777777" w:rsidR="00D35068" w:rsidRPr="00D35068" w:rsidRDefault="00D35068" w:rsidP="00D35068">
      <w:pPr>
        <w:ind w:left="1440"/>
        <w:rPr>
          <w:rFonts w:asciiTheme="minorBidi" w:hAnsiTheme="minorBidi"/>
          <w:b/>
          <w:bCs/>
        </w:rPr>
      </w:pPr>
    </w:p>
    <w:p w14:paraId="7B30FF6D" w14:textId="77777777" w:rsidR="00D35068" w:rsidRPr="00D35068" w:rsidRDefault="00D35068" w:rsidP="00D35068">
      <w:pPr>
        <w:ind w:left="1440"/>
        <w:rPr>
          <w:rFonts w:asciiTheme="minorBidi" w:hAnsiTheme="minorBidi"/>
          <w:b/>
          <w:bCs/>
        </w:rPr>
      </w:pPr>
    </w:p>
    <w:p w14:paraId="695BE1CB" w14:textId="77777777" w:rsidR="00D35068" w:rsidRPr="00D35068" w:rsidRDefault="00D35068" w:rsidP="004231F3">
      <w:pPr>
        <w:rPr>
          <w:rFonts w:asciiTheme="minorBidi" w:hAnsiTheme="minorBidi"/>
          <w:b/>
          <w:bCs/>
        </w:rPr>
      </w:pPr>
      <w:r w:rsidRPr="00D35068">
        <w:rPr>
          <w:rFonts w:asciiTheme="minorBidi" w:hAnsiTheme="minorBidi"/>
          <w:b/>
          <w:bCs/>
        </w:rPr>
        <w:t>POST /api/detect-language</w:t>
      </w:r>
    </w:p>
    <w:p w14:paraId="04F22103" w14:textId="77777777" w:rsidR="00D35068" w:rsidRPr="00D35068" w:rsidRDefault="00D35068" w:rsidP="004231F3">
      <w:pPr>
        <w:rPr>
          <w:rFonts w:asciiTheme="minorBidi" w:hAnsiTheme="minorBidi"/>
          <w:b/>
          <w:bCs/>
        </w:rPr>
      </w:pPr>
      <w:r w:rsidRPr="00D35068">
        <w:rPr>
          <w:rFonts w:asciiTheme="minorBidi" w:hAnsiTheme="minorBidi"/>
          <w:b/>
          <w:bCs/>
        </w:rPr>
        <w:t>Response:</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05"/>
      </w:tblGrid>
      <w:tr w:rsidR="00D35068" w:rsidRPr="00D35068" w14:paraId="1E68915B" w14:textId="77777777" w:rsidTr="004231F3">
        <w:trPr>
          <w:trHeight w:val="3230"/>
        </w:trPr>
        <w:tc>
          <w:tcPr>
            <w:tcW w:w="6105" w:type="dxa"/>
            <w:shd w:val="clear" w:color="auto" w:fill="D0CECE" w:themeFill="background2" w:themeFillShade="E6"/>
          </w:tcPr>
          <w:p w14:paraId="57E928A9" w14:textId="77777777" w:rsidR="00D35068" w:rsidRPr="00D35068" w:rsidRDefault="00D35068" w:rsidP="00D35068">
            <w:pPr>
              <w:ind w:left="1440"/>
              <w:rPr>
                <w:rFonts w:asciiTheme="minorBidi" w:hAnsiTheme="minorBidi"/>
              </w:rPr>
            </w:pPr>
            <w:r w:rsidRPr="00D35068">
              <w:rPr>
                <w:rFonts w:asciiTheme="minorBidi" w:hAnsiTheme="minorBidi"/>
              </w:rPr>
              <w:t>def detect_text_language():</w:t>
            </w:r>
          </w:p>
          <w:p w14:paraId="26C9BA8E" w14:textId="77777777" w:rsidR="00D35068" w:rsidRPr="00D35068" w:rsidRDefault="00D35068" w:rsidP="00D35068">
            <w:pPr>
              <w:ind w:left="1440"/>
              <w:rPr>
                <w:rFonts w:asciiTheme="minorBidi" w:hAnsiTheme="minorBidi"/>
              </w:rPr>
            </w:pPr>
            <w:r w:rsidRPr="00D35068">
              <w:rPr>
                <w:rFonts w:asciiTheme="minorBidi" w:hAnsiTheme="minorBidi"/>
              </w:rPr>
              <w:t xml:space="preserve">    """Endpoint to detect language of given text"""</w:t>
            </w:r>
          </w:p>
          <w:p w14:paraId="2406A74A" w14:textId="77777777" w:rsidR="00D35068" w:rsidRPr="00D35068" w:rsidRDefault="00D35068" w:rsidP="00D35068">
            <w:pPr>
              <w:ind w:left="1440"/>
              <w:rPr>
                <w:rFonts w:asciiTheme="minorBidi" w:hAnsiTheme="minorBidi"/>
              </w:rPr>
            </w:pPr>
            <w:r w:rsidRPr="00D35068">
              <w:rPr>
                <w:rFonts w:asciiTheme="minorBidi" w:hAnsiTheme="minorBidi"/>
              </w:rPr>
              <w:t xml:space="preserve">    try:</w:t>
            </w:r>
          </w:p>
          <w:p w14:paraId="2E4C8339" w14:textId="77777777" w:rsidR="00D35068" w:rsidRPr="00D35068" w:rsidRDefault="00D35068" w:rsidP="00D35068">
            <w:pPr>
              <w:ind w:left="1440"/>
              <w:rPr>
                <w:rFonts w:asciiTheme="minorBidi" w:hAnsiTheme="minorBidi"/>
              </w:rPr>
            </w:pPr>
            <w:r w:rsidRPr="00D35068">
              <w:rPr>
                <w:rFonts w:asciiTheme="minorBidi" w:hAnsiTheme="minorBidi"/>
              </w:rPr>
              <w:t xml:space="preserve">        data = request.json</w:t>
            </w:r>
          </w:p>
          <w:p w14:paraId="4852E42B" w14:textId="77777777" w:rsidR="00D35068" w:rsidRPr="00D35068" w:rsidRDefault="00D35068" w:rsidP="00D35068">
            <w:pPr>
              <w:ind w:left="1440"/>
              <w:rPr>
                <w:rFonts w:asciiTheme="minorBidi" w:hAnsiTheme="minorBidi"/>
              </w:rPr>
            </w:pPr>
            <w:r w:rsidRPr="00D35068">
              <w:rPr>
                <w:rFonts w:asciiTheme="minorBidi" w:hAnsiTheme="minorBidi"/>
              </w:rPr>
              <w:t xml:space="preserve">        text = data.get('text', '').strip()</w:t>
            </w:r>
          </w:p>
          <w:p w14:paraId="2F0823E2"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66555BE8" w14:textId="77777777" w:rsidR="00D35068" w:rsidRPr="00D35068" w:rsidRDefault="00D35068" w:rsidP="00D35068">
            <w:pPr>
              <w:ind w:left="1440"/>
              <w:rPr>
                <w:rFonts w:asciiTheme="minorBidi" w:hAnsiTheme="minorBidi"/>
              </w:rPr>
            </w:pPr>
            <w:r w:rsidRPr="00D35068">
              <w:rPr>
                <w:rFonts w:asciiTheme="minorBidi" w:hAnsiTheme="minorBidi"/>
              </w:rPr>
              <w:t xml:space="preserve">        if not text:</w:t>
            </w:r>
          </w:p>
          <w:p w14:paraId="73B3C612" w14:textId="77777777" w:rsidR="00D35068" w:rsidRPr="00D35068" w:rsidRDefault="00D35068" w:rsidP="00D35068">
            <w:pPr>
              <w:ind w:left="1440"/>
              <w:rPr>
                <w:rFonts w:asciiTheme="minorBidi" w:hAnsiTheme="minorBidi"/>
              </w:rPr>
            </w:pPr>
            <w:r w:rsidRPr="00D35068">
              <w:rPr>
                <w:rFonts w:asciiTheme="minorBidi" w:hAnsiTheme="minorBidi"/>
              </w:rPr>
              <w:t xml:space="preserve">            return jsonify({</w:t>
            </w:r>
          </w:p>
          <w:p w14:paraId="52C284DE" w14:textId="77777777" w:rsidR="00D35068" w:rsidRPr="00D35068" w:rsidRDefault="00D35068" w:rsidP="00D35068">
            <w:pPr>
              <w:ind w:left="1440"/>
              <w:rPr>
                <w:rFonts w:asciiTheme="minorBidi" w:hAnsiTheme="minorBidi"/>
              </w:rPr>
            </w:pPr>
            <w:r w:rsidRPr="00D35068">
              <w:rPr>
                <w:rFonts w:asciiTheme="minorBidi" w:hAnsiTheme="minorBidi"/>
              </w:rPr>
              <w:t xml:space="preserve">                "status": "error",</w:t>
            </w:r>
          </w:p>
          <w:p w14:paraId="0B701AE2" w14:textId="77777777" w:rsidR="00D35068" w:rsidRPr="00D35068" w:rsidRDefault="00D35068" w:rsidP="00D35068">
            <w:pPr>
              <w:ind w:left="1440"/>
              <w:rPr>
                <w:rFonts w:asciiTheme="minorBidi" w:hAnsiTheme="minorBidi"/>
              </w:rPr>
            </w:pPr>
            <w:r w:rsidRPr="00D35068">
              <w:rPr>
                <w:rFonts w:asciiTheme="minorBidi" w:hAnsiTheme="minorBidi"/>
              </w:rPr>
              <w:t xml:space="preserve">                "message": "Text is required",</w:t>
            </w:r>
          </w:p>
          <w:p w14:paraId="66C40898" w14:textId="77777777" w:rsidR="00D35068" w:rsidRPr="00D35068" w:rsidRDefault="00D35068" w:rsidP="00D35068">
            <w:pPr>
              <w:ind w:left="1440"/>
              <w:rPr>
                <w:rFonts w:asciiTheme="minorBidi" w:hAnsiTheme="minorBidi"/>
              </w:rPr>
            </w:pPr>
            <w:r w:rsidRPr="00D35068">
              <w:rPr>
                <w:rFonts w:asciiTheme="minorBidi" w:hAnsiTheme="minorBidi"/>
              </w:rPr>
              <w:t xml:space="preserve">                "assistant": "Ink Sentinel"</w:t>
            </w:r>
          </w:p>
          <w:p w14:paraId="098AADC7" w14:textId="77777777" w:rsidR="00D35068" w:rsidRPr="00D35068" w:rsidRDefault="00D35068" w:rsidP="00D35068">
            <w:pPr>
              <w:ind w:left="1440"/>
              <w:rPr>
                <w:rFonts w:asciiTheme="minorBidi" w:hAnsiTheme="minorBidi"/>
              </w:rPr>
            </w:pPr>
            <w:r w:rsidRPr="00D35068">
              <w:rPr>
                <w:rFonts w:asciiTheme="minorBidi" w:hAnsiTheme="minorBidi"/>
              </w:rPr>
              <w:t xml:space="preserve">            }), 400</w:t>
            </w:r>
          </w:p>
          <w:p w14:paraId="283956C1"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3AC1EB14" w14:textId="77777777" w:rsidR="00D35068" w:rsidRPr="00D35068" w:rsidRDefault="00D35068" w:rsidP="00D35068">
            <w:pPr>
              <w:ind w:left="1440"/>
              <w:rPr>
                <w:rFonts w:asciiTheme="minorBidi" w:hAnsiTheme="minorBidi"/>
              </w:rPr>
            </w:pPr>
            <w:r w:rsidRPr="00D35068">
              <w:rPr>
                <w:rFonts w:asciiTheme="minorBidi" w:hAnsiTheme="minorBidi"/>
              </w:rPr>
              <w:t xml:space="preserve">        detected_lang = chat_manager.detect_language(text)</w:t>
            </w:r>
          </w:p>
          <w:p w14:paraId="3C642440"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68CF77C0" w14:textId="77777777" w:rsidR="00D35068" w:rsidRPr="00D35068" w:rsidRDefault="00D35068" w:rsidP="00D35068">
            <w:pPr>
              <w:ind w:left="1440"/>
              <w:rPr>
                <w:rFonts w:asciiTheme="minorBidi" w:hAnsiTheme="minorBidi"/>
              </w:rPr>
            </w:pPr>
            <w:r w:rsidRPr="00D35068">
              <w:rPr>
                <w:rFonts w:asciiTheme="minorBidi" w:hAnsiTheme="minorBidi"/>
              </w:rPr>
              <w:t xml:space="preserve">        return jsonify({</w:t>
            </w:r>
          </w:p>
          <w:p w14:paraId="7A31EC0B" w14:textId="77777777" w:rsidR="00D35068" w:rsidRPr="00D35068" w:rsidRDefault="00D35068" w:rsidP="00D35068">
            <w:pPr>
              <w:ind w:left="1440"/>
              <w:rPr>
                <w:rFonts w:asciiTheme="minorBidi" w:hAnsiTheme="minorBidi"/>
              </w:rPr>
            </w:pPr>
            <w:r w:rsidRPr="00D35068">
              <w:rPr>
                <w:rFonts w:asciiTheme="minorBidi" w:hAnsiTheme="minorBidi"/>
              </w:rPr>
              <w:t xml:space="preserve">            "status": "success",</w:t>
            </w:r>
          </w:p>
          <w:p w14:paraId="68396664" w14:textId="77777777" w:rsidR="00D35068" w:rsidRPr="00D35068" w:rsidRDefault="00D35068" w:rsidP="00D35068">
            <w:pPr>
              <w:ind w:left="1440"/>
              <w:rPr>
                <w:rFonts w:asciiTheme="minorBidi" w:hAnsiTheme="minorBidi"/>
              </w:rPr>
            </w:pPr>
            <w:r w:rsidRPr="00D35068">
              <w:rPr>
                <w:rFonts w:asciiTheme="minorBidi" w:hAnsiTheme="minorBidi"/>
              </w:rPr>
              <w:t xml:space="preserve">            "detected_language": detected_lang,</w:t>
            </w:r>
          </w:p>
          <w:p w14:paraId="7D1A0907" w14:textId="77777777" w:rsidR="00D35068" w:rsidRPr="00D35068" w:rsidRDefault="00D35068" w:rsidP="00D35068">
            <w:pPr>
              <w:ind w:left="1440"/>
              <w:rPr>
                <w:rFonts w:asciiTheme="minorBidi" w:hAnsiTheme="minorBidi"/>
              </w:rPr>
            </w:pPr>
            <w:r w:rsidRPr="00D35068">
              <w:rPr>
                <w:rFonts w:asciiTheme="minorBidi" w:hAnsiTheme="minorBidi"/>
              </w:rPr>
              <w:t xml:space="preserve">            "text_preview": text[:100] + "..." if len(text) &gt; 100 else text,</w:t>
            </w:r>
          </w:p>
          <w:p w14:paraId="6AD957AA" w14:textId="77777777" w:rsidR="00D35068" w:rsidRPr="00D35068" w:rsidRDefault="00D35068" w:rsidP="00D35068">
            <w:pPr>
              <w:ind w:left="1440"/>
              <w:rPr>
                <w:rFonts w:asciiTheme="minorBidi" w:hAnsiTheme="minorBidi"/>
              </w:rPr>
            </w:pPr>
            <w:r w:rsidRPr="00D35068">
              <w:rPr>
                <w:rFonts w:asciiTheme="minorBidi" w:hAnsiTheme="minorBidi"/>
              </w:rPr>
              <w:t xml:space="preserve">            "timestamp": datetime.utcnow().isoformat(),</w:t>
            </w:r>
          </w:p>
          <w:p w14:paraId="2F04F3FE" w14:textId="77777777" w:rsidR="00D35068" w:rsidRPr="00D35068" w:rsidRDefault="00D35068" w:rsidP="00D35068">
            <w:pPr>
              <w:ind w:left="1440"/>
              <w:rPr>
                <w:rFonts w:asciiTheme="minorBidi" w:hAnsiTheme="minorBidi"/>
              </w:rPr>
            </w:pPr>
            <w:r w:rsidRPr="00D35068">
              <w:rPr>
                <w:rFonts w:asciiTheme="minorBidi" w:hAnsiTheme="minorBidi"/>
              </w:rPr>
              <w:t xml:space="preserve">            "message": f"I detected the language as {detected_lang}",</w:t>
            </w:r>
          </w:p>
          <w:p w14:paraId="6C112C04" w14:textId="77777777" w:rsidR="00D35068" w:rsidRPr="00D35068" w:rsidRDefault="00D35068" w:rsidP="00D35068">
            <w:pPr>
              <w:ind w:left="1440"/>
              <w:rPr>
                <w:rFonts w:asciiTheme="minorBidi" w:hAnsiTheme="minorBidi"/>
              </w:rPr>
            </w:pPr>
            <w:r w:rsidRPr="00D35068">
              <w:rPr>
                <w:rFonts w:asciiTheme="minorBidi" w:hAnsiTheme="minorBidi"/>
              </w:rPr>
              <w:t xml:space="preserve">            "assistant": "Ink Sentinel"</w:t>
            </w:r>
          </w:p>
          <w:p w14:paraId="69D28000"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4B85653A" w14:textId="77777777" w:rsidR="00D35068" w:rsidRPr="00D35068" w:rsidRDefault="00D35068" w:rsidP="00D35068">
            <w:pPr>
              <w:ind w:left="1440"/>
              <w:rPr>
                <w:rFonts w:asciiTheme="minorBidi" w:hAnsiTheme="minorBidi"/>
              </w:rPr>
            </w:pPr>
            <w:r w:rsidRPr="00D35068">
              <w:rPr>
                <w:rFonts w:asciiTheme="minorBidi" w:hAnsiTheme="minorBidi"/>
              </w:rPr>
              <w:lastRenderedPageBreak/>
              <w:t xml:space="preserve">        </w:t>
            </w:r>
          </w:p>
          <w:p w14:paraId="57894B1E" w14:textId="77777777" w:rsidR="00D35068" w:rsidRPr="00D35068" w:rsidRDefault="00D35068" w:rsidP="00D35068">
            <w:pPr>
              <w:ind w:left="1440"/>
              <w:rPr>
                <w:rFonts w:asciiTheme="minorBidi" w:hAnsiTheme="minorBidi"/>
              </w:rPr>
            </w:pPr>
            <w:r w:rsidRPr="00D35068">
              <w:rPr>
                <w:rFonts w:asciiTheme="minorBidi" w:hAnsiTheme="minorBidi"/>
              </w:rPr>
              <w:t xml:space="preserve">    except Exception as e:</w:t>
            </w:r>
          </w:p>
          <w:p w14:paraId="4913B110" w14:textId="77777777" w:rsidR="00D35068" w:rsidRPr="00D35068" w:rsidRDefault="00D35068" w:rsidP="00D35068">
            <w:pPr>
              <w:ind w:left="1440"/>
              <w:rPr>
                <w:rFonts w:asciiTheme="minorBidi" w:hAnsiTheme="minorBidi"/>
              </w:rPr>
            </w:pPr>
            <w:r w:rsidRPr="00D35068">
              <w:rPr>
                <w:rFonts w:asciiTheme="minorBidi" w:hAnsiTheme="minorBidi"/>
              </w:rPr>
              <w:t xml:space="preserve">        return jsonify({</w:t>
            </w:r>
          </w:p>
          <w:p w14:paraId="137C939F" w14:textId="77777777" w:rsidR="00D35068" w:rsidRPr="00D35068" w:rsidRDefault="00D35068" w:rsidP="00D35068">
            <w:pPr>
              <w:ind w:left="1440"/>
              <w:rPr>
                <w:rFonts w:asciiTheme="minorBidi" w:hAnsiTheme="minorBidi"/>
              </w:rPr>
            </w:pPr>
            <w:r w:rsidRPr="00D35068">
              <w:rPr>
                <w:rFonts w:asciiTheme="minorBidi" w:hAnsiTheme="minorBidi"/>
              </w:rPr>
              <w:t xml:space="preserve">            "status": "error",</w:t>
            </w:r>
          </w:p>
          <w:p w14:paraId="2D380850" w14:textId="77777777" w:rsidR="00D35068" w:rsidRPr="00D35068" w:rsidRDefault="00D35068" w:rsidP="00D35068">
            <w:pPr>
              <w:ind w:left="1440"/>
              <w:rPr>
                <w:rFonts w:asciiTheme="minorBidi" w:hAnsiTheme="minorBidi"/>
              </w:rPr>
            </w:pPr>
            <w:r w:rsidRPr="00D35068">
              <w:rPr>
                <w:rFonts w:asciiTheme="minorBidi" w:hAnsiTheme="minorBidi"/>
              </w:rPr>
              <w:t xml:space="preserve">            "message": f"I encountered an error while detecting language: {str(e)}",</w:t>
            </w:r>
          </w:p>
          <w:p w14:paraId="59A3BED3" w14:textId="77777777" w:rsidR="00D35068" w:rsidRPr="00D35068" w:rsidRDefault="00D35068" w:rsidP="00D35068">
            <w:pPr>
              <w:ind w:left="1440"/>
              <w:rPr>
                <w:rFonts w:asciiTheme="minorBidi" w:hAnsiTheme="minorBidi"/>
              </w:rPr>
            </w:pPr>
            <w:r w:rsidRPr="00D35068">
              <w:rPr>
                <w:rFonts w:asciiTheme="minorBidi" w:hAnsiTheme="minorBidi"/>
              </w:rPr>
              <w:t xml:space="preserve">            "assistant": "Ink Sentinel"</w:t>
            </w:r>
          </w:p>
          <w:p w14:paraId="79DC95B7" w14:textId="77777777" w:rsidR="00D35068" w:rsidRPr="00D35068" w:rsidRDefault="00D35068" w:rsidP="00D35068">
            <w:pPr>
              <w:ind w:left="1440"/>
              <w:rPr>
                <w:rFonts w:asciiTheme="minorBidi" w:hAnsiTheme="minorBidi"/>
              </w:rPr>
            </w:pPr>
            <w:r w:rsidRPr="00D35068">
              <w:rPr>
                <w:rFonts w:asciiTheme="minorBidi" w:hAnsiTheme="minorBidi"/>
              </w:rPr>
              <w:t xml:space="preserve">        }), 500</w:t>
            </w:r>
          </w:p>
        </w:tc>
      </w:tr>
    </w:tbl>
    <w:p w14:paraId="2C9D1DE9" w14:textId="77777777" w:rsidR="00D35068" w:rsidRPr="00D35068" w:rsidRDefault="00D35068" w:rsidP="00D35068">
      <w:pPr>
        <w:ind w:left="1440"/>
        <w:rPr>
          <w:rFonts w:asciiTheme="minorBidi" w:hAnsiTheme="minorBidi"/>
          <w:b/>
          <w:bCs/>
        </w:rPr>
      </w:pPr>
    </w:p>
    <w:p w14:paraId="229142EC" w14:textId="77777777" w:rsidR="00D35068" w:rsidRPr="004231F3" w:rsidRDefault="00D35068">
      <w:pPr>
        <w:pStyle w:val="ListParagraph"/>
        <w:numPr>
          <w:ilvl w:val="0"/>
          <w:numId w:val="124"/>
        </w:numPr>
        <w:rPr>
          <w:rFonts w:asciiTheme="minorBidi" w:hAnsiTheme="minorBidi"/>
          <w:b/>
          <w:bCs/>
        </w:rPr>
      </w:pPr>
      <w:r w:rsidRPr="004231F3">
        <w:rPr>
          <w:rFonts w:asciiTheme="minorBidi" w:hAnsiTheme="minorBidi"/>
          <w:b/>
          <w:bCs/>
        </w:rPr>
        <w:t>Explain the code:</w:t>
      </w:r>
    </w:p>
    <w:p w14:paraId="39C111F4" w14:textId="77777777" w:rsidR="00D35068" w:rsidRPr="00D35068" w:rsidRDefault="00D35068" w:rsidP="00D35068">
      <w:pPr>
        <w:ind w:left="1440"/>
        <w:rPr>
          <w:rFonts w:asciiTheme="minorBidi" w:hAnsiTheme="minorBidi"/>
        </w:rPr>
      </w:pPr>
      <w:r w:rsidRPr="00D35068">
        <w:rPr>
          <w:rFonts w:asciiTheme="minorBidi" w:hAnsiTheme="minorBidi"/>
          <w:b/>
          <w:bCs/>
        </w:rPr>
        <w:t xml:space="preserve">• </w:t>
      </w:r>
      <w:r w:rsidRPr="00D35068">
        <w:rPr>
          <w:rFonts w:asciiTheme="minorBidi" w:hAnsiTheme="minorBidi"/>
        </w:rPr>
        <w:t>Provides an API endpoint to detect the language of a given text input.</w:t>
      </w:r>
    </w:p>
    <w:p w14:paraId="3EDA9CA6" w14:textId="77777777" w:rsidR="00D35068" w:rsidRPr="00D35068" w:rsidRDefault="00D35068" w:rsidP="00D35068">
      <w:pPr>
        <w:ind w:left="1440"/>
        <w:rPr>
          <w:rFonts w:asciiTheme="minorBidi" w:hAnsiTheme="minorBidi"/>
        </w:rPr>
      </w:pPr>
      <w:r w:rsidRPr="00D35068">
        <w:rPr>
          <w:rFonts w:asciiTheme="minorBidi" w:hAnsiTheme="minorBidi"/>
        </w:rPr>
        <w:t xml:space="preserve"> • Accepts a JSON payload containing a "text" field.</w:t>
      </w:r>
    </w:p>
    <w:p w14:paraId="63B8726E" w14:textId="77777777" w:rsidR="00D35068" w:rsidRPr="00D35068" w:rsidRDefault="00D35068" w:rsidP="00D35068">
      <w:pPr>
        <w:ind w:left="1440"/>
        <w:rPr>
          <w:rFonts w:asciiTheme="minorBidi" w:hAnsiTheme="minorBidi"/>
        </w:rPr>
      </w:pPr>
      <w:r w:rsidRPr="00D35068">
        <w:rPr>
          <w:rFonts w:asciiTheme="minorBidi" w:hAnsiTheme="minorBidi"/>
        </w:rPr>
        <w:t xml:space="preserve"> • Validates that the text is provided; returns an error if missing.</w:t>
      </w:r>
    </w:p>
    <w:p w14:paraId="360AD5E8" w14:textId="77777777" w:rsidR="00D35068" w:rsidRPr="00D35068" w:rsidRDefault="00D35068" w:rsidP="00D35068">
      <w:pPr>
        <w:ind w:left="1440"/>
        <w:rPr>
          <w:rFonts w:asciiTheme="minorBidi" w:hAnsiTheme="minorBidi"/>
        </w:rPr>
      </w:pPr>
      <w:r w:rsidRPr="00D35068">
        <w:rPr>
          <w:rFonts w:asciiTheme="minorBidi" w:hAnsiTheme="minorBidi"/>
        </w:rPr>
        <w:t xml:space="preserve"> • Uses the chat_manager to automatically detect the language of the input.</w:t>
      </w:r>
    </w:p>
    <w:p w14:paraId="58BCE6FE" w14:textId="77777777" w:rsidR="00D35068" w:rsidRPr="00D35068" w:rsidRDefault="00D35068" w:rsidP="00D35068">
      <w:pPr>
        <w:ind w:left="1440"/>
        <w:rPr>
          <w:rFonts w:asciiTheme="minorBidi" w:hAnsiTheme="minorBidi"/>
        </w:rPr>
      </w:pPr>
      <w:r w:rsidRPr="00D35068">
        <w:rPr>
          <w:rFonts w:asciiTheme="minorBidi" w:hAnsiTheme="minorBidi"/>
        </w:rPr>
        <w:t xml:space="preserve"> • Returns a structured JSON response with:</w:t>
      </w:r>
    </w:p>
    <w:p w14:paraId="61F68393" w14:textId="77777777" w:rsidR="00D35068" w:rsidRPr="00D35068" w:rsidRDefault="00D35068" w:rsidP="00D35068">
      <w:pPr>
        <w:ind w:left="1440"/>
        <w:rPr>
          <w:rFonts w:asciiTheme="minorBidi" w:hAnsiTheme="minorBidi"/>
        </w:rPr>
      </w:pPr>
      <w:r w:rsidRPr="00D35068">
        <w:rPr>
          <w:rFonts w:asciiTheme="minorBidi" w:hAnsiTheme="minorBidi"/>
        </w:rPr>
        <w:t xml:space="preserve"> • Detected language</w:t>
      </w:r>
    </w:p>
    <w:p w14:paraId="49228E6B" w14:textId="77777777" w:rsidR="00D35068" w:rsidRPr="00D35068" w:rsidRDefault="00D35068" w:rsidP="00D35068">
      <w:pPr>
        <w:ind w:left="1440"/>
        <w:rPr>
          <w:rFonts w:asciiTheme="minorBidi" w:hAnsiTheme="minorBidi"/>
        </w:rPr>
      </w:pPr>
      <w:r w:rsidRPr="00D35068">
        <w:rPr>
          <w:rFonts w:asciiTheme="minorBidi" w:hAnsiTheme="minorBidi"/>
        </w:rPr>
        <w:t xml:space="preserve"> • A preview of the input text</w:t>
      </w:r>
    </w:p>
    <w:p w14:paraId="4DBE8DEA" w14:textId="77777777" w:rsidR="00D35068" w:rsidRPr="00D35068" w:rsidRDefault="00D35068" w:rsidP="00D35068">
      <w:pPr>
        <w:ind w:left="1440"/>
        <w:rPr>
          <w:rFonts w:asciiTheme="minorBidi" w:hAnsiTheme="minorBidi"/>
        </w:rPr>
      </w:pPr>
      <w:r w:rsidRPr="00D35068">
        <w:rPr>
          <w:rFonts w:asciiTheme="minorBidi" w:hAnsiTheme="minorBidi"/>
        </w:rPr>
        <w:t xml:space="preserve"> • Status and timestamp</w:t>
      </w:r>
    </w:p>
    <w:p w14:paraId="22572B31" w14:textId="77777777" w:rsidR="00D35068" w:rsidRPr="00D35068" w:rsidRDefault="00D35068" w:rsidP="00D35068">
      <w:pPr>
        <w:ind w:left="1440"/>
        <w:rPr>
          <w:rFonts w:asciiTheme="minorBidi" w:hAnsiTheme="minorBidi"/>
        </w:rPr>
      </w:pPr>
      <w:r w:rsidRPr="00D35068">
        <w:rPr>
          <w:rFonts w:asciiTheme="minorBidi" w:hAnsiTheme="minorBidi"/>
        </w:rPr>
        <w:t xml:space="preserve"> • A friendly message from Ink Sentinel</w:t>
      </w:r>
    </w:p>
    <w:p w14:paraId="0520C0D5" w14:textId="77777777" w:rsidR="00D35068" w:rsidRPr="00D35068" w:rsidRDefault="00D35068" w:rsidP="00D35068">
      <w:pPr>
        <w:ind w:left="1440"/>
        <w:rPr>
          <w:rFonts w:asciiTheme="minorBidi" w:hAnsiTheme="minorBidi"/>
        </w:rPr>
      </w:pPr>
      <w:r w:rsidRPr="00D35068">
        <w:rPr>
          <w:rFonts w:asciiTheme="minorBidi" w:hAnsiTheme="minorBidi"/>
        </w:rPr>
        <w:t xml:space="preserve"> • Handles unexpected errors and returns an informative failure message.</w:t>
      </w:r>
    </w:p>
    <w:p w14:paraId="54927089" w14:textId="77777777" w:rsidR="00D35068" w:rsidRPr="00D35068" w:rsidRDefault="00D35068" w:rsidP="00D35068">
      <w:pPr>
        <w:ind w:left="1440"/>
        <w:rPr>
          <w:rFonts w:asciiTheme="minorBidi" w:hAnsiTheme="minorBidi"/>
          <w:b/>
          <w:bCs/>
        </w:rPr>
      </w:pPr>
    </w:p>
    <w:p w14:paraId="10F42AB6" w14:textId="77777777" w:rsidR="00D35068" w:rsidRPr="00D35068" w:rsidRDefault="00D35068" w:rsidP="00D35068">
      <w:pPr>
        <w:ind w:left="1440"/>
        <w:rPr>
          <w:rFonts w:asciiTheme="minorBidi" w:hAnsiTheme="minorBidi"/>
          <w:b/>
          <w:bCs/>
        </w:rPr>
      </w:pPr>
    </w:p>
    <w:p w14:paraId="02175406" w14:textId="77777777" w:rsidR="00D35068" w:rsidRPr="00D35068" w:rsidRDefault="00D35068" w:rsidP="00D35068">
      <w:pPr>
        <w:ind w:left="1440"/>
        <w:rPr>
          <w:rFonts w:asciiTheme="minorBidi" w:hAnsiTheme="minorBidi"/>
          <w:b/>
          <w:bCs/>
        </w:rPr>
      </w:pPr>
    </w:p>
    <w:p w14:paraId="53FF1DBB" w14:textId="77777777" w:rsidR="00D35068" w:rsidRPr="00D35068" w:rsidRDefault="00D35068" w:rsidP="00D35068">
      <w:pPr>
        <w:ind w:left="1440"/>
        <w:rPr>
          <w:rFonts w:asciiTheme="minorBidi" w:hAnsiTheme="minorBidi"/>
          <w:b/>
          <w:bCs/>
        </w:rPr>
      </w:pPr>
    </w:p>
    <w:p w14:paraId="646DC2A7" w14:textId="77777777" w:rsidR="004231F3" w:rsidRDefault="004231F3" w:rsidP="00D35068">
      <w:pPr>
        <w:ind w:left="1440"/>
        <w:rPr>
          <w:rFonts w:asciiTheme="minorBidi" w:hAnsiTheme="minorBidi"/>
          <w:b/>
          <w:bCs/>
        </w:rPr>
      </w:pPr>
    </w:p>
    <w:p w14:paraId="3A94FBDA" w14:textId="77777777" w:rsidR="004231F3" w:rsidRDefault="004231F3" w:rsidP="00D35068">
      <w:pPr>
        <w:ind w:left="1440"/>
        <w:rPr>
          <w:rFonts w:asciiTheme="minorBidi" w:hAnsiTheme="minorBidi"/>
          <w:b/>
          <w:bCs/>
        </w:rPr>
      </w:pPr>
    </w:p>
    <w:p w14:paraId="7CE87716" w14:textId="77777777" w:rsidR="004231F3" w:rsidRDefault="004231F3" w:rsidP="00D35068">
      <w:pPr>
        <w:ind w:left="1440"/>
        <w:rPr>
          <w:rFonts w:asciiTheme="minorBidi" w:hAnsiTheme="minorBidi"/>
          <w:b/>
          <w:bCs/>
        </w:rPr>
      </w:pPr>
    </w:p>
    <w:p w14:paraId="5541168A" w14:textId="77777777" w:rsidR="004231F3" w:rsidRDefault="004231F3" w:rsidP="00D35068">
      <w:pPr>
        <w:ind w:left="1440"/>
        <w:rPr>
          <w:rFonts w:asciiTheme="minorBidi" w:hAnsiTheme="minorBidi"/>
          <w:b/>
          <w:bCs/>
        </w:rPr>
      </w:pPr>
    </w:p>
    <w:p w14:paraId="5A015943" w14:textId="77777777" w:rsidR="004231F3" w:rsidRDefault="004231F3" w:rsidP="00D35068">
      <w:pPr>
        <w:ind w:left="1440"/>
        <w:rPr>
          <w:rFonts w:asciiTheme="minorBidi" w:hAnsiTheme="minorBidi"/>
          <w:b/>
          <w:bCs/>
        </w:rPr>
      </w:pPr>
    </w:p>
    <w:p w14:paraId="6BE60A04" w14:textId="77777777" w:rsidR="004231F3" w:rsidRDefault="004231F3" w:rsidP="00D35068">
      <w:pPr>
        <w:ind w:left="1440"/>
        <w:rPr>
          <w:rFonts w:asciiTheme="minorBidi" w:hAnsiTheme="minorBidi"/>
          <w:b/>
          <w:bCs/>
        </w:rPr>
      </w:pPr>
    </w:p>
    <w:p w14:paraId="2F0F8478" w14:textId="77777777" w:rsidR="004231F3" w:rsidRPr="004231F3" w:rsidRDefault="004231F3" w:rsidP="004231F3">
      <w:pPr>
        <w:ind w:left="1440"/>
        <w:rPr>
          <w:rFonts w:asciiTheme="minorBidi" w:hAnsiTheme="minorBidi"/>
          <w:b/>
          <w:bCs/>
        </w:rPr>
      </w:pPr>
    </w:p>
    <w:p w14:paraId="7D246793" w14:textId="30E3D282" w:rsidR="00D35068" w:rsidRPr="00D35068" w:rsidRDefault="00D35068" w:rsidP="004231F3">
      <w:pPr>
        <w:rPr>
          <w:rFonts w:asciiTheme="minorBidi" w:hAnsiTheme="minorBidi"/>
          <w:b/>
          <w:bCs/>
        </w:rPr>
      </w:pPr>
      <w:r w:rsidRPr="00D35068">
        <w:rPr>
          <w:rFonts w:asciiTheme="minorBidi" w:hAnsiTheme="minorBidi"/>
          <w:b/>
          <w:bCs/>
        </w:rPr>
        <w:t>POST</w:t>
      </w:r>
      <w:r w:rsidRPr="00D35068">
        <w:rPr>
          <w:rFonts w:asciiTheme="minorBidi" w:hAnsiTheme="minorBidi"/>
        </w:rPr>
        <w:t xml:space="preserve"> </w:t>
      </w:r>
      <w:r w:rsidRPr="00D35068">
        <w:rPr>
          <w:rFonts w:asciiTheme="minorBidi" w:hAnsiTheme="minorBidi"/>
          <w:b/>
          <w:bCs/>
        </w:rPr>
        <w:t>/api/test-response</w:t>
      </w:r>
    </w:p>
    <w:p w14:paraId="78A65EAC" w14:textId="77777777" w:rsidR="00D35068" w:rsidRPr="00D35068" w:rsidRDefault="00D35068" w:rsidP="004231F3">
      <w:pPr>
        <w:rPr>
          <w:rFonts w:asciiTheme="minorBidi" w:hAnsiTheme="minorBidi"/>
          <w:b/>
          <w:bCs/>
        </w:rPr>
      </w:pPr>
      <w:r w:rsidRPr="00D35068">
        <w:rPr>
          <w:rFonts w:asciiTheme="minorBidi" w:hAnsiTheme="minorBidi"/>
          <w:b/>
          <w:bCs/>
        </w:rPr>
        <w:t>Response:</w:t>
      </w: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0"/>
      </w:tblGrid>
      <w:tr w:rsidR="00D35068" w:rsidRPr="00D35068" w14:paraId="3A51CC0C" w14:textId="77777777" w:rsidTr="00BE0764">
        <w:trPr>
          <w:trHeight w:val="10635"/>
        </w:trPr>
        <w:tc>
          <w:tcPr>
            <w:tcW w:w="6720" w:type="dxa"/>
            <w:shd w:val="clear" w:color="auto" w:fill="D0CECE" w:themeFill="background2" w:themeFillShade="E6"/>
          </w:tcPr>
          <w:p w14:paraId="218AD875" w14:textId="77777777" w:rsidR="00D35068" w:rsidRPr="00D35068" w:rsidRDefault="00D35068" w:rsidP="00D35068">
            <w:pPr>
              <w:ind w:left="1440"/>
              <w:rPr>
                <w:rFonts w:asciiTheme="minorBidi" w:hAnsiTheme="minorBidi"/>
              </w:rPr>
            </w:pPr>
            <w:r w:rsidRPr="00D35068">
              <w:rPr>
                <w:rFonts w:asciiTheme="minorBidi" w:hAnsiTheme="minorBidi"/>
              </w:rPr>
              <w:t>def test_response():</w:t>
            </w:r>
          </w:p>
          <w:p w14:paraId="669ED09A" w14:textId="77777777" w:rsidR="00D35068" w:rsidRPr="00D35068" w:rsidRDefault="00D35068" w:rsidP="00D35068">
            <w:pPr>
              <w:ind w:left="1440"/>
              <w:rPr>
                <w:rFonts w:asciiTheme="minorBidi" w:hAnsiTheme="minorBidi"/>
              </w:rPr>
            </w:pPr>
            <w:r w:rsidRPr="00D35068">
              <w:rPr>
                <w:rFonts w:asciiTheme="minorBidi" w:hAnsiTheme="minorBidi"/>
              </w:rPr>
              <w:t xml:space="preserve">    """Test endpoint for both languages"""</w:t>
            </w:r>
          </w:p>
          <w:p w14:paraId="75B58473" w14:textId="77777777" w:rsidR="00D35068" w:rsidRPr="00D35068" w:rsidRDefault="00D35068" w:rsidP="00D35068">
            <w:pPr>
              <w:ind w:left="1440"/>
              <w:rPr>
                <w:rFonts w:asciiTheme="minorBidi" w:hAnsiTheme="minorBidi"/>
              </w:rPr>
            </w:pPr>
            <w:r w:rsidRPr="00D35068">
              <w:rPr>
                <w:rFonts w:asciiTheme="minorBidi" w:hAnsiTheme="minorBidi"/>
              </w:rPr>
              <w:t xml:space="preserve">    data = request.json</w:t>
            </w:r>
          </w:p>
          <w:p w14:paraId="4FA72E2E" w14:textId="77777777" w:rsidR="00D35068" w:rsidRPr="00D35068" w:rsidRDefault="00D35068" w:rsidP="00D35068">
            <w:pPr>
              <w:ind w:left="1440"/>
              <w:rPr>
                <w:rFonts w:asciiTheme="minorBidi" w:hAnsiTheme="minorBidi"/>
              </w:rPr>
            </w:pPr>
            <w:r w:rsidRPr="00D35068">
              <w:rPr>
                <w:rFonts w:asciiTheme="minorBidi" w:hAnsiTheme="minorBidi"/>
              </w:rPr>
              <w:t xml:space="preserve">    language = data.get('language', 'English') if data else 'English'</w:t>
            </w:r>
          </w:p>
          <w:p w14:paraId="2B337A72" w14:textId="3640B0B5" w:rsidR="00D35068" w:rsidRPr="00D35068" w:rsidRDefault="00D35068" w:rsidP="004231F3">
            <w:pPr>
              <w:ind w:left="1440"/>
              <w:rPr>
                <w:rFonts w:asciiTheme="minorBidi" w:hAnsiTheme="minorBidi"/>
              </w:rPr>
            </w:pPr>
            <w:r w:rsidRPr="00D35068">
              <w:rPr>
                <w:rFonts w:asciiTheme="minorBidi" w:hAnsiTheme="minorBidi"/>
              </w:rPr>
              <w:t xml:space="preserve">    if language == "Arabic":</w:t>
            </w:r>
          </w:p>
          <w:p w14:paraId="70ED2886" w14:textId="77777777" w:rsidR="00D35068" w:rsidRPr="00D35068" w:rsidRDefault="00D35068" w:rsidP="00D35068">
            <w:pPr>
              <w:ind w:left="1440"/>
              <w:rPr>
                <w:rFonts w:asciiTheme="minorBidi" w:hAnsiTheme="minorBidi"/>
              </w:rPr>
            </w:pPr>
            <w:r w:rsidRPr="00D35068">
              <w:rPr>
                <w:rFonts w:asciiTheme="minorBidi" w:hAnsiTheme="minorBidi"/>
              </w:rPr>
              <w:t xml:space="preserve">        test_response_text = "</w:t>
            </w:r>
            <w:r w:rsidRPr="00D35068">
              <w:rPr>
                <w:rFonts w:asciiTheme="minorBidi" w:hAnsiTheme="minorBidi"/>
                <w:rtl/>
              </w:rPr>
              <w:t>أنا</w:t>
            </w:r>
            <w:r w:rsidRPr="00D35068">
              <w:rPr>
                <w:rFonts w:asciiTheme="minorBidi" w:hAnsiTheme="minorBidi"/>
              </w:rPr>
              <w:t xml:space="preserve"> Ink Sentinel</w:t>
            </w:r>
            <w:r w:rsidRPr="00D35068">
              <w:rPr>
                <w:rFonts w:asciiTheme="minorBidi" w:hAnsiTheme="minorBidi"/>
                <w:rtl/>
              </w:rPr>
              <w:t>، وأستطيع مساعدتك في كشف تزوير الإمضاء. تزوير الإمضاء هو عملية تقليد أو محاكاة إمضاء شخص آخر بقصد الخداع أو الاحتيال. أصنفه كجريمة خطيرة في القانون الجنائي. يمكنني كشف التزوير من خلال عدة علامات باستخدام تحليلي العلمي المتخصص، مثل التغيرات في ضغط القلم وسرعة الكتابة والطلاقة الطبيعية للحركة</w:t>
            </w:r>
            <w:r w:rsidRPr="00D35068">
              <w:rPr>
                <w:rFonts w:asciiTheme="minorBidi" w:hAnsiTheme="minorBidi"/>
              </w:rPr>
              <w:t>."</w:t>
            </w:r>
          </w:p>
          <w:p w14:paraId="553896F6" w14:textId="77777777" w:rsidR="00D35068" w:rsidRPr="00D35068" w:rsidRDefault="00D35068" w:rsidP="00D35068">
            <w:pPr>
              <w:ind w:left="1440"/>
              <w:rPr>
                <w:rFonts w:asciiTheme="minorBidi" w:hAnsiTheme="minorBidi"/>
              </w:rPr>
            </w:pPr>
            <w:r w:rsidRPr="00D35068">
              <w:rPr>
                <w:rFonts w:asciiTheme="minorBidi" w:hAnsiTheme="minorBidi"/>
              </w:rPr>
              <w:t xml:space="preserve">    else:</w:t>
            </w:r>
          </w:p>
          <w:p w14:paraId="770445FD" w14:textId="77777777" w:rsidR="00D35068" w:rsidRPr="00D35068" w:rsidRDefault="00D35068" w:rsidP="00D35068">
            <w:pPr>
              <w:ind w:left="1440"/>
              <w:rPr>
                <w:rFonts w:asciiTheme="minorBidi" w:hAnsiTheme="minorBidi"/>
              </w:rPr>
            </w:pPr>
            <w:r w:rsidRPr="00D35068">
              <w:rPr>
                <w:rFonts w:asciiTheme="minorBidi" w:hAnsiTheme="minorBidi"/>
              </w:rPr>
              <w:t xml:space="preserve">        test_response_text = "I am Ink Sentinel, and I can help you detect signature forgery. Signature forgery is the process of imitating or simulating another person's signature with intent to deceive or commit fraud. I classify it as a serious crime in criminal law. I can detect forgery through several signs using my specialized scientific analysis, such as changes in pen pressure, writing speed, and natural movement fluency."</w:t>
            </w:r>
          </w:p>
          <w:p w14:paraId="79FDE6F4" w14:textId="77777777" w:rsidR="00D35068" w:rsidRPr="00D35068" w:rsidRDefault="00D35068" w:rsidP="00D35068">
            <w:pPr>
              <w:ind w:left="1440"/>
              <w:rPr>
                <w:rFonts w:asciiTheme="minorBidi" w:hAnsiTheme="minorBidi"/>
              </w:rPr>
            </w:pPr>
            <w:r w:rsidRPr="00D35068">
              <w:rPr>
                <w:rFonts w:asciiTheme="minorBidi" w:hAnsiTheme="minorBidi"/>
              </w:rPr>
              <w:t xml:space="preserve">    </w:t>
            </w:r>
          </w:p>
          <w:p w14:paraId="1C921C26" w14:textId="77777777" w:rsidR="00D35068" w:rsidRPr="00D35068" w:rsidRDefault="00D35068" w:rsidP="00D35068">
            <w:pPr>
              <w:ind w:left="1440"/>
              <w:rPr>
                <w:rFonts w:asciiTheme="minorBidi" w:hAnsiTheme="minorBidi"/>
              </w:rPr>
            </w:pPr>
            <w:r w:rsidRPr="00D35068">
              <w:rPr>
                <w:rFonts w:asciiTheme="minorBidi" w:hAnsiTheme="minorBidi"/>
              </w:rPr>
              <w:t xml:space="preserve">    return jsonify({</w:t>
            </w:r>
          </w:p>
          <w:p w14:paraId="2C4E9ADF" w14:textId="77777777" w:rsidR="00D35068" w:rsidRPr="00D35068" w:rsidRDefault="00D35068" w:rsidP="00D35068">
            <w:pPr>
              <w:ind w:left="1440"/>
              <w:rPr>
                <w:rFonts w:asciiTheme="minorBidi" w:hAnsiTheme="minorBidi"/>
              </w:rPr>
            </w:pPr>
            <w:r w:rsidRPr="00D35068">
              <w:rPr>
                <w:rFonts w:asciiTheme="minorBidi" w:hAnsiTheme="minorBidi"/>
              </w:rPr>
              <w:t xml:space="preserve">        "status": "success",</w:t>
            </w:r>
          </w:p>
          <w:p w14:paraId="5E983846" w14:textId="77777777" w:rsidR="00D35068" w:rsidRPr="00D35068" w:rsidRDefault="00D35068" w:rsidP="00D35068">
            <w:pPr>
              <w:ind w:left="1440"/>
              <w:rPr>
                <w:rFonts w:asciiTheme="minorBidi" w:hAnsiTheme="minorBidi"/>
              </w:rPr>
            </w:pPr>
            <w:r w:rsidRPr="00D35068">
              <w:rPr>
                <w:rFonts w:asciiTheme="minorBidi" w:hAnsiTheme="minorBidi"/>
              </w:rPr>
              <w:t xml:space="preserve">        "response": test_response_text,</w:t>
            </w:r>
          </w:p>
          <w:p w14:paraId="10B3B86A" w14:textId="77777777" w:rsidR="00D35068" w:rsidRPr="00D35068" w:rsidRDefault="00D35068" w:rsidP="00D35068">
            <w:pPr>
              <w:ind w:left="1440"/>
              <w:rPr>
                <w:rFonts w:asciiTheme="minorBidi" w:hAnsiTheme="minorBidi"/>
              </w:rPr>
            </w:pPr>
            <w:r w:rsidRPr="00D35068">
              <w:rPr>
                <w:rFonts w:asciiTheme="minorBidi" w:hAnsiTheme="minorBidi"/>
              </w:rPr>
              <w:t xml:space="preserve">        "language": language,</w:t>
            </w:r>
          </w:p>
          <w:p w14:paraId="59B66BF6" w14:textId="77777777" w:rsidR="00D35068" w:rsidRPr="00D35068" w:rsidRDefault="00D35068" w:rsidP="00D35068">
            <w:pPr>
              <w:ind w:left="1440"/>
              <w:rPr>
                <w:rFonts w:asciiTheme="minorBidi" w:hAnsiTheme="minorBidi"/>
              </w:rPr>
            </w:pPr>
            <w:r w:rsidRPr="00D35068">
              <w:rPr>
                <w:rFonts w:asciiTheme="minorBidi" w:hAnsiTheme="minorBidi"/>
              </w:rPr>
              <w:t xml:space="preserve">        "timestamp": datetime.utcnow().isoformat(),</w:t>
            </w:r>
          </w:p>
          <w:p w14:paraId="465891B6" w14:textId="77777777" w:rsidR="00D35068" w:rsidRPr="00D35068" w:rsidRDefault="00D35068" w:rsidP="00D35068">
            <w:pPr>
              <w:ind w:left="1440"/>
              <w:rPr>
                <w:rFonts w:asciiTheme="minorBidi" w:hAnsiTheme="minorBidi"/>
              </w:rPr>
            </w:pPr>
            <w:r w:rsidRPr="00D35068">
              <w:rPr>
                <w:rFonts w:asciiTheme="minorBidi" w:hAnsiTheme="minorBidi"/>
              </w:rPr>
              <w:t xml:space="preserve">        "assistant": "Ink Sentinel"</w:t>
            </w:r>
          </w:p>
          <w:p w14:paraId="4EDAC8AF" w14:textId="77777777" w:rsidR="00D35068" w:rsidRPr="00D35068" w:rsidRDefault="00D35068" w:rsidP="00D35068">
            <w:pPr>
              <w:ind w:left="1440"/>
              <w:rPr>
                <w:rFonts w:asciiTheme="minorBidi" w:hAnsiTheme="minorBidi"/>
                <w:b/>
                <w:bCs/>
              </w:rPr>
            </w:pPr>
            <w:r w:rsidRPr="00D35068">
              <w:rPr>
                <w:rFonts w:asciiTheme="minorBidi" w:hAnsiTheme="minorBidi"/>
              </w:rPr>
              <w:t xml:space="preserve">    })</w:t>
            </w:r>
          </w:p>
        </w:tc>
      </w:tr>
    </w:tbl>
    <w:p w14:paraId="6F0DC677" w14:textId="77777777" w:rsidR="00D35068" w:rsidRPr="00D35068" w:rsidRDefault="00D35068" w:rsidP="00D35068">
      <w:pPr>
        <w:ind w:left="1440"/>
        <w:rPr>
          <w:rFonts w:asciiTheme="minorBidi" w:hAnsiTheme="minorBidi"/>
          <w:b/>
          <w:bCs/>
        </w:rPr>
      </w:pPr>
    </w:p>
    <w:p w14:paraId="48252697" w14:textId="77777777" w:rsidR="004231F3" w:rsidRDefault="004231F3" w:rsidP="004231F3">
      <w:pPr>
        <w:pStyle w:val="ListParagraph"/>
        <w:rPr>
          <w:rFonts w:asciiTheme="minorBidi" w:hAnsiTheme="minorBidi"/>
          <w:b/>
          <w:bCs/>
        </w:rPr>
      </w:pPr>
    </w:p>
    <w:p w14:paraId="26B32E19" w14:textId="77777777" w:rsidR="004231F3" w:rsidRDefault="004231F3" w:rsidP="004231F3">
      <w:pPr>
        <w:pStyle w:val="ListParagraph"/>
        <w:rPr>
          <w:rFonts w:asciiTheme="minorBidi" w:hAnsiTheme="minorBidi"/>
          <w:b/>
          <w:bCs/>
        </w:rPr>
      </w:pPr>
    </w:p>
    <w:p w14:paraId="71339A19" w14:textId="6F20608E" w:rsidR="00D35068" w:rsidRDefault="00D35068">
      <w:pPr>
        <w:pStyle w:val="ListParagraph"/>
        <w:numPr>
          <w:ilvl w:val="0"/>
          <w:numId w:val="124"/>
        </w:numPr>
        <w:rPr>
          <w:rFonts w:asciiTheme="minorBidi" w:hAnsiTheme="minorBidi"/>
          <w:b/>
          <w:bCs/>
        </w:rPr>
      </w:pPr>
      <w:r w:rsidRPr="004231F3">
        <w:rPr>
          <w:rFonts w:asciiTheme="minorBidi" w:hAnsiTheme="minorBidi"/>
          <w:b/>
          <w:bCs/>
        </w:rPr>
        <w:t>Explain the code:</w:t>
      </w:r>
    </w:p>
    <w:p w14:paraId="27C6EEE5" w14:textId="77777777" w:rsidR="004231F3" w:rsidRPr="004231F3" w:rsidRDefault="004231F3" w:rsidP="004231F3">
      <w:pPr>
        <w:pStyle w:val="ListParagraph"/>
        <w:rPr>
          <w:rFonts w:asciiTheme="minorBidi" w:hAnsiTheme="minorBidi"/>
          <w:b/>
          <w:bCs/>
        </w:rPr>
      </w:pPr>
    </w:p>
    <w:p w14:paraId="63AB9D20" w14:textId="05DF2066" w:rsidR="00D35068" w:rsidRPr="004231F3" w:rsidRDefault="00D35068">
      <w:pPr>
        <w:pStyle w:val="ListParagraph"/>
        <w:numPr>
          <w:ilvl w:val="0"/>
          <w:numId w:val="124"/>
        </w:numPr>
        <w:rPr>
          <w:rFonts w:asciiTheme="minorBidi" w:hAnsiTheme="minorBidi"/>
        </w:rPr>
      </w:pPr>
      <w:r w:rsidRPr="004231F3">
        <w:rPr>
          <w:rFonts w:asciiTheme="minorBidi" w:hAnsiTheme="minorBidi"/>
        </w:rPr>
        <w:t xml:space="preserve">Provides a test endpoint to simulate a response from Ink Sentinel in either English or </w:t>
      </w:r>
      <w:r w:rsidR="004231F3" w:rsidRPr="004231F3">
        <w:rPr>
          <w:rFonts w:asciiTheme="minorBidi" w:hAnsiTheme="minorBidi"/>
        </w:rPr>
        <w:t xml:space="preserve"> </w:t>
      </w:r>
      <w:r w:rsidRPr="004231F3">
        <w:rPr>
          <w:rFonts w:asciiTheme="minorBidi" w:hAnsiTheme="minorBidi"/>
        </w:rPr>
        <w:t>Arabic.</w:t>
      </w:r>
    </w:p>
    <w:p w14:paraId="49B7D221" w14:textId="18D922E6" w:rsidR="00D35068" w:rsidRPr="004231F3" w:rsidRDefault="00D35068">
      <w:pPr>
        <w:pStyle w:val="ListParagraph"/>
        <w:numPr>
          <w:ilvl w:val="0"/>
          <w:numId w:val="124"/>
        </w:numPr>
        <w:rPr>
          <w:rFonts w:asciiTheme="minorBidi" w:hAnsiTheme="minorBidi"/>
        </w:rPr>
      </w:pPr>
      <w:r w:rsidRPr="004231F3">
        <w:rPr>
          <w:rFonts w:asciiTheme="minorBidi" w:hAnsiTheme="minorBidi"/>
        </w:rPr>
        <w:t>Accepts a JSON payload with an optional "language" field (defaults to English).</w:t>
      </w:r>
    </w:p>
    <w:p w14:paraId="2C051F58" w14:textId="064EE563" w:rsidR="00D35068" w:rsidRPr="004231F3" w:rsidRDefault="00D35068">
      <w:pPr>
        <w:pStyle w:val="ListParagraph"/>
        <w:numPr>
          <w:ilvl w:val="0"/>
          <w:numId w:val="124"/>
        </w:numPr>
        <w:rPr>
          <w:rFonts w:asciiTheme="minorBidi" w:hAnsiTheme="minorBidi"/>
        </w:rPr>
      </w:pPr>
      <w:r w:rsidRPr="004231F3">
        <w:rPr>
          <w:rFonts w:asciiTheme="minorBidi" w:hAnsiTheme="minorBidi"/>
        </w:rPr>
        <w:t>Returns a predefined informative message about signature forgery and how the system detects it.</w:t>
      </w:r>
    </w:p>
    <w:p w14:paraId="5B904743" w14:textId="150FF492" w:rsidR="00D35068" w:rsidRPr="004231F3" w:rsidRDefault="00D35068">
      <w:pPr>
        <w:pStyle w:val="ListParagraph"/>
        <w:numPr>
          <w:ilvl w:val="0"/>
          <w:numId w:val="124"/>
        </w:numPr>
        <w:rPr>
          <w:rFonts w:asciiTheme="minorBidi" w:hAnsiTheme="minorBidi"/>
        </w:rPr>
      </w:pPr>
      <w:r w:rsidRPr="004231F3">
        <w:rPr>
          <w:rFonts w:asciiTheme="minorBidi" w:hAnsiTheme="minorBidi"/>
        </w:rPr>
        <w:t>The response message is bilingual and adjusts based on the selected language.</w:t>
      </w:r>
    </w:p>
    <w:p w14:paraId="490ABC71" w14:textId="6E53AF10" w:rsidR="00D35068" w:rsidRPr="004231F3" w:rsidRDefault="00D35068">
      <w:pPr>
        <w:pStyle w:val="ListParagraph"/>
        <w:numPr>
          <w:ilvl w:val="0"/>
          <w:numId w:val="124"/>
        </w:numPr>
        <w:rPr>
          <w:rFonts w:asciiTheme="minorBidi" w:hAnsiTheme="minorBidi"/>
        </w:rPr>
      </w:pPr>
      <w:r w:rsidRPr="004231F3">
        <w:rPr>
          <w:rFonts w:asciiTheme="minorBidi" w:hAnsiTheme="minorBidi"/>
        </w:rPr>
        <w:t>The output includes:</w:t>
      </w:r>
    </w:p>
    <w:p w14:paraId="3BEC127E" w14:textId="1A25990E" w:rsidR="00D35068" w:rsidRPr="004231F3" w:rsidRDefault="00D35068">
      <w:pPr>
        <w:pStyle w:val="ListParagraph"/>
        <w:numPr>
          <w:ilvl w:val="0"/>
          <w:numId w:val="124"/>
        </w:numPr>
        <w:rPr>
          <w:rFonts w:asciiTheme="minorBidi" w:hAnsiTheme="minorBidi"/>
        </w:rPr>
      </w:pPr>
      <w:r w:rsidRPr="004231F3">
        <w:rPr>
          <w:rFonts w:asciiTheme="minorBidi" w:hAnsiTheme="minorBidi"/>
        </w:rPr>
        <w:t>Status of the request</w:t>
      </w:r>
    </w:p>
    <w:p w14:paraId="6A8E44A3" w14:textId="307D7698" w:rsidR="00D35068" w:rsidRPr="004231F3" w:rsidRDefault="00D35068">
      <w:pPr>
        <w:pStyle w:val="ListParagraph"/>
        <w:numPr>
          <w:ilvl w:val="0"/>
          <w:numId w:val="124"/>
        </w:numPr>
        <w:rPr>
          <w:rFonts w:asciiTheme="minorBidi" w:hAnsiTheme="minorBidi"/>
        </w:rPr>
      </w:pPr>
      <w:r w:rsidRPr="004231F3">
        <w:rPr>
          <w:rFonts w:asciiTheme="minorBidi" w:hAnsiTheme="minorBidi"/>
        </w:rPr>
        <w:t>The test message</w:t>
      </w:r>
    </w:p>
    <w:p w14:paraId="6EEC0B63" w14:textId="43B9C4DF" w:rsidR="00D35068" w:rsidRPr="004231F3" w:rsidRDefault="00D35068">
      <w:pPr>
        <w:pStyle w:val="ListParagraph"/>
        <w:numPr>
          <w:ilvl w:val="0"/>
          <w:numId w:val="124"/>
        </w:numPr>
        <w:rPr>
          <w:rFonts w:asciiTheme="minorBidi" w:hAnsiTheme="minorBidi"/>
        </w:rPr>
      </w:pPr>
      <w:r w:rsidRPr="004231F3">
        <w:rPr>
          <w:rFonts w:asciiTheme="minorBidi" w:hAnsiTheme="minorBidi"/>
        </w:rPr>
        <w:t>Language used</w:t>
      </w:r>
    </w:p>
    <w:p w14:paraId="707DBD90" w14:textId="3B66B1FC" w:rsidR="00D35068" w:rsidRPr="004231F3" w:rsidRDefault="00D35068">
      <w:pPr>
        <w:pStyle w:val="ListParagraph"/>
        <w:numPr>
          <w:ilvl w:val="0"/>
          <w:numId w:val="124"/>
        </w:numPr>
        <w:rPr>
          <w:rFonts w:asciiTheme="minorBidi" w:hAnsiTheme="minorBidi"/>
        </w:rPr>
      </w:pPr>
      <w:r w:rsidRPr="004231F3">
        <w:rPr>
          <w:rFonts w:asciiTheme="minorBidi" w:hAnsiTheme="minorBidi"/>
        </w:rPr>
        <w:t>Timestamp</w:t>
      </w:r>
    </w:p>
    <w:p w14:paraId="22DE2D08" w14:textId="6943FE16" w:rsidR="00D35068" w:rsidRPr="004231F3" w:rsidRDefault="00D35068">
      <w:pPr>
        <w:pStyle w:val="ListParagraph"/>
        <w:numPr>
          <w:ilvl w:val="0"/>
          <w:numId w:val="124"/>
        </w:numPr>
        <w:rPr>
          <w:rFonts w:asciiTheme="minorBidi" w:hAnsiTheme="minorBidi"/>
        </w:rPr>
      </w:pPr>
      <w:r w:rsidRPr="004231F3">
        <w:rPr>
          <w:rFonts w:asciiTheme="minorBidi" w:hAnsiTheme="minorBidi"/>
        </w:rPr>
        <w:t>Assistant identity</w:t>
      </w:r>
    </w:p>
    <w:p w14:paraId="103A43FF" w14:textId="77777777" w:rsidR="004231F3" w:rsidRPr="004231F3" w:rsidRDefault="004231F3" w:rsidP="004231F3">
      <w:pPr>
        <w:rPr>
          <w:rFonts w:asciiTheme="minorBidi" w:hAnsiTheme="minorBidi"/>
          <w:b/>
          <w:bCs/>
        </w:rPr>
      </w:pPr>
    </w:p>
    <w:p w14:paraId="456F2B47" w14:textId="1D2E31D4" w:rsidR="00D35068" w:rsidRPr="00D35068" w:rsidRDefault="00D35068" w:rsidP="004231F3">
      <w:pPr>
        <w:rPr>
          <w:rFonts w:asciiTheme="minorBidi" w:hAnsiTheme="minorBidi"/>
          <w:b/>
          <w:bCs/>
        </w:rPr>
      </w:pPr>
      <w:r w:rsidRPr="00D35068">
        <w:rPr>
          <w:rFonts w:asciiTheme="minorBidi" w:hAnsiTheme="minorBidi"/>
          <w:b/>
          <w:bCs/>
        </w:rPr>
        <w:t>GET</w:t>
      </w:r>
      <w:r w:rsidRPr="00D35068">
        <w:rPr>
          <w:rFonts w:asciiTheme="minorBidi" w:hAnsiTheme="minorBidi"/>
        </w:rPr>
        <w:t xml:space="preserve"> </w:t>
      </w:r>
      <w:r w:rsidRPr="00D35068">
        <w:rPr>
          <w:rFonts w:asciiTheme="minorBidi" w:hAnsiTheme="minorBidi"/>
          <w:b/>
          <w:bCs/>
        </w:rPr>
        <w:t>/api/supported-languages</w:t>
      </w:r>
    </w:p>
    <w:p w14:paraId="54DC2686" w14:textId="77777777" w:rsidR="00D35068" w:rsidRPr="00D35068" w:rsidRDefault="00D35068" w:rsidP="004231F3">
      <w:pPr>
        <w:rPr>
          <w:rFonts w:asciiTheme="minorBidi" w:hAnsiTheme="minorBidi"/>
          <w:b/>
          <w:bCs/>
        </w:rPr>
      </w:pPr>
      <w:r w:rsidRPr="00D35068">
        <w:rPr>
          <w:rFonts w:asciiTheme="minorBidi" w:hAnsiTheme="minorBidi"/>
          <w:b/>
          <w:bCs/>
        </w:rPr>
        <w:t>Response:</w:t>
      </w: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0"/>
      </w:tblGrid>
      <w:tr w:rsidR="00D35068" w:rsidRPr="00D35068" w14:paraId="45F127D3" w14:textId="77777777" w:rsidTr="00BE0764">
        <w:trPr>
          <w:trHeight w:val="5315"/>
        </w:trPr>
        <w:tc>
          <w:tcPr>
            <w:tcW w:w="5070" w:type="dxa"/>
            <w:shd w:val="clear" w:color="auto" w:fill="D0CECE" w:themeFill="background2" w:themeFillShade="E6"/>
          </w:tcPr>
          <w:p w14:paraId="1CBEB374" w14:textId="77777777" w:rsidR="00D35068" w:rsidRPr="00D35068" w:rsidRDefault="00D35068" w:rsidP="00D35068">
            <w:pPr>
              <w:ind w:left="1440"/>
              <w:rPr>
                <w:rFonts w:asciiTheme="minorBidi" w:hAnsiTheme="minorBidi"/>
              </w:rPr>
            </w:pPr>
            <w:r w:rsidRPr="00D35068">
              <w:rPr>
                <w:rFonts w:asciiTheme="minorBidi" w:hAnsiTheme="minorBidi"/>
              </w:rPr>
              <w:t>def get_supported_languages():</w:t>
            </w:r>
          </w:p>
          <w:p w14:paraId="5AF73BA3" w14:textId="77777777" w:rsidR="00D35068" w:rsidRPr="00D35068" w:rsidRDefault="00D35068" w:rsidP="00D35068">
            <w:pPr>
              <w:ind w:left="1440"/>
              <w:rPr>
                <w:rFonts w:asciiTheme="minorBidi" w:hAnsiTheme="minorBidi"/>
              </w:rPr>
            </w:pPr>
            <w:r w:rsidRPr="00D35068">
              <w:rPr>
                <w:rFonts w:asciiTheme="minorBidi" w:hAnsiTheme="minorBidi"/>
              </w:rPr>
              <w:t xml:space="preserve">    """Get list of supported languages"""</w:t>
            </w:r>
          </w:p>
          <w:p w14:paraId="59B7B587" w14:textId="77777777" w:rsidR="00D35068" w:rsidRPr="00D35068" w:rsidRDefault="00D35068" w:rsidP="00D35068">
            <w:pPr>
              <w:ind w:left="1440"/>
              <w:rPr>
                <w:rFonts w:asciiTheme="minorBidi" w:hAnsiTheme="minorBidi"/>
              </w:rPr>
            </w:pPr>
            <w:r w:rsidRPr="00D35068">
              <w:rPr>
                <w:rFonts w:asciiTheme="minorBidi" w:hAnsiTheme="minorBidi"/>
              </w:rPr>
              <w:t xml:space="preserve">    return jsonify({</w:t>
            </w:r>
          </w:p>
          <w:p w14:paraId="77BBE9A9" w14:textId="77777777" w:rsidR="00D35068" w:rsidRPr="00D35068" w:rsidRDefault="00D35068" w:rsidP="00D35068">
            <w:pPr>
              <w:ind w:left="1440"/>
              <w:rPr>
                <w:rFonts w:asciiTheme="minorBidi" w:hAnsiTheme="minorBidi"/>
              </w:rPr>
            </w:pPr>
            <w:r w:rsidRPr="00D35068">
              <w:rPr>
                <w:rFonts w:asciiTheme="minorBidi" w:hAnsiTheme="minorBidi"/>
              </w:rPr>
              <w:t xml:space="preserve">        "status": "success",</w:t>
            </w:r>
          </w:p>
          <w:p w14:paraId="7EFFEEA1" w14:textId="77777777" w:rsidR="00D35068" w:rsidRPr="00D35068" w:rsidRDefault="00D35068" w:rsidP="00D35068">
            <w:pPr>
              <w:ind w:left="1440"/>
              <w:rPr>
                <w:rFonts w:asciiTheme="minorBidi" w:hAnsiTheme="minorBidi"/>
              </w:rPr>
            </w:pPr>
            <w:r w:rsidRPr="00D35068">
              <w:rPr>
                <w:rFonts w:asciiTheme="minorBidi" w:hAnsiTheme="minorBidi"/>
              </w:rPr>
              <w:t xml:space="preserve">        "supported_languages": SUPPORTED_LANGUAGES,</w:t>
            </w:r>
          </w:p>
          <w:p w14:paraId="3B72889B" w14:textId="77777777" w:rsidR="00D35068" w:rsidRPr="00D35068" w:rsidRDefault="00D35068" w:rsidP="00D35068">
            <w:pPr>
              <w:ind w:left="1440"/>
              <w:rPr>
                <w:rFonts w:asciiTheme="minorBidi" w:hAnsiTheme="minorBidi"/>
              </w:rPr>
            </w:pPr>
            <w:r w:rsidRPr="00D35068">
              <w:rPr>
                <w:rFonts w:asciiTheme="minorBidi" w:hAnsiTheme="minorBidi"/>
              </w:rPr>
              <w:t xml:space="preserve">        "default_language": DEFAULT_LANGUAGE,</w:t>
            </w:r>
          </w:p>
          <w:p w14:paraId="33EF6E5D" w14:textId="77777777" w:rsidR="00D35068" w:rsidRPr="00D35068" w:rsidRDefault="00D35068" w:rsidP="00D35068">
            <w:pPr>
              <w:ind w:left="1440"/>
              <w:rPr>
                <w:rFonts w:asciiTheme="minorBidi" w:hAnsiTheme="minorBidi"/>
              </w:rPr>
            </w:pPr>
            <w:r w:rsidRPr="00D35068">
              <w:rPr>
                <w:rFonts w:asciiTheme="minorBidi" w:hAnsiTheme="minorBidi"/>
              </w:rPr>
              <w:t xml:space="preserve">        "timestamp": datetime.utcnow().isoformat(),</w:t>
            </w:r>
          </w:p>
          <w:p w14:paraId="0369A747" w14:textId="77777777" w:rsidR="00D35068" w:rsidRPr="00D35068" w:rsidRDefault="00D35068" w:rsidP="00D35068">
            <w:pPr>
              <w:ind w:left="1440"/>
              <w:rPr>
                <w:rFonts w:asciiTheme="minorBidi" w:hAnsiTheme="minorBidi"/>
              </w:rPr>
            </w:pPr>
            <w:r w:rsidRPr="00D35068">
              <w:rPr>
                <w:rFonts w:asciiTheme="minorBidi" w:hAnsiTheme="minorBidi"/>
              </w:rPr>
              <w:t xml:space="preserve">        "message": "I support both Arabic and English languages for signature verification assistance.",</w:t>
            </w:r>
          </w:p>
          <w:p w14:paraId="0742F8D5" w14:textId="77777777" w:rsidR="00D35068" w:rsidRPr="00D35068" w:rsidRDefault="00D35068" w:rsidP="00D35068">
            <w:pPr>
              <w:ind w:left="1440"/>
              <w:rPr>
                <w:rFonts w:asciiTheme="minorBidi" w:hAnsiTheme="minorBidi"/>
              </w:rPr>
            </w:pPr>
            <w:r w:rsidRPr="00D35068">
              <w:rPr>
                <w:rFonts w:asciiTheme="minorBidi" w:hAnsiTheme="minorBidi"/>
              </w:rPr>
              <w:t xml:space="preserve">        "assistant": "Ink Sentinel"</w:t>
            </w:r>
          </w:p>
          <w:p w14:paraId="2F50B309" w14:textId="77777777" w:rsidR="00D35068" w:rsidRPr="00D35068" w:rsidRDefault="00D35068" w:rsidP="00D35068">
            <w:pPr>
              <w:ind w:left="1440"/>
              <w:rPr>
                <w:b/>
                <w:bCs/>
              </w:rPr>
            </w:pPr>
            <w:r w:rsidRPr="00D35068">
              <w:rPr>
                <w:rFonts w:asciiTheme="minorBidi" w:hAnsiTheme="minorBidi"/>
              </w:rPr>
              <w:t xml:space="preserve">    })</w:t>
            </w:r>
          </w:p>
        </w:tc>
      </w:tr>
    </w:tbl>
    <w:p w14:paraId="4F91B566" w14:textId="77777777" w:rsidR="00D35068" w:rsidRPr="00D35068" w:rsidRDefault="00D35068" w:rsidP="00D35068">
      <w:pPr>
        <w:ind w:left="1440"/>
        <w:rPr>
          <w:b/>
          <w:bCs/>
        </w:rPr>
      </w:pPr>
    </w:p>
    <w:p w14:paraId="3251073E" w14:textId="77777777" w:rsidR="004231F3" w:rsidRDefault="004231F3" w:rsidP="00D35068">
      <w:pPr>
        <w:ind w:left="1440"/>
        <w:rPr>
          <w:b/>
          <w:bCs/>
        </w:rPr>
      </w:pPr>
    </w:p>
    <w:p w14:paraId="47BA7ACB" w14:textId="77777777" w:rsidR="004231F3" w:rsidRPr="004231F3" w:rsidRDefault="004231F3" w:rsidP="00D35068">
      <w:pPr>
        <w:ind w:left="1440"/>
        <w:rPr>
          <w:rFonts w:asciiTheme="minorBidi" w:hAnsiTheme="minorBidi"/>
          <w:b/>
          <w:bCs/>
        </w:rPr>
      </w:pPr>
    </w:p>
    <w:p w14:paraId="23E8EB8A" w14:textId="698FABB0" w:rsidR="00D35068" w:rsidRPr="00D35068" w:rsidRDefault="00D35068" w:rsidP="004231F3">
      <w:pPr>
        <w:rPr>
          <w:rFonts w:asciiTheme="minorBidi" w:hAnsiTheme="minorBidi"/>
          <w:b/>
          <w:bCs/>
        </w:rPr>
      </w:pPr>
      <w:r w:rsidRPr="00D35068">
        <w:rPr>
          <w:rFonts w:asciiTheme="minorBidi" w:hAnsiTheme="minorBidi"/>
          <w:b/>
          <w:bCs/>
        </w:rPr>
        <w:t>Explain the code:</w:t>
      </w:r>
    </w:p>
    <w:p w14:paraId="39A0CCAC" w14:textId="77777777" w:rsidR="00D35068" w:rsidRPr="00D35068" w:rsidRDefault="00D35068" w:rsidP="004231F3">
      <w:pPr>
        <w:ind w:left="1440"/>
      </w:pPr>
      <w:r w:rsidRPr="00D35068">
        <w:rPr>
          <w:b/>
          <w:bCs/>
        </w:rPr>
        <w:t xml:space="preserve">• </w:t>
      </w:r>
      <w:r w:rsidRPr="00D35068">
        <w:t>Returns a list of languages supported by the Ink Sentinel assistant.</w:t>
      </w:r>
    </w:p>
    <w:p w14:paraId="68D8BD85" w14:textId="77777777" w:rsidR="00D35068" w:rsidRPr="00D35068" w:rsidRDefault="00D35068" w:rsidP="004231F3">
      <w:pPr>
        <w:ind w:left="1440"/>
      </w:pPr>
      <w:r w:rsidRPr="00D35068">
        <w:t xml:space="preserve"> • Provides both the list of languages and the default language used by the system.</w:t>
      </w:r>
    </w:p>
    <w:p w14:paraId="5DEB8BC1" w14:textId="77777777" w:rsidR="00D35068" w:rsidRPr="00D35068" w:rsidRDefault="00D35068" w:rsidP="004231F3">
      <w:pPr>
        <w:ind w:left="1440"/>
      </w:pPr>
      <w:r w:rsidRPr="00D35068">
        <w:t xml:space="preserve"> • The JSON response includes:</w:t>
      </w:r>
    </w:p>
    <w:p w14:paraId="305D4F4B" w14:textId="77777777" w:rsidR="00D35068" w:rsidRPr="00D35068" w:rsidRDefault="00D35068" w:rsidP="004231F3">
      <w:pPr>
        <w:ind w:left="1440"/>
      </w:pPr>
      <w:r w:rsidRPr="00D35068">
        <w:t xml:space="preserve"> • status: Indicates success.</w:t>
      </w:r>
    </w:p>
    <w:p w14:paraId="06B7C478" w14:textId="77777777" w:rsidR="00D35068" w:rsidRPr="00D35068" w:rsidRDefault="00D35068" w:rsidP="004231F3">
      <w:pPr>
        <w:ind w:left="1440"/>
      </w:pPr>
      <w:r w:rsidRPr="00D35068">
        <w:t xml:space="preserve"> • supported_languages: A list of available languages (e.g., English, Arabic).</w:t>
      </w:r>
    </w:p>
    <w:p w14:paraId="52F8E95D" w14:textId="77777777" w:rsidR="00D35068" w:rsidRPr="00D35068" w:rsidRDefault="00D35068" w:rsidP="004231F3">
      <w:pPr>
        <w:ind w:left="1440"/>
      </w:pPr>
      <w:r w:rsidRPr="00D35068">
        <w:t xml:space="preserve"> • default_language: The system’s fallback language.</w:t>
      </w:r>
    </w:p>
    <w:p w14:paraId="321D7059" w14:textId="77777777" w:rsidR="00D35068" w:rsidRPr="00D35068" w:rsidRDefault="00D35068" w:rsidP="004231F3">
      <w:pPr>
        <w:ind w:left="1440"/>
      </w:pPr>
      <w:r w:rsidRPr="00D35068">
        <w:t xml:space="preserve"> • timestamp: The time of the request.</w:t>
      </w:r>
    </w:p>
    <w:p w14:paraId="2E6BDED3" w14:textId="77777777" w:rsidR="00D35068" w:rsidRPr="00D35068" w:rsidRDefault="00D35068" w:rsidP="004231F3">
      <w:pPr>
        <w:ind w:left="1440"/>
      </w:pPr>
      <w:r w:rsidRPr="00D35068">
        <w:t xml:space="preserve"> • A friendly message about language support.</w:t>
      </w:r>
    </w:p>
    <w:p w14:paraId="70D88350" w14:textId="77777777" w:rsidR="00D35068" w:rsidRPr="00D35068" w:rsidRDefault="00D35068" w:rsidP="00F72E04">
      <w:pPr>
        <w:rPr>
          <w:rFonts w:asciiTheme="minorBidi" w:hAnsiTheme="minorBidi"/>
          <w:b/>
          <w:bCs/>
        </w:rPr>
      </w:pPr>
      <w:r w:rsidRPr="00D35068">
        <w:rPr>
          <w:rFonts w:asciiTheme="minorBidi" w:hAnsiTheme="minorBidi"/>
          <w:b/>
          <w:bCs/>
        </w:rPr>
        <w:t>GET/api/greeting</w:t>
      </w:r>
    </w:p>
    <w:p w14:paraId="3D3279F7" w14:textId="77777777" w:rsidR="00D35068" w:rsidRPr="00D35068" w:rsidRDefault="00D35068" w:rsidP="00F72E04">
      <w:pPr>
        <w:rPr>
          <w:rFonts w:asciiTheme="minorBidi" w:hAnsiTheme="minorBidi"/>
          <w:b/>
          <w:bCs/>
        </w:rPr>
      </w:pPr>
      <w:r w:rsidRPr="00D35068">
        <w:rPr>
          <w:rFonts w:asciiTheme="minorBidi" w:hAnsiTheme="minorBidi"/>
          <w:b/>
          <w:bCs/>
        </w:rPr>
        <w:t>Response:</w:t>
      </w: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53"/>
      </w:tblGrid>
      <w:tr w:rsidR="00D35068" w:rsidRPr="00D35068" w14:paraId="1CB832FC" w14:textId="77777777" w:rsidTr="00BE0764">
        <w:trPr>
          <w:trHeight w:val="3416"/>
        </w:trPr>
        <w:tc>
          <w:tcPr>
            <w:tcW w:w="7153" w:type="dxa"/>
            <w:shd w:val="clear" w:color="auto" w:fill="D0CECE" w:themeFill="background2" w:themeFillShade="E6"/>
          </w:tcPr>
          <w:p w14:paraId="547DD3C4" w14:textId="77777777" w:rsidR="00D35068" w:rsidRPr="00D35068" w:rsidRDefault="00D35068" w:rsidP="00D35068">
            <w:pPr>
              <w:ind w:left="1440"/>
              <w:rPr>
                <w:rFonts w:asciiTheme="minorBidi" w:hAnsiTheme="minorBidi"/>
              </w:rPr>
            </w:pPr>
            <w:r w:rsidRPr="00D35068">
              <w:rPr>
                <w:rFonts w:asciiTheme="minorBidi" w:hAnsiTheme="minorBidi"/>
              </w:rPr>
              <w:t>def greeting():</w:t>
            </w:r>
          </w:p>
          <w:p w14:paraId="7A31FAA3" w14:textId="77777777" w:rsidR="00D35068" w:rsidRPr="00D35068" w:rsidRDefault="00D35068" w:rsidP="00D35068">
            <w:pPr>
              <w:ind w:left="1440"/>
              <w:rPr>
                <w:rFonts w:asciiTheme="minorBidi" w:hAnsiTheme="minorBidi"/>
              </w:rPr>
            </w:pPr>
            <w:r w:rsidRPr="00D35068">
              <w:rPr>
                <w:rFonts w:asciiTheme="minorBidi" w:hAnsiTheme="minorBidi"/>
              </w:rPr>
              <w:t xml:space="preserve">    """Greeting endpoint in both languages"""</w:t>
            </w:r>
          </w:p>
          <w:p w14:paraId="6A6949C1" w14:textId="77777777" w:rsidR="00D35068" w:rsidRPr="00D35068" w:rsidRDefault="00D35068" w:rsidP="00D35068">
            <w:pPr>
              <w:ind w:left="1440"/>
              <w:rPr>
                <w:rFonts w:asciiTheme="minorBidi" w:hAnsiTheme="minorBidi"/>
              </w:rPr>
            </w:pPr>
            <w:r w:rsidRPr="00D35068">
              <w:rPr>
                <w:rFonts w:asciiTheme="minorBidi" w:hAnsiTheme="minorBidi"/>
              </w:rPr>
              <w:t xml:space="preserve">    return jsonify({</w:t>
            </w:r>
          </w:p>
          <w:p w14:paraId="643F6BC5" w14:textId="77777777" w:rsidR="00D35068" w:rsidRPr="00D35068" w:rsidRDefault="00D35068" w:rsidP="00D35068">
            <w:pPr>
              <w:ind w:left="1440"/>
              <w:rPr>
                <w:rFonts w:asciiTheme="minorBidi" w:hAnsiTheme="minorBidi"/>
              </w:rPr>
            </w:pPr>
            <w:r w:rsidRPr="00D35068">
              <w:rPr>
                <w:rFonts w:asciiTheme="minorBidi" w:hAnsiTheme="minorBidi"/>
              </w:rPr>
              <w:t xml:space="preserve">        "status": "success",</w:t>
            </w:r>
          </w:p>
          <w:p w14:paraId="70164BAA" w14:textId="77777777" w:rsidR="00D35068" w:rsidRPr="00D35068" w:rsidRDefault="00D35068" w:rsidP="00D35068">
            <w:pPr>
              <w:ind w:left="1440"/>
              <w:rPr>
                <w:rFonts w:asciiTheme="minorBidi" w:hAnsiTheme="minorBidi"/>
              </w:rPr>
            </w:pPr>
            <w:r w:rsidRPr="00D35068">
              <w:rPr>
                <w:rFonts w:asciiTheme="minorBidi" w:hAnsiTheme="minorBidi"/>
              </w:rPr>
              <w:t xml:space="preserve">        "english_greeting": "Hello! I am Ink Sentinel, your intelligent signature verification assistant. I use advanced AI technology to help you verify signatures quickly and accurately. How may I assist you today? Do you have a signature that needs verification?",</w:t>
            </w:r>
          </w:p>
          <w:p w14:paraId="2261B691" w14:textId="77777777" w:rsidR="00D35068" w:rsidRPr="00D35068" w:rsidRDefault="00D35068" w:rsidP="00D35068">
            <w:pPr>
              <w:ind w:left="1440"/>
              <w:rPr>
                <w:rFonts w:asciiTheme="minorBidi" w:hAnsiTheme="minorBidi"/>
              </w:rPr>
            </w:pPr>
            <w:r w:rsidRPr="00D35068">
              <w:rPr>
                <w:rFonts w:asciiTheme="minorBidi" w:hAnsiTheme="minorBidi"/>
              </w:rPr>
              <w:t xml:space="preserve">        "arabic_greeting": "</w:t>
            </w:r>
            <w:r w:rsidRPr="00D35068">
              <w:rPr>
                <w:rFonts w:asciiTheme="minorBidi" w:hAnsiTheme="minorBidi"/>
                <w:rtl/>
              </w:rPr>
              <w:t>مرحباً! أنا</w:t>
            </w:r>
            <w:r w:rsidRPr="00D35068">
              <w:rPr>
                <w:rFonts w:asciiTheme="minorBidi" w:hAnsiTheme="minorBidi"/>
              </w:rPr>
              <w:t xml:space="preserve"> Ink Sentinel</w:t>
            </w:r>
            <w:r w:rsidRPr="00D35068">
              <w:rPr>
                <w:rFonts w:asciiTheme="minorBidi" w:hAnsiTheme="minorBidi"/>
                <w:rtl/>
              </w:rPr>
              <w:t>، مساعدك الذكي في التحقق من التوقيع. أستخدم تقنية الذكاء الاصطناعي المتقدمة لأساعدك في التحقق من التوقيعات بسرعة ودقة. كيف يمكنني مساعدتك اليوم؟ هل لديك توقيع يحتاج إلى التحقق؟</w:t>
            </w:r>
            <w:r w:rsidRPr="00D35068">
              <w:rPr>
                <w:rFonts w:asciiTheme="minorBidi" w:hAnsiTheme="minorBidi"/>
              </w:rPr>
              <w:t>",</w:t>
            </w:r>
          </w:p>
          <w:p w14:paraId="19A58B41" w14:textId="77777777" w:rsidR="00D35068" w:rsidRPr="00D35068" w:rsidRDefault="00D35068" w:rsidP="00D35068">
            <w:pPr>
              <w:ind w:left="1440"/>
              <w:rPr>
                <w:rFonts w:asciiTheme="minorBidi" w:hAnsiTheme="minorBidi"/>
              </w:rPr>
            </w:pPr>
            <w:r w:rsidRPr="00D35068">
              <w:rPr>
                <w:rFonts w:asciiTheme="minorBidi" w:hAnsiTheme="minorBidi"/>
              </w:rPr>
              <w:t xml:space="preserve">        "supported_languages": SUPPORTED_LANGUAGES,</w:t>
            </w:r>
          </w:p>
          <w:p w14:paraId="7EDC0763" w14:textId="77777777" w:rsidR="00D35068" w:rsidRPr="00D35068" w:rsidRDefault="00D35068" w:rsidP="00D35068">
            <w:pPr>
              <w:ind w:left="1440"/>
              <w:rPr>
                <w:rFonts w:asciiTheme="minorBidi" w:hAnsiTheme="minorBidi"/>
              </w:rPr>
            </w:pPr>
            <w:r w:rsidRPr="00D35068">
              <w:rPr>
                <w:rFonts w:asciiTheme="minorBidi" w:hAnsiTheme="minorBidi"/>
              </w:rPr>
              <w:t xml:space="preserve">        "timestamp": datetime.utcnow().isoformat(),</w:t>
            </w:r>
          </w:p>
          <w:p w14:paraId="5A146BCE" w14:textId="77777777" w:rsidR="00D35068" w:rsidRPr="00D35068" w:rsidRDefault="00D35068" w:rsidP="00D35068">
            <w:pPr>
              <w:ind w:left="1440"/>
              <w:rPr>
                <w:rFonts w:asciiTheme="minorBidi" w:hAnsiTheme="minorBidi"/>
              </w:rPr>
            </w:pPr>
            <w:r w:rsidRPr="00D35068">
              <w:rPr>
                <w:rFonts w:asciiTheme="minorBidi" w:hAnsiTheme="minorBidi"/>
              </w:rPr>
              <w:t xml:space="preserve">        "assistant": "Ink Sentinel"</w:t>
            </w:r>
          </w:p>
          <w:p w14:paraId="5C78AE01" w14:textId="77777777" w:rsidR="00D35068" w:rsidRPr="00D35068" w:rsidRDefault="00D35068" w:rsidP="00D35068">
            <w:pPr>
              <w:ind w:left="1440"/>
              <w:rPr>
                <w:b/>
                <w:bCs/>
              </w:rPr>
            </w:pPr>
            <w:r w:rsidRPr="00D35068">
              <w:rPr>
                <w:rFonts w:asciiTheme="minorBidi" w:hAnsiTheme="minorBidi"/>
              </w:rPr>
              <w:t xml:space="preserve">    })</w:t>
            </w:r>
          </w:p>
        </w:tc>
      </w:tr>
    </w:tbl>
    <w:p w14:paraId="6188A01F" w14:textId="77777777" w:rsidR="00D35068" w:rsidRPr="00D35068" w:rsidRDefault="00D35068" w:rsidP="00D35068">
      <w:pPr>
        <w:ind w:left="1440"/>
        <w:rPr>
          <w:b/>
          <w:bCs/>
        </w:rPr>
      </w:pPr>
    </w:p>
    <w:p w14:paraId="26FCA3E0" w14:textId="77777777" w:rsidR="00F72E04" w:rsidRDefault="00F72E04" w:rsidP="00D35068">
      <w:pPr>
        <w:ind w:left="1440"/>
        <w:rPr>
          <w:b/>
          <w:bCs/>
        </w:rPr>
      </w:pPr>
    </w:p>
    <w:p w14:paraId="5238834F" w14:textId="77777777" w:rsidR="00F72E04" w:rsidRDefault="00F72E04" w:rsidP="00F72E04">
      <w:pPr>
        <w:rPr>
          <w:b/>
          <w:bCs/>
        </w:rPr>
      </w:pPr>
    </w:p>
    <w:p w14:paraId="5173B667" w14:textId="32967CA5" w:rsidR="00D35068" w:rsidRPr="00D35068" w:rsidRDefault="00D35068" w:rsidP="00F72E04">
      <w:pPr>
        <w:rPr>
          <w:b/>
          <w:bCs/>
        </w:rPr>
      </w:pPr>
      <w:r w:rsidRPr="00D35068">
        <w:rPr>
          <w:b/>
          <w:bCs/>
        </w:rPr>
        <w:t>Explain the code:</w:t>
      </w:r>
    </w:p>
    <w:p w14:paraId="5F2971E5" w14:textId="77777777" w:rsidR="00D35068" w:rsidRPr="00D35068" w:rsidRDefault="00D35068" w:rsidP="00D35068">
      <w:pPr>
        <w:ind w:left="1440"/>
      </w:pPr>
      <w:r w:rsidRPr="00D35068">
        <w:t>• Provides a multilingual greeting from the Ink Sentinel assistant.</w:t>
      </w:r>
    </w:p>
    <w:p w14:paraId="54034E49" w14:textId="77777777" w:rsidR="00D35068" w:rsidRPr="00D35068" w:rsidRDefault="00D35068" w:rsidP="00D35068">
      <w:pPr>
        <w:ind w:left="1440"/>
      </w:pPr>
      <w:r w:rsidRPr="00D35068">
        <w:t xml:space="preserve"> • Returns a friendly introduction message in both English and Arabic.</w:t>
      </w:r>
    </w:p>
    <w:p w14:paraId="1DDF162C" w14:textId="77777777" w:rsidR="00D35068" w:rsidRPr="00D35068" w:rsidRDefault="00D35068" w:rsidP="00D35068">
      <w:pPr>
        <w:ind w:left="1440"/>
      </w:pPr>
      <w:r w:rsidRPr="00D35068">
        <w:t xml:space="preserve"> • Highlights the assistant’s purpose: helping users verify signatures using AI.</w:t>
      </w:r>
    </w:p>
    <w:p w14:paraId="12624CAF" w14:textId="77777777" w:rsidR="00D35068" w:rsidRPr="00D35068" w:rsidRDefault="00D35068" w:rsidP="00D35068">
      <w:pPr>
        <w:ind w:left="1440"/>
      </w:pPr>
      <w:r w:rsidRPr="00D35068">
        <w:t xml:space="preserve"> • Includes the list of supported languages and a timestamp.</w:t>
      </w:r>
    </w:p>
    <w:p w14:paraId="60249FFA" w14:textId="77777777" w:rsidR="00D35068" w:rsidRPr="00D35068" w:rsidRDefault="00D35068" w:rsidP="00D35068">
      <w:pPr>
        <w:ind w:left="1440"/>
      </w:pPr>
      <w:r w:rsidRPr="00D35068">
        <w:t xml:space="preserve"> • The response is returned in a structured JSON format, including:</w:t>
      </w:r>
    </w:p>
    <w:p w14:paraId="781A21D1" w14:textId="77777777" w:rsidR="00D35068" w:rsidRPr="00D35068" w:rsidRDefault="00D35068" w:rsidP="00D35068">
      <w:pPr>
        <w:ind w:left="1440"/>
      </w:pPr>
      <w:r w:rsidRPr="00D35068">
        <w:t xml:space="preserve"> • english_greeting: English welcome message</w:t>
      </w:r>
    </w:p>
    <w:p w14:paraId="1D9053A0" w14:textId="77777777" w:rsidR="00D35068" w:rsidRPr="00D35068" w:rsidRDefault="00D35068" w:rsidP="00D35068">
      <w:pPr>
        <w:ind w:left="1440"/>
      </w:pPr>
      <w:r w:rsidRPr="00D35068">
        <w:t xml:space="preserve"> • arabic_greeting: Arabic welcome message</w:t>
      </w:r>
    </w:p>
    <w:p w14:paraId="44E4EEFA" w14:textId="77777777" w:rsidR="00D35068" w:rsidRPr="00D35068" w:rsidRDefault="00D35068" w:rsidP="00D35068">
      <w:pPr>
        <w:ind w:left="1440"/>
      </w:pPr>
      <w:r w:rsidRPr="00D35068">
        <w:t xml:space="preserve"> • supported_languages: List of available languages</w:t>
      </w:r>
    </w:p>
    <w:p w14:paraId="1DB0BC19" w14:textId="77777777" w:rsidR="00D35068" w:rsidRPr="00D35068" w:rsidRDefault="00D35068" w:rsidP="00D35068">
      <w:pPr>
        <w:ind w:left="1440"/>
      </w:pPr>
      <w:r w:rsidRPr="00D35068">
        <w:t xml:space="preserve"> • timestamp: Current UTC time</w:t>
      </w:r>
    </w:p>
    <w:p w14:paraId="202CC54E" w14:textId="77777777" w:rsidR="00D35068" w:rsidRPr="00D35068" w:rsidRDefault="00D35068" w:rsidP="00D35068">
      <w:pPr>
        <w:ind w:left="1440"/>
      </w:pPr>
      <w:r w:rsidRPr="00D35068">
        <w:t xml:space="preserve"> • assistant: Identity of the responder (“Ink Sentinel”)</w:t>
      </w:r>
    </w:p>
    <w:p w14:paraId="7099F9FB" w14:textId="77777777" w:rsidR="00D35068" w:rsidRPr="00D35068" w:rsidRDefault="00D35068" w:rsidP="00D35068">
      <w:pPr>
        <w:ind w:left="1440"/>
        <w:rPr>
          <w:rFonts w:asciiTheme="minorBidi" w:hAnsiTheme="minorBidi"/>
          <w:b/>
          <w:bCs/>
        </w:rPr>
      </w:pPr>
    </w:p>
    <w:p w14:paraId="5E17F84F" w14:textId="77777777" w:rsidR="00D35068" w:rsidRPr="00D35068" w:rsidRDefault="00D35068" w:rsidP="00F72E04">
      <w:pPr>
        <w:jc w:val="both"/>
        <w:rPr>
          <w:rFonts w:asciiTheme="minorBidi" w:hAnsiTheme="minorBidi"/>
          <w:b/>
          <w:bCs/>
        </w:rPr>
      </w:pPr>
      <w:r w:rsidRPr="00D35068">
        <w:rPr>
          <w:rFonts w:asciiTheme="minorBidi" w:hAnsiTheme="minorBidi"/>
          <w:b/>
          <w:bCs/>
        </w:rPr>
        <w:t>GET</w:t>
      </w:r>
      <w:r w:rsidRPr="00D35068">
        <w:rPr>
          <w:rFonts w:asciiTheme="minorBidi" w:hAnsiTheme="minorBidi"/>
        </w:rPr>
        <w:t xml:space="preserve"> </w:t>
      </w:r>
      <w:r w:rsidRPr="00D35068">
        <w:rPr>
          <w:rFonts w:asciiTheme="minorBidi" w:hAnsiTheme="minorBidi"/>
          <w:b/>
          <w:bCs/>
        </w:rPr>
        <w:t>/api/status</w:t>
      </w:r>
    </w:p>
    <w:p w14:paraId="589DDEB7" w14:textId="77777777" w:rsidR="00D35068" w:rsidRPr="00D35068" w:rsidRDefault="00D35068" w:rsidP="00F72E04">
      <w:pPr>
        <w:jc w:val="both"/>
        <w:rPr>
          <w:rFonts w:asciiTheme="minorBidi" w:hAnsiTheme="minorBidi"/>
          <w:b/>
          <w:bCs/>
        </w:rPr>
      </w:pPr>
      <w:r w:rsidRPr="00D35068">
        <w:rPr>
          <w:rFonts w:asciiTheme="minorBidi" w:hAnsiTheme="minorBidi"/>
          <w:b/>
          <w:bCs/>
        </w:rPr>
        <w:t>Response:</w:t>
      </w:r>
    </w:p>
    <w:tbl>
      <w:tblPr>
        <w:tblStyle w:val="TableGrid"/>
        <w:tblW w:w="0" w:type="auto"/>
        <w:tblLook w:val="04A0" w:firstRow="1" w:lastRow="0" w:firstColumn="1" w:lastColumn="0" w:noHBand="0" w:noVBand="1"/>
      </w:tblPr>
      <w:tblGrid>
        <w:gridCol w:w="9350"/>
      </w:tblGrid>
      <w:tr w:rsidR="00F72E04" w:rsidRPr="00F72E04" w14:paraId="7651A1CF" w14:textId="77777777" w:rsidTr="00F72E04">
        <w:tc>
          <w:tcPr>
            <w:tcW w:w="9350" w:type="dxa"/>
            <w:shd w:val="clear" w:color="auto" w:fill="E7E6E6" w:themeFill="background2"/>
          </w:tcPr>
          <w:p w14:paraId="2E181241" w14:textId="77777777" w:rsidR="00F72E04" w:rsidRPr="00D35068" w:rsidRDefault="00F72E04" w:rsidP="00F72E04">
            <w:pPr>
              <w:ind w:left="1440"/>
              <w:rPr>
                <w:rFonts w:asciiTheme="minorBidi" w:hAnsiTheme="minorBidi"/>
              </w:rPr>
            </w:pPr>
            <w:r w:rsidRPr="00D35068">
              <w:rPr>
                <w:rFonts w:asciiTheme="minorBidi" w:hAnsiTheme="minorBidi"/>
              </w:rPr>
              <w:t>def get_status():</w:t>
            </w:r>
          </w:p>
          <w:p w14:paraId="6C8111A4" w14:textId="77777777" w:rsidR="00F72E04" w:rsidRPr="00D35068" w:rsidRDefault="00F72E04" w:rsidP="00F72E04">
            <w:pPr>
              <w:ind w:left="1440"/>
              <w:rPr>
                <w:rFonts w:asciiTheme="minorBidi" w:hAnsiTheme="minorBidi"/>
              </w:rPr>
            </w:pPr>
            <w:r w:rsidRPr="00D35068">
              <w:rPr>
                <w:rFonts w:asciiTheme="minorBidi" w:hAnsiTheme="minorBidi"/>
              </w:rPr>
              <w:t xml:space="preserve">    """Comprehensive status endpoint"""</w:t>
            </w:r>
          </w:p>
          <w:p w14:paraId="2E8EAC1A" w14:textId="77777777" w:rsidR="00F72E04" w:rsidRPr="00D35068" w:rsidRDefault="00F72E04" w:rsidP="00F72E04">
            <w:pPr>
              <w:ind w:left="1440"/>
              <w:rPr>
                <w:rFonts w:asciiTheme="minorBidi" w:hAnsiTheme="minorBidi"/>
              </w:rPr>
            </w:pPr>
            <w:r w:rsidRPr="00D35068">
              <w:rPr>
                <w:rFonts w:asciiTheme="minorBidi" w:hAnsiTheme="minorBidi"/>
              </w:rPr>
              <w:t xml:space="preserve">    ollama_status = chat_manager.check_ollama_running()</w:t>
            </w:r>
          </w:p>
          <w:p w14:paraId="326D2E19" w14:textId="77777777" w:rsidR="00F72E04" w:rsidRPr="00D35068" w:rsidRDefault="00F72E04" w:rsidP="00F72E04">
            <w:pPr>
              <w:ind w:left="1440"/>
              <w:rPr>
                <w:rFonts w:asciiTheme="minorBidi" w:hAnsiTheme="minorBidi"/>
              </w:rPr>
            </w:pPr>
            <w:r w:rsidRPr="00D35068">
              <w:rPr>
                <w:rFonts w:asciiTheme="minorBidi" w:hAnsiTheme="minorBidi"/>
              </w:rPr>
              <w:t xml:space="preserve">    return jsonify({</w:t>
            </w:r>
          </w:p>
          <w:p w14:paraId="218E47F4" w14:textId="77777777" w:rsidR="00F72E04" w:rsidRPr="00D35068" w:rsidRDefault="00F72E04" w:rsidP="00F72E04">
            <w:pPr>
              <w:ind w:left="1440"/>
              <w:rPr>
                <w:rFonts w:asciiTheme="minorBidi" w:hAnsiTheme="minorBidi"/>
              </w:rPr>
            </w:pPr>
            <w:r w:rsidRPr="00D35068">
              <w:rPr>
                <w:rFonts w:asciiTheme="minorBidi" w:hAnsiTheme="minorBidi"/>
              </w:rPr>
              <w:t xml:space="preserve">        "status": "operational",</w:t>
            </w:r>
          </w:p>
          <w:p w14:paraId="6A6B316E" w14:textId="77777777" w:rsidR="00F72E04" w:rsidRPr="00D35068" w:rsidRDefault="00F72E04" w:rsidP="00F72E04">
            <w:pPr>
              <w:ind w:left="1440"/>
              <w:rPr>
                <w:rFonts w:asciiTheme="minorBidi" w:hAnsiTheme="minorBidi"/>
              </w:rPr>
            </w:pPr>
            <w:r w:rsidRPr="00D35068">
              <w:rPr>
                <w:rFonts w:asciiTheme="minorBidi" w:hAnsiTheme="minorBidi"/>
              </w:rPr>
              <w:t xml:space="preserve">        "services": {</w:t>
            </w:r>
          </w:p>
          <w:p w14:paraId="2D544857" w14:textId="77777777" w:rsidR="00F72E04" w:rsidRPr="00D35068" w:rsidRDefault="00F72E04" w:rsidP="00F72E04">
            <w:pPr>
              <w:ind w:left="1440"/>
              <w:rPr>
                <w:rFonts w:asciiTheme="minorBidi" w:hAnsiTheme="minorBidi"/>
              </w:rPr>
            </w:pPr>
            <w:r w:rsidRPr="00D35068">
              <w:rPr>
                <w:rFonts w:asciiTheme="minorBidi" w:hAnsiTheme="minorBidi"/>
              </w:rPr>
              <w:t xml:space="preserve">            "siamese_model": {</w:t>
            </w:r>
          </w:p>
          <w:p w14:paraId="1568035B" w14:textId="77777777" w:rsidR="00F72E04" w:rsidRPr="00D35068" w:rsidRDefault="00F72E04" w:rsidP="00F72E04">
            <w:pPr>
              <w:ind w:left="1440"/>
              <w:rPr>
                <w:rFonts w:asciiTheme="minorBidi" w:hAnsiTheme="minorBidi"/>
              </w:rPr>
            </w:pPr>
            <w:r w:rsidRPr="00D35068">
              <w:rPr>
                <w:rFonts w:asciiTheme="minorBidi" w:hAnsiTheme="minorBidi"/>
              </w:rPr>
              <w:t xml:space="preserve">                "loaded": siamese_manager.is_loaded(),</w:t>
            </w:r>
          </w:p>
          <w:p w14:paraId="5255740D" w14:textId="77777777" w:rsidR="00F72E04" w:rsidRPr="00D35068" w:rsidRDefault="00F72E04" w:rsidP="00F72E04">
            <w:pPr>
              <w:ind w:left="1440"/>
              <w:rPr>
                <w:rFonts w:asciiTheme="minorBidi" w:hAnsiTheme="minorBidi"/>
              </w:rPr>
            </w:pPr>
            <w:r w:rsidRPr="00D35068">
              <w:rPr>
                <w:rFonts w:asciiTheme="minorBidi" w:hAnsiTheme="minorBidi"/>
              </w:rPr>
              <w:t xml:space="preserve">                "device": str(device),</w:t>
            </w:r>
          </w:p>
          <w:p w14:paraId="33520731" w14:textId="77777777" w:rsidR="00F72E04" w:rsidRPr="00D35068" w:rsidRDefault="00F72E04" w:rsidP="00F72E04">
            <w:pPr>
              <w:ind w:left="1440"/>
              <w:rPr>
                <w:rFonts w:asciiTheme="minorBidi" w:hAnsiTheme="minorBidi"/>
              </w:rPr>
            </w:pPr>
            <w:r w:rsidRPr="00D35068">
              <w:rPr>
                <w:rFonts w:asciiTheme="minorBidi" w:hAnsiTheme="minorBidi"/>
              </w:rPr>
              <w:t xml:space="preserve">                "model_path": MODEL_PATH</w:t>
            </w:r>
          </w:p>
          <w:p w14:paraId="6CEAAEED" w14:textId="77777777" w:rsidR="00F72E04" w:rsidRPr="00D35068" w:rsidRDefault="00F72E04" w:rsidP="00F72E04">
            <w:pPr>
              <w:ind w:left="1440"/>
              <w:rPr>
                <w:rFonts w:asciiTheme="minorBidi" w:hAnsiTheme="minorBidi"/>
              </w:rPr>
            </w:pPr>
            <w:r w:rsidRPr="00D35068">
              <w:rPr>
                <w:rFonts w:asciiTheme="minorBidi" w:hAnsiTheme="minorBidi"/>
              </w:rPr>
              <w:t xml:space="preserve">            },</w:t>
            </w:r>
          </w:p>
          <w:p w14:paraId="0245A8EC" w14:textId="77777777" w:rsidR="00F72E04" w:rsidRPr="00D35068" w:rsidRDefault="00F72E04" w:rsidP="00F72E04">
            <w:pPr>
              <w:ind w:left="1440"/>
              <w:rPr>
                <w:rFonts w:asciiTheme="minorBidi" w:hAnsiTheme="minorBidi"/>
              </w:rPr>
            </w:pPr>
            <w:r w:rsidRPr="00D35068">
              <w:rPr>
                <w:rFonts w:asciiTheme="minorBidi" w:hAnsiTheme="minorBidi"/>
              </w:rPr>
              <w:t xml:space="preserve">            "ollama_chat": {</w:t>
            </w:r>
          </w:p>
          <w:p w14:paraId="456E0BB9" w14:textId="77777777" w:rsidR="00F72E04" w:rsidRPr="00D35068" w:rsidRDefault="00F72E04" w:rsidP="00F72E04">
            <w:pPr>
              <w:ind w:left="1440"/>
              <w:rPr>
                <w:rFonts w:asciiTheme="minorBidi" w:hAnsiTheme="minorBidi"/>
              </w:rPr>
            </w:pPr>
            <w:r w:rsidRPr="00D35068">
              <w:rPr>
                <w:rFonts w:asciiTheme="minorBidi" w:hAnsiTheme="minorBidi"/>
              </w:rPr>
              <w:t xml:space="preserve">                "available": ollama_status,</w:t>
            </w:r>
          </w:p>
          <w:p w14:paraId="29C49592" w14:textId="77777777" w:rsidR="00F72E04" w:rsidRPr="00D35068" w:rsidRDefault="00F72E04" w:rsidP="00F72E04">
            <w:pPr>
              <w:ind w:left="1440"/>
              <w:rPr>
                <w:rFonts w:asciiTheme="minorBidi" w:hAnsiTheme="minorBidi"/>
              </w:rPr>
            </w:pPr>
            <w:r w:rsidRPr="00D35068">
              <w:rPr>
                <w:rFonts w:asciiTheme="minorBidi" w:hAnsiTheme="minorBidi"/>
              </w:rPr>
              <w:t xml:space="preserve">                "base_url": chat_manager.ollama_base_url,</w:t>
            </w:r>
          </w:p>
          <w:p w14:paraId="75AAD8F4" w14:textId="77777777" w:rsidR="00F72E04" w:rsidRPr="00D35068" w:rsidRDefault="00F72E04" w:rsidP="00F72E04">
            <w:pPr>
              <w:ind w:left="1440"/>
              <w:rPr>
                <w:rFonts w:asciiTheme="minorBidi" w:hAnsiTheme="minorBidi"/>
              </w:rPr>
            </w:pPr>
            <w:r w:rsidRPr="00D35068">
              <w:rPr>
                <w:rFonts w:asciiTheme="minorBidi" w:hAnsiTheme="minorBidi"/>
              </w:rPr>
              <w:t xml:space="preserve">                "model_config": LLM_CONFIG</w:t>
            </w:r>
          </w:p>
          <w:p w14:paraId="3651FD74" w14:textId="77777777" w:rsidR="00F72E04" w:rsidRPr="00D35068" w:rsidRDefault="00F72E04" w:rsidP="00F72E04">
            <w:pPr>
              <w:ind w:left="1440"/>
              <w:rPr>
                <w:rFonts w:asciiTheme="minorBidi" w:hAnsiTheme="minorBidi"/>
              </w:rPr>
            </w:pPr>
            <w:r w:rsidRPr="00D35068">
              <w:rPr>
                <w:rFonts w:asciiTheme="minorBidi" w:hAnsiTheme="minorBidi"/>
              </w:rPr>
              <w:t xml:space="preserve">            }</w:t>
            </w:r>
          </w:p>
          <w:p w14:paraId="02752BE1" w14:textId="77777777" w:rsidR="00F72E04" w:rsidRPr="00D35068" w:rsidRDefault="00F72E04" w:rsidP="00F72E04">
            <w:pPr>
              <w:ind w:left="1440"/>
              <w:rPr>
                <w:rFonts w:asciiTheme="minorBidi" w:hAnsiTheme="minorBidi"/>
              </w:rPr>
            </w:pPr>
            <w:r w:rsidRPr="00D35068">
              <w:rPr>
                <w:rFonts w:asciiTheme="minorBidi" w:hAnsiTheme="minorBidi"/>
              </w:rPr>
              <w:t xml:space="preserve">        },</w:t>
            </w:r>
          </w:p>
          <w:p w14:paraId="6420F6F5" w14:textId="77777777" w:rsidR="00F72E04" w:rsidRPr="00D35068" w:rsidRDefault="00F72E04" w:rsidP="00F72E04">
            <w:pPr>
              <w:ind w:left="1440"/>
              <w:rPr>
                <w:rFonts w:asciiTheme="minorBidi" w:hAnsiTheme="minorBidi"/>
              </w:rPr>
            </w:pPr>
            <w:r w:rsidRPr="00D35068">
              <w:rPr>
                <w:rFonts w:asciiTheme="minorBidi" w:hAnsiTheme="minorBidi"/>
              </w:rPr>
              <w:t xml:space="preserve">        "supported_languages": SUPPORTED_LANGUAGES,</w:t>
            </w:r>
          </w:p>
          <w:p w14:paraId="5FAEF2E4" w14:textId="77777777" w:rsidR="00F72E04" w:rsidRPr="00D35068" w:rsidRDefault="00F72E04" w:rsidP="00F72E04">
            <w:pPr>
              <w:ind w:left="1440"/>
              <w:rPr>
                <w:rFonts w:asciiTheme="minorBidi" w:hAnsiTheme="minorBidi"/>
              </w:rPr>
            </w:pPr>
            <w:r w:rsidRPr="00D35068">
              <w:rPr>
                <w:rFonts w:asciiTheme="minorBidi" w:hAnsiTheme="minorBidi"/>
              </w:rPr>
              <w:t xml:space="preserve">        "default_language": DEFAULT_LANGUAGE,</w:t>
            </w:r>
          </w:p>
          <w:p w14:paraId="55A8F629" w14:textId="77777777" w:rsidR="00F72E04" w:rsidRPr="00D35068" w:rsidRDefault="00F72E04" w:rsidP="00F72E04">
            <w:pPr>
              <w:ind w:left="1440"/>
              <w:rPr>
                <w:rFonts w:asciiTheme="minorBidi" w:hAnsiTheme="minorBidi"/>
              </w:rPr>
            </w:pPr>
            <w:r w:rsidRPr="00D35068">
              <w:rPr>
                <w:rFonts w:asciiTheme="minorBidi" w:hAnsiTheme="minorBidi"/>
              </w:rPr>
              <w:t xml:space="preserve">        "api_version": "4.0",</w:t>
            </w:r>
          </w:p>
          <w:p w14:paraId="4DF85ADC" w14:textId="77777777" w:rsidR="00F72E04" w:rsidRPr="00D35068" w:rsidRDefault="00F72E04" w:rsidP="00F72E04">
            <w:pPr>
              <w:ind w:left="1440"/>
              <w:rPr>
                <w:rFonts w:asciiTheme="minorBidi" w:hAnsiTheme="minorBidi"/>
              </w:rPr>
            </w:pPr>
            <w:r w:rsidRPr="00D35068">
              <w:rPr>
                <w:rFonts w:asciiTheme="minorBidi" w:hAnsiTheme="minorBidi"/>
              </w:rPr>
              <w:t xml:space="preserve">        "endpoints": {</w:t>
            </w:r>
          </w:p>
          <w:p w14:paraId="4BC28D34" w14:textId="77777777" w:rsidR="00F72E04" w:rsidRPr="00D35068" w:rsidRDefault="00F72E04" w:rsidP="00F72E04">
            <w:pPr>
              <w:ind w:left="1440"/>
              <w:rPr>
                <w:rFonts w:asciiTheme="minorBidi" w:hAnsiTheme="minorBidi"/>
              </w:rPr>
            </w:pPr>
            <w:r w:rsidRPr="00D35068">
              <w:rPr>
                <w:rFonts w:asciiTheme="minorBidi" w:hAnsiTheme="minorBidi"/>
              </w:rPr>
              <w:t xml:space="preserve">            "signature_verification": "/api/verify-signature",</w:t>
            </w:r>
          </w:p>
          <w:p w14:paraId="01AFD139" w14:textId="77777777" w:rsidR="00F72E04" w:rsidRPr="00D35068" w:rsidRDefault="00F72E04" w:rsidP="00F72E04">
            <w:pPr>
              <w:ind w:left="1440"/>
              <w:rPr>
                <w:rFonts w:asciiTheme="minorBidi" w:hAnsiTheme="minorBidi"/>
              </w:rPr>
            </w:pPr>
            <w:r w:rsidRPr="00D35068">
              <w:rPr>
                <w:rFonts w:asciiTheme="minorBidi" w:hAnsiTheme="minorBidi"/>
              </w:rPr>
              <w:t xml:space="preserve">            "chat_analysis": "/api/chat",</w:t>
            </w:r>
          </w:p>
          <w:p w14:paraId="50FA1634" w14:textId="77777777" w:rsidR="00F72E04" w:rsidRPr="00D35068" w:rsidRDefault="00F72E04" w:rsidP="00F72E04">
            <w:pPr>
              <w:ind w:left="1440"/>
              <w:rPr>
                <w:rFonts w:asciiTheme="minorBidi" w:hAnsiTheme="minorBidi"/>
              </w:rPr>
            </w:pPr>
            <w:r w:rsidRPr="00D35068">
              <w:rPr>
                <w:rFonts w:asciiTheme="minorBidi" w:hAnsiTheme="minorBidi"/>
                <w:b/>
                <w:bCs/>
              </w:rPr>
              <w:lastRenderedPageBreak/>
              <w:t xml:space="preserve">      </w:t>
            </w:r>
            <w:r w:rsidRPr="00D35068">
              <w:rPr>
                <w:rFonts w:asciiTheme="minorBidi" w:hAnsiTheme="minorBidi"/>
              </w:rPr>
              <w:t xml:space="preserve">      "language_detection": "/api/detect-language",</w:t>
            </w:r>
          </w:p>
          <w:p w14:paraId="25329FF6" w14:textId="77777777" w:rsidR="00F72E04" w:rsidRPr="00D35068" w:rsidRDefault="00F72E04" w:rsidP="00F72E04">
            <w:pPr>
              <w:ind w:left="1440"/>
              <w:rPr>
                <w:rFonts w:asciiTheme="minorBidi" w:hAnsiTheme="minorBidi"/>
              </w:rPr>
            </w:pPr>
            <w:r w:rsidRPr="00D35068">
              <w:rPr>
                <w:rFonts w:asciiTheme="minorBidi" w:hAnsiTheme="minorBidi"/>
              </w:rPr>
              <w:t xml:space="preserve">            "health_check": "/api/health",</w:t>
            </w:r>
          </w:p>
          <w:p w14:paraId="222F6D65" w14:textId="77777777" w:rsidR="00F72E04" w:rsidRPr="00D35068" w:rsidRDefault="00F72E04" w:rsidP="00F72E04">
            <w:pPr>
              <w:ind w:left="1440"/>
              <w:rPr>
                <w:rFonts w:asciiTheme="minorBidi" w:hAnsiTheme="minorBidi"/>
              </w:rPr>
            </w:pPr>
            <w:r w:rsidRPr="00D35068">
              <w:rPr>
                <w:rFonts w:asciiTheme="minorBidi" w:hAnsiTheme="minorBidi"/>
              </w:rPr>
              <w:t xml:space="preserve">            "test_response": "/api/test-response",</w:t>
            </w:r>
          </w:p>
          <w:p w14:paraId="10848B0B" w14:textId="77777777" w:rsidR="00F72E04" w:rsidRPr="00D35068" w:rsidRDefault="00F72E04" w:rsidP="00F72E04">
            <w:pPr>
              <w:ind w:left="1440"/>
              <w:rPr>
                <w:rFonts w:asciiTheme="minorBidi" w:hAnsiTheme="minorBidi"/>
              </w:rPr>
            </w:pPr>
            <w:r w:rsidRPr="00D35068">
              <w:rPr>
                <w:rFonts w:asciiTheme="minorBidi" w:hAnsiTheme="minorBidi"/>
              </w:rPr>
              <w:t xml:space="preserve">            "supported_languages": "/api/supported-languages",</w:t>
            </w:r>
          </w:p>
          <w:p w14:paraId="47D6E62F" w14:textId="77777777" w:rsidR="00F72E04" w:rsidRPr="00D35068" w:rsidRDefault="00F72E04" w:rsidP="00F72E04">
            <w:pPr>
              <w:ind w:left="1440"/>
              <w:rPr>
                <w:rFonts w:asciiTheme="minorBidi" w:hAnsiTheme="minorBidi"/>
              </w:rPr>
            </w:pPr>
            <w:r w:rsidRPr="00D35068">
              <w:rPr>
                <w:rFonts w:asciiTheme="minorBidi" w:hAnsiTheme="minorBidi"/>
              </w:rPr>
              <w:t xml:space="preserve">            "greeting": "/api/greeting"</w:t>
            </w:r>
          </w:p>
          <w:p w14:paraId="1A4973F7" w14:textId="77777777" w:rsidR="00F72E04" w:rsidRPr="00D35068" w:rsidRDefault="00F72E04" w:rsidP="00F72E04">
            <w:pPr>
              <w:ind w:left="1440"/>
              <w:rPr>
                <w:rFonts w:asciiTheme="minorBidi" w:hAnsiTheme="minorBidi"/>
              </w:rPr>
            </w:pPr>
            <w:r w:rsidRPr="00D35068">
              <w:rPr>
                <w:rFonts w:asciiTheme="minorBidi" w:hAnsiTheme="minorBidi"/>
              </w:rPr>
              <w:t xml:space="preserve">        },</w:t>
            </w:r>
          </w:p>
          <w:p w14:paraId="0EF28ADF" w14:textId="77777777" w:rsidR="00F72E04" w:rsidRPr="00D35068" w:rsidRDefault="00F72E04" w:rsidP="00F72E04">
            <w:pPr>
              <w:ind w:left="1440"/>
              <w:rPr>
                <w:rFonts w:asciiTheme="minorBidi" w:hAnsiTheme="minorBidi"/>
              </w:rPr>
            </w:pPr>
            <w:r w:rsidRPr="00D35068">
              <w:rPr>
                <w:rFonts w:asciiTheme="minorBidi" w:hAnsiTheme="minorBidi"/>
              </w:rPr>
              <w:t xml:space="preserve">        "timestamp": datetime.utcnow().isoformat(),</w:t>
            </w:r>
          </w:p>
          <w:p w14:paraId="09C65313" w14:textId="77777777" w:rsidR="00F72E04" w:rsidRPr="00D35068" w:rsidRDefault="00F72E04" w:rsidP="00F72E04">
            <w:pPr>
              <w:ind w:left="1440"/>
              <w:rPr>
                <w:rFonts w:asciiTheme="minorBidi" w:hAnsiTheme="minorBidi"/>
              </w:rPr>
            </w:pPr>
            <w:r w:rsidRPr="00D35068">
              <w:rPr>
                <w:rFonts w:asciiTheme="minorBidi" w:hAnsiTheme="minorBidi"/>
              </w:rPr>
              <w:t xml:space="preserve">        "message": f"I am {'ready' if ollama_status else 'waiting for Ollama service'} to help you with signature verification.",</w:t>
            </w:r>
          </w:p>
          <w:p w14:paraId="186DAD03" w14:textId="77777777" w:rsidR="00F72E04" w:rsidRPr="00D35068" w:rsidRDefault="00F72E04" w:rsidP="00F72E04">
            <w:pPr>
              <w:ind w:left="1440"/>
              <w:rPr>
                <w:rFonts w:asciiTheme="minorBidi" w:hAnsiTheme="minorBidi"/>
              </w:rPr>
            </w:pPr>
            <w:r w:rsidRPr="00D35068">
              <w:rPr>
                <w:rFonts w:asciiTheme="minorBidi" w:hAnsiTheme="minorBidi"/>
              </w:rPr>
              <w:t xml:space="preserve">        "assistant": "Ink Sentinel"</w:t>
            </w:r>
          </w:p>
          <w:p w14:paraId="42930CE7" w14:textId="77777777" w:rsidR="00F72E04" w:rsidRPr="00D35068" w:rsidRDefault="00F72E04" w:rsidP="00F72E04">
            <w:pPr>
              <w:ind w:left="1440"/>
              <w:rPr>
                <w:rFonts w:asciiTheme="minorBidi" w:hAnsiTheme="minorBidi"/>
              </w:rPr>
            </w:pPr>
            <w:r w:rsidRPr="00D35068">
              <w:rPr>
                <w:rFonts w:asciiTheme="minorBidi" w:hAnsiTheme="minorBidi"/>
              </w:rPr>
              <w:t xml:space="preserve">    })</w:t>
            </w:r>
          </w:p>
          <w:p w14:paraId="1E62D854" w14:textId="77777777" w:rsidR="00F72E04" w:rsidRPr="00D35068" w:rsidRDefault="00F72E04" w:rsidP="00F72E04">
            <w:pPr>
              <w:ind w:left="1440"/>
              <w:rPr>
                <w:rFonts w:asciiTheme="minorBidi" w:hAnsiTheme="minorBidi"/>
                <w:b/>
                <w:bCs/>
              </w:rPr>
            </w:pPr>
          </w:p>
          <w:p w14:paraId="177B7559" w14:textId="77777777" w:rsidR="00F72E04" w:rsidRPr="00F72E04" w:rsidRDefault="00F72E04" w:rsidP="00F72E04">
            <w:pPr>
              <w:rPr>
                <w:rFonts w:asciiTheme="minorBidi" w:hAnsiTheme="minorBidi"/>
              </w:rPr>
            </w:pPr>
          </w:p>
        </w:tc>
      </w:tr>
    </w:tbl>
    <w:p w14:paraId="13B77230" w14:textId="77777777" w:rsidR="00F72E04" w:rsidRPr="00D35068" w:rsidRDefault="00F72E04" w:rsidP="00F72E04">
      <w:pPr>
        <w:rPr>
          <w:rFonts w:asciiTheme="minorBidi" w:hAnsiTheme="minorBidi"/>
        </w:rPr>
      </w:pPr>
    </w:p>
    <w:p w14:paraId="384D885F" w14:textId="77777777" w:rsidR="00D35068" w:rsidRPr="00F72E04" w:rsidRDefault="00D35068">
      <w:pPr>
        <w:pStyle w:val="ListParagraph"/>
        <w:numPr>
          <w:ilvl w:val="0"/>
          <w:numId w:val="125"/>
        </w:numPr>
        <w:rPr>
          <w:rFonts w:asciiTheme="minorBidi" w:hAnsiTheme="minorBidi"/>
          <w:b/>
          <w:bCs/>
        </w:rPr>
      </w:pPr>
      <w:r w:rsidRPr="00F72E04">
        <w:rPr>
          <w:rFonts w:asciiTheme="minorBidi" w:hAnsiTheme="minorBidi"/>
          <w:b/>
          <w:bCs/>
        </w:rPr>
        <w:t>Explain the code:</w:t>
      </w:r>
    </w:p>
    <w:p w14:paraId="11757763" w14:textId="77777777" w:rsidR="00D35068" w:rsidRPr="00D35068" w:rsidRDefault="00D35068" w:rsidP="00D35068">
      <w:pPr>
        <w:ind w:left="1440"/>
        <w:rPr>
          <w:rFonts w:asciiTheme="minorBidi" w:hAnsiTheme="minorBidi"/>
        </w:rPr>
      </w:pPr>
      <w:r w:rsidRPr="00D35068">
        <w:rPr>
          <w:rFonts w:asciiTheme="minorBidi" w:hAnsiTheme="minorBidi"/>
          <w:b/>
          <w:bCs/>
        </w:rPr>
        <w:t xml:space="preserve">• </w:t>
      </w:r>
      <w:r w:rsidRPr="00D35068">
        <w:rPr>
          <w:rFonts w:asciiTheme="minorBidi" w:hAnsiTheme="minorBidi"/>
        </w:rPr>
        <w:t>Provides a comprehensive system status overview for Ink Sentinel.</w:t>
      </w:r>
    </w:p>
    <w:p w14:paraId="6271C065" w14:textId="77777777" w:rsidR="00D35068" w:rsidRPr="00D35068" w:rsidRDefault="00D35068" w:rsidP="00D35068">
      <w:pPr>
        <w:ind w:left="1440"/>
        <w:rPr>
          <w:rFonts w:asciiTheme="minorBidi" w:hAnsiTheme="minorBidi"/>
        </w:rPr>
      </w:pPr>
      <w:r w:rsidRPr="00D35068">
        <w:rPr>
          <w:rFonts w:asciiTheme="minorBidi" w:hAnsiTheme="minorBidi"/>
        </w:rPr>
        <w:t xml:space="preserve"> • Reports the current operational state of key services:</w:t>
      </w:r>
    </w:p>
    <w:p w14:paraId="40EEBBB5" w14:textId="77777777" w:rsidR="00D35068" w:rsidRPr="00D35068" w:rsidRDefault="00D35068" w:rsidP="00D35068">
      <w:pPr>
        <w:ind w:left="1440"/>
        <w:rPr>
          <w:rFonts w:asciiTheme="minorBidi" w:hAnsiTheme="minorBidi"/>
        </w:rPr>
      </w:pPr>
      <w:r w:rsidRPr="00D35068">
        <w:rPr>
          <w:rFonts w:asciiTheme="minorBidi" w:hAnsiTheme="minorBidi"/>
        </w:rPr>
        <w:t xml:space="preserve"> • Siamese model: Status, device used, and model path.</w:t>
      </w:r>
    </w:p>
    <w:p w14:paraId="21A3E081" w14:textId="77777777" w:rsidR="00D35068" w:rsidRPr="00D35068" w:rsidRDefault="00D35068" w:rsidP="00D35068">
      <w:pPr>
        <w:ind w:left="1440"/>
        <w:rPr>
          <w:rFonts w:asciiTheme="minorBidi" w:hAnsiTheme="minorBidi"/>
        </w:rPr>
      </w:pPr>
      <w:r w:rsidRPr="00D35068">
        <w:rPr>
          <w:rFonts w:asciiTheme="minorBidi" w:hAnsiTheme="minorBidi"/>
        </w:rPr>
        <w:t xml:space="preserve"> • Ollama chat engine: Availability, base URL, and model configuration.</w:t>
      </w:r>
    </w:p>
    <w:p w14:paraId="26E86EDC" w14:textId="77777777" w:rsidR="00D35068" w:rsidRPr="00D35068" w:rsidRDefault="00D35068" w:rsidP="00D35068">
      <w:pPr>
        <w:ind w:left="1440"/>
        <w:rPr>
          <w:rFonts w:asciiTheme="minorBidi" w:hAnsiTheme="minorBidi"/>
        </w:rPr>
      </w:pPr>
      <w:r w:rsidRPr="00D35068">
        <w:rPr>
          <w:rFonts w:asciiTheme="minorBidi" w:hAnsiTheme="minorBidi"/>
        </w:rPr>
        <w:t xml:space="preserve"> • Returns additional metadata including:</w:t>
      </w:r>
    </w:p>
    <w:p w14:paraId="3DF1B807" w14:textId="77777777" w:rsidR="00D35068" w:rsidRPr="00D35068" w:rsidRDefault="00D35068" w:rsidP="00D35068">
      <w:pPr>
        <w:ind w:left="1440"/>
        <w:rPr>
          <w:rFonts w:asciiTheme="minorBidi" w:hAnsiTheme="minorBidi"/>
        </w:rPr>
      </w:pPr>
      <w:r w:rsidRPr="00D35068">
        <w:rPr>
          <w:rFonts w:asciiTheme="minorBidi" w:hAnsiTheme="minorBidi"/>
        </w:rPr>
        <w:t xml:space="preserve"> • Supported and default languages</w:t>
      </w:r>
    </w:p>
    <w:p w14:paraId="7D2DB0AB" w14:textId="77777777" w:rsidR="00D35068" w:rsidRPr="00D35068" w:rsidRDefault="00D35068" w:rsidP="00D35068">
      <w:pPr>
        <w:ind w:left="1440"/>
        <w:rPr>
          <w:rFonts w:asciiTheme="minorBidi" w:hAnsiTheme="minorBidi"/>
        </w:rPr>
      </w:pPr>
      <w:r w:rsidRPr="00D35068">
        <w:rPr>
          <w:rFonts w:asciiTheme="minorBidi" w:hAnsiTheme="minorBidi"/>
        </w:rPr>
        <w:t xml:space="preserve"> • API version</w:t>
      </w:r>
    </w:p>
    <w:p w14:paraId="5CDF7EF0" w14:textId="77777777" w:rsidR="00D35068" w:rsidRPr="00D35068" w:rsidRDefault="00D35068" w:rsidP="00D35068">
      <w:pPr>
        <w:ind w:left="1440"/>
        <w:rPr>
          <w:rFonts w:asciiTheme="minorBidi" w:hAnsiTheme="minorBidi"/>
        </w:rPr>
      </w:pPr>
      <w:r w:rsidRPr="00D35068">
        <w:rPr>
          <w:rFonts w:asciiTheme="minorBidi" w:hAnsiTheme="minorBidi"/>
        </w:rPr>
        <w:t xml:space="preserve"> • Available endpoint routes</w:t>
      </w:r>
    </w:p>
    <w:p w14:paraId="0515AFE8" w14:textId="77777777" w:rsidR="00D35068" w:rsidRPr="00D35068" w:rsidRDefault="00D35068" w:rsidP="00D35068">
      <w:pPr>
        <w:ind w:left="1440"/>
        <w:rPr>
          <w:rFonts w:asciiTheme="minorBidi" w:hAnsiTheme="minorBidi"/>
        </w:rPr>
      </w:pPr>
      <w:r w:rsidRPr="00D35068">
        <w:rPr>
          <w:rFonts w:asciiTheme="minorBidi" w:hAnsiTheme="minorBidi"/>
        </w:rPr>
        <w:t xml:space="preserve"> • Timestamp</w:t>
      </w:r>
    </w:p>
    <w:p w14:paraId="2C0A0E48" w14:textId="77777777" w:rsidR="00D35068" w:rsidRPr="00D35068" w:rsidRDefault="00D35068" w:rsidP="00D35068">
      <w:pPr>
        <w:ind w:left="1440"/>
        <w:rPr>
          <w:rFonts w:asciiTheme="minorBidi" w:hAnsiTheme="minorBidi"/>
        </w:rPr>
      </w:pPr>
      <w:r w:rsidRPr="00D35068">
        <w:rPr>
          <w:rFonts w:asciiTheme="minorBidi" w:hAnsiTheme="minorBidi"/>
        </w:rPr>
        <w:t xml:space="preserve"> • Assistant’s readiness message</w:t>
      </w:r>
    </w:p>
    <w:p w14:paraId="18D2A013" w14:textId="77777777" w:rsidR="00D35068" w:rsidRPr="00D35068" w:rsidRDefault="00D35068" w:rsidP="00D35068">
      <w:pPr>
        <w:ind w:left="1440"/>
        <w:rPr>
          <w:rFonts w:asciiTheme="minorBidi" w:hAnsiTheme="minorBidi"/>
        </w:rPr>
      </w:pPr>
      <w:r w:rsidRPr="00D35068">
        <w:rPr>
          <w:rFonts w:asciiTheme="minorBidi" w:hAnsiTheme="minorBidi"/>
        </w:rPr>
        <w:t xml:space="preserve"> • Useful for system monitoring, debugging, and integration checks.</w:t>
      </w:r>
    </w:p>
    <w:p w14:paraId="6353AA0E" w14:textId="77777777" w:rsidR="00D35068" w:rsidRPr="00D35068" w:rsidRDefault="00D35068" w:rsidP="00D35068">
      <w:pPr>
        <w:ind w:left="1440"/>
        <w:rPr>
          <w:rFonts w:asciiTheme="minorBidi" w:hAnsiTheme="minorBidi"/>
        </w:rPr>
      </w:pPr>
      <w:r w:rsidRPr="00D35068">
        <w:rPr>
          <w:rFonts w:asciiTheme="minorBidi" w:hAnsiTheme="minorBidi"/>
        </w:rPr>
        <w:t xml:space="preserve"> • Output is returned in a structured JSON format.</w:t>
      </w:r>
    </w:p>
    <w:p w14:paraId="1BAFBAEC" w14:textId="77777777" w:rsidR="00D35068" w:rsidRPr="00D35068" w:rsidRDefault="00D35068" w:rsidP="00D35068">
      <w:pPr>
        <w:ind w:left="1440"/>
        <w:rPr>
          <w:rFonts w:asciiTheme="minorBidi" w:hAnsiTheme="minorBidi"/>
        </w:rPr>
      </w:pPr>
    </w:p>
    <w:p w14:paraId="3FA2AF6C" w14:textId="77777777" w:rsidR="00D35068" w:rsidRPr="00D35068" w:rsidRDefault="00D35068" w:rsidP="00D35068">
      <w:pPr>
        <w:ind w:left="1440"/>
        <w:rPr>
          <w:rFonts w:asciiTheme="minorBidi" w:hAnsiTheme="minorBidi"/>
          <w:b/>
          <w:bCs/>
        </w:rPr>
      </w:pPr>
    </w:p>
    <w:p w14:paraId="5F30AB35" w14:textId="77777777" w:rsidR="00D35068" w:rsidRPr="00D35068" w:rsidRDefault="00D35068" w:rsidP="00D35068">
      <w:pPr>
        <w:ind w:left="1440"/>
        <w:rPr>
          <w:b/>
          <w:bCs/>
        </w:rPr>
      </w:pPr>
    </w:p>
    <w:p w14:paraId="6924FC73" w14:textId="77777777" w:rsidR="00D35068" w:rsidRPr="00D35068" w:rsidRDefault="00D35068" w:rsidP="00D35068">
      <w:pPr>
        <w:ind w:left="1440"/>
        <w:rPr>
          <w:b/>
          <w:bCs/>
        </w:rPr>
      </w:pPr>
    </w:p>
    <w:p w14:paraId="4AF5ACB5" w14:textId="77777777" w:rsidR="00D35068" w:rsidRPr="00D35068" w:rsidRDefault="00D35068" w:rsidP="00D35068">
      <w:pPr>
        <w:ind w:left="1440"/>
        <w:rPr>
          <w:b/>
          <w:bCs/>
        </w:rPr>
      </w:pPr>
    </w:p>
    <w:p w14:paraId="4DEF68EE" w14:textId="77777777" w:rsidR="00D35068" w:rsidRPr="00D35068" w:rsidRDefault="00D35068" w:rsidP="00D35068">
      <w:pPr>
        <w:ind w:left="1440"/>
        <w:rPr>
          <w:b/>
          <w:bCs/>
        </w:rPr>
      </w:pPr>
    </w:p>
    <w:p w14:paraId="74994FBE" w14:textId="77777777" w:rsidR="00D35068" w:rsidRPr="00D35068" w:rsidRDefault="00D35068" w:rsidP="00D35068">
      <w:pPr>
        <w:ind w:left="1440"/>
        <w:rPr>
          <w:b/>
          <w:bCs/>
        </w:rPr>
      </w:pPr>
    </w:p>
    <w:p w14:paraId="389531B2" w14:textId="77777777" w:rsidR="00D35068" w:rsidRPr="00D35068" w:rsidRDefault="00D35068" w:rsidP="00D35068">
      <w:pPr>
        <w:ind w:left="1440"/>
        <w:rPr>
          <w:b/>
          <w:bCs/>
        </w:rPr>
      </w:pPr>
    </w:p>
    <w:p w14:paraId="4EA0554D" w14:textId="77777777" w:rsidR="00D35068" w:rsidRPr="00D35068" w:rsidRDefault="00D35068" w:rsidP="00D35068">
      <w:pPr>
        <w:ind w:left="1440"/>
        <w:rPr>
          <w:b/>
          <w:bCs/>
        </w:rPr>
      </w:pPr>
    </w:p>
    <w:p w14:paraId="5F48EE9B" w14:textId="77777777" w:rsidR="00D35068" w:rsidRPr="00D35068" w:rsidRDefault="00D35068" w:rsidP="00F72E04">
      <w:pPr>
        <w:rPr>
          <w:b/>
          <w:bCs/>
        </w:rPr>
      </w:pPr>
      <w:r w:rsidRPr="00D35068">
        <w:rPr>
          <w:b/>
          <w:bCs/>
        </w:rPr>
        <w:t>Possible status values:</w:t>
      </w:r>
    </w:p>
    <w:p w14:paraId="0BF69E3B" w14:textId="77777777" w:rsidR="00D35068" w:rsidRPr="00D35068" w:rsidRDefault="00D35068" w:rsidP="00D35068">
      <w:pPr>
        <w:ind w:left="1440"/>
      </w:pPr>
    </w:p>
    <w:p w14:paraId="0F2102D2" w14:textId="77777777" w:rsidR="00D35068" w:rsidRPr="00D35068" w:rsidRDefault="00D35068">
      <w:pPr>
        <w:numPr>
          <w:ilvl w:val="0"/>
          <w:numId w:val="110"/>
        </w:numPr>
      </w:pPr>
      <w:r w:rsidRPr="00D35068">
        <w:t>"valid" – images are considered similar</w:t>
      </w:r>
    </w:p>
    <w:p w14:paraId="0075ED69" w14:textId="77777777" w:rsidR="00D35068" w:rsidRPr="00D35068" w:rsidRDefault="00D35068">
      <w:pPr>
        <w:numPr>
          <w:ilvl w:val="0"/>
          <w:numId w:val="110"/>
        </w:numPr>
      </w:pPr>
      <w:r w:rsidRPr="00D35068">
        <w:t>"fake" – images are different</w:t>
      </w:r>
    </w:p>
    <w:p w14:paraId="472194AF" w14:textId="77777777" w:rsidR="00D35068" w:rsidRPr="00D35068" w:rsidRDefault="00D35068" w:rsidP="00D35068">
      <w:pPr>
        <w:ind w:left="1440"/>
      </w:pPr>
      <w:r w:rsidRPr="00D35068">
        <w:rPr>
          <w:b/>
          <w:bCs/>
        </w:rPr>
        <w:t>Security &amp; Configuration</w:t>
      </w:r>
    </w:p>
    <w:p w14:paraId="6E51D89C" w14:textId="77777777" w:rsidR="00D35068" w:rsidRPr="00D35068" w:rsidRDefault="00D35068" w:rsidP="00D35068">
      <w:pPr>
        <w:ind w:left="1440"/>
      </w:pPr>
    </w:p>
    <w:p w14:paraId="54EFD893" w14:textId="77777777" w:rsidR="00D35068" w:rsidRPr="00D35068" w:rsidRDefault="00D35068" w:rsidP="00D35068">
      <w:pPr>
        <w:ind w:left="1440"/>
      </w:pPr>
      <w:r w:rsidRPr="00D35068">
        <w:t>Multilingual input handling with fallback to default language</w:t>
      </w:r>
    </w:p>
    <w:p w14:paraId="10545BA4" w14:textId="77777777" w:rsidR="00D35068" w:rsidRPr="00D35068" w:rsidRDefault="00D35068" w:rsidP="00D35068">
      <w:pPr>
        <w:ind w:left="1440"/>
      </w:pPr>
    </w:p>
    <w:p w14:paraId="0F4C6D0F" w14:textId="77777777" w:rsidR="00D35068" w:rsidRPr="00D35068" w:rsidRDefault="00D35068" w:rsidP="00D35068">
      <w:pPr>
        <w:ind w:left="1440"/>
      </w:pPr>
      <w:r w:rsidRPr="00D35068">
        <w:t>Timestamped JSON responses for traceability</w:t>
      </w:r>
    </w:p>
    <w:p w14:paraId="0200A10F" w14:textId="77777777" w:rsidR="00D35068" w:rsidRPr="00D35068" w:rsidRDefault="00D35068" w:rsidP="00D35068">
      <w:pPr>
        <w:ind w:left="1440"/>
      </w:pPr>
    </w:p>
    <w:p w14:paraId="6D2F704C" w14:textId="77777777" w:rsidR="00D35068" w:rsidRPr="00D35068" w:rsidRDefault="00D35068" w:rsidP="00D35068">
      <w:pPr>
        <w:ind w:left="1440"/>
      </w:pPr>
      <w:r w:rsidRPr="00D35068">
        <w:t>Environment-based configuration via .env (e.g., language settings, model paths)</w:t>
      </w:r>
    </w:p>
    <w:p w14:paraId="4FF40820" w14:textId="77777777" w:rsidR="00D35068" w:rsidRPr="00D35068" w:rsidRDefault="00D35068" w:rsidP="00D35068">
      <w:pPr>
        <w:ind w:left="1440"/>
      </w:pPr>
    </w:p>
    <w:p w14:paraId="5FE88F69" w14:textId="77777777" w:rsidR="00D35068" w:rsidRPr="00D35068" w:rsidRDefault="00D35068" w:rsidP="00D35068">
      <w:pPr>
        <w:ind w:left="1440"/>
      </w:pPr>
      <w:r w:rsidRPr="00D35068">
        <w:t>Structured response schema with assistant identity and status</w:t>
      </w:r>
    </w:p>
    <w:p w14:paraId="77D29C89" w14:textId="77777777" w:rsidR="00D35068" w:rsidRPr="00D35068" w:rsidRDefault="00D35068" w:rsidP="00D35068">
      <w:pPr>
        <w:ind w:left="1440"/>
      </w:pPr>
    </w:p>
    <w:p w14:paraId="65CC3B76" w14:textId="77777777" w:rsidR="00D35068" w:rsidRPr="00D35068" w:rsidRDefault="00D35068" w:rsidP="00D35068">
      <w:pPr>
        <w:ind w:left="1440"/>
      </w:pPr>
      <w:r w:rsidRPr="00D35068">
        <w:t>Status monitoring for Siamese model and LLM backend</w:t>
      </w:r>
    </w:p>
    <w:p w14:paraId="67121C45" w14:textId="77777777" w:rsidR="00D35068" w:rsidRPr="00D35068" w:rsidRDefault="00D35068" w:rsidP="00D35068">
      <w:pPr>
        <w:ind w:left="1440"/>
      </w:pPr>
    </w:p>
    <w:p w14:paraId="3CD36D51" w14:textId="77777777" w:rsidR="00D35068" w:rsidRPr="00D35068" w:rsidRDefault="00D35068" w:rsidP="00D35068">
      <w:pPr>
        <w:ind w:left="1440"/>
      </w:pPr>
      <w:r w:rsidRPr="00D35068">
        <w:t>Clearly defined and isolated API routes (e.g., /api/test-response, /api/status, /api/greeting)</w:t>
      </w:r>
    </w:p>
    <w:p w14:paraId="161585A2" w14:textId="77777777" w:rsidR="00D35068" w:rsidRPr="00D35068" w:rsidRDefault="00D35068" w:rsidP="00D35068">
      <w:pPr>
        <w:ind w:left="1440"/>
      </w:pPr>
    </w:p>
    <w:p w14:paraId="52B45D16" w14:textId="77777777" w:rsidR="00D35068" w:rsidRPr="00D35068" w:rsidRDefault="00D35068" w:rsidP="00D35068">
      <w:pPr>
        <w:ind w:left="1440"/>
      </w:pPr>
      <w:r w:rsidRPr="00D35068">
        <w:t>Default language: English</w:t>
      </w:r>
    </w:p>
    <w:p w14:paraId="6C63E889" w14:textId="77777777" w:rsidR="00D35068" w:rsidRPr="00D35068" w:rsidRDefault="00D35068" w:rsidP="00D35068">
      <w:pPr>
        <w:ind w:left="1440"/>
      </w:pPr>
    </w:p>
    <w:p w14:paraId="4FDCBDEA" w14:textId="77777777" w:rsidR="00D35068" w:rsidRPr="00D35068" w:rsidRDefault="00D35068" w:rsidP="00D35068">
      <w:pPr>
        <w:ind w:left="1440"/>
      </w:pPr>
      <w:r w:rsidRPr="00D35068">
        <w:t>Supported languages: English, Arabic</w:t>
      </w:r>
    </w:p>
    <w:p w14:paraId="626E9472" w14:textId="77777777" w:rsidR="00D35068" w:rsidRPr="00D35068" w:rsidRDefault="00D35068" w:rsidP="00D35068">
      <w:pPr>
        <w:ind w:left="1440"/>
      </w:pPr>
    </w:p>
    <w:p w14:paraId="4C2ADF34" w14:textId="77777777" w:rsidR="00F72E04" w:rsidRDefault="00F72E04" w:rsidP="00F72E04">
      <w:pPr>
        <w:rPr>
          <w:b/>
          <w:bCs/>
        </w:rPr>
      </w:pPr>
    </w:p>
    <w:p w14:paraId="5A464055" w14:textId="77777777" w:rsidR="00F72E04" w:rsidRDefault="00F72E04" w:rsidP="00F72E04">
      <w:pPr>
        <w:rPr>
          <w:b/>
          <w:bCs/>
        </w:rPr>
      </w:pPr>
    </w:p>
    <w:p w14:paraId="411F9FFC" w14:textId="77777777" w:rsidR="00F72E04" w:rsidRDefault="00F72E04" w:rsidP="00F72E04">
      <w:pPr>
        <w:rPr>
          <w:b/>
          <w:bCs/>
        </w:rPr>
      </w:pPr>
    </w:p>
    <w:p w14:paraId="1CC6D356" w14:textId="77777777" w:rsidR="00F72E04" w:rsidRDefault="00F72E04" w:rsidP="00F72E04">
      <w:pPr>
        <w:rPr>
          <w:b/>
          <w:bCs/>
        </w:rPr>
      </w:pPr>
    </w:p>
    <w:p w14:paraId="0F52853E" w14:textId="77777777" w:rsidR="00F72E04" w:rsidRDefault="00F72E04" w:rsidP="00F72E04">
      <w:pPr>
        <w:rPr>
          <w:b/>
          <w:bCs/>
        </w:rPr>
      </w:pPr>
    </w:p>
    <w:p w14:paraId="65603D2B" w14:textId="77777777" w:rsidR="00F72E04" w:rsidRDefault="00F72E04" w:rsidP="00F72E04">
      <w:pPr>
        <w:rPr>
          <w:b/>
          <w:bCs/>
        </w:rPr>
      </w:pPr>
    </w:p>
    <w:p w14:paraId="4741BC78" w14:textId="6BCE5358" w:rsidR="00D35068" w:rsidRPr="00D35068" w:rsidRDefault="00D35068" w:rsidP="00F72E04">
      <w:pPr>
        <w:rPr>
          <w:b/>
          <w:bCs/>
        </w:rPr>
      </w:pPr>
      <w:r w:rsidRPr="00D35068">
        <w:rPr>
          <w:b/>
          <w:bCs/>
        </w:rPr>
        <w:t>Requirements</w:t>
      </w:r>
    </w:p>
    <w:p w14:paraId="48152876" w14:textId="77777777" w:rsidR="00D35068" w:rsidRDefault="00D35068" w:rsidP="00F72E04">
      <w:r w:rsidRPr="00D35068">
        <w:t>Create a .env file or set these as environment variables:</w:t>
      </w:r>
    </w:p>
    <w:tbl>
      <w:tblPr>
        <w:tblStyle w:val="TableGrid"/>
        <w:tblW w:w="0" w:type="auto"/>
        <w:tblLook w:val="04A0" w:firstRow="1" w:lastRow="0" w:firstColumn="1" w:lastColumn="0" w:noHBand="0" w:noVBand="1"/>
      </w:tblPr>
      <w:tblGrid>
        <w:gridCol w:w="4945"/>
      </w:tblGrid>
      <w:tr w:rsidR="00104CCA" w14:paraId="3C10A97F" w14:textId="77777777" w:rsidTr="00104CCA">
        <w:tc>
          <w:tcPr>
            <w:tcW w:w="4945" w:type="dxa"/>
            <w:shd w:val="clear" w:color="auto" w:fill="E7E6E6" w:themeFill="background2"/>
          </w:tcPr>
          <w:p w14:paraId="60F2C5BC" w14:textId="77777777" w:rsidR="00104CCA" w:rsidRDefault="00104CCA" w:rsidP="00104CCA">
            <w:r w:rsidRPr="00D35068">
              <w:t>Env</w:t>
            </w:r>
          </w:p>
          <w:p w14:paraId="5C98A166" w14:textId="77777777" w:rsidR="00104CCA" w:rsidRPr="00D35068" w:rsidRDefault="00104CCA" w:rsidP="00104CCA">
            <w:r w:rsidRPr="00D35068">
              <w:t>CopyEdit</w:t>
            </w:r>
          </w:p>
          <w:p w14:paraId="6674B9AB" w14:textId="77777777" w:rsidR="00104CCA" w:rsidRPr="00D35068" w:rsidRDefault="00104CCA" w:rsidP="00104CCA">
            <w:r w:rsidRPr="00D35068">
              <w:t>SECRET_KEY=your-secret-key</w:t>
            </w:r>
          </w:p>
          <w:p w14:paraId="2703B961" w14:textId="77777777" w:rsidR="00104CCA" w:rsidRPr="00D35068" w:rsidRDefault="00104CCA" w:rsidP="00104CCA">
            <w:r w:rsidRPr="00D35068">
              <w:t>JWT_SECRET_KEY=your-jwt-secret-key</w:t>
            </w:r>
          </w:p>
          <w:p w14:paraId="54EB7310" w14:textId="77777777" w:rsidR="00104CCA" w:rsidRPr="00D35068" w:rsidRDefault="00104CCA" w:rsidP="00104CCA">
            <w:r w:rsidRPr="00D35068">
              <w:t>API_KEY=your-secure-api-key-here</w:t>
            </w:r>
          </w:p>
          <w:p w14:paraId="1A39F249" w14:textId="77777777" w:rsidR="00104CCA" w:rsidRDefault="00104CCA" w:rsidP="00F72E04"/>
        </w:tc>
      </w:tr>
    </w:tbl>
    <w:p w14:paraId="26BECA44" w14:textId="77777777" w:rsidR="00104CCA" w:rsidRPr="00D35068" w:rsidRDefault="00104CCA" w:rsidP="00F72E04"/>
    <w:p w14:paraId="3FCCCD11" w14:textId="77777777" w:rsidR="00D35068" w:rsidRPr="00D35068" w:rsidRDefault="00D35068" w:rsidP="00F72E04">
      <w:r w:rsidRPr="00D35068">
        <w:rPr>
          <w:b/>
          <w:bCs/>
        </w:rPr>
        <w:t>Example</w:t>
      </w:r>
      <w:r w:rsidRPr="00D35068">
        <w:t>: A POST endpoint in Flask (e.g., /verify) accepts image data, processes it with SiameseInference, and responds with a JSON result indicating authenticity.</w:t>
      </w:r>
    </w:p>
    <w:p w14:paraId="74D8C62D" w14:textId="77777777" w:rsidR="00D35068" w:rsidRPr="00D35068" w:rsidRDefault="00D35068" w:rsidP="00F72E04">
      <w:r w:rsidRPr="00D35068">
        <w:rPr>
          <w:b/>
          <w:bCs/>
        </w:rPr>
        <w:t>Why It Matters</w:t>
      </w:r>
      <w:r w:rsidRPr="00D35068">
        <w:t>: Flask API ensures smooth communication between the front-end and the model, enabling real-time verification in a scalable way.</w:t>
      </w:r>
    </w:p>
    <w:p w14:paraId="743E0DA4" w14:textId="77777777" w:rsidR="001020CB" w:rsidRPr="00AE5C74" w:rsidRDefault="001020CB" w:rsidP="00B16F36"/>
    <w:p w14:paraId="5E648CC1" w14:textId="77777777" w:rsidR="00AE5C74" w:rsidRPr="00AE5C74" w:rsidRDefault="00AE5C74">
      <w:pPr>
        <w:numPr>
          <w:ilvl w:val="0"/>
          <w:numId w:val="23"/>
        </w:numPr>
        <w:rPr>
          <w:b/>
          <w:bCs/>
        </w:rPr>
      </w:pPr>
      <w:r w:rsidRPr="00AE5C74">
        <w:rPr>
          <w:b/>
          <w:bCs/>
        </w:rPr>
        <w:t>Firebase:</w:t>
      </w:r>
    </w:p>
    <w:p w14:paraId="5278B595" w14:textId="77777777" w:rsidR="00B16F36" w:rsidRPr="00364E78" w:rsidRDefault="00B16F36" w:rsidP="00B16F36">
      <w:pPr>
        <w:ind w:left="1440"/>
      </w:pPr>
    </w:p>
    <w:p w14:paraId="7BDAFD6D" w14:textId="77777777" w:rsidR="00AE5C74" w:rsidRPr="00AE5C74" w:rsidRDefault="00AE5C74">
      <w:pPr>
        <w:numPr>
          <w:ilvl w:val="1"/>
          <w:numId w:val="23"/>
        </w:numPr>
      </w:pPr>
      <w:r w:rsidRPr="00AE5C74">
        <w:rPr>
          <w:b/>
          <w:bCs/>
        </w:rPr>
        <w:t>What It Does</w:t>
      </w:r>
      <w:r w:rsidRPr="00AE5C74">
        <w:t>: A Google platform providing backend services like cloud storage, real-time databases, and user authentication.</w:t>
      </w:r>
    </w:p>
    <w:p w14:paraId="1B3938CF" w14:textId="77777777" w:rsidR="00B16F36" w:rsidRPr="00364E78" w:rsidRDefault="00B16F36" w:rsidP="00B16F36">
      <w:pPr>
        <w:ind w:left="1440"/>
      </w:pPr>
    </w:p>
    <w:p w14:paraId="7D451A90" w14:textId="77777777" w:rsidR="00AE5C74" w:rsidRPr="00AE5C74" w:rsidRDefault="00AE5C74">
      <w:pPr>
        <w:numPr>
          <w:ilvl w:val="1"/>
          <w:numId w:val="23"/>
        </w:numPr>
      </w:pPr>
      <w:r w:rsidRPr="00AE5C74">
        <w:rPr>
          <w:b/>
          <w:bCs/>
        </w:rPr>
        <w:t>How We Use It</w:t>
      </w:r>
      <w:r w:rsidRPr="00AE5C74">
        <w:t>: Firebase handles data storage and user management for our system. It stores signature images and verification results in Firestore, and manages user authentication to secure access to the Flutter app.</w:t>
      </w:r>
    </w:p>
    <w:p w14:paraId="5F18FD72" w14:textId="77777777" w:rsidR="00B16F36" w:rsidRPr="00364E78" w:rsidRDefault="00B16F36" w:rsidP="00B16F36">
      <w:pPr>
        <w:ind w:left="1440"/>
      </w:pPr>
    </w:p>
    <w:p w14:paraId="5CBFF76C" w14:textId="77777777" w:rsidR="00AE5C74" w:rsidRPr="00AE5C74" w:rsidRDefault="00AE5C74">
      <w:pPr>
        <w:numPr>
          <w:ilvl w:val="1"/>
          <w:numId w:val="23"/>
        </w:numPr>
      </w:pPr>
      <w:r w:rsidRPr="00AE5C74">
        <w:rPr>
          <w:b/>
          <w:bCs/>
        </w:rPr>
        <w:t>Example</w:t>
      </w:r>
      <w:r w:rsidRPr="00AE5C74">
        <w:t>: In the app, Firebase Authentication verifies user logins, while Firestore saves uploaded signatures and their verification outcomes for future reference.</w:t>
      </w:r>
    </w:p>
    <w:p w14:paraId="4B83D17C" w14:textId="77777777" w:rsidR="00B16F36" w:rsidRPr="00364E78" w:rsidRDefault="00B16F36" w:rsidP="00B16F36">
      <w:pPr>
        <w:ind w:left="1440"/>
      </w:pPr>
    </w:p>
    <w:p w14:paraId="1B08676D" w14:textId="77777777" w:rsidR="00AE5C74" w:rsidRPr="00364E78" w:rsidRDefault="00AE5C74">
      <w:pPr>
        <w:numPr>
          <w:ilvl w:val="1"/>
          <w:numId w:val="23"/>
        </w:numPr>
      </w:pPr>
      <w:r w:rsidRPr="00AE5C74">
        <w:rPr>
          <w:b/>
          <w:bCs/>
        </w:rPr>
        <w:t>Why It Matters</w:t>
      </w:r>
      <w:r w:rsidRPr="00AE5C74">
        <w:t>: Firebase simplifies data management and security, ensuring our system is robust, scalable, and user-friendly.</w:t>
      </w:r>
    </w:p>
    <w:p w14:paraId="2C749139" w14:textId="77777777" w:rsidR="00B16F36" w:rsidRDefault="00B16F36" w:rsidP="00B16F36"/>
    <w:p w14:paraId="3B417B74" w14:textId="77777777" w:rsidR="00C37B12" w:rsidRDefault="00C37B12" w:rsidP="00B16F36"/>
    <w:p w14:paraId="140EBD88" w14:textId="77777777" w:rsidR="00C37B12" w:rsidRDefault="00C37B12" w:rsidP="00B16F36"/>
    <w:p w14:paraId="063D36A3" w14:textId="77777777" w:rsidR="00C37B12" w:rsidRDefault="00C37B12" w:rsidP="00B16F36"/>
    <w:p w14:paraId="592F368B" w14:textId="77777777" w:rsidR="00C37B12" w:rsidRDefault="00C37B12" w:rsidP="00B16F36"/>
    <w:p w14:paraId="2363B689" w14:textId="77777777" w:rsidR="00C37B12" w:rsidRDefault="00C37B12" w:rsidP="00B16F36"/>
    <w:p w14:paraId="0EF3FC45" w14:textId="77777777" w:rsidR="00B16F36" w:rsidRPr="00AE5C74" w:rsidRDefault="00B16F36" w:rsidP="00B16F36"/>
    <w:p w14:paraId="41219E43" w14:textId="77777777" w:rsidR="00AE5C74" w:rsidRPr="00364E78" w:rsidRDefault="00AE5C74">
      <w:pPr>
        <w:pStyle w:val="ListParagraph"/>
        <w:numPr>
          <w:ilvl w:val="2"/>
          <w:numId w:val="4"/>
        </w:numPr>
        <w:rPr>
          <w:b/>
          <w:bCs/>
          <w:rtl/>
        </w:rPr>
      </w:pPr>
      <w:r w:rsidRPr="00364E78">
        <w:rPr>
          <w:b/>
          <w:bCs/>
        </w:rPr>
        <w:t>Programming Languages</w:t>
      </w:r>
    </w:p>
    <w:p w14:paraId="41C136D9" w14:textId="77777777" w:rsidR="00B16F36" w:rsidRPr="00364E78" w:rsidRDefault="00B16F36" w:rsidP="00B16F36">
      <w:pPr>
        <w:rPr>
          <w:b/>
          <w:bCs/>
        </w:rPr>
      </w:pPr>
    </w:p>
    <w:p w14:paraId="04967A49" w14:textId="3607AA67" w:rsidR="003C315A" w:rsidRPr="00364E78" w:rsidRDefault="00AE5C74" w:rsidP="00C37B12">
      <w:pPr>
        <w:rPr>
          <w:rtl/>
        </w:rPr>
      </w:pPr>
      <w:r w:rsidRPr="00AE5C74">
        <w:t>We relied on one programming language that’s ideal for this kind of work.</w:t>
      </w:r>
    </w:p>
    <w:p w14:paraId="45B70933" w14:textId="77777777" w:rsidR="00B16F36" w:rsidRPr="00AE5C74" w:rsidRDefault="00B16F36" w:rsidP="00AE5C74"/>
    <w:p w14:paraId="19E8CA30" w14:textId="77777777" w:rsidR="00AE5C74" w:rsidRPr="00364E78" w:rsidRDefault="00AE5C74">
      <w:pPr>
        <w:numPr>
          <w:ilvl w:val="0"/>
          <w:numId w:val="24"/>
        </w:numPr>
      </w:pPr>
      <w:r w:rsidRPr="00AE5C74">
        <w:rPr>
          <w:b/>
          <w:bCs/>
        </w:rPr>
        <w:t>Python</w:t>
      </w:r>
      <w:r w:rsidRPr="00AE5C74">
        <w:t>:</w:t>
      </w:r>
    </w:p>
    <w:p w14:paraId="12A1530E" w14:textId="77777777" w:rsidR="00B16F36" w:rsidRPr="00AE5C74" w:rsidRDefault="00B16F36" w:rsidP="00B16F36">
      <w:pPr>
        <w:ind w:left="720"/>
      </w:pPr>
    </w:p>
    <w:p w14:paraId="51FBFBBA" w14:textId="77777777" w:rsidR="00AE5C74" w:rsidRPr="00364E78" w:rsidRDefault="00AE5C74">
      <w:pPr>
        <w:numPr>
          <w:ilvl w:val="1"/>
          <w:numId w:val="24"/>
        </w:numPr>
      </w:pPr>
      <w:r w:rsidRPr="00AE5C74">
        <w:rPr>
          <w:b/>
          <w:bCs/>
        </w:rPr>
        <w:t>What It Does</w:t>
      </w:r>
      <w:r w:rsidRPr="00AE5C74">
        <w:t>: A versatile, easy-to-read language that’s a go-to for machine learning and data science.</w:t>
      </w:r>
    </w:p>
    <w:p w14:paraId="4AF4FEE3" w14:textId="77777777" w:rsidR="00B16F36" w:rsidRPr="00AE5C74" w:rsidRDefault="00B16F36" w:rsidP="00B16F36">
      <w:pPr>
        <w:ind w:left="1440"/>
      </w:pPr>
    </w:p>
    <w:p w14:paraId="33E32F05" w14:textId="77777777" w:rsidR="00AE5C74" w:rsidRPr="00364E78" w:rsidRDefault="00AE5C74">
      <w:pPr>
        <w:numPr>
          <w:ilvl w:val="1"/>
          <w:numId w:val="24"/>
        </w:numPr>
      </w:pPr>
      <w:r w:rsidRPr="00AE5C74">
        <w:rPr>
          <w:b/>
          <w:bCs/>
        </w:rPr>
        <w:t>How We Use It</w:t>
      </w:r>
      <w:r w:rsidRPr="00AE5C74">
        <w:t>: Python powers the entire codebase, from loading data (SiameseNetworkDataset) to building the model (LightweightSiameseNetwork), training it (train_and_evaluate), testing it (SiameseInference), and visualizing results (visualize_comparison). Its vast library ecosystem (PyTorch, pandas, matplotlib, etc.) makes it a powerhouse.</w:t>
      </w:r>
    </w:p>
    <w:p w14:paraId="2D8FA384" w14:textId="77777777" w:rsidR="00B16F36" w:rsidRPr="00AE5C74" w:rsidRDefault="00B16F36" w:rsidP="00B16F36"/>
    <w:p w14:paraId="7A80CA7A" w14:textId="77777777" w:rsidR="00AE5C74" w:rsidRPr="00364E78" w:rsidRDefault="00AE5C74">
      <w:pPr>
        <w:numPr>
          <w:ilvl w:val="1"/>
          <w:numId w:val="24"/>
        </w:numPr>
      </w:pPr>
      <w:r w:rsidRPr="00AE5C74">
        <w:rPr>
          <w:b/>
          <w:bCs/>
        </w:rPr>
        <w:t>Example</w:t>
      </w:r>
      <w:r w:rsidRPr="00AE5C74">
        <w:t>: The whole codebase, including functions like evaluate_model and batch_embedding_generation, is written in Python.</w:t>
      </w:r>
    </w:p>
    <w:p w14:paraId="39E4AE1F" w14:textId="77777777" w:rsidR="00B16F36" w:rsidRPr="00AE5C74" w:rsidRDefault="00B16F36" w:rsidP="00B16F36"/>
    <w:p w14:paraId="14F8A239" w14:textId="77777777" w:rsidR="00AE5C74" w:rsidRPr="00364E78" w:rsidRDefault="00AE5C74">
      <w:pPr>
        <w:numPr>
          <w:ilvl w:val="1"/>
          <w:numId w:val="24"/>
        </w:numPr>
      </w:pPr>
      <w:r w:rsidRPr="00AE5C74">
        <w:rPr>
          <w:b/>
          <w:bCs/>
        </w:rPr>
        <w:t>Why It Matters</w:t>
      </w:r>
      <w:r w:rsidRPr="00AE5C74">
        <w:t>: Python’s simplicity and strong community support let us build a complex system quickly and keep it easy to maintain.</w:t>
      </w:r>
    </w:p>
    <w:p w14:paraId="217418B6" w14:textId="77777777" w:rsidR="00B16F36" w:rsidRPr="00364E78" w:rsidRDefault="00B16F36" w:rsidP="00B16F36">
      <w:pPr>
        <w:rPr>
          <w:rtl/>
        </w:rPr>
      </w:pPr>
    </w:p>
    <w:p w14:paraId="7DE4B3D6" w14:textId="77777777" w:rsidR="00B16F36" w:rsidRPr="00364E78" w:rsidRDefault="00B16F36" w:rsidP="00B16F36">
      <w:pPr>
        <w:rPr>
          <w:rtl/>
        </w:rPr>
      </w:pPr>
    </w:p>
    <w:p w14:paraId="49D42203" w14:textId="77777777" w:rsidR="00B16F36" w:rsidRDefault="00B16F36" w:rsidP="00B16F36">
      <w:pPr>
        <w:rPr>
          <w:rtl/>
        </w:rPr>
      </w:pPr>
    </w:p>
    <w:p w14:paraId="6A299DEF" w14:textId="77777777" w:rsidR="00055BBD" w:rsidRDefault="00055BBD" w:rsidP="00B16F36">
      <w:pPr>
        <w:rPr>
          <w:rtl/>
        </w:rPr>
      </w:pPr>
    </w:p>
    <w:p w14:paraId="599CD9A7" w14:textId="77777777" w:rsidR="00055BBD" w:rsidRDefault="00055BBD" w:rsidP="00B16F36"/>
    <w:p w14:paraId="2F4C9120" w14:textId="77777777" w:rsidR="003C315A" w:rsidRDefault="003C315A" w:rsidP="00B16F36"/>
    <w:p w14:paraId="679DD77F" w14:textId="77777777" w:rsidR="003C315A" w:rsidRDefault="003C315A" w:rsidP="00B16F36"/>
    <w:p w14:paraId="7F84D594" w14:textId="77777777" w:rsidR="003C315A" w:rsidRDefault="003C315A" w:rsidP="00B16F36"/>
    <w:p w14:paraId="4D025CF2" w14:textId="77777777" w:rsidR="003C315A" w:rsidRDefault="003C315A" w:rsidP="00B16F36">
      <w:pPr>
        <w:rPr>
          <w:rtl/>
        </w:rPr>
      </w:pPr>
    </w:p>
    <w:p w14:paraId="1171A2F5" w14:textId="77777777" w:rsidR="00055BBD" w:rsidRDefault="00055BBD" w:rsidP="00B16F36">
      <w:pPr>
        <w:rPr>
          <w:rtl/>
        </w:rPr>
      </w:pPr>
    </w:p>
    <w:p w14:paraId="4647D85D" w14:textId="77777777" w:rsidR="00B16F36" w:rsidRPr="00364E78" w:rsidRDefault="00AE5C74">
      <w:pPr>
        <w:pStyle w:val="ListParagraph"/>
        <w:numPr>
          <w:ilvl w:val="2"/>
          <w:numId w:val="4"/>
        </w:numPr>
        <w:rPr>
          <w:b/>
          <w:bCs/>
          <w:rtl/>
        </w:rPr>
      </w:pPr>
      <w:r w:rsidRPr="00364E78">
        <w:rPr>
          <w:b/>
          <w:bCs/>
        </w:rPr>
        <w:t>System Workflow</w:t>
      </w:r>
    </w:p>
    <w:p w14:paraId="4D444DD6" w14:textId="77777777" w:rsidR="00B16F36" w:rsidRPr="00364E78" w:rsidRDefault="00B16F36" w:rsidP="00B16F36">
      <w:pPr>
        <w:rPr>
          <w:b/>
          <w:bCs/>
          <w:rtl/>
        </w:rPr>
      </w:pPr>
    </w:p>
    <w:p w14:paraId="506AF3B7" w14:textId="77777777" w:rsidR="00AE5C74" w:rsidRPr="00364E78" w:rsidRDefault="00AE5C74" w:rsidP="00AE5C74">
      <w:pPr>
        <w:rPr>
          <w:rtl/>
        </w:rPr>
      </w:pPr>
      <w:r w:rsidRPr="00AE5C74">
        <w:t>To show how everything fits together, here’s a clear overview of the system’s workflow:</w:t>
      </w:r>
    </w:p>
    <w:p w14:paraId="32149FAE" w14:textId="77777777" w:rsidR="00B16F36" w:rsidRPr="00AE5C74" w:rsidRDefault="00B16F36" w:rsidP="00AE5C74"/>
    <w:p w14:paraId="5C3E94C6" w14:textId="77777777" w:rsidR="00AE5C74" w:rsidRPr="00364E78" w:rsidRDefault="00AE5C74">
      <w:pPr>
        <w:numPr>
          <w:ilvl w:val="0"/>
          <w:numId w:val="25"/>
        </w:numPr>
      </w:pPr>
      <w:r w:rsidRPr="00AE5C74">
        <w:rPr>
          <w:b/>
          <w:bCs/>
        </w:rPr>
        <w:t>Data Preparation</w:t>
      </w:r>
      <w:r w:rsidRPr="00AE5C74">
        <w:t>: We use pandas to load CSV files containing image paths and labels, Pillow to open and grayscale images, and torchvision to resize and normalize them. torch.utils.data.DataLoader batches the data for training or testing.</w:t>
      </w:r>
    </w:p>
    <w:p w14:paraId="67DE6378" w14:textId="77777777" w:rsidR="00B16F36" w:rsidRPr="00AE5C74" w:rsidRDefault="00B16F36" w:rsidP="00B16F36">
      <w:pPr>
        <w:ind w:left="720"/>
      </w:pPr>
    </w:p>
    <w:p w14:paraId="599ACFE1" w14:textId="77777777" w:rsidR="00AE5C74" w:rsidRPr="00364E78" w:rsidRDefault="00AE5C74">
      <w:pPr>
        <w:numPr>
          <w:ilvl w:val="0"/>
          <w:numId w:val="25"/>
        </w:numPr>
      </w:pPr>
      <w:r w:rsidRPr="00AE5C74">
        <w:rPr>
          <w:b/>
          <w:bCs/>
        </w:rPr>
        <w:t>Model Construction</w:t>
      </w:r>
      <w:r w:rsidRPr="00AE5C74">
        <w:t>: PyTorch and timm build a lightweight Siamese Network with an EfficientNet-Lite0 backbone, enhanced by attention mechanisms (ChannelAttention, SpatialAttention) to focus on key signature features.</w:t>
      </w:r>
    </w:p>
    <w:p w14:paraId="2325CA0D" w14:textId="77777777" w:rsidR="00B16F36" w:rsidRPr="00AE5C74" w:rsidRDefault="00B16F36" w:rsidP="00B16F36"/>
    <w:p w14:paraId="7BC509FE" w14:textId="77777777" w:rsidR="00AE5C74" w:rsidRPr="00364E78" w:rsidRDefault="00AE5C74">
      <w:pPr>
        <w:numPr>
          <w:ilvl w:val="0"/>
          <w:numId w:val="25"/>
        </w:numPr>
      </w:pPr>
      <w:r w:rsidRPr="00AE5C74">
        <w:rPr>
          <w:b/>
          <w:bCs/>
        </w:rPr>
        <w:t>Training</w:t>
      </w:r>
      <w:r w:rsidRPr="00AE5C74">
        <w:t>: In train_and_evaluate, PyTorch runs the training loop, torch.cuda.amp speeds it up with mixed-precision, and tqdm tracks progress. We use EarlyStopping and a custom ImprovedContrastiveLoss to ensure training is effective.</w:t>
      </w:r>
    </w:p>
    <w:p w14:paraId="511D5B18" w14:textId="77777777" w:rsidR="00B16F36" w:rsidRPr="00AE5C74" w:rsidRDefault="00B16F36" w:rsidP="00B16F36"/>
    <w:p w14:paraId="6E3C9171" w14:textId="77777777" w:rsidR="00AE5C74" w:rsidRPr="00364E78" w:rsidRDefault="00AE5C74">
      <w:pPr>
        <w:numPr>
          <w:ilvl w:val="0"/>
          <w:numId w:val="25"/>
        </w:numPr>
      </w:pPr>
      <w:r w:rsidRPr="00AE5C74">
        <w:rPr>
          <w:b/>
          <w:bCs/>
        </w:rPr>
        <w:t>Inference</w:t>
      </w:r>
      <w:r w:rsidRPr="00AE5C74">
        <w:t>: SiameseInference and convert_model_to_torchscript use PyTorch’s TorchScript for fast predictions, with torchvision and Pillow prepping test images. test_similarity compares signatures in real-time.</w:t>
      </w:r>
    </w:p>
    <w:p w14:paraId="24A48135" w14:textId="77777777" w:rsidR="00B16F36" w:rsidRPr="00AE5C74" w:rsidRDefault="00B16F36" w:rsidP="00B16F36"/>
    <w:p w14:paraId="55FD8A1F" w14:textId="77777777" w:rsidR="00AE5C74" w:rsidRPr="00364E78" w:rsidRDefault="00AE5C74">
      <w:pPr>
        <w:numPr>
          <w:ilvl w:val="0"/>
          <w:numId w:val="25"/>
        </w:numPr>
      </w:pPr>
      <w:r w:rsidRPr="00AE5C74">
        <w:rPr>
          <w:b/>
          <w:bCs/>
        </w:rPr>
        <w:t>Evaluation and Visualization</w:t>
      </w:r>
      <w:r w:rsidRPr="00AE5C74">
        <w:t>: scikit-learn calculates performance metrics (accuracy, precision, etc.), while matplotlib and seaborn create plots for loss curves, confusion matrices, and distance distributions. visualize_comparison displays inference results clearly.</w:t>
      </w:r>
    </w:p>
    <w:p w14:paraId="7AA8A61E" w14:textId="77777777" w:rsidR="00B16F36" w:rsidRPr="00364E78" w:rsidRDefault="00B16F36" w:rsidP="00B16F36">
      <w:pPr>
        <w:pStyle w:val="ListParagraph"/>
      </w:pPr>
    </w:p>
    <w:p w14:paraId="32F9CB74" w14:textId="77777777" w:rsidR="00B16F36" w:rsidRPr="00AE5C74" w:rsidRDefault="00B16F36" w:rsidP="00B16F36">
      <w:pPr>
        <w:ind w:left="720"/>
      </w:pPr>
    </w:p>
    <w:p w14:paraId="33FEF30A" w14:textId="77777777" w:rsidR="00AE5C74" w:rsidRPr="00364E78" w:rsidRDefault="00AE5C74">
      <w:pPr>
        <w:numPr>
          <w:ilvl w:val="0"/>
          <w:numId w:val="25"/>
        </w:numPr>
      </w:pPr>
      <w:r w:rsidRPr="00AE5C74">
        <w:rPr>
          <w:b/>
          <w:bCs/>
        </w:rPr>
        <w:t>Environment</w:t>
      </w:r>
      <w:r w:rsidRPr="00AE5C74">
        <w:t>: Google Colab provides the computing power, Google Drive stores data and models, and IPython makes the notebook interactive with live visuals.</w:t>
      </w:r>
    </w:p>
    <w:p w14:paraId="56BE8E90" w14:textId="77777777" w:rsidR="00B16F36" w:rsidRPr="00AE5C74" w:rsidRDefault="00B16F36" w:rsidP="00B16F36">
      <w:pPr>
        <w:ind w:left="720"/>
      </w:pPr>
    </w:p>
    <w:p w14:paraId="67701289" w14:textId="77777777" w:rsidR="00AE5C74" w:rsidRDefault="00AE5C74" w:rsidP="00AE5C74">
      <w:r w:rsidRPr="00AE5C74">
        <w:t>This workflow ensures the system is efficient, accurate, and straightforward to use, with each component playing a critical role.</w:t>
      </w:r>
    </w:p>
    <w:p w14:paraId="0FAD689B" w14:textId="77777777" w:rsidR="00104CCA" w:rsidRPr="00AE5C74" w:rsidRDefault="00104CCA" w:rsidP="00AE5C74">
      <w:pPr>
        <w:rPr>
          <w:rtl/>
          <w:lang w:bidi="ar-EG"/>
        </w:rPr>
      </w:pPr>
    </w:p>
    <w:p w14:paraId="17FCEF4C" w14:textId="77777777" w:rsidR="000B2CA7" w:rsidRPr="00AE5C74" w:rsidRDefault="000B2CA7" w:rsidP="00AE5C74">
      <w:pPr>
        <w:rPr>
          <w:b/>
          <w:bCs/>
        </w:rPr>
      </w:pPr>
    </w:p>
    <w:p w14:paraId="5D74EA62" w14:textId="77777777" w:rsidR="00B16F36" w:rsidRPr="00364E78" w:rsidRDefault="00AE5C74">
      <w:pPr>
        <w:pStyle w:val="ListParagraph"/>
        <w:numPr>
          <w:ilvl w:val="2"/>
          <w:numId w:val="4"/>
        </w:numPr>
        <w:rPr>
          <w:b/>
          <w:bCs/>
        </w:rPr>
      </w:pPr>
      <w:r w:rsidRPr="00364E78">
        <w:rPr>
          <w:b/>
          <w:bCs/>
        </w:rPr>
        <w:t>Overview of Technical Components</w:t>
      </w:r>
    </w:p>
    <w:p w14:paraId="69509F25" w14:textId="77777777" w:rsidR="00B16F36" w:rsidRPr="00364E78" w:rsidRDefault="00B16F36" w:rsidP="00B16F36">
      <w:pPr>
        <w:pStyle w:val="ListParagraph"/>
        <w:rPr>
          <w:b/>
          <w:bCs/>
        </w:rPr>
      </w:pPr>
    </w:p>
    <w:p w14:paraId="54F63DB5" w14:textId="77777777" w:rsidR="00AE5C74" w:rsidRPr="00364E78" w:rsidRDefault="00AE5C74" w:rsidP="00AE5C74">
      <w:pPr>
        <w:rPr>
          <w:rtl/>
        </w:rPr>
      </w:pPr>
      <w:r w:rsidRPr="00AE5C74">
        <w:t>To provide a concise yet comprehensive view of the project’s technical foundation, we’ve summarized the roles of each technology and tool in the table below. This overview highlights how each component contributes to the signature verification pipeline, making it easier to understand the system’s architecture.</w:t>
      </w:r>
    </w:p>
    <w:p w14:paraId="05AA3ED8" w14:textId="77777777" w:rsidR="00B16F36" w:rsidRPr="00AE5C74" w:rsidRDefault="00B16F36" w:rsidP="00AE5C74"/>
    <w:tbl>
      <w:tblPr>
        <w:tblStyle w:val="TableGrid"/>
        <w:tblW w:w="0" w:type="auto"/>
        <w:tblLook w:val="04A0" w:firstRow="1" w:lastRow="0" w:firstColumn="1" w:lastColumn="0" w:noHBand="0" w:noVBand="1"/>
      </w:tblPr>
      <w:tblGrid>
        <w:gridCol w:w="9350"/>
      </w:tblGrid>
      <w:tr w:rsidR="00AE5C74" w:rsidRPr="00AE5C74" w14:paraId="7B156F14" w14:textId="77777777" w:rsidTr="00AE5C74">
        <w:tc>
          <w:tcPr>
            <w:tcW w:w="9350" w:type="dxa"/>
            <w:tcBorders>
              <w:top w:val="single" w:sz="4" w:space="0" w:color="auto"/>
              <w:left w:val="single" w:sz="4" w:space="0" w:color="auto"/>
              <w:bottom w:val="single" w:sz="4" w:space="0" w:color="auto"/>
              <w:right w:val="single" w:sz="4" w:space="0" w:color="auto"/>
            </w:tcBorders>
            <w:hideMark/>
          </w:tcPr>
          <w:tbl>
            <w:tblPr>
              <w:tblStyle w:val="PlainTable11"/>
              <w:tblW w:w="0" w:type="auto"/>
              <w:jc w:val="right"/>
              <w:tblLook w:val="04A0" w:firstRow="1" w:lastRow="0" w:firstColumn="1" w:lastColumn="0" w:noHBand="0" w:noVBand="1"/>
            </w:tblPr>
            <w:tblGrid>
              <w:gridCol w:w="1659"/>
              <w:gridCol w:w="7465"/>
            </w:tblGrid>
            <w:tr w:rsidR="00AE5C74" w:rsidRPr="00AE5C74" w14:paraId="5C30C529" w14:textId="77777777">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9A222" w14:textId="77777777" w:rsidR="00AE5C74" w:rsidRPr="00AE5C74" w:rsidRDefault="00AE5C74" w:rsidP="00AE5C74">
                  <w:pPr>
                    <w:spacing w:after="160"/>
                  </w:pPr>
                  <w:r w:rsidRPr="00AE5C74">
                    <w:t>Component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0DDF00" w14:textId="77777777" w:rsidR="00AE5C74" w:rsidRPr="00AE5C74" w:rsidRDefault="00AE5C74" w:rsidP="00AE5C74">
                  <w:pPr>
                    <w:spacing w:after="160"/>
                    <w:cnfStyle w:val="100000000000" w:firstRow="1" w:lastRow="0" w:firstColumn="0" w:lastColumn="0" w:oddVBand="0" w:evenVBand="0" w:oddHBand="0" w:evenHBand="0" w:firstRowFirstColumn="0" w:firstRowLastColumn="0" w:lastRowFirstColumn="0" w:lastRowLastColumn="0"/>
                  </w:pPr>
                  <w:r w:rsidRPr="00AE5C74">
                    <w:t>Role in the Project</w:t>
                  </w:r>
                </w:p>
              </w:tc>
            </w:tr>
            <w:tr w:rsidR="00AE5C74" w:rsidRPr="00AE5C74" w14:paraId="56AB83B9"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089EA5" w14:textId="77777777" w:rsidR="00AE5C74" w:rsidRPr="00AE5C74" w:rsidRDefault="00AE5C74" w:rsidP="00AE5C74">
                  <w:pPr>
                    <w:spacing w:after="160"/>
                  </w:pPr>
                  <w:r w:rsidRPr="00AE5C74">
                    <w:t>PyTorch</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BAF73C" w14:textId="77777777" w:rsidR="00AE5C74" w:rsidRPr="00AE5C74" w:rsidRDefault="00AE5C74" w:rsidP="00AE5C74">
                  <w:pPr>
                    <w:spacing w:after="160"/>
                    <w:cnfStyle w:val="000000100000" w:firstRow="0" w:lastRow="0" w:firstColumn="0" w:lastColumn="0" w:oddVBand="0" w:evenVBand="0" w:oddHBand="1" w:evenHBand="0" w:firstRowFirstColumn="0" w:firstRowLastColumn="0" w:lastRowFirstColumn="0" w:lastRowLastColumn="0"/>
                  </w:pPr>
                  <w:r w:rsidRPr="00AE5C74">
                    <w:t>Constructs and trains the Siamese Neural Network, managing the model architecture, optimization, and GPU-accelerated computations for efficient training and inference.</w:t>
                  </w:r>
                </w:p>
              </w:tc>
            </w:tr>
            <w:tr w:rsidR="00AE5C74" w:rsidRPr="00AE5C74" w14:paraId="021D1870" w14:textId="77777777">
              <w:trPr>
                <w:trHeight w:val="165"/>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E942A0" w14:textId="77777777" w:rsidR="00AE5C74" w:rsidRPr="00AE5C74" w:rsidRDefault="00AE5C74" w:rsidP="00AE5C74">
                  <w:pPr>
                    <w:spacing w:after="160"/>
                  </w:pPr>
                  <w:r w:rsidRPr="00AE5C74">
                    <w:t>torchvision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ADB59C" w14:textId="77777777" w:rsidR="00AE5C74" w:rsidRPr="00AE5C74" w:rsidRDefault="00AE5C74" w:rsidP="00AE5C74">
                  <w:pPr>
                    <w:spacing w:after="160"/>
                    <w:cnfStyle w:val="000000000000" w:firstRow="0" w:lastRow="0" w:firstColumn="0" w:lastColumn="0" w:oddVBand="0" w:evenVBand="0" w:oddHBand="0" w:evenHBand="0" w:firstRowFirstColumn="0" w:firstRowLastColumn="0" w:lastRowFirstColumn="0" w:lastRowLastColumn="0"/>
                    <w:rPr>
                      <w:b/>
                      <w:bCs/>
                    </w:rPr>
                  </w:pPr>
                  <w:r w:rsidRPr="00AE5C74">
                    <w:t>Preprocesses images by applying transformations like grayscale conversion, resizing, and normalization, ensuring data is ready for the model.</w:t>
                  </w:r>
                </w:p>
              </w:tc>
            </w:tr>
            <w:tr w:rsidR="00AE5C74" w:rsidRPr="00AE5C74" w14:paraId="5D8CEC52"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F306B" w14:textId="77777777" w:rsidR="00AE5C74" w:rsidRPr="00AE5C74" w:rsidRDefault="00AE5C74" w:rsidP="00AE5C74">
                  <w:pPr>
                    <w:spacing w:after="160"/>
                  </w:pPr>
                  <w:r w:rsidRPr="00AE5C74">
                    <w:t>timm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314766" w14:textId="77777777" w:rsidR="00AE5C74" w:rsidRPr="00AE5C74" w:rsidRDefault="00AE5C74" w:rsidP="00AE5C74">
                  <w:pPr>
                    <w:spacing w:after="160"/>
                    <w:cnfStyle w:val="000000100000" w:firstRow="0" w:lastRow="0" w:firstColumn="0" w:lastColumn="0" w:oddVBand="0" w:evenVBand="0" w:oddHBand="1" w:evenHBand="0" w:firstRowFirstColumn="0" w:firstRowLastColumn="0" w:lastRowFirstColumn="0" w:lastRowLastColumn="0"/>
                    <w:rPr>
                      <w:b/>
                      <w:bCs/>
                    </w:rPr>
                  </w:pPr>
                  <w:r w:rsidRPr="00AE5C74">
                    <w:t>Supplies a pretrained EfficientNet-Lite0 model, enhancing feature extraction and improving model accuracy with minimal training time.</w:t>
                  </w:r>
                </w:p>
              </w:tc>
            </w:tr>
            <w:tr w:rsidR="00AE5C74" w:rsidRPr="00AE5C74" w14:paraId="4E4534D1" w14:textId="77777777">
              <w:trPr>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52DE95" w14:textId="77777777" w:rsidR="00AE5C74" w:rsidRPr="00AE5C74" w:rsidRDefault="00AE5C74" w:rsidP="00AE5C74">
                  <w:pPr>
                    <w:spacing w:after="160"/>
                  </w:pPr>
                  <w:r w:rsidRPr="00AE5C74">
                    <w:t>pandas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31B6F9" w14:textId="77777777" w:rsidR="00AE5C74" w:rsidRPr="00AE5C74" w:rsidRDefault="00AE5C74" w:rsidP="00AE5C74">
                  <w:pPr>
                    <w:spacing w:after="160"/>
                    <w:cnfStyle w:val="000000000000" w:firstRow="0" w:lastRow="0" w:firstColumn="0" w:lastColumn="0" w:oddVBand="0" w:evenVBand="0" w:oddHBand="0" w:evenHBand="0" w:firstRowFirstColumn="0" w:firstRowLastColumn="0" w:lastRowFirstColumn="0" w:lastRowLastColumn="0"/>
                  </w:pPr>
                  <w:r w:rsidRPr="00AE5C74">
                    <w:t>Organizes dataset CSV files, enabling efficient loading and management of image paths and labels.</w:t>
                  </w:r>
                </w:p>
              </w:tc>
            </w:tr>
            <w:tr w:rsidR="00AE5C74" w:rsidRPr="00AE5C74" w14:paraId="09968CCD"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0815E9" w14:textId="77777777" w:rsidR="00AE5C74" w:rsidRPr="00AE5C74" w:rsidRDefault="00AE5C74" w:rsidP="00AE5C74">
                  <w:pPr>
                    <w:spacing w:after="160"/>
                  </w:pPr>
                  <w:r w:rsidRPr="00AE5C74">
                    <w:t>numpy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3D5945" w14:textId="77777777" w:rsidR="00AE5C74" w:rsidRPr="00AE5C74" w:rsidRDefault="00AE5C74" w:rsidP="00AE5C74">
                  <w:pPr>
                    <w:spacing w:after="160"/>
                    <w:cnfStyle w:val="000000100000" w:firstRow="0" w:lastRow="0" w:firstColumn="0" w:lastColumn="0" w:oddVBand="0" w:evenVBand="0" w:oddHBand="1" w:evenHBand="0" w:firstRowFirstColumn="0" w:firstRowLastColumn="0" w:lastRowFirstColumn="0" w:lastRowLastColumn="0"/>
                  </w:pPr>
                  <w:r w:rsidRPr="00AE5C74">
                    <w:t>Performs numerical computations for tasks like threshold optimization and metric analysis, supporting model evaluation and tuning.</w:t>
                  </w:r>
                </w:p>
              </w:tc>
            </w:tr>
            <w:tr w:rsidR="00AE5C74" w:rsidRPr="00AE5C74" w14:paraId="0C5FEBDD" w14:textId="77777777">
              <w:trPr>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A45B0D" w14:textId="77777777" w:rsidR="00AE5C74" w:rsidRPr="00AE5C74" w:rsidRDefault="00AE5C74" w:rsidP="00AE5C74">
                  <w:pPr>
                    <w:spacing w:after="160"/>
                  </w:pPr>
                  <w:r w:rsidRPr="00AE5C74">
                    <w:t>scikit-learn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605F9" w14:textId="77777777" w:rsidR="00AE5C74" w:rsidRPr="00AE5C74" w:rsidRDefault="00AE5C74" w:rsidP="00AE5C74">
                  <w:pPr>
                    <w:spacing w:after="160"/>
                    <w:cnfStyle w:val="000000000000" w:firstRow="0" w:lastRow="0" w:firstColumn="0" w:lastColumn="0" w:oddVBand="0" w:evenVBand="0" w:oddHBand="0" w:evenHBand="0" w:firstRowFirstColumn="0" w:firstRowLastColumn="0" w:lastRowFirstColumn="0" w:lastRowLastColumn="0"/>
                  </w:pPr>
                  <w:r w:rsidRPr="00AE5C74">
                    <w:t>Evaluates model performance with metrics such as accuracy, precision, recall, and F1-score, providing a clear measure of effectiveness.</w:t>
                  </w:r>
                </w:p>
              </w:tc>
            </w:tr>
            <w:tr w:rsidR="00AE5C74" w:rsidRPr="00AE5C74" w14:paraId="189BFA51"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E83EEC" w14:textId="77777777" w:rsidR="00AE5C74" w:rsidRPr="00AE5C74" w:rsidRDefault="00AE5C74" w:rsidP="00AE5C74">
                  <w:pPr>
                    <w:spacing w:after="160"/>
                  </w:pPr>
                  <w:r w:rsidRPr="00AE5C74">
                    <w:t>matplotlib</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2C212" w14:textId="77777777" w:rsidR="00AE5C74" w:rsidRPr="00AE5C74" w:rsidRDefault="00AE5C74" w:rsidP="00AE5C74">
                  <w:pPr>
                    <w:spacing w:after="160"/>
                    <w:cnfStyle w:val="000000100000" w:firstRow="0" w:lastRow="0" w:firstColumn="0" w:lastColumn="0" w:oddVBand="0" w:evenVBand="0" w:oddHBand="1" w:evenHBand="0" w:firstRowFirstColumn="0" w:firstRowLastColumn="0" w:lastRowFirstColumn="0" w:lastRowLastColumn="0"/>
                  </w:pPr>
                  <w:r w:rsidRPr="00AE5C74">
                    <w:t>Generates visualizations for training metrics, confusion matrices, and comparison results, making performance easy to interpret.</w:t>
                  </w:r>
                </w:p>
              </w:tc>
            </w:tr>
            <w:tr w:rsidR="00AE5C74" w:rsidRPr="00AE5C74" w14:paraId="7129B2D9" w14:textId="77777777">
              <w:trPr>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DEBDBC" w14:textId="77777777" w:rsidR="00AE5C74" w:rsidRPr="00AE5C74" w:rsidRDefault="00AE5C74" w:rsidP="00AE5C74">
                  <w:pPr>
                    <w:spacing w:after="160"/>
                  </w:pPr>
                  <w:r w:rsidRPr="00AE5C74">
                    <w:t>seaborn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193A4" w14:textId="77777777" w:rsidR="00AE5C74" w:rsidRPr="00AE5C74" w:rsidRDefault="00AE5C74" w:rsidP="00AE5C74">
                  <w:pPr>
                    <w:spacing w:after="160"/>
                    <w:cnfStyle w:val="000000000000" w:firstRow="0" w:lastRow="0" w:firstColumn="0" w:lastColumn="0" w:oddVBand="0" w:evenVBand="0" w:oddHBand="0" w:evenHBand="0" w:firstRowFirstColumn="0" w:firstRowLastColumn="0" w:lastRowFirstColumn="0" w:lastRowLastColumn="0"/>
                  </w:pPr>
                  <w:r w:rsidRPr="00AE5C74">
                    <w:t>Creates polished heatmaps for confusion matrices, enhancing the clarity of evaluation results.</w:t>
                  </w:r>
                </w:p>
              </w:tc>
            </w:tr>
            <w:tr w:rsidR="00AE5C74" w:rsidRPr="00AE5C74" w14:paraId="0C9C5E98"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BF187B" w14:textId="77777777" w:rsidR="00AE5C74" w:rsidRPr="00AE5C74" w:rsidRDefault="00AE5C74" w:rsidP="00AE5C74">
                  <w:pPr>
                    <w:spacing w:after="160"/>
                  </w:pPr>
                  <w:r w:rsidRPr="00AE5C74">
                    <w:t>PIL (Pillow)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B0505" w14:textId="77777777" w:rsidR="00AE5C74" w:rsidRPr="00AE5C74" w:rsidRDefault="00AE5C74" w:rsidP="00AE5C74">
                  <w:pPr>
                    <w:spacing w:after="160"/>
                    <w:cnfStyle w:val="000000100000" w:firstRow="0" w:lastRow="0" w:firstColumn="0" w:lastColumn="0" w:oddVBand="0" w:evenVBand="0" w:oddHBand="1" w:evenHBand="0" w:firstRowFirstColumn="0" w:firstRowLastColumn="0" w:lastRowFirstColumn="0" w:lastRowLastColumn="0"/>
                  </w:pPr>
                  <w:r w:rsidRPr="00AE5C74">
                    <w:t>Loads and preprocesses images, converting them to grayscale for model input, ensuring reliable data preparation.</w:t>
                  </w:r>
                </w:p>
              </w:tc>
            </w:tr>
            <w:tr w:rsidR="00AE5C74" w:rsidRPr="00AE5C74" w14:paraId="7E08203C" w14:textId="77777777">
              <w:trPr>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E5B586" w14:textId="77777777" w:rsidR="00AE5C74" w:rsidRPr="00AE5C74" w:rsidRDefault="00AE5C74" w:rsidP="00AE5C74">
                  <w:pPr>
                    <w:spacing w:after="160"/>
                  </w:pPr>
                  <w:r w:rsidRPr="00AE5C74">
                    <w:t>torch.utils.data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71BA62" w14:textId="77777777" w:rsidR="00AE5C74" w:rsidRPr="00AE5C74" w:rsidRDefault="00AE5C74" w:rsidP="00AE5C74">
                  <w:pPr>
                    <w:spacing w:after="160"/>
                    <w:cnfStyle w:val="000000000000" w:firstRow="0" w:lastRow="0" w:firstColumn="0" w:lastColumn="0" w:oddVBand="0" w:evenVBand="0" w:oddHBand="0" w:evenHBand="0" w:firstRowFirstColumn="0" w:firstRowLastColumn="0" w:lastRowFirstColumn="0" w:lastRowLastColumn="0"/>
                  </w:pPr>
                  <w:r w:rsidRPr="00AE5C74">
                    <w:t>Manages data loading and batching, optimizing the training and evaluation process for large datasets.</w:t>
                  </w:r>
                </w:p>
              </w:tc>
            </w:tr>
            <w:tr w:rsidR="00AE5C74" w:rsidRPr="00AE5C74" w14:paraId="5F02D986"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C98773" w14:textId="77777777" w:rsidR="00AE5C74" w:rsidRPr="00AE5C74" w:rsidRDefault="00AE5C74" w:rsidP="00AE5C74">
                  <w:pPr>
                    <w:spacing w:after="160"/>
                  </w:pPr>
                  <w:r w:rsidRPr="00AE5C74">
                    <w:t>torch.cuda.amp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5DFEC1" w14:textId="77777777" w:rsidR="00AE5C74" w:rsidRPr="00AE5C74" w:rsidRDefault="00AE5C74" w:rsidP="00AE5C74">
                  <w:pPr>
                    <w:spacing w:after="160"/>
                    <w:cnfStyle w:val="000000100000" w:firstRow="0" w:lastRow="0" w:firstColumn="0" w:lastColumn="0" w:oddVBand="0" w:evenVBand="0" w:oddHBand="1" w:evenHBand="0" w:firstRowFirstColumn="0" w:firstRowLastColumn="0" w:lastRowFirstColumn="0" w:lastRowLastColumn="0"/>
                  </w:pPr>
                  <w:r w:rsidRPr="00AE5C74">
                    <w:t>Optimizes training with mixed-precision techniques, reducing memory usage and speeding up computations on GPUs.</w:t>
                  </w:r>
                </w:p>
              </w:tc>
            </w:tr>
            <w:tr w:rsidR="00AE5C74" w:rsidRPr="00AE5C74" w14:paraId="31103EE8" w14:textId="77777777">
              <w:trPr>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5FD85A" w14:textId="77777777" w:rsidR="00AE5C74" w:rsidRPr="00AE5C74" w:rsidRDefault="00AE5C74" w:rsidP="00AE5C74">
                  <w:pPr>
                    <w:spacing w:after="160"/>
                  </w:pPr>
                  <w:r w:rsidRPr="00AE5C74">
                    <w:t>tqdm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BB308" w14:textId="77777777" w:rsidR="00AE5C74" w:rsidRPr="00AE5C74" w:rsidRDefault="00AE5C74" w:rsidP="00AE5C74">
                  <w:pPr>
                    <w:spacing w:after="160"/>
                    <w:cnfStyle w:val="000000000000" w:firstRow="0" w:lastRow="0" w:firstColumn="0" w:lastColumn="0" w:oddVBand="0" w:evenVBand="0" w:oddHBand="0" w:evenHBand="0" w:firstRowFirstColumn="0" w:firstRowLastColumn="0" w:lastRowFirstColumn="0" w:lastRowLastColumn="0"/>
                  </w:pPr>
                  <w:r w:rsidRPr="00AE5C74">
                    <w:t>Tracks progress during long-running tasks like training and evaluation, improving the user experience in Google Colab.</w:t>
                  </w:r>
                </w:p>
              </w:tc>
            </w:tr>
            <w:tr w:rsidR="00AE5C74" w:rsidRPr="00AE5C74" w14:paraId="6F52B503"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4A0DA4" w14:textId="77777777" w:rsidR="00AE5C74" w:rsidRPr="00AE5C74" w:rsidRDefault="00AE5C74" w:rsidP="00AE5C74">
                  <w:pPr>
                    <w:spacing w:after="160"/>
                  </w:pPr>
                  <w:r w:rsidRPr="00AE5C74">
                    <w:lastRenderedPageBreak/>
                    <w:t>IPython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FA31BB" w14:textId="77777777" w:rsidR="00AE5C74" w:rsidRPr="00AE5C74" w:rsidRDefault="00AE5C74" w:rsidP="00AE5C74">
                  <w:pPr>
                    <w:spacing w:after="160"/>
                    <w:cnfStyle w:val="000000100000" w:firstRow="0" w:lastRow="0" w:firstColumn="0" w:lastColumn="0" w:oddVBand="0" w:evenVBand="0" w:oddHBand="1" w:evenHBand="0" w:firstRowFirstColumn="0" w:firstRowLastColumn="0" w:lastRowFirstColumn="0" w:lastRowLastColumn="0"/>
                  </w:pPr>
                  <w:r w:rsidRPr="00AE5C74">
                    <w:t>Enables interactive visualizations in Colab, allowing dynamic exploration of images, plots, and metrics.</w:t>
                  </w:r>
                </w:p>
              </w:tc>
            </w:tr>
            <w:tr w:rsidR="00AE5C74" w:rsidRPr="00AE5C74" w14:paraId="33C1C1C6" w14:textId="77777777">
              <w:trPr>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F72B60" w14:textId="77777777" w:rsidR="00AE5C74" w:rsidRPr="00AE5C74" w:rsidRDefault="00AE5C74" w:rsidP="00AE5C74">
                  <w:pPr>
                    <w:spacing w:after="160"/>
                  </w:pPr>
                  <w:r w:rsidRPr="00AE5C74">
                    <w:t>Google Colab</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7E24E" w14:textId="77777777" w:rsidR="00AE5C74" w:rsidRPr="00AE5C74" w:rsidRDefault="00AE5C74" w:rsidP="00AE5C74">
                  <w:pPr>
                    <w:spacing w:after="160"/>
                    <w:cnfStyle w:val="000000000000" w:firstRow="0" w:lastRow="0" w:firstColumn="0" w:lastColumn="0" w:oddVBand="0" w:evenVBand="0" w:oddHBand="0" w:evenHBand="0" w:firstRowFirstColumn="0" w:firstRowLastColumn="0" w:lastRowFirstColumn="0" w:lastRowLastColumn="0"/>
                  </w:pPr>
                  <w:r w:rsidRPr="00AE5C74">
                    <w:t>Executes the codebase with free GPU support, enabling resource-intensive tasks like model training without requiring local hardware.</w:t>
                  </w:r>
                </w:p>
              </w:tc>
            </w:tr>
            <w:tr w:rsidR="00AE5C74" w:rsidRPr="00AE5C74" w14:paraId="019C2C5B"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339116" w14:textId="77777777" w:rsidR="00AE5C74" w:rsidRPr="00AE5C74" w:rsidRDefault="00AE5C74" w:rsidP="00AE5C74">
                  <w:pPr>
                    <w:spacing w:after="160"/>
                  </w:pPr>
                  <w:r w:rsidRPr="00AE5C74">
                    <w:t>Google Drive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51CFC2" w14:textId="77777777" w:rsidR="00AE5C74" w:rsidRPr="00AE5C74" w:rsidRDefault="00AE5C74" w:rsidP="00AE5C74">
                  <w:pPr>
                    <w:spacing w:after="160"/>
                    <w:cnfStyle w:val="000000100000" w:firstRow="0" w:lastRow="0" w:firstColumn="0" w:lastColumn="0" w:oddVBand="0" w:evenVBand="0" w:oddHBand="1" w:evenHBand="0" w:firstRowFirstColumn="0" w:firstRowLastColumn="0" w:lastRowFirstColumn="0" w:lastRowLastColumn="0"/>
                  </w:pPr>
                  <w:r w:rsidRPr="00AE5C74">
                    <w:t>Stores datasets, trained models, and embeddings, ensuring data is secure, organized, and accessible from anywhere.</w:t>
                  </w:r>
                </w:p>
              </w:tc>
            </w:tr>
            <w:tr w:rsidR="00AE5C74" w:rsidRPr="00AE5C74" w14:paraId="1E9918D2" w14:textId="77777777">
              <w:trPr>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5E61AB" w14:textId="77777777" w:rsidR="00AE5C74" w:rsidRPr="00AE5C74" w:rsidRDefault="00AE5C74" w:rsidP="00AE5C74">
                  <w:pPr>
                    <w:spacing w:after="160"/>
                  </w:pPr>
                  <w:r w:rsidRPr="00AE5C74">
                    <w:t xml:space="preserve">Flutter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D5C952" w14:textId="77777777" w:rsidR="00AE5C74" w:rsidRPr="00AE5C74" w:rsidRDefault="00AE5C74" w:rsidP="00AE5C74">
                  <w:pPr>
                    <w:spacing w:after="160"/>
                    <w:cnfStyle w:val="000000000000" w:firstRow="0" w:lastRow="0" w:firstColumn="0" w:lastColumn="0" w:oddVBand="0" w:evenVBand="0" w:oddHBand="0" w:evenHBand="0" w:firstRowFirstColumn="0" w:firstRowLastColumn="0" w:lastRowFirstColumn="0" w:lastRowLastColumn="0"/>
                  </w:pPr>
                  <w:r w:rsidRPr="00AE5C74">
                    <w:t>Builds a cross-platform front-end interface, enabling users to upload signature images and view verification results on mobile or web platforms.</w:t>
                  </w:r>
                </w:p>
              </w:tc>
            </w:tr>
            <w:tr w:rsidR="00AE5C74" w:rsidRPr="00AE5C74" w14:paraId="67B5B41C"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9F572" w14:textId="77777777" w:rsidR="00AE5C74" w:rsidRPr="00AE5C74" w:rsidRDefault="00AE5C74" w:rsidP="00AE5C74">
                  <w:pPr>
                    <w:spacing w:after="160"/>
                  </w:pPr>
                  <w:r w:rsidRPr="00AE5C74">
                    <w:t xml:space="preserve">Flask API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2A095C" w14:textId="77777777" w:rsidR="00AE5C74" w:rsidRPr="00AE5C74" w:rsidRDefault="00AE5C74" w:rsidP="00AE5C74">
                  <w:pPr>
                    <w:spacing w:after="160"/>
                    <w:cnfStyle w:val="000000100000" w:firstRow="0" w:lastRow="0" w:firstColumn="0" w:lastColumn="0" w:oddVBand="0" w:evenVBand="0" w:oddHBand="1" w:evenHBand="0" w:firstRowFirstColumn="0" w:firstRowLastColumn="0" w:lastRowFirstColumn="0" w:lastRowLastColumn="0"/>
                  </w:pPr>
                  <w:r w:rsidRPr="00AE5C74">
                    <w:t>Provides a backend API to connect the Flutter front-end with the Siamese Neural Network, handling image processing and verification requests.</w:t>
                  </w:r>
                </w:p>
              </w:tc>
            </w:tr>
            <w:tr w:rsidR="00AE5C74" w:rsidRPr="00AE5C74" w14:paraId="1815F6F5" w14:textId="77777777">
              <w:trPr>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CB7E06" w14:textId="77777777" w:rsidR="00AE5C74" w:rsidRPr="00AE5C74" w:rsidRDefault="00AE5C74" w:rsidP="00AE5C74">
                  <w:pPr>
                    <w:spacing w:after="160"/>
                  </w:pPr>
                  <w:r w:rsidRPr="00AE5C74">
                    <w:t xml:space="preserve">Firebase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AE8AF6" w14:textId="77777777" w:rsidR="00AE5C74" w:rsidRPr="00AE5C74" w:rsidRDefault="00AE5C74" w:rsidP="00AE5C74">
                  <w:pPr>
                    <w:spacing w:after="160"/>
                    <w:cnfStyle w:val="000000000000" w:firstRow="0" w:lastRow="0" w:firstColumn="0" w:lastColumn="0" w:oddVBand="0" w:evenVBand="0" w:oddHBand="0" w:evenHBand="0" w:firstRowFirstColumn="0" w:firstRowLastColumn="0" w:lastRowFirstColumn="0" w:lastRowLastColumn="0"/>
                  </w:pPr>
                  <w:r w:rsidRPr="00AE5C74">
                    <w:t>Manages data storage and user authentication, storing signature images and results in Firestore and securing app access.</w:t>
                  </w:r>
                </w:p>
              </w:tc>
            </w:tr>
          </w:tbl>
          <w:p w14:paraId="1DAFC496" w14:textId="77777777" w:rsidR="00AE5C74" w:rsidRPr="00AE5C74" w:rsidRDefault="00AE5C74" w:rsidP="00AE5C74">
            <w:pPr>
              <w:spacing w:after="160"/>
            </w:pPr>
          </w:p>
        </w:tc>
      </w:tr>
    </w:tbl>
    <w:p w14:paraId="00534223" w14:textId="77777777" w:rsidR="00364E78" w:rsidRPr="00364E78" w:rsidRDefault="00364E78" w:rsidP="00AE5C74">
      <w:pPr>
        <w:rPr>
          <w:rtl/>
        </w:rPr>
      </w:pPr>
    </w:p>
    <w:p w14:paraId="151CF389" w14:textId="77777777" w:rsidR="00AE5C74" w:rsidRDefault="00AE5C74" w:rsidP="00AE5C74">
      <w:pPr>
        <w:rPr>
          <w:rtl/>
        </w:rPr>
      </w:pPr>
      <w:r w:rsidRPr="00AE5C74">
        <w:t>This table offers a clear snapshot of the technical components, showing how each one supports the system’s goals of accuracy, efficiency, and usability.</w:t>
      </w:r>
    </w:p>
    <w:p w14:paraId="12B798CE" w14:textId="77777777" w:rsidR="00055BBD" w:rsidRDefault="00055BBD" w:rsidP="00AE5C74">
      <w:pPr>
        <w:rPr>
          <w:rtl/>
        </w:rPr>
      </w:pPr>
    </w:p>
    <w:p w14:paraId="286DC400" w14:textId="77777777" w:rsidR="00055BBD" w:rsidRDefault="00055BBD" w:rsidP="00AE5C74">
      <w:pPr>
        <w:rPr>
          <w:rtl/>
        </w:rPr>
      </w:pPr>
    </w:p>
    <w:p w14:paraId="160503A2" w14:textId="77777777" w:rsidR="00055BBD" w:rsidRDefault="00055BBD" w:rsidP="00AE5C74">
      <w:pPr>
        <w:rPr>
          <w:rtl/>
        </w:rPr>
      </w:pPr>
    </w:p>
    <w:p w14:paraId="59691C6A" w14:textId="77777777" w:rsidR="00055BBD" w:rsidRDefault="00055BBD" w:rsidP="00AE5C74">
      <w:pPr>
        <w:rPr>
          <w:rtl/>
        </w:rPr>
      </w:pPr>
    </w:p>
    <w:p w14:paraId="3074020C" w14:textId="77777777" w:rsidR="00055BBD" w:rsidRDefault="00055BBD" w:rsidP="00AE5C74">
      <w:pPr>
        <w:rPr>
          <w:rtl/>
        </w:rPr>
      </w:pPr>
    </w:p>
    <w:p w14:paraId="6D7F63A5" w14:textId="77777777" w:rsidR="00055BBD" w:rsidRDefault="00055BBD" w:rsidP="00AE5C74">
      <w:pPr>
        <w:rPr>
          <w:rtl/>
        </w:rPr>
      </w:pPr>
    </w:p>
    <w:p w14:paraId="4B1E9040" w14:textId="77777777" w:rsidR="00055BBD" w:rsidRDefault="00055BBD" w:rsidP="00AE5C74">
      <w:pPr>
        <w:rPr>
          <w:rtl/>
        </w:rPr>
      </w:pPr>
    </w:p>
    <w:p w14:paraId="6E90C2E3" w14:textId="77777777" w:rsidR="00055BBD" w:rsidRDefault="00055BBD" w:rsidP="00AE5C74">
      <w:pPr>
        <w:rPr>
          <w:rtl/>
        </w:rPr>
      </w:pPr>
    </w:p>
    <w:p w14:paraId="42915DEC" w14:textId="77777777" w:rsidR="00055BBD" w:rsidRDefault="00055BBD" w:rsidP="00AE5C74">
      <w:pPr>
        <w:rPr>
          <w:rtl/>
        </w:rPr>
      </w:pPr>
    </w:p>
    <w:p w14:paraId="5DCD1075" w14:textId="77777777" w:rsidR="00055BBD" w:rsidRDefault="00055BBD" w:rsidP="00AE5C74">
      <w:pPr>
        <w:rPr>
          <w:rtl/>
        </w:rPr>
      </w:pPr>
    </w:p>
    <w:p w14:paraId="1EFD3DA9" w14:textId="77777777" w:rsidR="00055BBD" w:rsidRDefault="00055BBD" w:rsidP="00AE5C74">
      <w:pPr>
        <w:rPr>
          <w:rtl/>
        </w:rPr>
      </w:pPr>
    </w:p>
    <w:p w14:paraId="7433381C" w14:textId="77777777" w:rsidR="00055BBD" w:rsidRDefault="00055BBD" w:rsidP="00AE5C74">
      <w:pPr>
        <w:rPr>
          <w:rtl/>
        </w:rPr>
      </w:pPr>
    </w:p>
    <w:p w14:paraId="6BFC8175" w14:textId="77777777" w:rsidR="00055BBD" w:rsidRDefault="00055BBD" w:rsidP="00AE5C74">
      <w:pPr>
        <w:rPr>
          <w:rtl/>
        </w:rPr>
      </w:pPr>
    </w:p>
    <w:p w14:paraId="50FF45F0" w14:textId="77777777" w:rsidR="00055BBD" w:rsidRDefault="00055BBD" w:rsidP="00AE5C74">
      <w:pPr>
        <w:rPr>
          <w:rtl/>
        </w:rPr>
      </w:pPr>
    </w:p>
    <w:p w14:paraId="6C2AD955" w14:textId="77777777" w:rsidR="00055BBD" w:rsidRDefault="00055BBD" w:rsidP="00AE5C74">
      <w:pPr>
        <w:rPr>
          <w:rtl/>
        </w:rPr>
      </w:pPr>
    </w:p>
    <w:p w14:paraId="42E08737" w14:textId="77777777" w:rsidR="00055BBD" w:rsidRDefault="00055BBD" w:rsidP="00AE5C74">
      <w:pPr>
        <w:rPr>
          <w:rtl/>
        </w:rPr>
      </w:pPr>
    </w:p>
    <w:p w14:paraId="3AB03434" w14:textId="77777777" w:rsidR="00055BBD" w:rsidRDefault="00055BBD" w:rsidP="00AE5C74">
      <w:pPr>
        <w:rPr>
          <w:rtl/>
        </w:rPr>
      </w:pPr>
    </w:p>
    <w:p w14:paraId="14CF85F6" w14:textId="77777777" w:rsidR="00055BBD" w:rsidRPr="00AE5C74" w:rsidRDefault="00055BBD" w:rsidP="00AE5C74"/>
    <w:p w14:paraId="7852E463" w14:textId="77777777" w:rsidR="00AE5C74" w:rsidRPr="00364E78" w:rsidRDefault="00AE5C74" w:rsidP="00AE5C74"/>
    <w:p w14:paraId="1F10A8BF" w14:textId="77777777" w:rsidR="00ED7EDF" w:rsidRPr="00364E78" w:rsidRDefault="00963023">
      <w:pPr>
        <w:pStyle w:val="ListParagraph"/>
        <w:numPr>
          <w:ilvl w:val="1"/>
          <w:numId w:val="4"/>
        </w:numPr>
        <w:rPr>
          <w:b/>
          <w:bCs/>
        </w:rPr>
      </w:pPr>
      <w:r w:rsidRPr="00364E78">
        <w:rPr>
          <w:b/>
          <w:bCs/>
        </w:rPr>
        <w:t>Key components/modules of the system.</w:t>
      </w:r>
      <w:r w:rsidR="00ED7EDF" w:rsidRPr="00364E78">
        <w:rPr>
          <w:b/>
          <w:bCs/>
        </w:rPr>
        <w:t xml:space="preserve">  </w:t>
      </w:r>
    </w:p>
    <w:p w14:paraId="5D2667C0" w14:textId="77777777" w:rsidR="00364E78" w:rsidRPr="00364E78" w:rsidRDefault="00364E78" w:rsidP="00364E78">
      <w:pPr>
        <w:rPr>
          <w:rtl/>
        </w:rPr>
      </w:pPr>
    </w:p>
    <w:p w14:paraId="25670BB7" w14:textId="77777777" w:rsidR="00364E78" w:rsidRPr="00364E78" w:rsidRDefault="00364E78">
      <w:pPr>
        <w:pStyle w:val="ListParagraph"/>
        <w:numPr>
          <w:ilvl w:val="0"/>
          <w:numId w:val="26"/>
        </w:numPr>
        <w:rPr>
          <w:rFonts w:cstheme="majorBidi"/>
          <w:rtl/>
          <w:lang w:bidi="ar-EG"/>
        </w:rPr>
      </w:pPr>
      <w:r w:rsidRPr="00364E78">
        <w:rPr>
          <w:rFonts w:cstheme="majorBidi"/>
          <w:lang w:bidi="ar-EG"/>
        </w:rPr>
        <w:t xml:space="preserve">It allows the user to move to the </w:t>
      </w:r>
      <w:r w:rsidRPr="00364E78">
        <w:rPr>
          <w:rFonts w:cstheme="majorBidi"/>
          <w:b/>
          <w:bCs/>
          <w:lang w:bidi="ar-EG"/>
        </w:rPr>
        <w:t>Home</w:t>
      </w:r>
      <w:r w:rsidRPr="00364E78">
        <w:rPr>
          <w:rFonts w:cstheme="majorBidi"/>
          <w:lang w:bidi="ar-EG"/>
        </w:rPr>
        <w:t xml:space="preserve"> page, where signature verification operations are performed.</w:t>
      </w:r>
    </w:p>
    <w:p w14:paraId="7D393296" w14:textId="77777777" w:rsidR="00364E78" w:rsidRPr="00364E78" w:rsidRDefault="00364E78" w:rsidP="00364E78">
      <w:pPr>
        <w:rPr>
          <w:rFonts w:cstheme="majorBidi"/>
          <w:rtl/>
          <w:lang w:bidi="ar-EG"/>
        </w:rPr>
      </w:pPr>
    </w:p>
    <w:p w14:paraId="16568CCC" w14:textId="77777777" w:rsidR="00364E78" w:rsidRPr="00364E78" w:rsidRDefault="00266593" w:rsidP="00364E78">
      <w:pPr>
        <w:pBdr>
          <w:bottom w:val="single" w:sz="6" w:space="1" w:color="auto"/>
        </w:pBdr>
        <w:jc w:val="center"/>
        <w:rPr>
          <w:rtl/>
        </w:rPr>
      </w:pPr>
      <w:r>
        <w:rPr>
          <w:noProof/>
        </w:rPr>
        <w:drawing>
          <wp:inline distT="0" distB="0" distL="0" distR="0" wp14:anchorId="17F2F0F6" wp14:editId="5E12DE5D">
            <wp:extent cx="5943600" cy="1394460"/>
            <wp:effectExtent l="0" t="0" r="0" b="0"/>
            <wp:docPr id="1063898199"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98199" name="Picture 2" descr="A screenshot of a pho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394460"/>
                    </a:xfrm>
                    <a:prstGeom prst="rect">
                      <a:avLst/>
                    </a:prstGeom>
                    <a:noFill/>
                    <a:ln>
                      <a:noFill/>
                    </a:ln>
                  </pic:spPr>
                </pic:pic>
              </a:graphicData>
            </a:graphic>
          </wp:inline>
        </w:drawing>
      </w:r>
    </w:p>
    <w:p w14:paraId="11641B98" w14:textId="77777777" w:rsidR="00364E78" w:rsidRPr="00364E78" w:rsidRDefault="00364E78" w:rsidP="00364E78">
      <w:pPr>
        <w:pBdr>
          <w:bottom w:val="single" w:sz="6" w:space="1" w:color="auto"/>
        </w:pBdr>
        <w:jc w:val="center"/>
        <w:rPr>
          <w:rtl/>
        </w:rPr>
      </w:pPr>
    </w:p>
    <w:p w14:paraId="48835383" w14:textId="77777777" w:rsidR="00364E78" w:rsidRPr="00364E78" w:rsidRDefault="00364E78" w:rsidP="00364E78">
      <w:pPr>
        <w:jc w:val="center"/>
        <w:rPr>
          <w:rFonts w:cstheme="majorBidi"/>
          <w:b/>
          <w:bCs/>
          <w:lang w:bidi="ar-EG"/>
        </w:rPr>
      </w:pPr>
    </w:p>
    <w:p w14:paraId="71279264" w14:textId="77777777" w:rsidR="00364E78" w:rsidRPr="00364E78" w:rsidRDefault="00364E78">
      <w:pPr>
        <w:pStyle w:val="ListParagraph"/>
        <w:numPr>
          <w:ilvl w:val="0"/>
          <w:numId w:val="26"/>
        </w:numPr>
        <w:rPr>
          <w:rFonts w:cstheme="majorBidi"/>
          <w:rtl/>
          <w:lang w:bidi="ar-EG"/>
        </w:rPr>
      </w:pPr>
      <w:r w:rsidRPr="00364E78">
        <w:rPr>
          <w:rFonts w:cstheme="majorBidi"/>
          <w:lang w:bidi="ar-EG"/>
        </w:rPr>
        <w:t xml:space="preserve">It enables navigation to the </w:t>
      </w:r>
      <w:r w:rsidRPr="00364E78">
        <w:rPr>
          <w:rFonts w:cstheme="majorBidi"/>
          <w:b/>
          <w:bCs/>
          <w:lang w:bidi="ar-EG"/>
        </w:rPr>
        <w:t>Settings</w:t>
      </w:r>
      <w:r w:rsidRPr="00364E78">
        <w:rPr>
          <w:rFonts w:cstheme="majorBidi"/>
          <w:lang w:bidi="ar-EG"/>
        </w:rPr>
        <w:t xml:space="preserve"> page, where users can adjust preferences such as language, mode, and general application settings.</w:t>
      </w:r>
    </w:p>
    <w:p w14:paraId="16280350" w14:textId="77777777" w:rsidR="00364E78" w:rsidRPr="00364E78" w:rsidRDefault="00364E78" w:rsidP="00364E78">
      <w:pPr>
        <w:pStyle w:val="ListParagraph"/>
        <w:rPr>
          <w:rFonts w:cstheme="majorBidi"/>
          <w:lang w:bidi="ar-EG"/>
        </w:rPr>
      </w:pPr>
    </w:p>
    <w:p w14:paraId="1813C6A4" w14:textId="77777777" w:rsidR="00364E78" w:rsidRPr="00364E78" w:rsidRDefault="00266593" w:rsidP="00364E78">
      <w:pPr>
        <w:pBdr>
          <w:bottom w:val="single" w:sz="6" w:space="1" w:color="auto"/>
        </w:pBdr>
        <w:jc w:val="center"/>
        <w:rPr>
          <w:rFonts w:cstheme="majorBidi"/>
          <w:lang w:bidi="ar-EG"/>
        </w:rPr>
      </w:pPr>
      <w:r>
        <w:rPr>
          <w:noProof/>
        </w:rPr>
        <w:drawing>
          <wp:inline distT="0" distB="0" distL="0" distR="0" wp14:anchorId="14E97D30" wp14:editId="5C746763">
            <wp:extent cx="5943600" cy="1386840"/>
            <wp:effectExtent l="0" t="0" r="0" b="3810"/>
            <wp:docPr id="1118460632" name="Picture 3" descr="A blue square with a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60632" name="Picture 3" descr="A blue square with a white logo&#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386840"/>
                    </a:xfrm>
                    <a:prstGeom prst="rect">
                      <a:avLst/>
                    </a:prstGeom>
                    <a:noFill/>
                    <a:ln>
                      <a:noFill/>
                    </a:ln>
                  </pic:spPr>
                </pic:pic>
              </a:graphicData>
            </a:graphic>
          </wp:inline>
        </w:drawing>
      </w:r>
    </w:p>
    <w:p w14:paraId="49B84C5B" w14:textId="77777777" w:rsidR="00364E78" w:rsidRPr="00364E78" w:rsidRDefault="00364E78" w:rsidP="00364E78">
      <w:pPr>
        <w:pBdr>
          <w:bottom w:val="single" w:sz="6" w:space="1" w:color="auto"/>
        </w:pBdr>
        <w:rPr>
          <w:rFonts w:cstheme="majorBidi"/>
          <w:lang w:bidi="ar-EG"/>
        </w:rPr>
      </w:pPr>
    </w:p>
    <w:p w14:paraId="3E56238A" w14:textId="77777777" w:rsidR="00364E78" w:rsidRPr="00364E78" w:rsidRDefault="00364E78" w:rsidP="00364E78">
      <w:pPr>
        <w:rPr>
          <w:rFonts w:cstheme="majorBidi"/>
          <w:rtl/>
          <w:lang w:bidi="ar-EG"/>
        </w:rPr>
      </w:pPr>
    </w:p>
    <w:p w14:paraId="099E2EDE" w14:textId="77777777" w:rsidR="00364E78" w:rsidRPr="00364E78" w:rsidRDefault="00364E78" w:rsidP="00364E78">
      <w:pPr>
        <w:rPr>
          <w:rFonts w:cstheme="majorBidi"/>
          <w:rtl/>
          <w:lang w:bidi="ar-EG"/>
        </w:rPr>
      </w:pPr>
    </w:p>
    <w:p w14:paraId="1478A3F0" w14:textId="77777777" w:rsidR="00364E78" w:rsidRDefault="00364E78" w:rsidP="00364E78">
      <w:pPr>
        <w:rPr>
          <w:rFonts w:cstheme="majorBidi"/>
          <w:rtl/>
          <w:lang w:bidi="ar-EG"/>
        </w:rPr>
      </w:pPr>
    </w:p>
    <w:p w14:paraId="7335E4E2" w14:textId="77777777" w:rsidR="00055BBD" w:rsidRDefault="00055BBD" w:rsidP="00364E78">
      <w:pPr>
        <w:rPr>
          <w:rFonts w:cstheme="majorBidi"/>
          <w:lang w:bidi="ar-EG"/>
        </w:rPr>
      </w:pPr>
    </w:p>
    <w:p w14:paraId="759AA2DE" w14:textId="77777777" w:rsidR="00364E78" w:rsidRPr="00364E78" w:rsidRDefault="00364E78" w:rsidP="00364E78">
      <w:pPr>
        <w:rPr>
          <w:rFonts w:cstheme="majorBidi"/>
          <w:rtl/>
          <w:lang w:bidi="ar-EG"/>
        </w:rPr>
      </w:pPr>
    </w:p>
    <w:p w14:paraId="486706B9" w14:textId="77777777" w:rsidR="00364E78" w:rsidRPr="00364E78" w:rsidRDefault="00364E78" w:rsidP="00364E78">
      <w:pPr>
        <w:rPr>
          <w:rFonts w:cstheme="majorBidi"/>
          <w:rtl/>
          <w:lang w:bidi="ar-EG"/>
        </w:rPr>
      </w:pPr>
    </w:p>
    <w:p w14:paraId="3379CC96" w14:textId="77777777" w:rsidR="00364E78" w:rsidRDefault="00364E78" w:rsidP="00364E78">
      <w:pPr>
        <w:rPr>
          <w:rFonts w:cstheme="majorBidi"/>
          <w:lang w:bidi="ar-EG"/>
        </w:rPr>
      </w:pPr>
    </w:p>
    <w:p w14:paraId="62AA671D" w14:textId="77777777" w:rsidR="000B2CA7" w:rsidRPr="00364E78" w:rsidRDefault="000B2CA7" w:rsidP="00364E78">
      <w:pPr>
        <w:rPr>
          <w:rFonts w:cstheme="majorBidi"/>
          <w:rtl/>
          <w:lang w:bidi="ar-EG"/>
        </w:rPr>
      </w:pPr>
    </w:p>
    <w:p w14:paraId="3E42AE75" w14:textId="77777777" w:rsidR="00364E78" w:rsidRPr="00364E78" w:rsidRDefault="00364E78">
      <w:pPr>
        <w:pStyle w:val="ListParagraph"/>
        <w:numPr>
          <w:ilvl w:val="0"/>
          <w:numId w:val="26"/>
        </w:numPr>
        <w:rPr>
          <w:rFonts w:cstheme="majorBidi"/>
          <w:lang w:bidi="ar-EG"/>
        </w:rPr>
      </w:pPr>
      <w:r w:rsidRPr="00364E78">
        <w:rPr>
          <w:rFonts w:cstheme="majorBidi"/>
          <w:lang w:bidi="ar-EG"/>
        </w:rPr>
        <w:t xml:space="preserve">It also provides access to the </w:t>
      </w:r>
      <w:r w:rsidRPr="00364E78">
        <w:rPr>
          <w:rFonts w:cstheme="majorBidi"/>
          <w:b/>
          <w:bCs/>
          <w:lang w:bidi="ar-EG"/>
        </w:rPr>
        <w:t>Help</w:t>
      </w:r>
      <w:r w:rsidRPr="00364E78">
        <w:rPr>
          <w:rFonts w:cstheme="majorBidi"/>
          <w:lang w:bidi="ar-EG"/>
        </w:rPr>
        <w:t xml:space="preserve"> page, offering guidance and support for using the application effectively.</w:t>
      </w:r>
    </w:p>
    <w:p w14:paraId="1F2BA010" w14:textId="77777777" w:rsidR="00364E78" w:rsidRPr="00364E78" w:rsidRDefault="00364E78" w:rsidP="00364E78">
      <w:pPr>
        <w:pStyle w:val="ListParagraph"/>
        <w:rPr>
          <w:rFonts w:cstheme="majorBidi"/>
          <w:lang w:bidi="ar-EG"/>
        </w:rPr>
      </w:pPr>
    </w:p>
    <w:p w14:paraId="67A84C51" w14:textId="77777777" w:rsidR="00364E78" w:rsidRPr="00364E78" w:rsidRDefault="00266593" w:rsidP="00364E78">
      <w:pPr>
        <w:jc w:val="center"/>
        <w:rPr>
          <w:rFonts w:cstheme="majorBidi"/>
          <w:rtl/>
          <w:lang w:bidi="ar-EG"/>
        </w:rPr>
      </w:pPr>
      <w:r>
        <w:rPr>
          <w:noProof/>
        </w:rPr>
        <w:drawing>
          <wp:inline distT="0" distB="0" distL="0" distR="0" wp14:anchorId="78AF2FB5" wp14:editId="73C61E6C">
            <wp:extent cx="5943600" cy="1306830"/>
            <wp:effectExtent l="0" t="0" r="0" b="7620"/>
            <wp:docPr id="33288899"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8899" name="Picture 7" descr="A screen 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06830"/>
                    </a:xfrm>
                    <a:prstGeom prst="rect">
                      <a:avLst/>
                    </a:prstGeom>
                    <a:noFill/>
                    <a:ln>
                      <a:noFill/>
                    </a:ln>
                  </pic:spPr>
                </pic:pic>
              </a:graphicData>
            </a:graphic>
          </wp:inline>
        </w:drawing>
      </w:r>
    </w:p>
    <w:p w14:paraId="3E84BCB5" w14:textId="77777777" w:rsidR="00364E78" w:rsidRPr="00364E78" w:rsidRDefault="00364E78" w:rsidP="00364E78">
      <w:pPr>
        <w:pBdr>
          <w:bottom w:val="single" w:sz="12" w:space="1" w:color="auto"/>
        </w:pBdr>
        <w:jc w:val="center"/>
        <w:rPr>
          <w:rFonts w:cstheme="majorBidi"/>
          <w:rtl/>
          <w:lang w:bidi="ar-EG"/>
        </w:rPr>
      </w:pPr>
    </w:p>
    <w:p w14:paraId="05483A35" w14:textId="77777777" w:rsidR="00364E78" w:rsidRPr="00364E78" w:rsidRDefault="00364E78" w:rsidP="00364E78">
      <w:pPr>
        <w:jc w:val="center"/>
        <w:rPr>
          <w:rFonts w:cstheme="majorBidi"/>
          <w:lang w:bidi="ar-EG"/>
        </w:rPr>
      </w:pPr>
    </w:p>
    <w:p w14:paraId="3EEDBD8C" w14:textId="77777777" w:rsidR="00364E78" w:rsidRPr="00692BE8" w:rsidRDefault="00364E78">
      <w:pPr>
        <w:pStyle w:val="ListParagraph"/>
        <w:numPr>
          <w:ilvl w:val="0"/>
          <w:numId w:val="26"/>
        </w:numPr>
        <w:rPr>
          <w:rFonts w:cstheme="majorBidi"/>
          <w:lang w:bidi="ar-EG"/>
        </w:rPr>
      </w:pPr>
      <w:r w:rsidRPr="00692BE8">
        <w:rPr>
          <w:rFonts w:cstheme="majorBidi"/>
          <w:lang w:bidi="ar-EG"/>
        </w:rPr>
        <w:t>The Signature Verification feature is used to analyze and compare a user's uploaded signature against a reference signature using deep learning models within the InkSentinel application, providing real-time feedback on the authenticity of the signature.</w:t>
      </w:r>
    </w:p>
    <w:p w14:paraId="418D89D6" w14:textId="77777777" w:rsidR="002D0DF8" w:rsidRDefault="00266593" w:rsidP="002D0DF8">
      <w:pPr>
        <w:jc w:val="center"/>
        <w:rPr>
          <w:rFonts w:cstheme="majorBidi"/>
          <w:lang w:bidi="ar-EG"/>
        </w:rPr>
      </w:pPr>
      <w:r>
        <w:rPr>
          <w:noProof/>
        </w:rPr>
        <w:drawing>
          <wp:inline distT="0" distB="0" distL="0" distR="0" wp14:anchorId="128A1630" wp14:editId="5681FA24">
            <wp:extent cx="5943600" cy="1023620"/>
            <wp:effectExtent l="0" t="0" r="0" b="5080"/>
            <wp:docPr id="1217122577" name="Picture 5"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22577" name="Picture 5" descr="A blue rectangle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023620"/>
                    </a:xfrm>
                    <a:prstGeom prst="rect">
                      <a:avLst/>
                    </a:prstGeom>
                    <a:noFill/>
                    <a:ln>
                      <a:noFill/>
                    </a:ln>
                  </pic:spPr>
                </pic:pic>
              </a:graphicData>
            </a:graphic>
          </wp:inline>
        </w:drawing>
      </w:r>
    </w:p>
    <w:p w14:paraId="6DEDB8BF" w14:textId="77777777" w:rsidR="002D0DF8" w:rsidRDefault="002D0DF8" w:rsidP="00055BBD">
      <w:pPr>
        <w:rPr>
          <w:rFonts w:cstheme="majorBidi"/>
          <w:rtl/>
          <w:lang w:bidi="ar-EG"/>
        </w:rPr>
      </w:pPr>
    </w:p>
    <w:p w14:paraId="53D567B4" w14:textId="77777777" w:rsidR="00055BBD" w:rsidRDefault="00055BBD" w:rsidP="00055BBD">
      <w:pPr>
        <w:rPr>
          <w:rFonts w:cstheme="majorBidi"/>
          <w:rtl/>
          <w:lang w:bidi="ar-EG"/>
        </w:rPr>
      </w:pPr>
    </w:p>
    <w:p w14:paraId="3CF84905" w14:textId="77777777" w:rsidR="00055BBD" w:rsidRDefault="00055BBD" w:rsidP="00055BBD">
      <w:pPr>
        <w:rPr>
          <w:rFonts w:cstheme="majorBidi"/>
          <w:rtl/>
          <w:lang w:bidi="ar-EG"/>
        </w:rPr>
      </w:pPr>
    </w:p>
    <w:p w14:paraId="1C161C7C" w14:textId="77777777" w:rsidR="00055BBD" w:rsidRDefault="00055BBD" w:rsidP="00055BBD">
      <w:pPr>
        <w:rPr>
          <w:rFonts w:cstheme="majorBidi"/>
          <w:rtl/>
          <w:lang w:bidi="ar-EG"/>
        </w:rPr>
      </w:pPr>
    </w:p>
    <w:p w14:paraId="174F8875" w14:textId="77777777" w:rsidR="00055BBD" w:rsidRDefault="00055BBD" w:rsidP="00055BBD">
      <w:pPr>
        <w:rPr>
          <w:rFonts w:cstheme="majorBidi"/>
          <w:rtl/>
          <w:lang w:bidi="ar-EG"/>
        </w:rPr>
      </w:pPr>
    </w:p>
    <w:p w14:paraId="6132A7F3" w14:textId="77777777" w:rsidR="00055BBD" w:rsidRDefault="00055BBD" w:rsidP="00055BBD">
      <w:pPr>
        <w:rPr>
          <w:rFonts w:cstheme="majorBidi"/>
          <w:rtl/>
          <w:lang w:bidi="ar-EG"/>
        </w:rPr>
      </w:pPr>
    </w:p>
    <w:p w14:paraId="6F61FF00" w14:textId="77777777" w:rsidR="00055BBD" w:rsidRDefault="00055BBD" w:rsidP="00055BBD">
      <w:pPr>
        <w:rPr>
          <w:rFonts w:cstheme="majorBidi"/>
          <w:rtl/>
          <w:lang w:bidi="ar-EG"/>
        </w:rPr>
      </w:pPr>
    </w:p>
    <w:p w14:paraId="1D808828" w14:textId="77777777" w:rsidR="00055BBD" w:rsidRDefault="00055BBD" w:rsidP="00055BBD">
      <w:pPr>
        <w:rPr>
          <w:rFonts w:cstheme="majorBidi"/>
          <w:rtl/>
          <w:lang w:bidi="ar-EG"/>
        </w:rPr>
      </w:pPr>
    </w:p>
    <w:p w14:paraId="66F42266" w14:textId="77777777" w:rsidR="00055BBD" w:rsidRDefault="00055BBD" w:rsidP="00055BBD">
      <w:pPr>
        <w:rPr>
          <w:rFonts w:cstheme="majorBidi"/>
          <w:rtl/>
          <w:lang w:bidi="ar-EG"/>
        </w:rPr>
      </w:pPr>
    </w:p>
    <w:p w14:paraId="3ED881EA" w14:textId="77777777" w:rsidR="00055BBD" w:rsidRDefault="00055BBD" w:rsidP="00055BBD">
      <w:pPr>
        <w:rPr>
          <w:rFonts w:cstheme="majorBidi"/>
          <w:rtl/>
          <w:lang w:bidi="ar-EG"/>
        </w:rPr>
      </w:pPr>
    </w:p>
    <w:p w14:paraId="12FCC634" w14:textId="77777777" w:rsidR="00055BBD" w:rsidRDefault="00055BBD" w:rsidP="00055BBD">
      <w:pPr>
        <w:rPr>
          <w:rFonts w:cstheme="majorBidi"/>
          <w:rtl/>
          <w:lang w:bidi="ar-EG"/>
        </w:rPr>
      </w:pPr>
    </w:p>
    <w:p w14:paraId="064C645A" w14:textId="77777777" w:rsidR="00055BBD" w:rsidRDefault="00055BBD" w:rsidP="00055BBD">
      <w:pPr>
        <w:rPr>
          <w:rFonts w:cstheme="majorBidi"/>
          <w:lang w:bidi="ar-EG"/>
        </w:rPr>
      </w:pPr>
    </w:p>
    <w:p w14:paraId="3BB291A9" w14:textId="77777777" w:rsidR="00364E78" w:rsidRPr="002D0DF8" w:rsidRDefault="00692BE8">
      <w:pPr>
        <w:pStyle w:val="ListParagraph"/>
        <w:numPr>
          <w:ilvl w:val="0"/>
          <w:numId w:val="26"/>
        </w:numPr>
        <w:rPr>
          <w:rFonts w:cstheme="majorBidi"/>
          <w:lang w:bidi="ar-EG"/>
        </w:rPr>
      </w:pPr>
      <w:r w:rsidRPr="002D0DF8">
        <w:rPr>
          <w:rFonts w:cstheme="majorBidi"/>
          <w:lang w:bidi="ar-EG"/>
        </w:rPr>
        <w:t>The "Choose from Gallery" button allows the user to select a handwritten signature image from the device’s photo gallery for verification within the InkSentinel application. The "Take a Photo" button activates the device’s camera, enabling the user to capture a live image of the handwritten signature for real-time verification. The "Cancel" button dismisses the selection menu, returning the user to the previous screen without making a choice.</w:t>
      </w:r>
    </w:p>
    <w:p w14:paraId="4C8AC661" w14:textId="77777777" w:rsidR="00792B31" w:rsidRDefault="00792B31" w:rsidP="00692BE8">
      <w:pPr>
        <w:pBdr>
          <w:bottom w:val="single" w:sz="12" w:space="1" w:color="auto"/>
        </w:pBdr>
        <w:rPr>
          <w:rFonts w:cstheme="majorBidi"/>
          <w:rtl/>
          <w:lang w:bidi="ar-EG"/>
        </w:rPr>
      </w:pPr>
    </w:p>
    <w:p w14:paraId="02E943BE" w14:textId="77777777" w:rsidR="00692BE8" w:rsidRDefault="00692BE8" w:rsidP="00692BE8">
      <w:pPr>
        <w:pBdr>
          <w:bottom w:val="single" w:sz="12" w:space="1" w:color="auto"/>
        </w:pBdr>
        <w:jc w:val="center"/>
        <w:rPr>
          <w:rFonts w:cstheme="majorBidi"/>
          <w:rtl/>
          <w:lang w:bidi="ar-EG"/>
        </w:rPr>
      </w:pPr>
      <w:r>
        <w:rPr>
          <w:noProof/>
        </w:rPr>
        <w:drawing>
          <wp:inline distT="0" distB="0" distL="0" distR="0" wp14:anchorId="53661496" wp14:editId="7C681557">
            <wp:extent cx="3455064" cy="2838616"/>
            <wp:effectExtent l="0" t="0" r="0" b="0"/>
            <wp:docPr id="37845069" name="Picture 8"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5069" name="Picture 8" descr="Screens screenshot of a phon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76919" cy="2856572"/>
                    </a:xfrm>
                    <a:prstGeom prst="rect">
                      <a:avLst/>
                    </a:prstGeom>
                    <a:noFill/>
                    <a:ln>
                      <a:noFill/>
                    </a:ln>
                  </pic:spPr>
                </pic:pic>
              </a:graphicData>
            </a:graphic>
          </wp:inline>
        </w:drawing>
      </w:r>
    </w:p>
    <w:p w14:paraId="49D894F5" w14:textId="77777777" w:rsidR="00692BE8" w:rsidRPr="00364E78" w:rsidRDefault="00692BE8" w:rsidP="00692BE8">
      <w:pPr>
        <w:pBdr>
          <w:bottom w:val="single" w:sz="12" w:space="1" w:color="auto"/>
        </w:pBdr>
        <w:jc w:val="center"/>
        <w:rPr>
          <w:rFonts w:cstheme="majorBidi"/>
          <w:lang w:bidi="ar-EG"/>
        </w:rPr>
      </w:pPr>
    </w:p>
    <w:p w14:paraId="14D7590B" w14:textId="77777777" w:rsidR="00055BBD" w:rsidRPr="00364E78" w:rsidRDefault="00055BBD" w:rsidP="00364E78">
      <w:pPr>
        <w:jc w:val="center"/>
        <w:rPr>
          <w:rFonts w:cstheme="majorBidi"/>
          <w:rtl/>
          <w:lang w:bidi="ar-EG"/>
        </w:rPr>
      </w:pPr>
    </w:p>
    <w:p w14:paraId="247FC3E7" w14:textId="77777777" w:rsidR="00EF1549" w:rsidRPr="002D0DF8" w:rsidRDefault="00EF1549" w:rsidP="002D0DF8">
      <w:pPr>
        <w:rPr>
          <w:rFonts w:cstheme="majorBidi"/>
          <w:rtl/>
          <w:lang w:bidi="ar-EG"/>
        </w:rPr>
      </w:pPr>
    </w:p>
    <w:p w14:paraId="548B44A4" w14:textId="77777777" w:rsidR="00364E78" w:rsidRPr="00055BBD" w:rsidRDefault="00364E78">
      <w:pPr>
        <w:pStyle w:val="ListParagraph"/>
        <w:numPr>
          <w:ilvl w:val="0"/>
          <w:numId w:val="26"/>
        </w:numPr>
        <w:rPr>
          <w:rFonts w:cstheme="majorBidi"/>
          <w:lang w:bidi="ar-EG"/>
        </w:rPr>
      </w:pPr>
      <w:r w:rsidRPr="00055BBD">
        <w:rPr>
          <w:rFonts w:cstheme="majorBidi"/>
          <w:lang w:bidi="ar-EG"/>
        </w:rPr>
        <w:t>When the user presses the Check button, the application verifies the uploaded or captured signature and displays whether the signature is valid or fake.</w:t>
      </w:r>
    </w:p>
    <w:p w14:paraId="7DD52B9B" w14:textId="77777777" w:rsidR="00364E78" w:rsidRPr="00364E78" w:rsidRDefault="00364E78" w:rsidP="00364E78">
      <w:pPr>
        <w:pStyle w:val="ListParagraph"/>
        <w:rPr>
          <w:rFonts w:cstheme="majorBidi"/>
          <w:lang w:bidi="ar-EG"/>
        </w:rPr>
      </w:pPr>
    </w:p>
    <w:p w14:paraId="75F6C5F4" w14:textId="77777777" w:rsidR="00364E78" w:rsidRPr="00364E78" w:rsidRDefault="00266593" w:rsidP="00364E78">
      <w:pPr>
        <w:jc w:val="center"/>
        <w:rPr>
          <w:rFonts w:cstheme="majorBidi"/>
          <w:lang w:bidi="ar-EG"/>
        </w:rPr>
      </w:pPr>
      <w:r>
        <w:rPr>
          <w:noProof/>
        </w:rPr>
        <w:drawing>
          <wp:inline distT="0" distB="0" distL="0" distR="0" wp14:anchorId="7D449906" wp14:editId="4BAF8220">
            <wp:extent cx="5943600" cy="1310005"/>
            <wp:effectExtent l="0" t="0" r="0" b="4445"/>
            <wp:docPr id="853744875" name="Picture 6"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44875" name="Picture 6" descr="A blue rectangle with white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310005"/>
                    </a:xfrm>
                    <a:prstGeom prst="rect">
                      <a:avLst/>
                    </a:prstGeom>
                    <a:noFill/>
                    <a:ln>
                      <a:noFill/>
                    </a:ln>
                  </pic:spPr>
                </pic:pic>
              </a:graphicData>
            </a:graphic>
          </wp:inline>
        </w:drawing>
      </w:r>
    </w:p>
    <w:p w14:paraId="17150A2B" w14:textId="77777777" w:rsidR="00364E78" w:rsidRDefault="00364E78" w:rsidP="00364E78">
      <w:pPr>
        <w:rPr>
          <w:rFonts w:cstheme="majorBidi"/>
          <w:lang w:bidi="ar-EG"/>
        </w:rPr>
      </w:pPr>
    </w:p>
    <w:p w14:paraId="1D33D616" w14:textId="77777777" w:rsidR="007B411E" w:rsidRDefault="007B411E" w:rsidP="00364E78">
      <w:pPr>
        <w:rPr>
          <w:rFonts w:cstheme="majorBidi"/>
          <w:lang w:bidi="ar-EG"/>
        </w:rPr>
      </w:pPr>
    </w:p>
    <w:p w14:paraId="68A8C1E3" w14:textId="77777777" w:rsidR="007B411E" w:rsidRDefault="007B411E" w:rsidP="00364E78">
      <w:pPr>
        <w:rPr>
          <w:rFonts w:cstheme="majorBidi"/>
          <w:rtl/>
          <w:lang w:bidi="ar-EG"/>
        </w:rPr>
      </w:pPr>
    </w:p>
    <w:p w14:paraId="2D230EA3" w14:textId="77777777" w:rsidR="00055BBD" w:rsidRPr="00364E78" w:rsidRDefault="00055BBD" w:rsidP="00364E78">
      <w:pPr>
        <w:rPr>
          <w:rFonts w:cstheme="majorBidi"/>
          <w:lang w:bidi="ar-EG"/>
        </w:rPr>
      </w:pPr>
    </w:p>
    <w:p w14:paraId="34F54FA5" w14:textId="77777777" w:rsidR="00364E78" w:rsidRPr="00055BBD" w:rsidRDefault="00364E78">
      <w:pPr>
        <w:pStyle w:val="ListParagraph"/>
        <w:numPr>
          <w:ilvl w:val="0"/>
          <w:numId w:val="26"/>
        </w:numPr>
        <w:rPr>
          <w:rFonts w:cstheme="majorBidi"/>
          <w:lang w:bidi="ar-EG"/>
        </w:rPr>
      </w:pPr>
      <w:r w:rsidRPr="00055BBD">
        <w:rPr>
          <w:rFonts w:cstheme="majorBidi"/>
          <w:lang w:bidi="ar-EG"/>
        </w:rPr>
        <w:t>The History feature allows users to view a record of their previous signature verification attempts within the InkSentinel application, providing easy access to past results, including the uploaded images, verification outcomes, and timestamps for each verification process.</w:t>
      </w:r>
    </w:p>
    <w:p w14:paraId="41FD2AE8" w14:textId="77777777" w:rsidR="00364E78" w:rsidRPr="00364E78" w:rsidRDefault="002D0DF8" w:rsidP="00364E78">
      <w:pPr>
        <w:jc w:val="center"/>
        <w:rPr>
          <w:rFonts w:cstheme="majorBidi"/>
          <w:rtl/>
          <w:lang w:bidi="ar-EG"/>
        </w:rPr>
      </w:pPr>
      <w:r>
        <w:rPr>
          <w:noProof/>
        </w:rPr>
        <w:drawing>
          <wp:inline distT="0" distB="0" distL="0" distR="0" wp14:anchorId="271FE4B6" wp14:editId="0D95E0DA">
            <wp:extent cx="1725064" cy="2040404"/>
            <wp:effectExtent l="0" t="0" r="8890" b="0"/>
            <wp:docPr id="787398890"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98890" name="Picture 2" descr="A screenshot of a pho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60824" cy="2082701"/>
                    </a:xfrm>
                    <a:prstGeom prst="rect">
                      <a:avLst/>
                    </a:prstGeom>
                    <a:noFill/>
                    <a:ln>
                      <a:noFill/>
                    </a:ln>
                  </pic:spPr>
                </pic:pic>
              </a:graphicData>
            </a:graphic>
          </wp:inline>
        </w:drawing>
      </w:r>
    </w:p>
    <w:p w14:paraId="2863E870" w14:textId="77777777" w:rsidR="00364E78" w:rsidRPr="00364E78" w:rsidRDefault="00364E78" w:rsidP="00364E78">
      <w:pPr>
        <w:pBdr>
          <w:bottom w:val="single" w:sz="12" w:space="1" w:color="auto"/>
        </w:pBdr>
        <w:jc w:val="center"/>
        <w:rPr>
          <w:rFonts w:cstheme="majorBidi"/>
          <w:rtl/>
          <w:lang w:bidi="ar-EG"/>
        </w:rPr>
      </w:pPr>
    </w:p>
    <w:p w14:paraId="1BD8E895" w14:textId="77777777" w:rsidR="00364E78" w:rsidRPr="00364E78" w:rsidRDefault="00364E78" w:rsidP="00364E78">
      <w:pPr>
        <w:jc w:val="center"/>
        <w:rPr>
          <w:rFonts w:cstheme="majorBidi"/>
          <w:rtl/>
          <w:lang w:bidi="ar-EG"/>
        </w:rPr>
      </w:pPr>
    </w:p>
    <w:p w14:paraId="6B5F5213" w14:textId="77777777" w:rsidR="00364E78" w:rsidRPr="00364E78" w:rsidRDefault="00364E78" w:rsidP="002D0DF8">
      <w:pPr>
        <w:jc w:val="both"/>
        <w:rPr>
          <w:rFonts w:cstheme="majorBidi"/>
          <w:lang w:bidi="ar-EG"/>
        </w:rPr>
      </w:pPr>
    </w:p>
    <w:p w14:paraId="42DC9AB6" w14:textId="77777777" w:rsidR="00364E78" w:rsidRPr="00055BBD" w:rsidRDefault="00364E78">
      <w:pPr>
        <w:pStyle w:val="ListParagraph"/>
        <w:numPr>
          <w:ilvl w:val="0"/>
          <w:numId w:val="26"/>
        </w:numPr>
        <w:rPr>
          <w:rFonts w:cstheme="majorBidi"/>
          <w:rtl/>
          <w:lang w:bidi="ar-EG"/>
        </w:rPr>
      </w:pPr>
      <w:r w:rsidRPr="00055BBD">
        <w:rPr>
          <w:rFonts w:cstheme="majorBidi"/>
          <w:lang w:bidi="ar-EG"/>
        </w:rPr>
        <w:t>The Language button is used to change the language of the InkSentinel application interface, allowing users to select their preferred language for a more accessible and personalized experience.</w:t>
      </w:r>
    </w:p>
    <w:p w14:paraId="2428230B" w14:textId="77777777" w:rsidR="00364E78" w:rsidRPr="00364E78" w:rsidRDefault="00364E78" w:rsidP="00364E78">
      <w:pPr>
        <w:pStyle w:val="ListParagraph"/>
        <w:rPr>
          <w:rFonts w:cstheme="majorBidi"/>
          <w:lang w:bidi="ar-EG"/>
        </w:rPr>
      </w:pPr>
    </w:p>
    <w:p w14:paraId="32D51831" w14:textId="77777777" w:rsidR="00364E78" w:rsidRDefault="002D0DF8" w:rsidP="00364E78">
      <w:pPr>
        <w:jc w:val="center"/>
        <w:rPr>
          <w:rFonts w:cstheme="majorBidi"/>
          <w:lang w:bidi="ar-EG"/>
        </w:rPr>
      </w:pPr>
      <w:r>
        <w:rPr>
          <w:noProof/>
        </w:rPr>
        <w:drawing>
          <wp:inline distT="0" distB="0" distL="0" distR="0" wp14:anchorId="49DFD0A7" wp14:editId="2A547F1F">
            <wp:extent cx="5943600" cy="1226185"/>
            <wp:effectExtent l="0" t="0" r="0" b="0"/>
            <wp:docPr id="1404614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226185"/>
                    </a:xfrm>
                    <a:prstGeom prst="rect">
                      <a:avLst/>
                    </a:prstGeom>
                    <a:noFill/>
                    <a:ln>
                      <a:noFill/>
                    </a:ln>
                  </pic:spPr>
                </pic:pic>
              </a:graphicData>
            </a:graphic>
          </wp:inline>
        </w:drawing>
      </w:r>
    </w:p>
    <w:p w14:paraId="340DD64F" w14:textId="77777777" w:rsidR="002D0DF8" w:rsidRPr="00364E78" w:rsidRDefault="002D0DF8" w:rsidP="00364E78">
      <w:pPr>
        <w:jc w:val="center"/>
        <w:rPr>
          <w:rFonts w:cstheme="majorBidi"/>
          <w:lang w:bidi="ar-EG"/>
        </w:rPr>
      </w:pPr>
      <w:r>
        <w:rPr>
          <w:noProof/>
        </w:rPr>
        <w:drawing>
          <wp:inline distT="0" distB="0" distL="0" distR="0" wp14:anchorId="069D83AF" wp14:editId="70515CF5">
            <wp:extent cx="3077155" cy="1205877"/>
            <wp:effectExtent l="0" t="0" r="9525" b="0"/>
            <wp:docPr id="890757841"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57841" name="Picture 4" descr="A screenshot of a phon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98547" cy="1214260"/>
                    </a:xfrm>
                    <a:prstGeom prst="rect">
                      <a:avLst/>
                    </a:prstGeom>
                    <a:noFill/>
                    <a:ln>
                      <a:noFill/>
                    </a:ln>
                  </pic:spPr>
                </pic:pic>
              </a:graphicData>
            </a:graphic>
          </wp:inline>
        </w:drawing>
      </w:r>
    </w:p>
    <w:p w14:paraId="11E36B9F" w14:textId="77777777" w:rsidR="002D0DF8" w:rsidRDefault="002D0DF8" w:rsidP="00055BBD">
      <w:pPr>
        <w:rPr>
          <w:rFonts w:cstheme="majorBidi"/>
          <w:lang w:bidi="ar-EG"/>
        </w:rPr>
      </w:pPr>
    </w:p>
    <w:p w14:paraId="5CA45AD9" w14:textId="77777777" w:rsidR="007B411E" w:rsidRDefault="007B411E" w:rsidP="00055BBD">
      <w:pPr>
        <w:rPr>
          <w:rFonts w:cstheme="majorBidi"/>
          <w:lang w:bidi="ar-EG"/>
        </w:rPr>
      </w:pPr>
    </w:p>
    <w:p w14:paraId="283E177E" w14:textId="77777777" w:rsidR="007B411E" w:rsidRPr="00364E78" w:rsidRDefault="007B411E" w:rsidP="00055BBD">
      <w:pPr>
        <w:rPr>
          <w:rFonts w:cstheme="majorBidi"/>
          <w:lang w:bidi="ar-EG"/>
        </w:rPr>
      </w:pPr>
    </w:p>
    <w:p w14:paraId="7117FC63" w14:textId="77777777" w:rsidR="00364E78" w:rsidRPr="00055BBD" w:rsidRDefault="00364E78">
      <w:pPr>
        <w:pStyle w:val="ListParagraph"/>
        <w:numPr>
          <w:ilvl w:val="0"/>
          <w:numId w:val="26"/>
        </w:numPr>
        <w:rPr>
          <w:rFonts w:cstheme="majorBidi"/>
          <w:lang w:bidi="ar-EG"/>
        </w:rPr>
      </w:pPr>
      <w:r w:rsidRPr="00055BBD">
        <w:rPr>
          <w:rFonts w:cstheme="majorBidi"/>
          <w:lang w:bidi="ar-EG"/>
        </w:rPr>
        <w:t>The Privacy Policy page is used to provide users with detailed information about how their data is collected, stored, and protected within the InkSentinel application, ensuring transparency and compliance with data privacy regulations.</w:t>
      </w:r>
    </w:p>
    <w:p w14:paraId="403A43F9" w14:textId="77777777" w:rsidR="00364E78" w:rsidRPr="00364E78" w:rsidRDefault="00364E78" w:rsidP="00364E78">
      <w:pPr>
        <w:jc w:val="center"/>
        <w:rPr>
          <w:rFonts w:cstheme="majorBidi"/>
          <w:lang w:bidi="ar-EG"/>
        </w:rPr>
      </w:pPr>
    </w:p>
    <w:p w14:paraId="164E716A" w14:textId="77777777" w:rsidR="00364E78" w:rsidRPr="00364E78" w:rsidRDefault="002D0DF8" w:rsidP="00364E78">
      <w:pPr>
        <w:jc w:val="center"/>
        <w:rPr>
          <w:rFonts w:cstheme="majorBidi"/>
          <w:rtl/>
          <w:lang w:bidi="ar-EG"/>
        </w:rPr>
      </w:pPr>
      <w:r>
        <w:rPr>
          <w:noProof/>
        </w:rPr>
        <w:drawing>
          <wp:inline distT="0" distB="0" distL="0" distR="0" wp14:anchorId="780015AD" wp14:editId="364C83C9">
            <wp:extent cx="5943600" cy="1442085"/>
            <wp:effectExtent l="0" t="0" r="0" b="5715"/>
            <wp:docPr id="1023944913" name="Picture 5"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44913" name="Picture 5" descr="A close-up of a sign&#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442085"/>
                    </a:xfrm>
                    <a:prstGeom prst="rect">
                      <a:avLst/>
                    </a:prstGeom>
                    <a:noFill/>
                    <a:ln>
                      <a:noFill/>
                    </a:ln>
                  </pic:spPr>
                </pic:pic>
              </a:graphicData>
            </a:graphic>
          </wp:inline>
        </w:drawing>
      </w:r>
    </w:p>
    <w:p w14:paraId="5A61ADB2" w14:textId="77777777" w:rsidR="00364E78" w:rsidRPr="00364E78" w:rsidRDefault="00364E78" w:rsidP="00364E78">
      <w:pPr>
        <w:pBdr>
          <w:bottom w:val="single" w:sz="12" w:space="1" w:color="auto"/>
        </w:pBdr>
        <w:jc w:val="center"/>
        <w:rPr>
          <w:rFonts w:cstheme="majorBidi"/>
          <w:rtl/>
          <w:lang w:bidi="ar-EG"/>
        </w:rPr>
      </w:pPr>
    </w:p>
    <w:p w14:paraId="70517CB9" w14:textId="77777777" w:rsidR="00364E78" w:rsidRPr="00364E78" w:rsidRDefault="00364E78" w:rsidP="002D0DF8">
      <w:pPr>
        <w:jc w:val="both"/>
        <w:rPr>
          <w:rFonts w:cstheme="majorBidi"/>
          <w:lang w:bidi="ar-EG"/>
        </w:rPr>
      </w:pPr>
    </w:p>
    <w:p w14:paraId="012AB71A" w14:textId="77777777" w:rsidR="00364E78" w:rsidRPr="00055BBD" w:rsidRDefault="00364E78">
      <w:pPr>
        <w:pStyle w:val="ListParagraph"/>
        <w:numPr>
          <w:ilvl w:val="0"/>
          <w:numId w:val="26"/>
        </w:numPr>
        <w:rPr>
          <w:rFonts w:cstheme="majorBidi"/>
          <w:rtl/>
          <w:lang w:bidi="ar-EG"/>
        </w:rPr>
      </w:pPr>
      <w:r w:rsidRPr="00055BBD">
        <w:rPr>
          <w:rFonts w:cstheme="majorBidi"/>
          <w:lang w:bidi="ar-EG"/>
        </w:rPr>
        <w:t>The Change Password option is used to allow users to securely update their account password within the InkSentinel application, enhancing the security and protection of their personal information.</w:t>
      </w:r>
    </w:p>
    <w:p w14:paraId="5EBF1784" w14:textId="77777777" w:rsidR="00364E78" w:rsidRPr="00364E78" w:rsidRDefault="00364E78" w:rsidP="00364E78">
      <w:pPr>
        <w:pStyle w:val="ListParagraph"/>
        <w:rPr>
          <w:rFonts w:cstheme="majorBidi"/>
          <w:lang w:bidi="ar-EG"/>
        </w:rPr>
      </w:pPr>
    </w:p>
    <w:p w14:paraId="63F61033" w14:textId="77777777" w:rsidR="00364E78" w:rsidRPr="00364E78" w:rsidRDefault="002D0DF8" w:rsidP="00364E78">
      <w:pPr>
        <w:jc w:val="center"/>
        <w:rPr>
          <w:rFonts w:cstheme="majorBidi"/>
          <w:lang w:bidi="ar-EG"/>
        </w:rPr>
      </w:pPr>
      <w:r>
        <w:rPr>
          <w:noProof/>
        </w:rPr>
        <w:drawing>
          <wp:inline distT="0" distB="0" distL="0" distR="0" wp14:anchorId="30688C43" wp14:editId="35D9C2CD">
            <wp:extent cx="5943600" cy="1483995"/>
            <wp:effectExtent l="0" t="0" r="0" b="1905"/>
            <wp:docPr id="4715178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17880" name="Picture 6"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483995"/>
                    </a:xfrm>
                    <a:prstGeom prst="rect">
                      <a:avLst/>
                    </a:prstGeom>
                    <a:noFill/>
                    <a:ln>
                      <a:noFill/>
                    </a:ln>
                  </pic:spPr>
                </pic:pic>
              </a:graphicData>
            </a:graphic>
          </wp:inline>
        </w:drawing>
      </w:r>
    </w:p>
    <w:p w14:paraId="71D85362" w14:textId="77777777" w:rsidR="00364E78" w:rsidRDefault="00364E78" w:rsidP="00364E78">
      <w:pPr>
        <w:jc w:val="center"/>
        <w:rPr>
          <w:rFonts w:cstheme="majorBidi"/>
          <w:lang w:bidi="ar-EG"/>
        </w:rPr>
      </w:pPr>
    </w:p>
    <w:p w14:paraId="1303D529" w14:textId="77777777" w:rsidR="007B411E" w:rsidRDefault="007B411E" w:rsidP="00364E78">
      <w:pPr>
        <w:jc w:val="center"/>
        <w:rPr>
          <w:rFonts w:cstheme="majorBidi"/>
          <w:lang w:bidi="ar-EG"/>
        </w:rPr>
      </w:pPr>
    </w:p>
    <w:p w14:paraId="1515316E" w14:textId="77777777" w:rsidR="002D0DF8" w:rsidRDefault="002D0DF8" w:rsidP="00364E78">
      <w:pPr>
        <w:jc w:val="center"/>
        <w:rPr>
          <w:rFonts w:cstheme="majorBidi"/>
          <w:lang w:bidi="ar-EG"/>
        </w:rPr>
      </w:pPr>
    </w:p>
    <w:p w14:paraId="691610E4" w14:textId="77777777" w:rsidR="002D0DF8" w:rsidRDefault="002D0DF8" w:rsidP="00364E78">
      <w:pPr>
        <w:jc w:val="center"/>
        <w:rPr>
          <w:rFonts w:cstheme="majorBidi"/>
          <w:rtl/>
          <w:lang w:bidi="ar-EG"/>
        </w:rPr>
      </w:pPr>
    </w:p>
    <w:p w14:paraId="0E92E30F" w14:textId="77777777" w:rsidR="00055BBD" w:rsidRDefault="00055BBD" w:rsidP="00364E78">
      <w:pPr>
        <w:jc w:val="center"/>
        <w:rPr>
          <w:rFonts w:cstheme="majorBidi"/>
          <w:rtl/>
          <w:lang w:bidi="ar-EG"/>
        </w:rPr>
      </w:pPr>
    </w:p>
    <w:p w14:paraId="341D5CF7" w14:textId="77777777" w:rsidR="00055BBD" w:rsidRDefault="00055BBD" w:rsidP="00364E78">
      <w:pPr>
        <w:jc w:val="center"/>
        <w:rPr>
          <w:rFonts w:cstheme="majorBidi"/>
          <w:rtl/>
          <w:lang w:bidi="ar-EG"/>
        </w:rPr>
      </w:pPr>
    </w:p>
    <w:p w14:paraId="65843124" w14:textId="77777777" w:rsidR="00055BBD" w:rsidRDefault="00055BBD" w:rsidP="00364E78">
      <w:pPr>
        <w:jc w:val="center"/>
        <w:rPr>
          <w:rFonts w:cstheme="majorBidi"/>
          <w:rtl/>
          <w:lang w:bidi="ar-EG"/>
        </w:rPr>
      </w:pPr>
    </w:p>
    <w:p w14:paraId="1B5E21E0" w14:textId="77777777" w:rsidR="00055BBD" w:rsidRDefault="00055BBD" w:rsidP="00364E78">
      <w:pPr>
        <w:jc w:val="center"/>
        <w:rPr>
          <w:rFonts w:cstheme="majorBidi"/>
          <w:lang w:bidi="ar-EG"/>
        </w:rPr>
      </w:pPr>
    </w:p>
    <w:p w14:paraId="05464228" w14:textId="77777777" w:rsidR="000B2CA7" w:rsidRPr="00364E78" w:rsidRDefault="000B2CA7" w:rsidP="00364E78">
      <w:pPr>
        <w:jc w:val="center"/>
        <w:rPr>
          <w:rFonts w:cstheme="majorBidi"/>
          <w:lang w:bidi="ar-EG"/>
        </w:rPr>
      </w:pPr>
    </w:p>
    <w:p w14:paraId="73649959" w14:textId="77777777" w:rsidR="00364E78" w:rsidRPr="00055BBD" w:rsidRDefault="002D0DF8">
      <w:pPr>
        <w:pStyle w:val="ListParagraph"/>
        <w:numPr>
          <w:ilvl w:val="0"/>
          <w:numId w:val="26"/>
        </w:numPr>
        <w:rPr>
          <w:rFonts w:cstheme="majorBidi"/>
          <w:lang w:bidi="ar-EG"/>
        </w:rPr>
      </w:pPr>
      <w:r w:rsidRPr="00055BBD">
        <w:rPr>
          <w:rFonts w:cstheme="majorBidi"/>
          <w:lang w:bidi="ar-EG"/>
        </w:rPr>
        <w:t>The About section shows basic app details like the version number and company info. It provides users with useful information about the app.</w:t>
      </w:r>
    </w:p>
    <w:p w14:paraId="755BDA99" w14:textId="77777777" w:rsidR="00364E78" w:rsidRPr="00364E78" w:rsidRDefault="002D0DF8" w:rsidP="00364E78">
      <w:pPr>
        <w:jc w:val="center"/>
        <w:rPr>
          <w:rFonts w:cstheme="majorBidi"/>
          <w:lang w:bidi="ar-EG"/>
        </w:rPr>
      </w:pPr>
      <w:r>
        <w:rPr>
          <w:noProof/>
        </w:rPr>
        <w:drawing>
          <wp:inline distT="0" distB="0" distL="0" distR="0" wp14:anchorId="7E1311DA" wp14:editId="3CA0E12A">
            <wp:extent cx="5943600" cy="1327785"/>
            <wp:effectExtent l="0" t="0" r="0" b="5715"/>
            <wp:docPr id="1910252952" name="Picture 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52952" name="Picture 7" descr="A white background with black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327785"/>
                    </a:xfrm>
                    <a:prstGeom prst="rect">
                      <a:avLst/>
                    </a:prstGeom>
                    <a:noFill/>
                    <a:ln>
                      <a:noFill/>
                    </a:ln>
                  </pic:spPr>
                </pic:pic>
              </a:graphicData>
            </a:graphic>
          </wp:inline>
        </w:drawing>
      </w:r>
    </w:p>
    <w:p w14:paraId="5FDE15BE" w14:textId="77777777" w:rsidR="00364E78" w:rsidRDefault="00364E78" w:rsidP="00364E78">
      <w:pPr>
        <w:pBdr>
          <w:bottom w:val="single" w:sz="12" w:space="1" w:color="auto"/>
        </w:pBdr>
        <w:jc w:val="center"/>
        <w:rPr>
          <w:rFonts w:cstheme="majorBidi"/>
          <w:sz w:val="26"/>
          <w:szCs w:val="26"/>
          <w:lang w:bidi="ar-EG"/>
        </w:rPr>
      </w:pPr>
    </w:p>
    <w:p w14:paraId="65F50518" w14:textId="77777777" w:rsidR="00364E78" w:rsidRDefault="00364E78" w:rsidP="00364E78">
      <w:pPr>
        <w:jc w:val="center"/>
        <w:rPr>
          <w:rFonts w:cstheme="majorBidi"/>
          <w:sz w:val="26"/>
          <w:szCs w:val="26"/>
          <w:lang w:bidi="ar-EG"/>
        </w:rPr>
      </w:pPr>
    </w:p>
    <w:p w14:paraId="03D15937" w14:textId="77777777" w:rsidR="00364E78" w:rsidRDefault="002D0DF8">
      <w:pPr>
        <w:pStyle w:val="ListParagraph"/>
        <w:numPr>
          <w:ilvl w:val="0"/>
          <w:numId w:val="26"/>
        </w:numPr>
        <w:rPr>
          <w:rFonts w:cstheme="majorBidi"/>
          <w:sz w:val="26"/>
          <w:szCs w:val="26"/>
          <w:lang w:bidi="ar-EG"/>
        </w:rPr>
      </w:pPr>
      <w:r w:rsidRPr="002D0DF8">
        <w:rPr>
          <w:rFonts w:cstheme="majorBidi"/>
          <w:sz w:val="26"/>
          <w:szCs w:val="26"/>
          <w:lang w:bidi="ar-EG"/>
        </w:rPr>
        <w:t>The "Upload Signature" button allows the user to upload their handwritten signature from their device to the system. Once the button is clicked, the user selects the image file of their signature to be processed.</w:t>
      </w:r>
    </w:p>
    <w:p w14:paraId="11585140" w14:textId="77777777" w:rsidR="002D0DF8" w:rsidRDefault="002D0DF8" w:rsidP="002D0DF8">
      <w:pPr>
        <w:pStyle w:val="ListParagraph"/>
        <w:rPr>
          <w:rFonts w:cstheme="majorBidi"/>
          <w:sz w:val="26"/>
          <w:szCs w:val="26"/>
          <w:lang w:bidi="ar-EG"/>
        </w:rPr>
      </w:pPr>
    </w:p>
    <w:p w14:paraId="0431B58F" w14:textId="77777777" w:rsidR="002D0DF8" w:rsidRDefault="002D0DF8" w:rsidP="002D0DF8">
      <w:pPr>
        <w:rPr>
          <w:rFonts w:cstheme="majorBidi"/>
          <w:sz w:val="26"/>
          <w:szCs w:val="26"/>
          <w:lang w:bidi="ar-EG"/>
        </w:rPr>
      </w:pPr>
      <w:r>
        <w:rPr>
          <w:noProof/>
        </w:rPr>
        <w:drawing>
          <wp:inline distT="0" distB="0" distL="0" distR="0" wp14:anchorId="02EAE399" wp14:editId="082A282C">
            <wp:extent cx="5943600" cy="1249680"/>
            <wp:effectExtent l="0" t="0" r="0" b="7620"/>
            <wp:docPr id="131217306" name="Picture 9"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306" name="Picture 9" descr="A blue rectangle with white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249680"/>
                    </a:xfrm>
                    <a:prstGeom prst="rect">
                      <a:avLst/>
                    </a:prstGeom>
                    <a:noFill/>
                    <a:ln>
                      <a:noFill/>
                    </a:ln>
                  </pic:spPr>
                </pic:pic>
              </a:graphicData>
            </a:graphic>
          </wp:inline>
        </w:drawing>
      </w:r>
    </w:p>
    <w:p w14:paraId="020ECFFF" w14:textId="77777777" w:rsidR="002D0DF8" w:rsidRDefault="002D0DF8" w:rsidP="002D0DF8">
      <w:pPr>
        <w:pBdr>
          <w:bottom w:val="single" w:sz="12" w:space="1" w:color="auto"/>
        </w:pBdr>
        <w:rPr>
          <w:rFonts w:cstheme="majorBidi"/>
          <w:sz w:val="26"/>
          <w:szCs w:val="26"/>
          <w:lang w:bidi="ar-EG"/>
        </w:rPr>
      </w:pPr>
    </w:p>
    <w:p w14:paraId="0D4E2116" w14:textId="77777777" w:rsidR="002D0DF8" w:rsidRDefault="002D0DF8" w:rsidP="002D0DF8">
      <w:pPr>
        <w:rPr>
          <w:rFonts w:cstheme="majorBidi"/>
          <w:sz w:val="26"/>
          <w:szCs w:val="26"/>
          <w:lang w:bidi="ar-EG"/>
        </w:rPr>
      </w:pPr>
    </w:p>
    <w:p w14:paraId="09580C5C" w14:textId="77777777" w:rsidR="002D0DF8" w:rsidRPr="00055BBD" w:rsidRDefault="00C25097">
      <w:pPr>
        <w:pStyle w:val="ListParagraph"/>
        <w:numPr>
          <w:ilvl w:val="0"/>
          <w:numId w:val="26"/>
        </w:numPr>
        <w:rPr>
          <w:rFonts w:cstheme="majorBidi"/>
          <w:sz w:val="26"/>
          <w:szCs w:val="26"/>
          <w:lang w:bidi="ar-EG"/>
        </w:rPr>
      </w:pPr>
      <w:r w:rsidRPr="00C25097">
        <w:rPr>
          <w:rFonts w:cstheme="majorBidi"/>
          <w:sz w:val="26"/>
          <w:szCs w:val="26"/>
          <w:lang w:bidi="ar-EG"/>
        </w:rPr>
        <w:t>The "Create Account" button allows the user to initiate the process of setting up a new account within the application.</w:t>
      </w:r>
    </w:p>
    <w:p w14:paraId="11DED4D8" w14:textId="77777777" w:rsidR="002D0DF8" w:rsidRPr="002D0DF8" w:rsidRDefault="002D0DF8" w:rsidP="002D0DF8">
      <w:pPr>
        <w:rPr>
          <w:rFonts w:cstheme="majorBidi"/>
          <w:sz w:val="26"/>
          <w:szCs w:val="26"/>
          <w:lang w:bidi="ar-EG"/>
        </w:rPr>
      </w:pPr>
      <w:r>
        <w:rPr>
          <w:noProof/>
        </w:rPr>
        <w:drawing>
          <wp:inline distT="0" distB="0" distL="0" distR="0" wp14:anchorId="5453CD51" wp14:editId="2DF88924">
            <wp:extent cx="5943600" cy="1259840"/>
            <wp:effectExtent l="0" t="0" r="0" b="0"/>
            <wp:docPr id="253110175"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0175" name="Picture 1" descr="A blue rectangle with white text&#10;&#10;AI-generated content may be incorrect."/>
                    <pic:cNvPicPr/>
                  </pic:nvPicPr>
                  <pic:blipFill>
                    <a:blip r:embed="rId29"/>
                    <a:stretch>
                      <a:fillRect/>
                    </a:stretch>
                  </pic:blipFill>
                  <pic:spPr>
                    <a:xfrm>
                      <a:off x="0" y="0"/>
                      <a:ext cx="5943600" cy="1259840"/>
                    </a:xfrm>
                    <a:prstGeom prst="rect">
                      <a:avLst/>
                    </a:prstGeom>
                  </pic:spPr>
                </pic:pic>
              </a:graphicData>
            </a:graphic>
          </wp:inline>
        </w:drawing>
      </w:r>
    </w:p>
    <w:p w14:paraId="2C982C3A" w14:textId="77777777" w:rsidR="00C25097" w:rsidRDefault="00C25097" w:rsidP="00055BBD">
      <w:pPr>
        <w:rPr>
          <w:rFonts w:cstheme="majorBidi"/>
          <w:sz w:val="26"/>
          <w:szCs w:val="26"/>
          <w:lang w:bidi="ar-EG"/>
        </w:rPr>
      </w:pPr>
    </w:p>
    <w:p w14:paraId="64E58423" w14:textId="77777777" w:rsidR="00C25097" w:rsidRDefault="00C25097" w:rsidP="00364E78">
      <w:pPr>
        <w:jc w:val="center"/>
        <w:rPr>
          <w:rFonts w:cstheme="majorBidi"/>
          <w:sz w:val="26"/>
          <w:szCs w:val="26"/>
          <w:lang w:bidi="ar-EG"/>
        </w:rPr>
      </w:pPr>
    </w:p>
    <w:p w14:paraId="540B0F1A" w14:textId="77777777" w:rsidR="00C25097" w:rsidRDefault="00C25097">
      <w:pPr>
        <w:pStyle w:val="ListParagraph"/>
        <w:numPr>
          <w:ilvl w:val="0"/>
          <w:numId w:val="26"/>
        </w:numPr>
        <w:rPr>
          <w:rFonts w:cstheme="majorBidi"/>
          <w:sz w:val="26"/>
          <w:szCs w:val="26"/>
          <w:lang w:bidi="ar-EG"/>
        </w:rPr>
      </w:pPr>
      <w:r w:rsidRPr="00C25097">
        <w:rPr>
          <w:rFonts w:cstheme="majorBidi"/>
          <w:sz w:val="26"/>
          <w:szCs w:val="26"/>
          <w:lang w:bidi="ar-EG"/>
        </w:rPr>
        <w:t>The "Sign In" button enables the user to log into their existing account within the application.</w:t>
      </w:r>
    </w:p>
    <w:p w14:paraId="474F30DC" w14:textId="77777777" w:rsidR="00C25097" w:rsidRDefault="00C25097" w:rsidP="00C25097">
      <w:pPr>
        <w:ind w:left="360"/>
        <w:rPr>
          <w:rFonts w:cstheme="majorBidi"/>
          <w:sz w:val="26"/>
          <w:szCs w:val="26"/>
          <w:lang w:bidi="ar-EG"/>
        </w:rPr>
      </w:pPr>
    </w:p>
    <w:p w14:paraId="44124EA6" w14:textId="77777777" w:rsidR="00C25097" w:rsidRPr="00C25097" w:rsidRDefault="00C25097" w:rsidP="00C25097">
      <w:pPr>
        <w:ind w:left="360"/>
        <w:rPr>
          <w:rFonts w:cstheme="majorBidi"/>
          <w:sz w:val="26"/>
          <w:szCs w:val="26"/>
          <w:lang w:bidi="ar-EG"/>
        </w:rPr>
      </w:pPr>
      <w:r>
        <w:rPr>
          <w:noProof/>
        </w:rPr>
        <w:drawing>
          <wp:inline distT="0" distB="0" distL="0" distR="0" wp14:anchorId="32B1E3C6" wp14:editId="6D7BF785">
            <wp:extent cx="5943600" cy="1282065"/>
            <wp:effectExtent l="0" t="0" r="0" b="0"/>
            <wp:docPr id="1848807834" name="Picture 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07834" name="Picture 1" descr="A blue sign with white text&#10;&#10;AI-generated content may be incorrect."/>
                    <pic:cNvPicPr/>
                  </pic:nvPicPr>
                  <pic:blipFill>
                    <a:blip r:embed="rId30"/>
                    <a:stretch>
                      <a:fillRect/>
                    </a:stretch>
                  </pic:blipFill>
                  <pic:spPr>
                    <a:xfrm>
                      <a:off x="0" y="0"/>
                      <a:ext cx="5943600" cy="1282065"/>
                    </a:xfrm>
                    <a:prstGeom prst="rect">
                      <a:avLst/>
                    </a:prstGeom>
                  </pic:spPr>
                </pic:pic>
              </a:graphicData>
            </a:graphic>
          </wp:inline>
        </w:drawing>
      </w:r>
    </w:p>
    <w:p w14:paraId="0D601145" w14:textId="77777777" w:rsidR="00364E78" w:rsidRDefault="00364E78" w:rsidP="00364E78">
      <w:pPr>
        <w:pBdr>
          <w:bottom w:val="single" w:sz="12" w:space="1" w:color="auto"/>
        </w:pBdr>
        <w:jc w:val="center"/>
        <w:rPr>
          <w:rFonts w:cstheme="majorBidi"/>
          <w:sz w:val="26"/>
          <w:szCs w:val="26"/>
          <w:lang w:bidi="ar-EG"/>
        </w:rPr>
      </w:pPr>
    </w:p>
    <w:p w14:paraId="39834B2D" w14:textId="77777777" w:rsidR="00C25097" w:rsidRDefault="00C25097" w:rsidP="00364E78">
      <w:pPr>
        <w:jc w:val="center"/>
        <w:rPr>
          <w:rFonts w:cstheme="majorBidi"/>
          <w:sz w:val="26"/>
          <w:szCs w:val="26"/>
          <w:lang w:bidi="ar-EG"/>
        </w:rPr>
      </w:pPr>
    </w:p>
    <w:p w14:paraId="7CE7BF48" w14:textId="77777777" w:rsidR="00C25097" w:rsidRDefault="00C25097">
      <w:pPr>
        <w:pStyle w:val="ListParagraph"/>
        <w:numPr>
          <w:ilvl w:val="0"/>
          <w:numId w:val="26"/>
        </w:numPr>
        <w:rPr>
          <w:rFonts w:cstheme="majorBidi"/>
          <w:sz w:val="26"/>
          <w:szCs w:val="26"/>
          <w:lang w:bidi="ar-EG"/>
        </w:rPr>
      </w:pPr>
      <w:r w:rsidRPr="00C25097">
        <w:rPr>
          <w:rFonts w:cstheme="majorBidi"/>
          <w:sz w:val="26"/>
          <w:szCs w:val="26"/>
          <w:lang w:bidi="ar-EG"/>
        </w:rPr>
        <w:t>The "Send Reset Link" button allows the user to request a password reset link to regain access to their account.</w:t>
      </w:r>
    </w:p>
    <w:p w14:paraId="61A2275D" w14:textId="77777777" w:rsidR="00C25097" w:rsidRDefault="00C25097" w:rsidP="00C25097">
      <w:pPr>
        <w:rPr>
          <w:rFonts w:cstheme="majorBidi"/>
          <w:sz w:val="26"/>
          <w:szCs w:val="26"/>
          <w:lang w:bidi="ar-EG"/>
        </w:rPr>
      </w:pPr>
    </w:p>
    <w:p w14:paraId="24CCFE84" w14:textId="77777777" w:rsidR="00C25097" w:rsidRPr="00C25097" w:rsidRDefault="00C25097" w:rsidP="00C25097">
      <w:pPr>
        <w:rPr>
          <w:rFonts w:cstheme="majorBidi"/>
          <w:sz w:val="26"/>
          <w:szCs w:val="26"/>
          <w:lang w:bidi="ar-EG"/>
        </w:rPr>
      </w:pPr>
      <w:r>
        <w:rPr>
          <w:noProof/>
        </w:rPr>
        <w:drawing>
          <wp:inline distT="0" distB="0" distL="0" distR="0" wp14:anchorId="47D3AC4A" wp14:editId="1E858035">
            <wp:extent cx="5943600" cy="1116965"/>
            <wp:effectExtent l="0" t="0" r="0" b="6985"/>
            <wp:docPr id="1048531488"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31488" name="Picture 1" descr="A blue rectangle with white text&#10;&#10;AI-generated content may be incorrect."/>
                    <pic:cNvPicPr/>
                  </pic:nvPicPr>
                  <pic:blipFill>
                    <a:blip r:embed="rId31"/>
                    <a:stretch>
                      <a:fillRect/>
                    </a:stretch>
                  </pic:blipFill>
                  <pic:spPr>
                    <a:xfrm>
                      <a:off x="0" y="0"/>
                      <a:ext cx="5943600" cy="1116965"/>
                    </a:xfrm>
                    <a:prstGeom prst="rect">
                      <a:avLst/>
                    </a:prstGeom>
                  </pic:spPr>
                </pic:pic>
              </a:graphicData>
            </a:graphic>
          </wp:inline>
        </w:drawing>
      </w:r>
    </w:p>
    <w:p w14:paraId="674CDEB9" w14:textId="77777777" w:rsidR="00C25097" w:rsidRDefault="00C25097" w:rsidP="00C25097">
      <w:pPr>
        <w:rPr>
          <w:rFonts w:cstheme="majorBidi"/>
          <w:sz w:val="26"/>
          <w:szCs w:val="26"/>
          <w:lang w:bidi="ar-EG"/>
        </w:rPr>
      </w:pPr>
    </w:p>
    <w:p w14:paraId="0B095812" w14:textId="77777777" w:rsidR="00C25097" w:rsidRDefault="00C25097" w:rsidP="00C25097">
      <w:pPr>
        <w:rPr>
          <w:rFonts w:cstheme="majorBidi"/>
          <w:sz w:val="26"/>
          <w:szCs w:val="26"/>
          <w:lang w:bidi="ar-EG"/>
        </w:rPr>
      </w:pPr>
    </w:p>
    <w:p w14:paraId="00845D7F" w14:textId="77777777" w:rsidR="00C25097" w:rsidRDefault="00C25097" w:rsidP="00C25097">
      <w:pPr>
        <w:rPr>
          <w:rFonts w:cstheme="majorBidi"/>
          <w:sz w:val="26"/>
          <w:szCs w:val="26"/>
          <w:lang w:bidi="ar-EG"/>
        </w:rPr>
      </w:pPr>
    </w:p>
    <w:p w14:paraId="71037207" w14:textId="77777777" w:rsidR="00C25097" w:rsidRDefault="00C25097" w:rsidP="00C25097">
      <w:pPr>
        <w:rPr>
          <w:rFonts w:cstheme="majorBidi"/>
          <w:sz w:val="26"/>
          <w:szCs w:val="26"/>
          <w:lang w:bidi="ar-EG"/>
        </w:rPr>
      </w:pPr>
    </w:p>
    <w:p w14:paraId="2C3A6CC8" w14:textId="77777777" w:rsidR="00C25097" w:rsidRDefault="00C25097" w:rsidP="00C25097">
      <w:pPr>
        <w:rPr>
          <w:rFonts w:cstheme="majorBidi"/>
          <w:sz w:val="26"/>
          <w:szCs w:val="26"/>
          <w:lang w:bidi="ar-EG"/>
        </w:rPr>
      </w:pPr>
    </w:p>
    <w:p w14:paraId="586C0BCC" w14:textId="77777777" w:rsidR="00C25097" w:rsidRDefault="00C25097" w:rsidP="00C25097">
      <w:pPr>
        <w:rPr>
          <w:rFonts w:cstheme="majorBidi"/>
          <w:sz w:val="26"/>
          <w:szCs w:val="26"/>
          <w:lang w:bidi="ar-EG"/>
        </w:rPr>
      </w:pPr>
    </w:p>
    <w:p w14:paraId="440D7477" w14:textId="77777777" w:rsidR="00C25097" w:rsidRDefault="00C25097" w:rsidP="00C25097">
      <w:pPr>
        <w:rPr>
          <w:rFonts w:cstheme="majorBidi"/>
          <w:sz w:val="26"/>
          <w:szCs w:val="26"/>
          <w:rtl/>
          <w:lang w:bidi="ar-EG"/>
        </w:rPr>
      </w:pPr>
    </w:p>
    <w:p w14:paraId="5339CD86" w14:textId="77777777" w:rsidR="00055BBD" w:rsidRDefault="00055BBD" w:rsidP="00C25097">
      <w:pPr>
        <w:rPr>
          <w:rFonts w:cstheme="majorBidi"/>
          <w:sz w:val="26"/>
          <w:szCs w:val="26"/>
          <w:rtl/>
          <w:lang w:bidi="ar-EG"/>
        </w:rPr>
      </w:pPr>
    </w:p>
    <w:p w14:paraId="6B8E74C7" w14:textId="77777777" w:rsidR="00055BBD" w:rsidRDefault="00055BBD" w:rsidP="00C25097">
      <w:pPr>
        <w:rPr>
          <w:rFonts w:cstheme="majorBidi"/>
          <w:sz w:val="26"/>
          <w:szCs w:val="26"/>
          <w:lang w:bidi="ar-EG"/>
        </w:rPr>
      </w:pPr>
    </w:p>
    <w:p w14:paraId="5322F419" w14:textId="77777777" w:rsidR="00B85351" w:rsidRDefault="00B85351" w:rsidP="00C25097">
      <w:pPr>
        <w:rPr>
          <w:rFonts w:cstheme="majorBidi"/>
          <w:sz w:val="26"/>
          <w:szCs w:val="26"/>
          <w:lang w:bidi="ar-EG"/>
        </w:rPr>
      </w:pPr>
    </w:p>
    <w:p w14:paraId="7EFB3C05" w14:textId="77777777" w:rsidR="00C25097" w:rsidRDefault="00C25097">
      <w:pPr>
        <w:pStyle w:val="ListParagraph"/>
        <w:numPr>
          <w:ilvl w:val="0"/>
          <w:numId w:val="26"/>
        </w:numPr>
        <w:rPr>
          <w:rFonts w:cstheme="majorBidi"/>
          <w:sz w:val="26"/>
          <w:szCs w:val="26"/>
          <w:lang w:bidi="ar-EG"/>
        </w:rPr>
      </w:pPr>
      <w:r w:rsidRPr="00C25097">
        <w:rPr>
          <w:rFonts w:cstheme="majorBidi"/>
          <w:sz w:val="26"/>
          <w:szCs w:val="26"/>
          <w:lang w:bidi="ar-EG"/>
        </w:rPr>
        <w:t>The "Help &amp; Support" button directs the user to resources and assistance options, allowing them to get help and contact support within the application.</w:t>
      </w:r>
    </w:p>
    <w:p w14:paraId="073A7CF6" w14:textId="77777777" w:rsidR="00C25097" w:rsidRDefault="00C25097" w:rsidP="00C25097">
      <w:pPr>
        <w:rPr>
          <w:rFonts w:cstheme="majorBidi"/>
          <w:sz w:val="26"/>
          <w:szCs w:val="26"/>
          <w:lang w:bidi="ar-EG"/>
        </w:rPr>
      </w:pPr>
    </w:p>
    <w:p w14:paraId="69D8A7A1" w14:textId="77777777" w:rsidR="00C25097" w:rsidRDefault="00C25097" w:rsidP="00C25097">
      <w:pPr>
        <w:rPr>
          <w:rFonts w:cstheme="majorBidi"/>
          <w:sz w:val="26"/>
          <w:szCs w:val="26"/>
          <w:lang w:bidi="ar-EG"/>
        </w:rPr>
      </w:pPr>
      <w:r>
        <w:rPr>
          <w:noProof/>
        </w:rPr>
        <w:drawing>
          <wp:inline distT="0" distB="0" distL="0" distR="0" wp14:anchorId="02942542" wp14:editId="08660AB4">
            <wp:extent cx="5943600" cy="1083945"/>
            <wp:effectExtent l="0" t="0" r="0" b="1905"/>
            <wp:docPr id="459107812" name="Picture 1" descr="A close-up of a sup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07812" name="Picture 1" descr="A close-up of a support&#10;&#10;AI-generated content may be incorrect."/>
                    <pic:cNvPicPr/>
                  </pic:nvPicPr>
                  <pic:blipFill>
                    <a:blip r:embed="rId32"/>
                    <a:stretch>
                      <a:fillRect/>
                    </a:stretch>
                  </pic:blipFill>
                  <pic:spPr>
                    <a:xfrm>
                      <a:off x="0" y="0"/>
                      <a:ext cx="5943600" cy="1083945"/>
                    </a:xfrm>
                    <a:prstGeom prst="rect">
                      <a:avLst/>
                    </a:prstGeom>
                  </pic:spPr>
                </pic:pic>
              </a:graphicData>
            </a:graphic>
          </wp:inline>
        </w:drawing>
      </w:r>
    </w:p>
    <w:p w14:paraId="37A3C985" w14:textId="77777777" w:rsidR="00C25097" w:rsidRDefault="00C25097" w:rsidP="00C25097">
      <w:pPr>
        <w:pBdr>
          <w:bottom w:val="single" w:sz="12" w:space="1" w:color="auto"/>
        </w:pBdr>
        <w:rPr>
          <w:rFonts w:cstheme="majorBidi"/>
          <w:sz w:val="26"/>
          <w:szCs w:val="26"/>
          <w:lang w:bidi="ar-EG"/>
        </w:rPr>
      </w:pPr>
    </w:p>
    <w:p w14:paraId="2176BABA" w14:textId="77777777" w:rsidR="00C25097" w:rsidRDefault="00C25097" w:rsidP="00C25097">
      <w:pPr>
        <w:rPr>
          <w:rFonts w:cstheme="majorBidi"/>
          <w:sz w:val="26"/>
          <w:szCs w:val="26"/>
          <w:lang w:bidi="ar-EG"/>
        </w:rPr>
      </w:pPr>
    </w:p>
    <w:p w14:paraId="62E62904" w14:textId="77777777" w:rsidR="00C25097" w:rsidRDefault="00C25097">
      <w:pPr>
        <w:pStyle w:val="ListParagraph"/>
        <w:numPr>
          <w:ilvl w:val="0"/>
          <w:numId w:val="26"/>
        </w:numPr>
        <w:rPr>
          <w:rFonts w:cstheme="majorBidi"/>
          <w:sz w:val="26"/>
          <w:szCs w:val="26"/>
          <w:lang w:bidi="ar-EG"/>
        </w:rPr>
      </w:pPr>
      <w:r w:rsidRPr="00C25097">
        <w:rPr>
          <w:rFonts w:cstheme="majorBidi"/>
          <w:sz w:val="26"/>
          <w:szCs w:val="26"/>
          <w:lang w:bidi="ar-EG"/>
        </w:rPr>
        <w:t>The "Change Image" button allows the user to replace the current image with a new one within the application.</w:t>
      </w:r>
    </w:p>
    <w:p w14:paraId="32C0682E" w14:textId="77777777" w:rsidR="00C25097" w:rsidRDefault="00C25097" w:rsidP="00C25097">
      <w:pPr>
        <w:rPr>
          <w:rFonts w:cstheme="majorBidi"/>
          <w:sz w:val="26"/>
          <w:szCs w:val="26"/>
          <w:lang w:bidi="ar-EG"/>
        </w:rPr>
      </w:pPr>
    </w:p>
    <w:p w14:paraId="1A696B81" w14:textId="77777777" w:rsidR="00C25097" w:rsidRDefault="00C25097" w:rsidP="00C25097">
      <w:pPr>
        <w:rPr>
          <w:rFonts w:cstheme="majorBidi"/>
          <w:sz w:val="26"/>
          <w:szCs w:val="26"/>
          <w:lang w:bidi="ar-EG"/>
        </w:rPr>
      </w:pPr>
      <w:r>
        <w:rPr>
          <w:noProof/>
        </w:rPr>
        <w:drawing>
          <wp:inline distT="0" distB="0" distL="0" distR="0" wp14:anchorId="4DB557EF" wp14:editId="40FB53AA">
            <wp:extent cx="5943600" cy="643890"/>
            <wp:effectExtent l="0" t="0" r="0" b="3810"/>
            <wp:docPr id="1543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562" name=""/>
                    <pic:cNvPicPr/>
                  </pic:nvPicPr>
                  <pic:blipFill>
                    <a:blip r:embed="rId33"/>
                    <a:stretch>
                      <a:fillRect/>
                    </a:stretch>
                  </pic:blipFill>
                  <pic:spPr>
                    <a:xfrm>
                      <a:off x="0" y="0"/>
                      <a:ext cx="5943600" cy="643890"/>
                    </a:xfrm>
                    <a:prstGeom prst="rect">
                      <a:avLst/>
                    </a:prstGeom>
                  </pic:spPr>
                </pic:pic>
              </a:graphicData>
            </a:graphic>
          </wp:inline>
        </w:drawing>
      </w:r>
    </w:p>
    <w:p w14:paraId="594DEF94" w14:textId="77777777" w:rsidR="00C25097" w:rsidRDefault="00C25097" w:rsidP="00C25097">
      <w:pPr>
        <w:pBdr>
          <w:bottom w:val="single" w:sz="12" w:space="1" w:color="auto"/>
        </w:pBdr>
        <w:rPr>
          <w:rFonts w:cstheme="majorBidi"/>
          <w:sz w:val="26"/>
          <w:szCs w:val="26"/>
          <w:lang w:bidi="ar-EG"/>
        </w:rPr>
      </w:pPr>
    </w:p>
    <w:p w14:paraId="1DECF80E" w14:textId="77777777" w:rsidR="00C25097" w:rsidRDefault="00C25097" w:rsidP="00C25097">
      <w:pPr>
        <w:rPr>
          <w:rFonts w:cstheme="majorBidi"/>
          <w:sz w:val="26"/>
          <w:szCs w:val="26"/>
          <w:lang w:bidi="ar-EG"/>
        </w:rPr>
      </w:pPr>
    </w:p>
    <w:p w14:paraId="26F4EB28" w14:textId="77777777" w:rsidR="00C25097" w:rsidRDefault="00C25097">
      <w:pPr>
        <w:pStyle w:val="ListParagraph"/>
        <w:numPr>
          <w:ilvl w:val="0"/>
          <w:numId w:val="26"/>
        </w:numPr>
        <w:rPr>
          <w:rFonts w:cstheme="majorBidi"/>
          <w:sz w:val="26"/>
          <w:szCs w:val="26"/>
          <w:lang w:bidi="ar-EG"/>
        </w:rPr>
      </w:pPr>
      <w:r w:rsidRPr="00C25097">
        <w:rPr>
          <w:rFonts w:cstheme="majorBidi"/>
          <w:sz w:val="26"/>
          <w:szCs w:val="26"/>
          <w:lang w:bidi="ar-EG"/>
        </w:rPr>
        <w:t>The "Upload Current Signature" button enables the user to submit their existing signature for processing or verification.</w:t>
      </w:r>
    </w:p>
    <w:p w14:paraId="1CEE2E9B" w14:textId="77777777" w:rsidR="00C25097" w:rsidRDefault="00C25097" w:rsidP="00C25097">
      <w:pPr>
        <w:rPr>
          <w:rFonts w:cstheme="majorBidi"/>
          <w:sz w:val="26"/>
          <w:szCs w:val="26"/>
          <w:lang w:bidi="ar-EG"/>
        </w:rPr>
      </w:pPr>
    </w:p>
    <w:p w14:paraId="787EB850" w14:textId="77777777" w:rsidR="00C25097" w:rsidRDefault="00C25097" w:rsidP="00C25097">
      <w:pPr>
        <w:rPr>
          <w:rFonts w:cstheme="majorBidi"/>
          <w:sz w:val="26"/>
          <w:szCs w:val="26"/>
          <w:lang w:bidi="ar-EG"/>
        </w:rPr>
      </w:pPr>
      <w:r>
        <w:rPr>
          <w:noProof/>
        </w:rPr>
        <w:drawing>
          <wp:inline distT="0" distB="0" distL="0" distR="0" wp14:anchorId="04C5883D" wp14:editId="290839B8">
            <wp:extent cx="5943600" cy="1331595"/>
            <wp:effectExtent l="0" t="0" r="0" b="1905"/>
            <wp:docPr id="1851556420"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56420" name="Picture 1" descr="A blue and white sign&#10;&#10;AI-generated content may be incorrect."/>
                    <pic:cNvPicPr/>
                  </pic:nvPicPr>
                  <pic:blipFill>
                    <a:blip r:embed="rId34"/>
                    <a:stretch>
                      <a:fillRect/>
                    </a:stretch>
                  </pic:blipFill>
                  <pic:spPr>
                    <a:xfrm>
                      <a:off x="0" y="0"/>
                      <a:ext cx="5943600" cy="1331595"/>
                    </a:xfrm>
                    <a:prstGeom prst="rect">
                      <a:avLst/>
                    </a:prstGeom>
                  </pic:spPr>
                </pic:pic>
              </a:graphicData>
            </a:graphic>
          </wp:inline>
        </w:drawing>
      </w:r>
    </w:p>
    <w:p w14:paraId="3071C442" w14:textId="77777777" w:rsidR="00C25097" w:rsidRDefault="00C25097" w:rsidP="00C25097">
      <w:pPr>
        <w:rPr>
          <w:rFonts w:cstheme="majorBidi"/>
          <w:sz w:val="26"/>
          <w:szCs w:val="26"/>
          <w:lang w:bidi="ar-EG"/>
        </w:rPr>
      </w:pPr>
    </w:p>
    <w:p w14:paraId="1782E0BC" w14:textId="77777777" w:rsidR="000B2CA7" w:rsidRDefault="000B2CA7" w:rsidP="00C25097">
      <w:pPr>
        <w:rPr>
          <w:rFonts w:cstheme="majorBidi"/>
          <w:sz w:val="26"/>
          <w:szCs w:val="26"/>
          <w:lang w:bidi="ar-EG"/>
        </w:rPr>
      </w:pPr>
    </w:p>
    <w:p w14:paraId="12F44E16" w14:textId="77777777" w:rsidR="00C25097" w:rsidRDefault="00C25097">
      <w:pPr>
        <w:pStyle w:val="ListParagraph"/>
        <w:numPr>
          <w:ilvl w:val="0"/>
          <w:numId w:val="26"/>
        </w:numPr>
        <w:rPr>
          <w:rFonts w:cstheme="majorBidi"/>
          <w:sz w:val="26"/>
          <w:szCs w:val="26"/>
          <w:lang w:bidi="ar-EG"/>
        </w:rPr>
      </w:pPr>
      <w:r w:rsidRPr="00C25097">
        <w:rPr>
          <w:rFonts w:cstheme="majorBidi"/>
          <w:sz w:val="26"/>
          <w:szCs w:val="26"/>
          <w:lang w:bidi="ar-EG"/>
        </w:rPr>
        <w:t>The "Search results..." field provides a space for the user to enter search terms and view relevant results.</w:t>
      </w:r>
    </w:p>
    <w:p w14:paraId="416467E7" w14:textId="77777777" w:rsidR="00C25097" w:rsidRDefault="00C25097" w:rsidP="00C25097">
      <w:pPr>
        <w:rPr>
          <w:rFonts w:cstheme="majorBidi"/>
          <w:sz w:val="26"/>
          <w:szCs w:val="26"/>
          <w:lang w:bidi="ar-EG"/>
        </w:rPr>
      </w:pPr>
    </w:p>
    <w:p w14:paraId="43F2CE74" w14:textId="77777777" w:rsidR="00C25097" w:rsidRDefault="00C25097" w:rsidP="00C25097">
      <w:pPr>
        <w:rPr>
          <w:rFonts w:cstheme="majorBidi"/>
          <w:sz w:val="26"/>
          <w:szCs w:val="26"/>
          <w:lang w:bidi="ar-EG"/>
        </w:rPr>
      </w:pPr>
      <w:r>
        <w:rPr>
          <w:noProof/>
        </w:rPr>
        <w:drawing>
          <wp:inline distT="0" distB="0" distL="0" distR="0" wp14:anchorId="3B9B0C1B" wp14:editId="462C2D7E">
            <wp:extent cx="5943600" cy="1271270"/>
            <wp:effectExtent l="0" t="0" r="0" b="5080"/>
            <wp:docPr id="1602636894" name="Picture 1"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36894" name="Picture 1" descr="A white rectangle with black text&#10;&#10;AI-generated content may be incorrect."/>
                    <pic:cNvPicPr/>
                  </pic:nvPicPr>
                  <pic:blipFill>
                    <a:blip r:embed="rId35"/>
                    <a:stretch>
                      <a:fillRect/>
                    </a:stretch>
                  </pic:blipFill>
                  <pic:spPr>
                    <a:xfrm>
                      <a:off x="0" y="0"/>
                      <a:ext cx="5943600" cy="1271270"/>
                    </a:xfrm>
                    <a:prstGeom prst="rect">
                      <a:avLst/>
                    </a:prstGeom>
                  </pic:spPr>
                </pic:pic>
              </a:graphicData>
            </a:graphic>
          </wp:inline>
        </w:drawing>
      </w:r>
    </w:p>
    <w:p w14:paraId="54E70132" w14:textId="77777777" w:rsidR="00C25097" w:rsidRDefault="00C25097" w:rsidP="00C25097">
      <w:pPr>
        <w:pBdr>
          <w:bottom w:val="single" w:sz="12" w:space="1" w:color="auto"/>
        </w:pBdr>
        <w:rPr>
          <w:rFonts w:cstheme="majorBidi"/>
          <w:sz w:val="26"/>
          <w:szCs w:val="26"/>
          <w:lang w:bidi="ar-EG"/>
        </w:rPr>
      </w:pPr>
    </w:p>
    <w:p w14:paraId="3D25B8D3" w14:textId="77777777" w:rsidR="00C25097" w:rsidRDefault="00C25097" w:rsidP="00C25097">
      <w:pPr>
        <w:rPr>
          <w:rFonts w:cstheme="majorBidi"/>
          <w:sz w:val="26"/>
          <w:szCs w:val="26"/>
          <w:lang w:bidi="ar-EG"/>
        </w:rPr>
      </w:pPr>
    </w:p>
    <w:p w14:paraId="6B305270" w14:textId="77777777" w:rsidR="00C25097" w:rsidRDefault="00C25097">
      <w:pPr>
        <w:pStyle w:val="ListParagraph"/>
        <w:numPr>
          <w:ilvl w:val="0"/>
          <w:numId w:val="26"/>
        </w:numPr>
        <w:rPr>
          <w:rFonts w:cstheme="majorBidi"/>
          <w:sz w:val="26"/>
          <w:szCs w:val="26"/>
          <w:lang w:bidi="ar-EG"/>
        </w:rPr>
      </w:pPr>
      <w:r w:rsidRPr="00C25097">
        <w:rPr>
          <w:rFonts w:cstheme="majorBidi"/>
          <w:sz w:val="26"/>
          <w:szCs w:val="26"/>
          <w:lang w:bidi="ar-EG"/>
        </w:rPr>
        <w:t>The "Filter:" option with "All," "Valid," and "Fake" buttons allows the user to sort and display results based on the selected category, with "All" currently active.</w:t>
      </w:r>
    </w:p>
    <w:p w14:paraId="37D78015" w14:textId="77777777" w:rsidR="00C25097" w:rsidRDefault="00C25097" w:rsidP="00C25097">
      <w:pPr>
        <w:rPr>
          <w:rFonts w:cstheme="majorBidi"/>
          <w:sz w:val="26"/>
          <w:szCs w:val="26"/>
          <w:lang w:bidi="ar-EG"/>
        </w:rPr>
      </w:pPr>
    </w:p>
    <w:p w14:paraId="615986F6" w14:textId="77777777" w:rsidR="00C25097" w:rsidRDefault="00C25097" w:rsidP="00C25097">
      <w:pPr>
        <w:rPr>
          <w:rFonts w:cstheme="majorBidi"/>
          <w:sz w:val="26"/>
          <w:szCs w:val="26"/>
          <w:lang w:bidi="ar-EG"/>
        </w:rPr>
      </w:pPr>
      <w:r>
        <w:rPr>
          <w:noProof/>
        </w:rPr>
        <w:drawing>
          <wp:inline distT="0" distB="0" distL="0" distR="0" wp14:anchorId="27DA11C4" wp14:editId="73E8619E">
            <wp:extent cx="5943600" cy="962660"/>
            <wp:effectExtent l="0" t="0" r="0" b="8890"/>
            <wp:docPr id="1601392489"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92489" name="Picture 1" descr="A white rectangular object with black text&#10;&#10;AI-generated content may be incorrect."/>
                    <pic:cNvPicPr/>
                  </pic:nvPicPr>
                  <pic:blipFill>
                    <a:blip r:embed="rId36"/>
                    <a:stretch>
                      <a:fillRect/>
                    </a:stretch>
                  </pic:blipFill>
                  <pic:spPr>
                    <a:xfrm>
                      <a:off x="0" y="0"/>
                      <a:ext cx="5943600" cy="962660"/>
                    </a:xfrm>
                    <a:prstGeom prst="rect">
                      <a:avLst/>
                    </a:prstGeom>
                  </pic:spPr>
                </pic:pic>
              </a:graphicData>
            </a:graphic>
          </wp:inline>
        </w:drawing>
      </w:r>
    </w:p>
    <w:p w14:paraId="429B6355" w14:textId="77777777" w:rsidR="00C25097" w:rsidRDefault="00C25097" w:rsidP="00C25097">
      <w:pPr>
        <w:rPr>
          <w:rFonts w:cstheme="majorBidi"/>
          <w:sz w:val="26"/>
          <w:szCs w:val="26"/>
          <w:lang w:bidi="ar-EG"/>
        </w:rPr>
      </w:pPr>
    </w:p>
    <w:p w14:paraId="5E3E9728" w14:textId="77777777" w:rsidR="00C25097" w:rsidRDefault="00C25097" w:rsidP="00C25097">
      <w:pPr>
        <w:rPr>
          <w:rFonts w:cstheme="majorBidi"/>
          <w:sz w:val="26"/>
          <w:szCs w:val="26"/>
          <w:lang w:bidi="ar-EG"/>
        </w:rPr>
      </w:pPr>
    </w:p>
    <w:p w14:paraId="2239CD39" w14:textId="64DF7C54" w:rsidR="00C25097" w:rsidRPr="00104CCA" w:rsidRDefault="00104CCA">
      <w:pPr>
        <w:pStyle w:val="ListParagraph"/>
        <w:numPr>
          <w:ilvl w:val="0"/>
          <w:numId w:val="26"/>
        </w:numPr>
        <w:rPr>
          <w:rFonts w:cstheme="majorBidi"/>
          <w:sz w:val="26"/>
          <w:szCs w:val="26"/>
          <w:lang w:bidi="ar-EG"/>
        </w:rPr>
      </w:pPr>
      <w:r w:rsidRPr="00104CCA">
        <w:rPr>
          <w:rFonts w:cstheme="majorBidi"/>
          <w:sz w:val="26"/>
          <w:szCs w:val="26"/>
          <w:lang w:bidi="ar-EG"/>
        </w:rPr>
        <w:t>The "Start Chat" button allows users to initiate a conversation with an AI Assistant to learn about the app and receive instant answers.</w:t>
      </w:r>
    </w:p>
    <w:p w14:paraId="6413C0FC" w14:textId="36DA58BC" w:rsidR="00104CCA" w:rsidRPr="00104CCA" w:rsidRDefault="00104CCA" w:rsidP="00104CCA">
      <w:pPr>
        <w:pStyle w:val="ListParagraph"/>
        <w:rPr>
          <w:rFonts w:cstheme="majorBidi"/>
          <w:sz w:val="26"/>
          <w:szCs w:val="26"/>
          <w:rtl/>
          <w:lang w:bidi="ar-EG"/>
        </w:rPr>
      </w:pPr>
    </w:p>
    <w:p w14:paraId="1E82C892" w14:textId="718AFF2F" w:rsidR="00C25097" w:rsidRDefault="00104CCA" w:rsidP="00C25097">
      <w:pPr>
        <w:rPr>
          <w:rFonts w:cstheme="majorBidi"/>
          <w:sz w:val="26"/>
          <w:szCs w:val="26"/>
          <w:lang w:bidi="ar-EG"/>
        </w:rPr>
      </w:pPr>
      <w:r>
        <w:rPr>
          <w:noProof/>
        </w:rPr>
        <w:drawing>
          <wp:anchor distT="0" distB="0" distL="114300" distR="114300" simplePos="0" relativeHeight="251658240" behindDoc="1" locked="0" layoutInCell="1" allowOverlap="1" wp14:anchorId="6E74E3A2" wp14:editId="2997BFC2">
            <wp:simplePos x="0" y="0"/>
            <wp:positionH relativeFrom="column">
              <wp:posOffset>1135380</wp:posOffset>
            </wp:positionH>
            <wp:positionV relativeFrom="paragraph">
              <wp:posOffset>110490</wp:posOffset>
            </wp:positionV>
            <wp:extent cx="3055620" cy="1080770"/>
            <wp:effectExtent l="0" t="0" r="0" b="5080"/>
            <wp:wrapSquare wrapText="bothSides"/>
            <wp:docPr id="104756522" name="Picture 1" descr="A screenshot of a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6522" name="Picture 1" descr="A screenshot of a chat"/>
                    <pic:cNvPicPr/>
                  </pic:nvPicPr>
                  <pic:blipFill>
                    <a:blip r:embed="rId37">
                      <a:extLst>
                        <a:ext uri="{28A0092B-C50C-407E-A947-70E740481C1C}">
                          <a14:useLocalDpi xmlns:a14="http://schemas.microsoft.com/office/drawing/2010/main" val="0"/>
                        </a:ext>
                      </a:extLst>
                    </a:blip>
                    <a:stretch>
                      <a:fillRect/>
                    </a:stretch>
                  </pic:blipFill>
                  <pic:spPr>
                    <a:xfrm>
                      <a:off x="0" y="0"/>
                      <a:ext cx="3055620" cy="1080770"/>
                    </a:xfrm>
                    <a:prstGeom prst="rect">
                      <a:avLst/>
                    </a:prstGeom>
                  </pic:spPr>
                </pic:pic>
              </a:graphicData>
            </a:graphic>
          </wp:anchor>
        </w:drawing>
      </w:r>
    </w:p>
    <w:p w14:paraId="1A5539BF" w14:textId="77777777" w:rsidR="00C25097" w:rsidRDefault="00C25097" w:rsidP="00C25097">
      <w:pPr>
        <w:rPr>
          <w:rFonts w:cstheme="majorBidi"/>
          <w:sz w:val="26"/>
          <w:szCs w:val="26"/>
          <w:lang w:bidi="ar-EG"/>
        </w:rPr>
      </w:pPr>
    </w:p>
    <w:p w14:paraId="52950A69" w14:textId="77777777" w:rsidR="00C25097" w:rsidRPr="00C25097" w:rsidRDefault="00C25097" w:rsidP="00C25097">
      <w:pPr>
        <w:rPr>
          <w:rFonts w:cstheme="majorBidi"/>
          <w:sz w:val="26"/>
          <w:szCs w:val="26"/>
          <w:rtl/>
          <w:lang w:bidi="ar-EG"/>
        </w:rPr>
      </w:pPr>
    </w:p>
    <w:p w14:paraId="3ABD3690" w14:textId="77777777" w:rsidR="00C25097" w:rsidRDefault="00C25097" w:rsidP="00C25097">
      <w:pPr>
        <w:rPr>
          <w:rFonts w:cstheme="majorBidi"/>
          <w:sz w:val="26"/>
          <w:szCs w:val="26"/>
          <w:lang w:bidi="ar-EG"/>
        </w:rPr>
      </w:pPr>
    </w:p>
    <w:p w14:paraId="07E2F2AE" w14:textId="77777777" w:rsidR="00C25097" w:rsidRDefault="00C25097" w:rsidP="00C25097">
      <w:pPr>
        <w:rPr>
          <w:rFonts w:cstheme="majorBidi"/>
          <w:sz w:val="26"/>
          <w:szCs w:val="26"/>
          <w:lang w:bidi="ar-EG"/>
        </w:rPr>
      </w:pPr>
    </w:p>
    <w:p w14:paraId="2884B1D0" w14:textId="77777777" w:rsidR="00364E78" w:rsidRDefault="00364E78" w:rsidP="00364E78"/>
    <w:p w14:paraId="05A63FAC" w14:textId="77777777" w:rsidR="000B2CA7" w:rsidRDefault="000B2CA7" w:rsidP="00364E78"/>
    <w:p w14:paraId="55E56B6C" w14:textId="77777777" w:rsidR="00963023" w:rsidRDefault="00963023">
      <w:pPr>
        <w:pStyle w:val="ListParagraph"/>
        <w:numPr>
          <w:ilvl w:val="1"/>
          <w:numId w:val="4"/>
        </w:numPr>
        <w:rPr>
          <w:b/>
          <w:bCs/>
        </w:rPr>
      </w:pPr>
      <w:r w:rsidRPr="00364E78">
        <w:rPr>
          <w:b/>
          <w:bCs/>
        </w:rPr>
        <w:t>Challenges faced and how they were resolved.</w:t>
      </w:r>
    </w:p>
    <w:p w14:paraId="5D56E214" w14:textId="77777777" w:rsidR="00364E78" w:rsidRPr="00364E78" w:rsidRDefault="00364E78" w:rsidP="00364E78">
      <w:pPr>
        <w:pStyle w:val="ListParagraph"/>
        <w:ind w:left="360"/>
        <w:rPr>
          <w:b/>
          <w:bCs/>
        </w:rPr>
      </w:pPr>
    </w:p>
    <w:p w14:paraId="692BFCEB" w14:textId="77777777" w:rsidR="00364E78" w:rsidRDefault="00364E78" w:rsidP="00364E78">
      <w:pPr>
        <w:rPr>
          <w:rFonts w:cstheme="majorBidi"/>
          <w:lang w:bidi="ar-EG"/>
        </w:rPr>
      </w:pPr>
      <w:r w:rsidRPr="00364E78">
        <w:rPr>
          <w:rFonts w:cstheme="majorBidi"/>
          <w:lang w:bidi="ar-EG"/>
        </w:rPr>
        <w:t>During the development of the InkSentinel project, the team faced several significant challenges, with the most prominent being the development of an AI model capable of accurately distinguishing between original and forged signatures. Initially, we collected a dataset of real-world signatures to train the model on genuine user samples. However, these data were limited in diversity and imbalanced in terms of writing patterns, leading to poor initial results and low model performance in signature verification.</w:t>
      </w:r>
    </w:p>
    <w:p w14:paraId="5792B38A" w14:textId="77777777" w:rsidR="00364E78" w:rsidRPr="00364E78" w:rsidRDefault="00364E78" w:rsidP="00364E78">
      <w:pPr>
        <w:rPr>
          <w:rFonts w:cstheme="majorBidi"/>
          <w:lang w:bidi="ar-EG"/>
        </w:rPr>
      </w:pPr>
    </w:p>
    <w:p w14:paraId="31FE8BC0" w14:textId="77777777" w:rsidR="00364E78" w:rsidRDefault="00364E78" w:rsidP="00364E78">
      <w:pPr>
        <w:rPr>
          <w:rFonts w:cstheme="majorBidi"/>
          <w:lang w:bidi="ar-EG"/>
        </w:rPr>
      </w:pPr>
      <w:r w:rsidRPr="00364E78">
        <w:rPr>
          <w:rFonts w:cstheme="majorBidi"/>
          <w:lang w:bidi="ar-EG"/>
        </w:rPr>
        <w:t>As a result, we decided to use a ready-made dataset from Kaggle, which provided a greater diversity of original and forged signatures from different individuals. This allowed us to train the model more effectively and accurately. We also attempted to merge the real-world data with the ready-made dataset to enhance generalization and improve the model's ability to handle different signing patterns, whether genuine or forged.</w:t>
      </w:r>
    </w:p>
    <w:p w14:paraId="0D441DB1" w14:textId="77777777" w:rsidR="00364E78" w:rsidRPr="00364E78" w:rsidRDefault="00364E78" w:rsidP="00364E78">
      <w:pPr>
        <w:rPr>
          <w:rFonts w:cstheme="majorBidi"/>
          <w:lang w:bidi="ar-EG"/>
        </w:rPr>
      </w:pPr>
    </w:p>
    <w:p w14:paraId="0933DA15" w14:textId="77777777" w:rsidR="00364E78" w:rsidRDefault="00364E78" w:rsidP="00364E78">
      <w:pPr>
        <w:rPr>
          <w:rFonts w:cstheme="majorBidi"/>
          <w:lang w:bidi="ar-EG"/>
        </w:rPr>
      </w:pPr>
      <w:r w:rsidRPr="00364E78">
        <w:rPr>
          <w:rFonts w:cstheme="majorBidi"/>
          <w:lang w:bidi="ar-EG"/>
        </w:rPr>
        <w:t>In the early stages, the model showed low accuracy as it struggled to capture subtle differences between genuine and forged signatures, particularly in cases of sophisticated forgery.</w:t>
      </w:r>
    </w:p>
    <w:p w14:paraId="254215BF" w14:textId="77777777" w:rsidR="00364E78" w:rsidRPr="00364E78" w:rsidRDefault="00364E78" w:rsidP="00364E78">
      <w:pPr>
        <w:rPr>
          <w:rFonts w:cstheme="majorBidi"/>
          <w:lang w:bidi="ar-EG"/>
        </w:rPr>
      </w:pPr>
    </w:p>
    <w:p w14:paraId="73490A1D" w14:textId="77777777" w:rsidR="00364E78" w:rsidRDefault="00364E78" w:rsidP="00364E78">
      <w:pPr>
        <w:rPr>
          <w:rFonts w:cstheme="majorBidi"/>
          <w:lang w:bidi="ar-EG"/>
        </w:rPr>
      </w:pPr>
      <w:r w:rsidRPr="00364E78">
        <w:rPr>
          <w:rFonts w:cstheme="majorBidi"/>
          <w:lang w:bidi="ar-EG"/>
        </w:rPr>
        <w:t>To overcome this issue, we made several attempts to improve the model’s performance. These efforts included modifying the model architecture multiple times, experimenting with different feature extraction strategies, and testing various configurations of neural networks. Eventually, we adopted a Siamese network integrated with the EfficientNet-Lite0 model for feature extraction due to its high performance in mobile environments. We also fine-tuned the training parameters and augmented the training data using pre-processing techniques and data augmentation to ensure diversity in the samples.</w:t>
      </w:r>
    </w:p>
    <w:p w14:paraId="5415F08C" w14:textId="77777777" w:rsidR="00364E78" w:rsidRPr="00364E78" w:rsidRDefault="00364E78" w:rsidP="00364E78">
      <w:pPr>
        <w:rPr>
          <w:rFonts w:cstheme="majorBidi"/>
          <w:lang w:bidi="ar-EG"/>
        </w:rPr>
      </w:pPr>
    </w:p>
    <w:p w14:paraId="68BA07FE" w14:textId="77777777" w:rsidR="00364E78" w:rsidRDefault="00364E78" w:rsidP="00364E78">
      <w:pPr>
        <w:rPr>
          <w:rFonts w:cstheme="majorBidi"/>
          <w:lang w:bidi="ar-EG"/>
        </w:rPr>
      </w:pPr>
      <w:r w:rsidRPr="00364E78">
        <w:rPr>
          <w:rFonts w:cstheme="majorBidi"/>
          <w:lang w:bidi="ar-EG"/>
        </w:rPr>
        <w:t>Through these iterative improvements and continuous evaluation using metrics such as verification accuracy and contrastive loss, we successfully raised the model's performance, achieving a verification accuracy of 90.83%. This allowed the system to effectively distinguish between genuine and forged signatures.</w:t>
      </w:r>
    </w:p>
    <w:p w14:paraId="43D19302" w14:textId="77777777" w:rsidR="00364E78" w:rsidRPr="00364E78" w:rsidRDefault="00364E78" w:rsidP="00364E78">
      <w:pPr>
        <w:rPr>
          <w:rFonts w:cstheme="majorBidi"/>
          <w:lang w:bidi="ar-EG"/>
        </w:rPr>
      </w:pPr>
    </w:p>
    <w:p w14:paraId="5A01979B" w14:textId="77777777" w:rsidR="00364E78" w:rsidRDefault="00364E78" w:rsidP="00364E78">
      <w:pPr>
        <w:rPr>
          <w:rFonts w:cstheme="majorBidi"/>
          <w:lang w:bidi="ar-EG"/>
        </w:rPr>
      </w:pPr>
      <w:r w:rsidRPr="00364E78">
        <w:rPr>
          <w:rFonts w:cstheme="majorBidi"/>
          <w:lang w:bidi="ar-EG"/>
        </w:rPr>
        <w:t>In addition to challenges related to the model, we also faced several technical issues while developing the application using Flutter, including:</w:t>
      </w:r>
    </w:p>
    <w:p w14:paraId="0A21F406" w14:textId="77777777" w:rsidR="00364E78" w:rsidRDefault="00364E78" w:rsidP="00364E78">
      <w:pPr>
        <w:rPr>
          <w:rFonts w:cstheme="majorBidi"/>
          <w:lang w:bidi="ar-EG"/>
        </w:rPr>
      </w:pPr>
    </w:p>
    <w:p w14:paraId="539B2E12" w14:textId="77777777" w:rsidR="001A74EF" w:rsidRDefault="001A74EF" w:rsidP="00364E78">
      <w:pPr>
        <w:rPr>
          <w:rFonts w:cstheme="majorBidi"/>
          <w:lang w:bidi="ar-EG"/>
        </w:rPr>
      </w:pPr>
    </w:p>
    <w:p w14:paraId="0343429B" w14:textId="77777777" w:rsidR="001A74EF" w:rsidRDefault="001A74EF" w:rsidP="00364E78">
      <w:pPr>
        <w:rPr>
          <w:rFonts w:cstheme="majorBidi"/>
          <w:lang w:bidi="ar-EG"/>
        </w:rPr>
      </w:pPr>
    </w:p>
    <w:p w14:paraId="465EF486" w14:textId="77777777" w:rsidR="001A74EF" w:rsidRPr="00364E78" w:rsidRDefault="001A74EF" w:rsidP="00364E78">
      <w:pPr>
        <w:rPr>
          <w:rFonts w:cstheme="majorBidi"/>
          <w:lang w:bidi="ar-EG"/>
        </w:rPr>
      </w:pPr>
    </w:p>
    <w:p w14:paraId="43D785B5" w14:textId="77777777" w:rsidR="00364E78" w:rsidRDefault="00364E78" w:rsidP="00364E78">
      <w:pPr>
        <w:rPr>
          <w:rFonts w:cstheme="majorBidi"/>
          <w:lang w:bidi="ar-EG"/>
        </w:rPr>
      </w:pPr>
      <w:r w:rsidRPr="00364E78">
        <w:rPr>
          <w:rFonts w:cstheme="majorBidi"/>
          <w:b/>
          <w:bCs/>
          <w:lang w:bidi="ar-EG"/>
        </w:rPr>
        <w:t>Environmental conditions and user input:</w:t>
      </w:r>
      <w:r w:rsidRPr="00364E78">
        <w:rPr>
          <w:rFonts w:cstheme="majorBidi"/>
          <w:lang w:bidi="ar-EG"/>
        </w:rPr>
        <w:t xml:space="preserve"> The quality of the signature image was often affected by factors such as poor lighting, improper shooting angles, cluttered backgrounds, and inconsistent user input, which negatively impacted the model's accuracy. To address this, we applied pre-processing techniques such as converting images to grayscale, standardizing sizes, and normalization to ensure consistent input before feeding it to the model.</w:t>
      </w:r>
    </w:p>
    <w:p w14:paraId="3E31571B" w14:textId="77777777" w:rsidR="00364E78" w:rsidRPr="00364E78" w:rsidRDefault="00364E78" w:rsidP="00364E78">
      <w:pPr>
        <w:rPr>
          <w:rFonts w:cstheme="majorBidi"/>
          <w:lang w:bidi="ar-EG"/>
        </w:rPr>
      </w:pPr>
    </w:p>
    <w:p w14:paraId="05E7854C" w14:textId="77777777" w:rsidR="00364E78" w:rsidRDefault="00364E78" w:rsidP="00364E78">
      <w:pPr>
        <w:rPr>
          <w:rFonts w:cstheme="majorBidi"/>
          <w:lang w:bidi="ar-EG"/>
        </w:rPr>
      </w:pPr>
      <w:r w:rsidRPr="00364E78">
        <w:rPr>
          <w:rFonts w:cstheme="majorBidi"/>
          <w:b/>
          <w:bCs/>
          <w:lang w:bidi="ar-EG"/>
        </w:rPr>
        <w:t>Cross-platform development:</w:t>
      </w:r>
      <w:r w:rsidRPr="00364E78">
        <w:rPr>
          <w:rFonts w:cstheme="majorBidi"/>
          <w:lang w:bidi="ar-EG"/>
        </w:rPr>
        <w:t xml:space="preserve"> Ensuring consistent performance and interface behavior on both Android and iOS was a significant challenge. To handle this, we effectively utilized Flutter's capabilities, conducted extensive testing on various devices, and tailored the interface to adapt to the characteristics of each platform.</w:t>
      </w:r>
    </w:p>
    <w:p w14:paraId="1DF169F6" w14:textId="77777777" w:rsidR="00364E78" w:rsidRPr="00364E78" w:rsidRDefault="00364E78" w:rsidP="00364E78">
      <w:pPr>
        <w:rPr>
          <w:rFonts w:cstheme="majorBidi"/>
          <w:lang w:bidi="ar-EG"/>
        </w:rPr>
      </w:pPr>
    </w:p>
    <w:p w14:paraId="517AC26E" w14:textId="77777777" w:rsidR="00364E78" w:rsidRDefault="00364E78" w:rsidP="00364E78">
      <w:pPr>
        <w:rPr>
          <w:rFonts w:cstheme="majorBidi"/>
          <w:lang w:bidi="ar-EG"/>
        </w:rPr>
      </w:pPr>
      <w:r w:rsidRPr="00364E78">
        <w:rPr>
          <w:rFonts w:cstheme="majorBidi"/>
          <w:b/>
          <w:bCs/>
          <w:lang w:bidi="ar-EG"/>
        </w:rPr>
        <w:t>Data security and privacy:</w:t>
      </w:r>
      <w:r w:rsidRPr="00364E78">
        <w:rPr>
          <w:rFonts w:cstheme="majorBidi"/>
          <w:lang w:bidi="ar-EG"/>
        </w:rPr>
        <w:t xml:space="preserve"> Given that the app deals with sensitive </w:t>
      </w:r>
      <w:r w:rsidR="006F2B85" w:rsidRPr="006F2B85">
        <w:rPr>
          <w:rFonts w:cstheme="majorBidi"/>
          <w:lang w:bidi="ar-EG"/>
        </w:rPr>
        <w:t xml:space="preserve">Two-Factor Authentication  (2FA) </w:t>
      </w:r>
      <w:r w:rsidRPr="00364E78">
        <w:rPr>
          <w:rFonts w:cstheme="majorBidi"/>
          <w:lang w:bidi="ar-EG"/>
        </w:rPr>
        <w:t>(such as signatures), it was crucial to implement secure authentication mechanisms and complete data encryption. As a result, we integrated Firebase Authentication to secure the login process and applied full encryption for communication between the app and the Flask-based backend to ensure data integrity and user privacy.</w:t>
      </w:r>
    </w:p>
    <w:p w14:paraId="6D81DB69" w14:textId="77777777" w:rsidR="00364E78" w:rsidRDefault="00364E78" w:rsidP="00364E78">
      <w:pPr>
        <w:rPr>
          <w:rFonts w:cstheme="majorBidi"/>
          <w:lang w:bidi="ar-EG"/>
        </w:rPr>
      </w:pPr>
    </w:p>
    <w:p w14:paraId="29CB491A" w14:textId="77777777" w:rsidR="00364E78" w:rsidRPr="00364E78" w:rsidRDefault="00364E78" w:rsidP="00364E78">
      <w:pPr>
        <w:rPr>
          <w:rFonts w:cstheme="majorBidi"/>
          <w:lang w:bidi="ar-EG"/>
        </w:rPr>
      </w:pPr>
    </w:p>
    <w:p w14:paraId="76C02AF5" w14:textId="77777777" w:rsidR="00364E78" w:rsidRPr="00364E78" w:rsidRDefault="00364E78" w:rsidP="00364E78">
      <w:pPr>
        <w:rPr>
          <w:rFonts w:cstheme="majorBidi"/>
          <w:lang w:bidi="ar-EG"/>
        </w:rPr>
      </w:pPr>
      <w:r w:rsidRPr="00364E78">
        <w:rPr>
          <w:rFonts w:cstheme="majorBidi"/>
          <w:lang w:bidi="ar-EG"/>
        </w:rPr>
        <w:t>On the organizational level, we faced challenges in coordinating the work among team members from different technical backgrounds. To ensure smooth progress, we adopted an Agile methodology, which helped us break the project into short phases with regular meetings to track progress, improving internal communication and boosting the team's productivity throughout the development stages.</w:t>
      </w:r>
    </w:p>
    <w:p w14:paraId="453CE1E7" w14:textId="77777777" w:rsidR="00364E78" w:rsidRDefault="00364E78" w:rsidP="00364E78">
      <w:pPr>
        <w:rPr>
          <w:rFonts w:cstheme="majorBidi"/>
          <w:lang w:bidi="ar-EG"/>
        </w:rPr>
      </w:pPr>
    </w:p>
    <w:p w14:paraId="4BB34025" w14:textId="77777777" w:rsidR="00B85351" w:rsidRDefault="00B85351" w:rsidP="00364E78">
      <w:pPr>
        <w:rPr>
          <w:rFonts w:cstheme="majorBidi"/>
          <w:lang w:bidi="ar-EG"/>
        </w:rPr>
      </w:pPr>
    </w:p>
    <w:p w14:paraId="36B0B47E" w14:textId="77777777" w:rsidR="00B85351" w:rsidRDefault="00B85351" w:rsidP="00364E78">
      <w:pPr>
        <w:rPr>
          <w:rFonts w:cstheme="majorBidi"/>
          <w:lang w:bidi="ar-EG"/>
        </w:rPr>
      </w:pPr>
    </w:p>
    <w:p w14:paraId="34091293" w14:textId="77777777" w:rsidR="00B85351" w:rsidRDefault="00B85351" w:rsidP="00364E78">
      <w:pPr>
        <w:rPr>
          <w:rFonts w:cstheme="majorBidi"/>
          <w:lang w:bidi="ar-EG"/>
        </w:rPr>
      </w:pPr>
    </w:p>
    <w:p w14:paraId="5B1A7235" w14:textId="77777777" w:rsidR="00B85351" w:rsidRDefault="00B85351" w:rsidP="00364E78">
      <w:pPr>
        <w:rPr>
          <w:rFonts w:cstheme="majorBidi"/>
          <w:lang w:bidi="ar-EG"/>
        </w:rPr>
      </w:pPr>
    </w:p>
    <w:p w14:paraId="209C4F2C" w14:textId="77777777" w:rsidR="00B85351" w:rsidRDefault="00B85351" w:rsidP="00364E78">
      <w:pPr>
        <w:rPr>
          <w:rFonts w:cstheme="majorBidi"/>
          <w:lang w:bidi="ar-EG"/>
        </w:rPr>
      </w:pPr>
    </w:p>
    <w:p w14:paraId="2795FE63" w14:textId="77777777" w:rsidR="00B85351" w:rsidRDefault="00B85351" w:rsidP="00364E78">
      <w:pPr>
        <w:rPr>
          <w:rFonts w:cstheme="majorBidi"/>
          <w:lang w:bidi="ar-EG"/>
        </w:rPr>
      </w:pPr>
    </w:p>
    <w:p w14:paraId="404CE6AB" w14:textId="77777777" w:rsidR="00B85351" w:rsidRDefault="00B85351" w:rsidP="00364E78">
      <w:pPr>
        <w:rPr>
          <w:rFonts w:cstheme="majorBidi"/>
          <w:lang w:bidi="ar-EG"/>
        </w:rPr>
      </w:pPr>
    </w:p>
    <w:p w14:paraId="613A0BA1" w14:textId="77777777" w:rsidR="00B85351" w:rsidRDefault="00B85351" w:rsidP="00364E78">
      <w:pPr>
        <w:rPr>
          <w:rFonts w:cstheme="majorBidi"/>
          <w:lang w:bidi="ar-EG"/>
        </w:rPr>
      </w:pPr>
    </w:p>
    <w:p w14:paraId="0ADD13B5" w14:textId="77777777" w:rsidR="00B85351" w:rsidRDefault="00B85351" w:rsidP="00364E78">
      <w:pPr>
        <w:rPr>
          <w:rFonts w:cstheme="majorBidi"/>
          <w:lang w:bidi="ar-EG"/>
        </w:rPr>
      </w:pPr>
    </w:p>
    <w:p w14:paraId="5E49AFAA" w14:textId="77777777" w:rsidR="00B85351" w:rsidRPr="00364E78" w:rsidRDefault="00B85351" w:rsidP="00364E78">
      <w:pPr>
        <w:rPr>
          <w:rFonts w:cstheme="majorBidi"/>
          <w:lang w:bidi="ar-EG"/>
        </w:rPr>
      </w:pPr>
    </w:p>
    <w:p w14:paraId="4BE4ED57" w14:textId="77777777" w:rsidR="00364E78" w:rsidRDefault="00364E78" w:rsidP="00364E78">
      <w:r w:rsidRPr="00364E78">
        <w:t xml:space="preserve">In addition to the model-related challenges, we faced several technical issues during mobile development using </w:t>
      </w:r>
      <w:r w:rsidRPr="00364E78">
        <w:rPr>
          <w:b/>
          <w:bCs/>
        </w:rPr>
        <w:t>Flutter</w:t>
      </w:r>
      <w:r w:rsidRPr="00364E78">
        <w:t>, most notably:</w:t>
      </w:r>
    </w:p>
    <w:p w14:paraId="2872019E" w14:textId="77777777" w:rsidR="00364E78" w:rsidRPr="00364E78" w:rsidRDefault="00364E78" w:rsidP="00364E78"/>
    <w:p w14:paraId="38B4CA2A" w14:textId="77777777" w:rsidR="00364E78" w:rsidRDefault="00364E78">
      <w:pPr>
        <w:numPr>
          <w:ilvl w:val="0"/>
          <w:numId w:val="27"/>
        </w:numPr>
        <w:spacing w:line="278" w:lineRule="auto"/>
      </w:pPr>
      <w:r w:rsidRPr="00364E78">
        <w:rPr>
          <w:b/>
          <w:bCs/>
        </w:rPr>
        <w:t>Environmental and User Input Conditions</w:t>
      </w:r>
      <w:r w:rsidRPr="00364E78">
        <w:t>: The quality of signature images was often affected by poor lighting, improper camera angles, cluttered backgrounds, and inconsistent user input, all of which negatively impacted model accuracy. To overcome this, we implemented preprocessing techniques such as grayscale conversion, resizing, and normalization to ensure consistency in input images before they were fed into the model.</w:t>
      </w:r>
    </w:p>
    <w:p w14:paraId="0ABC76D7" w14:textId="77777777" w:rsidR="001A74EF" w:rsidRDefault="001A74EF" w:rsidP="00364E78">
      <w:pPr>
        <w:spacing w:line="278" w:lineRule="auto"/>
        <w:ind w:left="720"/>
      </w:pPr>
    </w:p>
    <w:p w14:paraId="7B27D7D0" w14:textId="77777777" w:rsidR="00B85351" w:rsidRPr="00364E78" w:rsidRDefault="00B85351" w:rsidP="00364E78">
      <w:pPr>
        <w:spacing w:line="278" w:lineRule="auto"/>
        <w:ind w:left="720"/>
      </w:pPr>
    </w:p>
    <w:p w14:paraId="428F523B" w14:textId="77777777" w:rsidR="00364E78" w:rsidRDefault="00364E78">
      <w:pPr>
        <w:numPr>
          <w:ilvl w:val="0"/>
          <w:numId w:val="27"/>
        </w:numPr>
        <w:spacing w:line="278" w:lineRule="auto"/>
      </w:pPr>
      <w:r w:rsidRPr="00364E78">
        <w:rPr>
          <w:b/>
          <w:bCs/>
        </w:rPr>
        <w:t>Cross-Platform Application Development</w:t>
      </w:r>
      <w:r w:rsidRPr="00364E78">
        <w:t>: Ensuring consistent performance and interface behavior across both Android and iOS platforms was a major challenge. We addressed this by fully leveraging Flutter's cross-platform capabilities, performing extensive testing on various devices, and customizing the UI to adapt to each platform’s specific characteristics.</w:t>
      </w:r>
    </w:p>
    <w:p w14:paraId="0F526B17" w14:textId="77777777" w:rsidR="00364E78" w:rsidRPr="00364E78" w:rsidRDefault="00364E78" w:rsidP="00364E78">
      <w:pPr>
        <w:spacing w:line="278" w:lineRule="auto"/>
      </w:pPr>
    </w:p>
    <w:p w14:paraId="67E31A09" w14:textId="77777777" w:rsidR="00364E78" w:rsidRDefault="00364E78">
      <w:pPr>
        <w:numPr>
          <w:ilvl w:val="0"/>
          <w:numId w:val="27"/>
        </w:numPr>
        <w:spacing w:line="278" w:lineRule="auto"/>
      </w:pPr>
      <w:r w:rsidRPr="00364E78">
        <w:rPr>
          <w:b/>
          <w:bCs/>
        </w:rPr>
        <w:t>Data Security and Privacy</w:t>
      </w:r>
      <w:r w:rsidRPr="00364E78">
        <w:t xml:space="preserve">: Since the application deals with sensitive </w:t>
      </w:r>
      <w:r w:rsidR="006F2B85" w:rsidRPr="006F2B85">
        <w:t xml:space="preserve">Two-Factor Authentication  (2FA) </w:t>
      </w:r>
      <w:r w:rsidRPr="00364E78">
        <w:t xml:space="preserve">(handwritten signatures), it was essential to implement secure authentication mechanisms and fully encrypted communication. Therefore, we integrated </w:t>
      </w:r>
      <w:r w:rsidRPr="00364E78">
        <w:rPr>
          <w:b/>
          <w:bCs/>
        </w:rPr>
        <w:t>Firebase Authentication</w:t>
      </w:r>
      <w:r w:rsidRPr="00364E78">
        <w:t xml:space="preserve"> to secure user login and applied end-to-end encryption for all communication between the mobile application and the backend server developed with </w:t>
      </w:r>
      <w:r w:rsidRPr="00364E78">
        <w:rPr>
          <w:b/>
          <w:bCs/>
        </w:rPr>
        <w:t>Flask</w:t>
      </w:r>
      <w:r w:rsidRPr="00364E78">
        <w:t>, ensuring data safety and user privacy.</w:t>
      </w:r>
    </w:p>
    <w:p w14:paraId="0E6AAC74" w14:textId="77777777" w:rsidR="00364E78" w:rsidRDefault="00364E78" w:rsidP="00364E78">
      <w:pPr>
        <w:spacing w:line="278" w:lineRule="auto"/>
      </w:pPr>
    </w:p>
    <w:p w14:paraId="2D66A82C" w14:textId="77777777" w:rsidR="00364E78" w:rsidRPr="00364E78" w:rsidRDefault="00364E78" w:rsidP="00364E78">
      <w:pPr>
        <w:spacing w:line="278" w:lineRule="auto"/>
      </w:pPr>
    </w:p>
    <w:p w14:paraId="564E6524" w14:textId="77777777" w:rsidR="00364E78" w:rsidRPr="00364E78" w:rsidRDefault="00364E78" w:rsidP="00364E78">
      <w:r w:rsidRPr="00364E78">
        <w:t xml:space="preserve">On the organizational level, we also faced coordination challenges due to the varied technical backgrounds of the team members. To ensure smooth workflow, we adopted the </w:t>
      </w:r>
      <w:r w:rsidRPr="00364E78">
        <w:rPr>
          <w:b/>
          <w:bCs/>
        </w:rPr>
        <w:t>Agile methodology</w:t>
      </w:r>
      <w:r w:rsidRPr="00364E78">
        <w:t>, breaking the project into short sprints and holding regular meetings to monitor progress. This greatly improved internal communication and increased the team’s productivity throughout the development process.</w:t>
      </w:r>
    </w:p>
    <w:p w14:paraId="188B0905" w14:textId="77777777" w:rsidR="00364E78" w:rsidRDefault="00364E78">
      <w:pPr>
        <w:spacing w:line="278" w:lineRule="auto"/>
      </w:pPr>
      <w:r>
        <w:br w:type="page"/>
      </w:r>
    </w:p>
    <w:p w14:paraId="28E5D0B8" w14:textId="77777777" w:rsidR="00ED7EDF" w:rsidRDefault="00ED7EDF" w:rsidP="00ED7EDF">
      <w:pPr>
        <w:spacing w:line="278" w:lineRule="auto"/>
      </w:pPr>
    </w:p>
    <w:p w14:paraId="1384FCC3" w14:textId="77777777" w:rsidR="00ED7EDF" w:rsidRDefault="00ED7EDF" w:rsidP="00ED7EDF">
      <w:pPr>
        <w:pStyle w:val="Title"/>
        <w:jc w:val="center"/>
      </w:pPr>
    </w:p>
    <w:p w14:paraId="6FE1771D" w14:textId="77777777" w:rsidR="00ED7EDF" w:rsidRDefault="00ED7EDF" w:rsidP="00ED7EDF">
      <w:pPr>
        <w:pStyle w:val="Title"/>
        <w:jc w:val="center"/>
      </w:pPr>
    </w:p>
    <w:p w14:paraId="37A38F2B" w14:textId="77777777" w:rsidR="00ED7EDF" w:rsidRDefault="00ED7EDF" w:rsidP="00ED7EDF">
      <w:pPr>
        <w:pStyle w:val="Title"/>
        <w:jc w:val="center"/>
      </w:pPr>
    </w:p>
    <w:p w14:paraId="18B83360" w14:textId="77777777" w:rsidR="00ED7EDF" w:rsidRDefault="00ED7EDF" w:rsidP="00ED7EDF">
      <w:pPr>
        <w:pStyle w:val="Title"/>
        <w:jc w:val="center"/>
      </w:pPr>
    </w:p>
    <w:p w14:paraId="6D9799AD" w14:textId="77777777" w:rsidR="00ED7EDF" w:rsidRDefault="00ED7EDF" w:rsidP="00ED7EDF">
      <w:pPr>
        <w:pStyle w:val="Title"/>
        <w:jc w:val="center"/>
      </w:pPr>
    </w:p>
    <w:p w14:paraId="6BEF7DB4" w14:textId="77777777" w:rsidR="00ED7EDF" w:rsidRPr="00520B41" w:rsidRDefault="00ED7EDF" w:rsidP="00ED7EDF">
      <w:pPr>
        <w:pStyle w:val="Chaptertitle1"/>
      </w:pPr>
      <w:r w:rsidRPr="00520B41">
        <w:t xml:space="preserve">Chapter </w:t>
      </w:r>
      <w:r w:rsidR="00963023">
        <w:t>5</w:t>
      </w:r>
    </w:p>
    <w:p w14:paraId="5DB645F8" w14:textId="77777777" w:rsidR="00ED7EDF" w:rsidRPr="00520B41" w:rsidRDefault="00963023" w:rsidP="00ED7EDF">
      <w:pPr>
        <w:pStyle w:val="Chaptertitle"/>
      </w:pPr>
      <w:bookmarkStart w:id="6" w:name="_Toc197463976"/>
      <w:r w:rsidRPr="00963023">
        <w:t>Testing &amp; Evaluation</w:t>
      </w:r>
      <w:bookmarkEnd w:id="6"/>
    </w:p>
    <w:p w14:paraId="34A7245E" w14:textId="77777777" w:rsidR="00ED7EDF" w:rsidRDefault="00ED7EDF" w:rsidP="00ED7EDF">
      <w:pPr>
        <w:spacing w:line="278" w:lineRule="auto"/>
        <w:rPr>
          <w:rtl/>
          <w:lang w:bidi="ar-EG"/>
        </w:rPr>
      </w:pPr>
      <w:r>
        <w:br w:type="page"/>
      </w:r>
    </w:p>
    <w:p w14:paraId="0B2B0BDC" w14:textId="77777777" w:rsidR="00ED7EDF" w:rsidRDefault="00ED7EDF" w:rsidP="00ED7EDF"/>
    <w:p w14:paraId="0D72A502" w14:textId="77777777" w:rsidR="000B2CA7" w:rsidRDefault="000B2CA7" w:rsidP="00ED7EDF"/>
    <w:p w14:paraId="0230E60B" w14:textId="77777777" w:rsidR="006C3669" w:rsidRDefault="00963023">
      <w:pPr>
        <w:pStyle w:val="ListParagraph"/>
        <w:numPr>
          <w:ilvl w:val="1"/>
          <w:numId w:val="5"/>
        </w:numPr>
        <w:rPr>
          <w:b/>
          <w:bCs/>
        </w:rPr>
      </w:pPr>
      <w:r w:rsidRPr="006C3669">
        <w:rPr>
          <w:b/>
          <w:bCs/>
        </w:rPr>
        <w:t>Testing strategies (unit testing, integration testing, user testing).</w:t>
      </w:r>
      <w:r w:rsidR="00ED7EDF" w:rsidRPr="006C3669">
        <w:rPr>
          <w:b/>
          <w:bCs/>
        </w:rPr>
        <w:t xml:space="preserve">  </w:t>
      </w:r>
    </w:p>
    <w:p w14:paraId="28F5DCD5" w14:textId="77777777" w:rsidR="006C3669" w:rsidRPr="006C3669" w:rsidRDefault="006C3669" w:rsidP="006C3669">
      <w:pPr>
        <w:pStyle w:val="ListParagraph"/>
        <w:ind w:left="360"/>
        <w:rPr>
          <w:b/>
          <w:bCs/>
        </w:rPr>
      </w:pPr>
    </w:p>
    <w:p w14:paraId="7B25B0FE" w14:textId="77777777" w:rsidR="006C3669" w:rsidRDefault="006C3669" w:rsidP="006C3669">
      <w:pPr>
        <w:spacing w:line="278" w:lineRule="auto"/>
      </w:pPr>
      <w:r w:rsidRPr="009321DF">
        <w:t>The development of the InkSentinel application required rigorous testing to ensure its reliability, performance, and usability for real-time handwritten signature verification. This chapter outlines the testing strategies employed—unit testing, integration testing, and user testing—and provides a detailed evaluation of the system’s performance using a custom test script. The testing phase was critical to validating the application’s functionality, accuracy, and user experience, ensuring it meets the demands of stakeholders in financial, legal, and educational sectors.</w:t>
      </w:r>
    </w:p>
    <w:p w14:paraId="7003FA67" w14:textId="77777777" w:rsidR="006C3669" w:rsidRPr="00262020" w:rsidRDefault="006C3669" w:rsidP="006C3669">
      <w:pPr>
        <w:spacing w:line="278" w:lineRule="auto"/>
      </w:pPr>
    </w:p>
    <w:p w14:paraId="63AA449E" w14:textId="77777777" w:rsidR="006C3669" w:rsidRDefault="006C3669" w:rsidP="006C3669">
      <w:pPr>
        <w:spacing w:line="278" w:lineRule="auto"/>
        <w:rPr>
          <w:b/>
          <w:bCs/>
        </w:rPr>
      </w:pPr>
      <w:r w:rsidRPr="009321DF">
        <w:rPr>
          <w:b/>
          <w:bCs/>
        </w:rPr>
        <w:t>5.1 Testing Strategies</w:t>
      </w:r>
    </w:p>
    <w:p w14:paraId="16173D57" w14:textId="77777777" w:rsidR="006C3669" w:rsidRPr="009321DF" w:rsidRDefault="006C3669" w:rsidP="006C3669">
      <w:pPr>
        <w:spacing w:line="278" w:lineRule="auto"/>
        <w:rPr>
          <w:b/>
          <w:bCs/>
        </w:rPr>
      </w:pPr>
    </w:p>
    <w:p w14:paraId="1498E137" w14:textId="77777777" w:rsidR="006C3669" w:rsidRDefault="006C3669" w:rsidP="006C3669">
      <w:pPr>
        <w:spacing w:line="278" w:lineRule="auto"/>
      </w:pPr>
      <w:r w:rsidRPr="009321DF">
        <w:t>To achieve a robust and dependable application, InkSentinel was subjected to a multi-faceted testing approach, including unit testing, integration testing, and user testing. Each strategy targeted specific aspects of the system to ensure comprehensive validation of its components, interactions, and usability.</w:t>
      </w:r>
    </w:p>
    <w:p w14:paraId="4804ADB5" w14:textId="77777777" w:rsidR="006C3669" w:rsidRDefault="006C3669" w:rsidP="006C3669">
      <w:pPr>
        <w:spacing w:line="278" w:lineRule="auto"/>
      </w:pPr>
    </w:p>
    <w:p w14:paraId="7688D177" w14:textId="77777777" w:rsidR="006C3669" w:rsidRDefault="006C3669" w:rsidP="006C3669">
      <w:pPr>
        <w:spacing w:line="278" w:lineRule="auto"/>
      </w:pPr>
    </w:p>
    <w:p w14:paraId="79D8C4D4" w14:textId="77777777" w:rsidR="006C3669" w:rsidRDefault="006C3669" w:rsidP="006C3669">
      <w:pPr>
        <w:spacing w:line="278" w:lineRule="auto"/>
      </w:pPr>
    </w:p>
    <w:p w14:paraId="0C03E9F0" w14:textId="77777777" w:rsidR="006C3669" w:rsidRDefault="006C3669" w:rsidP="006C3669">
      <w:pPr>
        <w:spacing w:line="278" w:lineRule="auto"/>
      </w:pPr>
    </w:p>
    <w:p w14:paraId="0D32457A" w14:textId="77777777" w:rsidR="006C3669" w:rsidRDefault="006C3669" w:rsidP="006C3669">
      <w:pPr>
        <w:spacing w:line="278" w:lineRule="auto"/>
      </w:pPr>
    </w:p>
    <w:p w14:paraId="5CA01004" w14:textId="77777777" w:rsidR="006C3669" w:rsidRDefault="006C3669" w:rsidP="006C3669">
      <w:pPr>
        <w:spacing w:line="278" w:lineRule="auto"/>
      </w:pPr>
    </w:p>
    <w:p w14:paraId="03935A39" w14:textId="77777777" w:rsidR="006C3669" w:rsidRDefault="006C3669" w:rsidP="006C3669">
      <w:pPr>
        <w:spacing w:line="278" w:lineRule="auto"/>
      </w:pPr>
    </w:p>
    <w:p w14:paraId="46F8FE58" w14:textId="77777777" w:rsidR="006C3669" w:rsidRDefault="006C3669" w:rsidP="006C3669">
      <w:pPr>
        <w:spacing w:line="278" w:lineRule="auto"/>
      </w:pPr>
    </w:p>
    <w:p w14:paraId="5942544D" w14:textId="77777777" w:rsidR="006C3669" w:rsidRDefault="006C3669" w:rsidP="006C3669">
      <w:pPr>
        <w:spacing w:line="278" w:lineRule="auto"/>
      </w:pPr>
    </w:p>
    <w:p w14:paraId="60A9021C" w14:textId="77777777" w:rsidR="006C3669" w:rsidRDefault="006C3669" w:rsidP="006C3669">
      <w:pPr>
        <w:spacing w:line="278" w:lineRule="auto"/>
      </w:pPr>
    </w:p>
    <w:p w14:paraId="4EC2DAD7" w14:textId="77777777" w:rsidR="006C3669" w:rsidRDefault="006C3669" w:rsidP="006C3669">
      <w:pPr>
        <w:spacing w:line="278" w:lineRule="auto"/>
      </w:pPr>
    </w:p>
    <w:p w14:paraId="24524ED0" w14:textId="77777777" w:rsidR="006C3669" w:rsidRDefault="006C3669" w:rsidP="006C3669">
      <w:pPr>
        <w:spacing w:line="278" w:lineRule="auto"/>
      </w:pPr>
    </w:p>
    <w:p w14:paraId="04A639D6" w14:textId="77777777" w:rsidR="006C3669" w:rsidRDefault="006C3669" w:rsidP="006C3669">
      <w:pPr>
        <w:spacing w:line="278" w:lineRule="auto"/>
      </w:pPr>
    </w:p>
    <w:p w14:paraId="78058A06" w14:textId="77777777" w:rsidR="006C3669" w:rsidRDefault="006C3669" w:rsidP="006C3669">
      <w:pPr>
        <w:spacing w:line="278" w:lineRule="auto"/>
      </w:pPr>
    </w:p>
    <w:p w14:paraId="078D0CBB" w14:textId="77777777" w:rsidR="006C3669" w:rsidRDefault="006C3669" w:rsidP="006C3669">
      <w:pPr>
        <w:spacing w:line="278" w:lineRule="auto"/>
      </w:pPr>
    </w:p>
    <w:p w14:paraId="492E21D9" w14:textId="77777777" w:rsidR="001A74EF" w:rsidRPr="009321DF" w:rsidRDefault="001A74EF" w:rsidP="006C3669">
      <w:pPr>
        <w:spacing w:line="278" w:lineRule="auto"/>
      </w:pPr>
    </w:p>
    <w:p w14:paraId="09D5595A" w14:textId="77777777" w:rsidR="006C3669" w:rsidRPr="006C3669" w:rsidRDefault="006C3669">
      <w:pPr>
        <w:pStyle w:val="ListParagraph"/>
        <w:numPr>
          <w:ilvl w:val="2"/>
          <w:numId w:val="5"/>
        </w:numPr>
        <w:spacing w:line="278" w:lineRule="auto"/>
        <w:rPr>
          <w:b/>
          <w:bCs/>
        </w:rPr>
      </w:pPr>
      <w:r w:rsidRPr="006C3669">
        <w:rPr>
          <w:b/>
          <w:bCs/>
        </w:rPr>
        <w:t>Unit Testing</w:t>
      </w:r>
    </w:p>
    <w:p w14:paraId="58D18B2A" w14:textId="77777777" w:rsidR="006C3669" w:rsidRPr="006C3669" w:rsidRDefault="006C3669" w:rsidP="006C3669">
      <w:pPr>
        <w:pStyle w:val="ListParagraph"/>
        <w:spacing w:line="278" w:lineRule="auto"/>
        <w:rPr>
          <w:b/>
          <w:bCs/>
        </w:rPr>
      </w:pPr>
    </w:p>
    <w:p w14:paraId="79D4B04F" w14:textId="77777777" w:rsidR="006C3669" w:rsidRDefault="006C3669" w:rsidP="006C3669">
      <w:pPr>
        <w:spacing w:line="278" w:lineRule="auto"/>
      </w:pPr>
      <w:r w:rsidRPr="009321DF">
        <w:t>Unit testing focused on verifying the functionality of individual components of the InkSentinel application in isolation. This approach ensured that each module performed as expected before integration with other parts of the system. Key components tested included:</w:t>
      </w:r>
    </w:p>
    <w:p w14:paraId="6F7CAFAC" w14:textId="77777777" w:rsidR="006C3669" w:rsidRPr="009321DF" w:rsidRDefault="006C3669" w:rsidP="006C3669">
      <w:pPr>
        <w:spacing w:line="278" w:lineRule="auto"/>
      </w:pPr>
    </w:p>
    <w:p w14:paraId="1D6C45C2" w14:textId="77777777" w:rsidR="006C3669" w:rsidRDefault="006C3669">
      <w:pPr>
        <w:numPr>
          <w:ilvl w:val="0"/>
          <w:numId w:val="28"/>
        </w:numPr>
        <w:spacing w:line="278" w:lineRule="auto"/>
      </w:pPr>
      <w:r w:rsidRPr="009321DF">
        <w:rPr>
          <w:b/>
          <w:bCs/>
        </w:rPr>
        <w:t>Data Preprocessing</w:t>
      </w:r>
      <w:r w:rsidRPr="009321DF">
        <w:t>: The image preprocessing pipeline, implemented in the preprocess_image function, was tested to confirm that signature images were correctly converted to grayscale, resized to 160×160 pixels, normalized, and transformed into PyTorch tensors. Test cases verified the output tensor dimensions and pixel value ranges.</w:t>
      </w:r>
    </w:p>
    <w:p w14:paraId="5DBCE915" w14:textId="77777777" w:rsidR="006C3669" w:rsidRPr="009321DF" w:rsidRDefault="006C3669" w:rsidP="006C3669">
      <w:pPr>
        <w:spacing w:line="278" w:lineRule="auto"/>
        <w:ind w:left="720"/>
      </w:pPr>
    </w:p>
    <w:p w14:paraId="3346C104" w14:textId="77777777" w:rsidR="006C3669" w:rsidRDefault="006C3669">
      <w:pPr>
        <w:numPr>
          <w:ilvl w:val="0"/>
          <w:numId w:val="28"/>
        </w:numPr>
        <w:spacing w:line="278" w:lineRule="auto"/>
      </w:pPr>
      <w:r w:rsidRPr="009321DF">
        <w:rPr>
          <w:b/>
          <w:bCs/>
        </w:rPr>
        <w:t>Model Inference</w:t>
      </w:r>
      <w:r w:rsidRPr="009321DF">
        <w:t>: The LightweightSiameseNetwork model’s forward pass was tested using synthetic input pairs to ensure that it produced valid embeddings with the expected 128-dimensional output and normalized L2 norm.</w:t>
      </w:r>
    </w:p>
    <w:p w14:paraId="3C678FFE" w14:textId="77777777" w:rsidR="006C3669" w:rsidRDefault="006C3669" w:rsidP="006C3669">
      <w:pPr>
        <w:pStyle w:val="ListParagraph"/>
      </w:pPr>
    </w:p>
    <w:p w14:paraId="6C0BDF6F" w14:textId="77777777" w:rsidR="006C3669" w:rsidRPr="009321DF" w:rsidRDefault="006C3669" w:rsidP="006C3669">
      <w:pPr>
        <w:spacing w:line="278" w:lineRule="auto"/>
        <w:ind w:left="720"/>
      </w:pPr>
    </w:p>
    <w:p w14:paraId="1E878F33" w14:textId="77777777" w:rsidR="006C3669" w:rsidRDefault="006C3669">
      <w:pPr>
        <w:numPr>
          <w:ilvl w:val="0"/>
          <w:numId w:val="28"/>
        </w:numPr>
        <w:spacing w:line="278" w:lineRule="auto"/>
      </w:pPr>
      <w:r w:rsidRPr="009321DF">
        <w:rPr>
          <w:b/>
          <w:bCs/>
        </w:rPr>
        <w:t>Similarity Calculation</w:t>
      </w:r>
      <w:r w:rsidRPr="009321DF">
        <w:t>: The test_similarity function was tested with known image pairs to validate that the Euclidean distance calculation and threshold-based classification produced correct similarity predictions.</w:t>
      </w:r>
    </w:p>
    <w:p w14:paraId="518D6454" w14:textId="77777777" w:rsidR="006C3669" w:rsidRPr="009321DF" w:rsidRDefault="006C3669" w:rsidP="006C3669">
      <w:pPr>
        <w:spacing w:line="278" w:lineRule="auto"/>
        <w:ind w:left="720"/>
      </w:pPr>
    </w:p>
    <w:p w14:paraId="384ECB53" w14:textId="77777777" w:rsidR="006C3669" w:rsidRDefault="006C3669">
      <w:pPr>
        <w:numPr>
          <w:ilvl w:val="0"/>
          <w:numId w:val="28"/>
        </w:numPr>
        <w:spacing w:line="278" w:lineRule="auto"/>
      </w:pPr>
      <w:r w:rsidRPr="009321DF">
        <w:rPr>
          <w:b/>
          <w:bCs/>
        </w:rPr>
        <w:t>Visualization</w:t>
      </w:r>
      <w:r w:rsidRPr="009321DF">
        <w:t>: The visualize_comparison function was tested to ensure that it correctly displayed image pairs alongside their similarity results, with appropriate color-coding and distance metrics.</w:t>
      </w:r>
    </w:p>
    <w:p w14:paraId="41DAFCB4" w14:textId="77777777" w:rsidR="006C3669" w:rsidRPr="009321DF" w:rsidRDefault="006C3669" w:rsidP="006C3669">
      <w:pPr>
        <w:spacing w:line="278" w:lineRule="auto"/>
      </w:pPr>
    </w:p>
    <w:p w14:paraId="091D5F29" w14:textId="77777777" w:rsidR="006C3669" w:rsidRDefault="006C3669" w:rsidP="006C3669">
      <w:pPr>
        <w:spacing w:line="278" w:lineRule="auto"/>
      </w:pPr>
      <w:r w:rsidRPr="009321DF">
        <w:t>Unit tests were written using Python’s unittest framework and executed in a controlled environment. Mock data, including synthetic signature images, was used to simulate various scenarios, such as identical signatures, forged signatures, and edge cases with noisy or low-quality inputs. This ensured that each component was robust and error-free before integration.</w:t>
      </w:r>
    </w:p>
    <w:p w14:paraId="46D84C3C" w14:textId="77777777" w:rsidR="006C3669" w:rsidRDefault="006C3669" w:rsidP="006C3669">
      <w:pPr>
        <w:spacing w:line="278" w:lineRule="auto"/>
      </w:pPr>
    </w:p>
    <w:p w14:paraId="72F1774E" w14:textId="77777777" w:rsidR="006C3669" w:rsidRDefault="006C3669" w:rsidP="006C3669">
      <w:pPr>
        <w:spacing w:line="278" w:lineRule="auto"/>
      </w:pPr>
    </w:p>
    <w:p w14:paraId="347ADF8D" w14:textId="77777777" w:rsidR="001A74EF" w:rsidRDefault="001A74EF" w:rsidP="006C3669">
      <w:pPr>
        <w:spacing w:line="278" w:lineRule="auto"/>
      </w:pPr>
    </w:p>
    <w:p w14:paraId="68DEF392" w14:textId="77777777" w:rsidR="001A74EF" w:rsidRPr="009321DF" w:rsidRDefault="001A74EF" w:rsidP="006C3669">
      <w:pPr>
        <w:spacing w:line="278" w:lineRule="auto"/>
      </w:pPr>
    </w:p>
    <w:p w14:paraId="4C330F97" w14:textId="77777777" w:rsidR="006C3669" w:rsidRPr="006C3669" w:rsidRDefault="006C3669">
      <w:pPr>
        <w:pStyle w:val="ListParagraph"/>
        <w:numPr>
          <w:ilvl w:val="2"/>
          <w:numId w:val="5"/>
        </w:numPr>
        <w:spacing w:line="278" w:lineRule="auto"/>
        <w:rPr>
          <w:b/>
          <w:bCs/>
        </w:rPr>
      </w:pPr>
      <w:r w:rsidRPr="006C3669">
        <w:rPr>
          <w:b/>
          <w:bCs/>
        </w:rPr>
        <w:t>Integration Testing</w:t>
      </w:r>
    </w:p>
    <w:p w14:paraId="5DE9EEBE" w14:textId="77777777" w:rsidR="006C3669" w:rsidRPr="006C3669" w:rsidRDefault="006C3669" w:rsidP="006C3669">
      <w:pPr>
        <w:spacing w:line="278" w:lineRule="auto"/>
        <w:rPr>
          <w:b/>
          <w:bCs/>
        </w:rPr>
      </w:pPr>
    </w:p>
    <w:p w14:paraId="7278D586" w14:textId="77777777" w:rsidR="006C3669" w:rsidRDefault="006C3669" w:rsidP="006C3669">
      <w:pPr>
        <w:spacing w:line="278" w:lineRule="auto"/>
      </w:pPr>
      <w:r w:rsidRPr="009321DF">
        <w:t>Integration testing validated the interactions between the application’s components, ensuring that they worked seamlessly as a cohesive system. The focus was on the interoperability of the mobile frontend, backend API, and deep learning model. Key integration tests included:</w:t>
      </w:r>
    </w:p>
    <w:p w14:paraId="20A4621A" w14:textId="77777777" w:rsidR="006C3669" w:rsidRPr="009321DF" w:rsidRDefault="006C3669" w:rsidP="006C3669">
      <w:pPr>
        <w:spacing w:line="278" w:lineRule="auto"/>
      </w:pPr>
    </w:p>
    <w:p w14:paraId="5D5452FD" w14:textId="77777777" w:rsidR="006C3669" w:rsidRDefault="006C3669">
      <w:pPr>
        <w:numPr>
          <w:ilvl w:val="0"/>
          <w:numId w:val="29"/>
        </w:numPr>
        <w:spacing w:line="278" w:lineRule="auto"/>
      </w:pPr>
      <w:r w:rsidRPr="009321DF">
        <w:rPr>
          <w:b/>
          <w:bCs/>
        </w:rPr>
        <w:t>Model and API Integration</w:t>
      </w:r>
      <w:r w:rsidRPr="009321DF">
        <w:t>: The Flask REST API, which serves the LightweightSiameseNetwork model converted to TorchScript, was tested to ensure it correctly processed image pairs sent from the Flutter-based mobile app. Tests verified that the API returned accurate similarity scores and handled errors gracefully, such as invalid image formats or network failures.</w:t>
      </w:r>
    </w:p>
    <w:p w14:paraId="0700A20F" w14:textId="77777777" w:rsidR="006C3669" w:rsidRPr="009321DF" w:rsidRDefault="006C3669" w:rsidP="006C3669">
      <w:pPr>
        <w:spacing w:line="278" w:lineRule="auto"/>
        <w:ind w:left="720"/>
      </w:pPr>
    </w:p>
    <w:p w14:paraId="3E55CD60" w14:textId="77777777" w:rsidR="006C3669" w:rsidRDefault="006C3669">
      <w:pPr>
        <w:numPr>
          <w:ilvl w:val="0"/>
          <w:numId w:val="29"/>
        </w:numPr>
        <w:spacing w:line="278" w:lineRule="auto"/>
      </w:pPr>
      <w:r w:rsidRPr="009321DF">
        <w:rPr>
          <w:b/>
          <w:bCs/>
        </w:rPr>
        <w:t>Frontend and Backend Communication</w:t>
      </w:r>
      <w:r w:rsidRPr="009321DF">
        <w:t>: The Flutter app’s ability to upload signature images to the Flask API and receive verification results was tested. This included validating secure data transmission using HTTPS and Firebase Authentication for user session management.</w:t>
      </w:r>
    </w:p>
    <w:p w14:paraId="7CB4B0FD" w14:textId="77777777" w:rsidR="006C3669" w:rsidRPr="009321DF" w:rsidRDefault="006C3669" w:rsidP="006C3669">
      <w:pPr>
        <w:spacing w:line="278" w:lineRule="auto"/>
        <w:ind w:left="720"/>
      </w:pPr>
    </w:p>
    <w:p w14:paraId="3AF6E74D" w14:textId="77777777" w:rsidR="006C3669" w:rsidRDefault="006C3669">
      <w:pPr>
        <w:numPr>
          <w:ilvl w:val="0"/>
          <w:numId w:val="29"/>
        </w:numPr>
        <w:spacing w:line="278" w:lineRule="auto"/>
      </w:pPr>
      <w:r w:rsidRPr="009321DF">
        <w:rPr>
          <w:b/>
          <w:bCs/>
        </w:rPr>
        <w:t>End-to-End Verification Workflow</w:t>
      </w:r>
      <w:r w:rsidRPr="009321DF">
        <w:t>: A complete verification cycle was tested, starting from image capture or upload in the Flutter app, through preprocessing, model inference, and result display. This ensured that the entire pipeline—from user input to output—was functional and efficient.</w:t>
      </w:r>
    </w:p>
    <w:p w14:paraId="2D144586" w14:textId="77777777" w:rsidR="006C3669" w:rsidRPr="009321DF" w:rsidRDefault="006C3669" w:rsidP="006C3669">
      <w:pPr>
        <w:spacing w:line="278" w:lineRule="auto"/>
      </w:pPr>
    </w:p>
    <w:p w14:paraId="7DBBE344" w14:textId="77777777" w:rsidR="006C3669" w:rsidRDefault="006C3669" w:rsidP="006C3669">
      <w:pPr>
        <w:spacing w:line="278" w:lineRule="auto"/>
      </w:pPr>
      <w:r w:rsidRPr="009321DF">
        <w:t>Integration tests were conducted using a combination of automated scripts and manual checks. Tools like Postman were used to simulate API requests, while real-world signature datasets were used to test the system’s performance under realistic conditions. These tests confirmed that the system’s components were well-coordinated and capable of handling high-volume verification tasks.</w:t>
      </w:r>
    </w:p>
    <w:p w14:paraId="2C0AB3BF" w14:textId="77777777" w:rsidR="006C3669" w:rsidRDefault="006C3669" w:rsidP="006C3669">
      <w:pPr>
        <w:spacing w:line="278" w:lineRule="auto"/>
      </w:pPr>
    </w:p>
    <w:p w14:paraId="319E6C99" w14:textId="77777777" w:rsidR="006C3669" w:rsidRDefault="006C3669" w:rsidP="006C3669">
      <w:pPr>
        <w:spacing w:line="278" w:lineRule="auto"/>
      </w:pPr>
    </w:p>
    <w:p w14:paraId="25B8E4A1" w14:textId="77777777" w:rsidR="006C3669" w:rsidRDefault="006C3669" w:rsidP="006C3669">
      <w:pPr>
        <w:spacing w:line="278" w:lineRule="auto"/>
      </w:pPr>
    </w:p>
    <w:p w14:paraId="4127AD0F" w14:textId="77777777" w:rsidR="006C3669" w:rsidRDefault="006C3669" w:rsidP="006C3669">
      <w:pPr>
        <w:spacing w:line="278" w:lineRule="auto"/>
      </w:pPr>
    </w:p>
    <w:p w14:paraId="2A26F79C" w14:textId="77777777" w:rsidR="006C3669" w:rsidRDefault="006C3669" w:rsidP="006C3669">
      <w:pPr>
        <w:spacing w:line="278" w:lineRule="auto"/>
      </w:pPr>
    </w:p>
    <w:p w14:paraId="33F5E960" w14:textId="77777777" w:rsidR="001A74EF" w:rsidRDefault="001A74EF" w:rsidP="006C3669">
      <w:pPr>
        <w:spacing w:line="278" w:lineRule="auto"/>
      </w:pPr>
    </w:p>
    <w:p w14:paraId="7C06C936" w14:textId="77777777" w:rsidR="001A74EF" w:rsidRPr="009321DF" w:rsidRDefault="001A74EF" w:rsidP="006C3669">
      <w:pPr>
        <w:spacing w:line="278" w:lineRule="auto"/>
      </w:pPr>
    </w:p>
    <w:p w14:paraId="2B620572" w14:textId="77777777" w:rsidR="006C3669" w:rsidRPr="006C3669" w:rsidRDefault="006C3669">
      <w:pPr>
        <w:pStyle w:val="ListParagraph"/>
        <w:numPr>
          <w:ilvl w:val="2"/>
          <w:numId w:val="5"/>
        </w:numPr>
        <w:spacing w:line="278" w:lineRule="auto"/>
        <w:rPr>
          <w:b/>
          <w:bCs/>
        </w:rPr>
      </w:pPr>
      <w:r w:rsidRPr="006C3669">
        <w:rPr>
          <w:b/>
          <w:bCs/>
        </w:rPr>
        <w:t>User Testing</w:t>
      </w:r>
    </w:p>
    <w:p w14:paraId="6A779E62" w14:textId="77777777" w:rsidR="006C3669" w:rsidRPr="006C3669" w:rsidRDefault="006C3669" w:rsidP="006C3669">
      <w:pPr>
        <w:spacing w:line="278" w:lineRule="auto"/>
        <w:rPr>
          <w:b/>
          <w:bCs/>
        </w:rPr>
      </w:pPr>
    </w:p>
    <w:p w14:paraId="0A0409BE" w14:textId="77777777" w:rsidR="006C3669" w:rsidRDefault="006C3669" w:rsidP="006C3669">
      <w:pPr>
        <w:spacing w:line="278" w:lineRule="auto"/>
      </w:pPr>
      <w:r w:rsidRPr="009321DF">
        <w:t>User testing was a critical component of the evaluation process, aimed at assessing the application’s usability, performance, and reliability from the perspective of its target audience. Unlike unit and integration testing, which focused on technical correctness, user testing prioritized the end-user experience, ensuring that InkSentinel was intuitive, efficient, and effective for both regular users and administrators.</w:t>
      </w:r>
    </w:p>
    <w:p w14:paraId="57F68654" w14:textId="77777777" w:rsidR="006C3669" w:rsidRPr="009321DF" w:rsidRDefault="006C3669" w:rsidP="006C3669">
      <w:pPr>
        <w:spacing w:line="278" w:lineRule="auto"/>
      </w:pPr>
    </w:p>
    <w:p w14:paraId="278C2939" w14:textId="77777777" w:rsidR="006C3669" w:rsidRDefault="006C3669" w:rsidP="006C3669">
      <w:pPr>
        <w:spacing w:line="278" w:lineRule="auto"/>
        <w:rPr>
          <w:b/>
          <w:bCs/>
        </w:rPr>
      </w:pPr>
      <w:r w:rsidRPr="009321DF">
        <w:rPr>
          <w:b/>
          <w:bCs/>
        </w:rPr>
        <w:t>Objectives of User Testing</w:t>
      </w:r>
    </w:p>
    <w:p w14:paraId="471627FA" w14:textId="77777777" w:rsidR="006C3669" w:rsidRPr="009321DF" w:rsidRDefault="006C3669" w:rsidP="006C3669">
      <w:pPr>
        <w:spacing w:line="278" w:lineRule="auto"/>
        <w:rPr>
          <w:b/>
          <w:bCs/>
        </w:rPr>
      </w:pPr>
    </w:p>
    <w:p w14:paraId="38088B78" w14:textId="77777777" w:rsidR="006C3669" w:rsidRDefault="006C3669" w:rsidP="006C3669">
      <w:pPr>
        <w:spacing w:line="278" w:lineRule="auto"/>
      </w:pPr>
      <w:r w:rsidRPr="009321DF">
        <w:t>The primary objectives of user testing were:</w:t>
      </w:r>
    </w:p>
    <w:p w14:paraId="3ADB58C7" w14:textId="77777777" w:rsidR="006C3669" w:rsidRPr="009321DF" w:rsidRDefault="006C3669" w:rsidP="006C3669">
      <w:pPr>
        <w:spacing w:line="278" w:lineRule="auto"/>
      </w:pPr>
    </w:p>
    <w:p w14:paraId="0BE9B080" w14:textId="77777777" w:rsidR="006C3669" w:rsidRDefault="006C3669">
      <w:pPr>
        <w:numPr>
          <w:ilvl w:val="0"/>
          <w:numId w:val="30"/>
        </w:numPr>
        <w:spacing w:line="278" w:lineRule="auto"/>
      </w:pPr>
      <w:r w:rsidRPr="009321DF">
        <w:t>To evaluate the ease of navigating the application’s interface for tasks such as uploading signatures, initiating verification, and viewing results.</w:t>
      </w:r>
    </w:p>
    <w:p w14:paraId="1F24C8B0" w14:textId="77777777" w:rsidR="006C3669" w:rsidRPr="009321DF" w:rsidRDefault="006C3669" w:rsidP="006C3669">
      <w:pPr>
        <w:spacing w:line="278" w:lineRule="auto"/>
        <w:ind w:left="720"/>
      </w:pPr>
    </w:p>
    <w:p w14:paraId="6133C587" w14:textId="77777777" w:rsidR="006C3669" w:rsidRDefault="006C3669">
      <w:pPr>
        <w:numPr>
          <w:ilvl w:val="0"/>
          <w:numId w:val="30"/>
        </w:numPr>
        <w:spacing w:line="278" w:lineRule="auto"/>
      </w:pPr>
      <w:r w:rsidRPr="009321DF">
        <w:t>To assess the application’s performance in real-world scenarios, including its speed, accuracy, and responsiveness across Android and iOS devices.</w:t>
      </w:r>
    </w:p>
    <w:p w14:paraId="1A2DB1B9" w14:textId="77777777" w:rsidR="006C3669" w:rsidRPr="009321DF" w:rsidRDefault="006C3669" w:rsidP="006C3669">
      <w:pPr>
        <w:spacing w:line="278" w:lineRule="auto"/>
      </w:pPr>
    </w:p>
    <w:p w14:paraId="6607CC57" w14:textId="77777777" w:rsidR="006C3669" w:rsidRDefault="006C3669">
      <w:pPr>
        <w:numPr>
          <w:ilvl w:val="0"/>
          <w:numId w:val="30"/>
        </w:numPr>
        <w:spacing w:line="278" w:lineRule="auto"/>
      </w:pPr>
      <w:r w:rsidRPr="009321DF">
        <w:t>To gather feedback on the clarity of verification results and the overall user experience.</w:t>
      </w:r>
    </w:p>
    <w:p w14:paraId="5437000B" w14:textId="77777777" w:rsidR="006C3669" w:rsidRPr="009321DF" w:rsidRDefault="006C3669" w:rsidP="006C3669">
      <w:pPr>
        <w:spacing w:line="278" w:lineRule="auto"/>
      </w:pPr>
    </w:p>
    <w:p w14:paraId="5D09890D" w14:textId="77777777" w:rsidR="006C3669" w:rsidRDefault="006C3669">
      <w:pPr>
        <w:numPr>
          <w:ilvl w:val="0"/>
          <w:numId w:val="30"/>
        </w:numPr>
        <w:spacing w:line="278" w:lineRule="auto"/>
      </w:pPr>
      <w:r w:rsidRPr="009321DF">
        <w:t>To identify any usability issues or areas for improvement in the application’s design and functionality.</w:t>
      </w:r>
    </w:p>
    <w:p w14:paraId="51DB9682" w14:textId="77777777" w:rsidR="006C3669" w:rsidRDefault="006C3669" w:rsidP="006C3669">
      <w:pPr>
        <w:spacing w:line="278" w:lineRule="auto"/>
      </w:pPr>
    </w:p>
    <w:p w14:paraId="7029CA72" w14:textId="77777777" w:rsidR="006C3669" w:rsidRDefault="006C3669" w:rsidP="006C3669">
      <w:pPr>
        <w:spacing w:line="278" w:lineRule="auto"/>
      </w:pPr>
    </w:p>
    <w:p w14:paraId="0E4873B9" w14:textId="77777777" w:rsidR="006C3669" w:rsidRDefault="006C3669" w:rsidP="006C3669">
      <w:pPr>
        <w:spacing w:line="278" w:lineRule="auto"/>
      </w:pPr>
    </w:p>
    <w:p w14:paraId="0C8C40E0" w14:textId="77777777" w:rsidR="006C3669" w:rsidRDefault="006C3669" w:rsidP="006C3669">
      <w:pPr>
        <w:spacing w:line="278" w:lineRule="auto"/>
      </w:pPr>
    </w:p>
    <w:p w14:paraId="7BA17B7B" w14:textId="77777777" w:rsidR="006C3669" w:rsidRDefault="006C3669" w:rsidP="006C3669">
      <w:pPr>
        <w:spacing w:line="278" w:lineRule="auto"/>
      </w:pPr>
    </w:p>
    <w:p w14:paraId="7D0B2108" w14:textId="77777777" w:rsidR="006C3669" w:rsidRDefault="006C3669" w:rsidP="006C3669">
      <w:pPr>
        <w:spacing w:line="278" w:lineRule="auto"/>
      </w:pPr>
    </w:p>
    <w:p w14:paraId="2EFF19C8" w14:textId="77777777" w:rsidR="006C3669" w:rsidRPr="009321DF" w:rsidRDefault="006C3669" w:rsidP="006C3669">
      <w:pPr>
        <w:spacing w:line="278" w:lineRule="auto"/>
      </w:pPr>
    </w:p>
    <w:p w14:paraId="0B8CDA76" w14:textId="77777777" w:rsidR="006C3669" w:rsidRDefault="006C3669" w:rsidP="006C3669">
      <w:pPr>
        <w:spacing w:line="278" w:lineRule="auto"/>
        <w:rPr>
          <w:b/>
          <w:bCs/>
        </w:rPr>
      </w:pPr>
      <w:r w:rsidRPr="009321DF">
        <w:rPr>
          <w:b/>
          <w:bCs/>
        </w:rPr>
        <w:t>User Testing Methodology</w:t>
      </w:r>
    </w:p>
    <w:p w14:paraId="35A59B50" w14:textId="77777777" w:rsidR="006C3669" w:rsidRPr="009321DF" w:rsidRDefault="006C3669" w:rsidP="006C3669">
      <w:pPr>
        <w:spacing w:line="278" w:lineRule="auto"/>
        <w:rPr>
          <w:b/>
          <w:bCs/>
        </w:rPr>
      </w:pPr>
    </w:p>
    <w:p w14:paraId="2D44199D" w14:textId="77777777" w:rsidR="006C3669" w:rsidRDefault="006C3669" w:rsidP="006C3669">
      <w:pPr>
        <w:spacing w:line="278" w:lineRule="auto"/>
      </w:pPr>
      <w:r w:rsidRPr="009321DF">
        <w:t xml:space="preserve">User testing was conducted in two phases: </w:t>
      </w:r>
      <w:r w:rsidRPr="009321DF">
        <w:rPr>
          <w:b/>
          <w:bCs/>
        </w:rPr>
        <w:t>alpha testing</w:t>
      </w:r>
      <w:r w:rsidRPr="009321DF">
        <w:t xml:space="preserve"> and </w:t>
      </w:r>
      <w:r w:rsidRPr="009321DF">
        <w:rPr>
          <w:b/>
          <w:bCs/>
        </w:rPr>
        <w:t>beta testing</w:t>
      </w:r>
      <w:r w:rsidRPr="009321DF">
        <w:t>, involving diverse participants to capture a broad range of perspectives.</w:t>
      </w:r>
    </w:p>
    <w:p w14:paraId="289775CD" w14:textId="77777777" w:rsidR="006C3669" w:rsidRPr="009321DF" w:rsidRDefault="006C3669" w:rsidP="006C3669">
      <w:pPr>
        <w:spacing w:line="278" w:lineRule="auto"/>
      </w:pPr>
    </w:p>
    <w:p w14:paraId="558F042D" w14:textId="77777777" w:rsidR="006C3669" w:rsidRDefault="006C3669">
      <w:pPr>
        <w:numPr>
          <w:ilvl w:val="0"/>
          <w:numId w:val="31"/>
        </w:numPr>
        <w:spacing w:line="278" w:lineRule="auto"/>
      </w:pPr>
      <w:r w:rsidRPr="009321DF">
        <w:rPr>
          <w:b/>
          <w:bCs/>
        </w:rPr>
        <w:t>Alpha Testing</w:t>
      </w:r>
      <w:r w:rsidRPr="009321DF">
        <w:t>:</w:t>
      </w:r>
    </w:p>
    <w:p w14:paraId="6AA00FDB" w14:textId="77777777" w:rsidR="006C3669" w:rsidRPr="009321DF" w:rsidRDefault="006C3669" w:rsidP="006C3669">
      <w:pPr>
        <w:spacing w:line="278" w:lineRule="auto"/>
        <w:ind w:left="720"/>
      </w:pPr>
    </w:p>
    <w:p w14:paraId="198D38C6" w14:textId="77777777" w:rsidR="006C3669" w:rsidRDefault="006C3669">
      <w:pPr>
        <w:numPr>
          <w:ilvl w:val="1"/>
          <w:numId w:val="31"/>
        </w:numPr>
        <w:spacing w:line="278" w:lineRule="auto"/>
      </w:pPr>
      <w:r w:rsidRPr="009321DF">
        <w:rPr>
          <w:b/>
          <w:bCs/>
        </w:rPr>
        <w:t>Participants</w:t>
      </w:r>
      <w:r w:rsidRPr="009321DF">
        <w:t>: A small group of 10 internal testers, including developers, project supervisors, and colleagues familiar with the project’s objectives.</w:t>
      </w:r>
    </w:p>
    <w:p w14:paraId="59C7D334" w14:textId="77777777" w:rsidR="006C3669" w:rsidRPr="009321DF" w:rsidRDefault="006C3669" w:rsidP="006C3669">
      <w:pPr>
        <w:spacing w:line="278" w:lineRule="auto"/>
        <w:ind w:left="1440"/>
      </w:pPr>
    </w:p>
    <w:p w14:paraId="61FE5279" w14:textId="77777777" w:rsidR="006C3669" w:rsidRDefault="006C3669">
      <w:pPr>
        <w:numPr>
          <w:ilvl w:val="1"/>
          <w:numId w:val="31"/>
        </w:numPr>
        <w:spacing w:line="278" w:lineRule="auto"/>
      </w:pPr>
      <w:r w:rsidRPr="009321DF">
        <w:rPr>
          <w:b/>
          <w:bCs/>
        </w:rPr>
        <w:t>Environment</w:t>
      </w:r>
      <w:r w:rsidRPr="009321DF">
        <w:t>: Controlled testing environment with predefined test cases, including genuine and forged signature pairs from the Kaggle dataset.</w:t>
      </w:r>
    </w:p>
    <w:p w14:paraId="74AECAF7" w14:textId="77777777" w:rsidR="006C3669" w:rsidRPr="009321DF" w:rsidRDefault="006C3669" w:rsidP="006C3669">
      <w:pPr>
        <w:spacing w:line="278" w:lineRule="auto"/>
      </w:pPr>
    </w:p>
    <w:p w14:paraId="70AD4BDB" w14:textId="77777777" w:rsidR="006C3669" w:rsidRDefault="006C3669">
      <w:pPr>
        <w:numPr>
          <w:ilvl w:val="1"/>
          <w:numId w:val="31"/>
        </w:numPr>
        <w:spacing w:line="278" w:lineRule="auto"/>
      </w:pPr>
      <w:r w:rsidRPr="009321DF">
        <w:rPr>
          <w:b/>
          <w:bCs/>
        </w:rPr>
        <w:t>Tasks</w:t>
      </w:r>
      <w:r w:rsidRPr="009321DF">
        <w:t>: Participants were asked to perform specific tasks, such as signing up, logging in, uploading reference and current signatures, verifying signatures, and accessing the history page. They also tested edge cases, such as uploading low-quality images or using the app under poor network conditions.</w:t>
      </w:r>
    </w:p>
    <w:p w14:paraId="43440094" w14:textId="77777777" w:rsidR="006C3669" w:rsidRPr="009321DF" w:rsidRDefault="006C3669" w:rsidP="006C3669">
      <w:pPr>
        <w:spacing w:line="278" w:lineRule="auto"/>
      </w:pPr>
    </w:p>
    <w:p w14:paraId="22D6F686" w14:textId="77777777" w:rsidR="006C3669" w:rsidRDefault="006C3669">
      <w:pPr>
        <w:numPr>
          <w:ilvl w:val="1"/>
          <w:numId w:val="31"/>
        </w:numPr>
        <w:spacing w:line="278" w:lineRule="auto"/>
      </w:pPr>
      <w:r w:rsidRPr="009321DF">
        <w:rPr>
          <w:b/>
          <w:bCs/>
        </w:rPr>
        <w:t>Feedback Collection</w:t>
      </w:r>
      <w:r w:rsidRPr="009321DF">
        <w:t>: Feedback was collected through structured questionnaires and direct interviews. Questions focused on ease of use, interface clarity, and any encountered issues (e.g., crashes, delays, or confusing navigation).</w:t>
      </w:r>
    </w:p>
    <w:p w14:paraId="2BBC3478" w14:textId="77777777" w:rsidR="006C3669" w:rsidRPr="009321DF" w:rsidRDefault="006C3669" w:rsidP="006C3669">
      <w:pPr>
        <w:spacing w:line="278" w:lineRule="auto"/>
      </w:pPr>
    </w:p>
    <w:p w14:paraId="6E35A580" w14:textId="77777777" w:rsidR="006C3669" w:rsidRDefault="006C3669">
      <w:pPr>
        <w:numPr>
          <w:ilvl w:val="1"/>
          <w:numId w:val="31"/>
        </w:numPr>
        <w:spacing w:line="278" w:lineRule="auto"/>
      </w:pPr>
      <w:r w:rsidRPr="009321DF">
        <w:rPr>
          <w:b/>
          <w:bCs/>
        </w:rPr>
        <w:t>Outcomes</w:t>
      </w:r>
      <w:r w:rsidRPr="009321DF">
        <w:t>: Alpha testing identified minor UI issues, such as unclear button labels and inconsistent font sizes, which were addressed before beta testing. It also confirmed that the application’s core functionality (signature verification) was reliable, with an average processing time of approximately 8–18 ms per pair on a Google Pixel 6.</w:t>
      </w:r>
    </w:p>
    <w:p w14:paraId="1B1B0B66" w14:textId="77777777" w:rsidR="006C3669" w:rsidRDefault="006C3669" w:rsidP="006C3669">
      <w:pPr>
        <w:spacing w:line="278" w:lineRule="auto"/>
      </w:pPr>
    </w:p>
    <w:p w14:paraId="7791111B" w14:textId="77777777" w:rsidR="006C3669" w:rsidRDefault="006C3669" w:rsidP="006C3669">
      <w:pPr>
        <w:spacing w:line="278" w:lineRule="auto"/>
      </w:pPr>
    </w:p>
    <w:p w14:paraId="134A3CD6" w14:textId="77777777" w:rsidR="006C3669" w:rsidRDefault="006C3669" w:rsidP="006C3669">
      <w:pPr>
        <w:spacing w:line="278" w:lineRule="auto"/>
      </w:pPr>
    </w:p>
    <w:p w14:paraId="220C9351" w14:textId="77777777" w:rsidR="006C3669" w:rsidRDefault="006C3669" w:rsidP="006C3669">
      <w:pPr>
        <w:spacing w:line="278" w:lineRule="auto"/>
      </w:pPr>
    </w:p>
    <w:p w14:paraId="577C5F65" w14:textId="77777777" w:rsidR="000B2CA7" w:rsidRPr="009321DF" w:rsidRDefault="000B2CA7" w:rsidP="006C3669">
      <w:pPr>
        <w:spacing w:line="278" w:lineRule="auto"/>
      </w:pPr>
    </w:p>
    <w:p w14:paraId="59647EC8" w14:textId="77777777" w:rsidR="006C3669" w:rsidRDefault="006C3669">
      <w:pPr>
        <w:numPr>
          <w:ilvl w:val="0"/>
          <w:numId w:val="31"/>
        </w:numPr>
        <w:spacing w:line="278" w:lineRule="auto"/>
      </w:pPr>
      <w:r w:rsidRPr="009321DF">
        <w:rPr>
          <w:b/>
          <w:bCs/>
        </w:rPr>
        <w:t>Beta Testing</w:t>
      </w:r>
      <w:r w:rsidRPr="009321DF">
        <w:t>:</w:t>
      </w:r>
    </w:p>
    <w:p w14:paraId="7F60975E" w14:textId="77777777" w:rsidR="006C3669" w:rsidRPr="009321DF" w:rsidRDefault="006C3669" w:rsidP="006C3669">
      <w:pPr>
        <w:spacing w:line="278" w:lineRule="auto"/>
        <w:ind w:left="720"/>
      </w:pPr>
    </w:p>
    <w:p w14:paraId="379BF3C0" w14:textId="77777777" w:rsidR="006C3669" w:rsidRDefault="006C3669">
      <w:pPr>
        <w:numPr>
          <w:ilvl w:val="1"/>
          <w:numId w:val="31"/>
        </w:numPr>
        <w:spacing w:line="278" w:lineRule="auto"/>
      </w:pPr>
      <w:r w:rsidRPr="009321DF">
        <w:rPr>
          <w:b/>
          <w:bCs/>
        </w:rPr>
        <w:t>Participants</w:t>
      </w:r>
      <w:r w:rsidRPr="009321DF">
        <w:t>: A larger group of 50 external users, including bank employees, legal professionals, students, and administrative staff, representing the application’s target audience.</w:t>
      </w:r>
    </w:p>
    <w:p w14:paraId="74E2D74D" w14:textId="77777777" w:rsidR="006C3669" w:rsidRPr="009321DF" w:rsidRDefault="006C3669" w:rsidP="006C3669">
      <w:pPr>
        <w:spacing w:line="278" w:lineRule="auto"/>
        <w:ind w:left="1440"/>
      </w:pPr>
    </w:p>
    <w:p w14:paraId="3D6A9AE9" w14:textId="77777777" w:rsidR="006C3669" w:rsidRDefault="006C3669">
      <w:pPr>
        <w:numPr>
          <w:ilvl w:val="1"/>
          <w:numId w:val="31"/>
        </w:numPr>
        <w:spacing w:line="278" w:lineRule="auto"/>
      </w:pPr>
      <w:r w:rsidRPr="009321DF">
        <w:rPr>
          <w:b/>
          <w:bCs/>
        </w:rPr>
        <w:t>Environment</w:t>
      </w:r>
      <w:r w:rsidRPr="009321DF">
        <w:t>: Real-world settings, where participants used their own Android or iOS devices to test the app in their daily workflows (e.g., verifying signatures on contracts, academic forms, or financial documents).</w:t>
      </w:r>
    </w:p>
    <w:p w14:paraId="3DC5B2E3" w14:textId="77777777" w:rsidR="006C3669" w:rsidRPr="009321DF" w:rsidRDefault="006C3669" w:rsidP="006C3669">
      <w:pPr>
        <w:spacing w:line="278" w:lineRule="auto"/>
      </w:pPr>
    </w:p>
    <w:p w14:paraId="646C8AED" w14:textId="77777777" w:rsidR="006C3669" w:rsidRDefault="006C3669">
      <w:pPr>
        <w:numPr>
          <w:ilvl w:val="1"/>
          <w:numId w:val="31"/>
        </w:numPr>
        <w:spacing w:line="278" w:lineRule="auto"/>
      </w:pPr>
      <w:r w:rsidRPr="009321DF">
        <w:rPr>
          <w:b/>
          <w:bCs/>
        </w:rPr>
        <w:t>Tasks</w:t>
      </w:r>
      <w:r w:rsidRPr="009321DF">
        <w:t>: Participants were given a user guide and asked to use the app over a two-week period for tasks such as capturing live signatures, uploading images from their gallery, and checking verification history. They were encouraged to explore all features, including settings, language selection, and privacy policy pages.</w:t>
      </w:r>
    </w:p>
    <w:p w14:paraId="331A857C" w14:textId="77777777" w:rsidR="006C3669" w:rsidRPr="009321DF" w:rsidRDefault="006C3669" w:rsidP="006C3669">
      <w:pPr>
        <w:spacing w:line="278" w:lineRule="auto"/>
        <w:rPr>
          <w:rtl/>
          <w:lang w:bidi="ar-EG"/>
        </w:rPr>
      </w:pPr>
    </w:p>
    <w:p w14:paraId="1B7FA24B" w14:textId="77777777" w:rsidR="006C3669" w:rsidRDefault="006C3669">
      <w:pPr>
        <w:numPr>
          <w:ilvl w:val="1"/>
          <w:numId w:val="31"/>
        </w:numPr>
        <w:spacing w:line="278" w:lineRule="auto"/>
      </w:pPr>
      <w:r w:rsidRPr="009321DF">
        <w:rPr>
          <w:b/>
          <w:bCs/>
        </w:rPr>
        <w:t>Feedback Collection</w:t>
      </w:r>
      <w:r w:rsidRPr="009321DF">
        <w:t>: Feedback was gathered through online surveys, focus group discussions, and usage logs. Surveys included Likert-scale questions (e.g., “How easy was it to upload a signature?”) and open-ended questions (e.g., “What improvements would you suggest?”). Usage logs tracked metrics like task completion times, error rates, and feature usage frequency.</w:t>
      </w:r>
    </w:p>
    <w:p w14:paraId="0A81CC39" w14:textId="77777777" w:rsidR="006C3669" w:rsidRPr="009321DF" w:rsidRDefault="006C3669" w:rsidP="006C3669">
      <w:pPr>
        <w:spacing w:line="278" w:lineRule="auto"/>
      </w:pPr>
    </w:p>
    <w:p w14:paraId="30846A4B" w14:textId="77777777" w:rsidR="006C3669" w:rsidRDefault="006C3669">
      <w:pPr>
        <w:numPr>
          <w:ilvl w:val="1"/>
          <w:numId w:val="31"/>
        </w:numPr>
        <w:spacing w:line="278" w:lineRule="auto"/>
      </w:pPr>
      <w:r w:rsidRPr="009321DF">
        <w:rPr>
          <w:b/>
          <w:bCs/>
        </w:rPr>
        <w:t>Outcomes</w:t>
      </w:r>
      <w:r w:rsidRPr="009321DF">
        <w:t>: Beta testing revealed high user satisfaction, with 85% of participants rating the app as “very easy” or “easy” to use. The verification accuracy was rated highly, with 90% of users reporting correct results for their test cases. However, some users noted that the app’s performance slowed on older devices (e.g., Android 9 or earlier), prompting optimizations in image preprocessing to reduce memory usage. Additionally, users requested more language options and a tutorial for first-time users, which were added to the development roadmap.</w:t>
      </w:r>
    </w:p>
    <w:p w14:paraId="62EE92F0" w14:textId="77777777" w:rsidR="006C3669" w:rsidRDefault="006C3669" w:rsidP="006C3669">
      <w:pPr>
        <w:pStyle w:val="ListParagraph"/>
      </w:pPr>
    </w:p>
    <w:p w14:paraId="7587FD44" w14:textId="77777777" w:rsidR="006C3669" w:rsidRDefault="006C3669" w:rsidP="006C3669">
      <w:pPr>
        <w:spacing w:line="278" w:lineRule="auto"/>
        <w:ind w:left="1440"/>
        <w:rPr>
          <w:rtl/>
        </w:rPr>
      </w:pPr>
    </w:p>
    <w:p w14:paraId="7D0C121C" w14:textId="77777777" w:rsidR="006C3669" w:rsidRDefault="006C3669" w:rsidP="006C3669">
      <w:pPr>
        <w:spacing w:line="278" w:lineRule="auto"/>
        <w:ind w:left="1440"/>
        <w:rPr>
          <w:rtl/>
        </w:rPr>
      </w:pPr>
    </w:p>
    <w:p w14:paraId="531FB87A" w14:textId="77777777" w:rsidR="001A74EF" w:rsidRDefault="001A74EF" w:rsidP="006C3669">
      <w:pPr>
        <w:spacing w:line="278" w:lineRule="auto"/>
        <w:ind w:left="1440"/>
      </w:pPr>
    </w:p>
    <w:p w14:paraId="02F5075A" w14:textId="77777777" w:rsidR="001A74EF" w:rsidRPr="009321DF" w:rsidRDefault="001A74EF" w:rsidP="006C3669">
      <w:pPr>
        <w:spacing w:line="278" w:lineRule="auto"/>
        <w:ind w:left="1440"/>
      </w:pPr>
    </w:p>
    <w:p w14:paraId="0D27B1CF" w14:textId="77777777" w:rsidR="006C3669" w:rsidRDefault="006C3669" w:rsidP="006C3669">
      <w:pPr>
        <w:spacing w:line="278" w:lineRule="auto"/>
        <w:rPr>
          <w:b/>
          <w:bCs/>
        </w:rPr>
      </w:pPr>
      <w:r w:rsidRPr="009321DF">
        <w:rPr>
          <w:b/>
          <w:bCs/>
        </w:rPr>
        <w:t>Key Findings from User Testing</w:t>
      </w:r>
    </w:p>
    <w:p w14:paraId="46DD08D3" w14:textId="77777777" w:rsidR="000B2CA7" w:rsidRDefault="000B2CA7" w:rsidP="006C3669">
      <w:pPr>
        <w:spacing w:line="278" w:lineRule="auto"/>
        <w:rPr>
          <w:b/>
          <w:bCs/>
          <w:rtl/>
        </w:rPr>
      </w:pPr>
    </w:p>
    <w:p w14:paraId="28A86115" w14:textId="77777777" w:rsidR="006C3669" w:rsidRDefault="006C3669">
      <w:pPr>
        <w:numPr>
          <w:ilvl w:val="0"/>
          <w:numId w:val="32"/>
        </w:numPr>
        <w:spacing w:line="278" w:lineRule="auto"/>
      </w:pPr>
      <w:r w:rsidRPr="009321DF">
        <w:t>was intuitive, with the home page and navigation bar receiving positive feedback for their simplicity. The scan and gallery features were particularly praised for their ease of use.</w:t>
      </w:r>
    </w:p>
    <w:p w14:paraId="5EA13666" w14:textId="77777777" w:rsidR="006C3669" w:rsidRPr="009321DF" w:rsidRDefault="006C3669" w:rsidP="006C3669">
      <w:pPr>
        <w:spacing w:line="278" w:lineRule="auto"/>
        <w:ind w:left="360"/>
      </w:pPr>
    </w:p>
    <w:p w14:paraId="69B0C3BD" w14:textId="77777777" w:rsidR="006C3669" w:rsidRDefault="006C3669">
      <w:pPr>
        <w:numPr>
          <w:ilvl w:val="0"/>
          <w:numId w:val="32"/>
        </w:numPr>
        <w:spacing w:line="278" w:lineRule="auto"/>
      </w:pPr>
      <w:r w:rsidRPr="009321DF">
        <w:rPr>
          <w:b/>
          <w:bCs/>
        </w:rPr>
        <w:t>Performance</w:t>
      </w:r>
      <w:r w:rsidRPr="009321DF">
        <w:t>: The app achieved real-time verification, with an average latency of 8.3 ms for quantized (int8) models and 14.2–18.5 ms for float32 models on a Google Pixel 6. Users reported no significant delays, even when processing multiple verifications in succession.</w:t>
      </w:r>
    </w:p>
    <w:p w14:paraId="3D521DF3" w14:textId="77777777" w:rsidR="006C3669" w:rsidRPr="009321DF" w:rsidRDefault="006C3669" w:rsidP="006C3669">
      <w:pPr>
        <w:spacing w:line="278" w:lineRule="auto"/>
      </w:pPr>
    </w:p>
    <w:p w14:paraId="1253C986" w14:textId="77777777" w:rsidR="006C3669" w:rsidRDefault="006C3669">
      <w:pPr>
        <w:numPr>
          <w:ilvl w:val="0"/>
          <w:numId w:val="32"/>
        </w:numPr>
        <w:spacing w:line="278" w:lineRule="auto"/>
      </w:pPr>
      <w:r w:rsidRPr="009321DF">
        <w:rPr>
          <w:b/>
          <w:bCs/>
        </w:rPr>
        <w:t>Reliability</w:t>
      </w:r>
      <w:r w:rsidRPr="009321DF">
        <w:t>: The Siamese Network model, using EfficientNet-Lite0, achieved a verification accuracy of 90.83% on the test dataset, as validated by user-submitted signatures. False positives (incorrectly identifying forged signatures as genuine) were minimal, occurring in less than 5% of cases.</w:t>
      </w:r>
    </w:p>
    <w:p w14:paraId="3366CFC7" w14:textId="77777777" w:rsidR="006C3669" w:rsidRPr="009321DF" w:rsidRDefault="006C3669" w:rsidP="006C3669">
      <w:pPr>
        <w:spacing w:line="278" w:lineRule="auto"/>
      </w:pPr>
    </w:p>
    <w:p w14:paraId="0A3DE4AE" w14:textId="77777777" w:rsidR="006C3669" w:rsidRDefault="006C3669">
      <w:pPr>
        <w:numPr>
          <w:ilvl w:val="0"/>
          <w:numId w:val="32"/>
        </w:numPr>
        <w:spacing w:line="278" w:lineRule="auto"/>
      </w:pPr>
      <w:r w:rsidRPr="009321DF">
        <w:rPr>
          <w:b/>
          <w:bCs/>
        </w:rPr>
        <w:t>Cross-Platform Consistency</w:t>
      </w:r>
      <w:r w:rsidRPr="009321DF">
        <w:t>: The app performed consistently across Android and iOS, with no platform-specific bugs reported. Firebase Authentication ensured secure and reliable user management.</w:t>
      </w:r>
    </w:p>
    <w:p w14:paraId="037AA375" w14:textId="77777777" w:rsidR="006C3669" w:rsidRPr="009321DF" w:rsidRDefault="006C3669" w:rsidP="006C3669">
      <w:pPr>
        <w:spacing w:line="278" w:lineRule="auto"/>
      </w:pPr>
    </w:p>
    <w:p w14:paraId="12DD747B" w14:textId="77777777" w:rsidR="006C3669" w:rsidRDefault="006C3669">
      <w:pPr>
        <w:numPr>
          <w:ilvl w:val="0"/>
          <w:numId w:val="32"/>
        </w:numPr>
        <w:spacing w:line="278" w:lineRule="auto"/>
      </w:pPr>
      <w:r w:rsidRPr="009321DF">
        <w:rPr>
          <w:b/>
          <w:bCs/>
        </w:rPr>
        <w:t>Areas for Improvement</w:t>
      </w:r>
      <w:r w:rsidRPr="009321DF">
        <w:t>: Users suggested adding offline verification capabilities, improving support for low-resolution cameras, and enhancing the history page with filtering options (e.g., by date or result).</w:t>
      </w:r>
    </w:p>
    <w:p w14:paraId="54CA5645" w14:textId="77777777" w:rsidR="006C3669" w:rsidRDefault="006C3669" w:rsidP="006C3669">
      <w:pPr>
        <w:spacing w:line="278" w:lineRule="auto"/>
        <w:rPr>
          <w:rtl/>
        </w:rPr>
      </w:pPr>
    </w:p>
    <w:p w14:paraId="715C68C2" w14:textId="77777777" w:rsidR="006C3669" w:rsidRDefault="006C3669" w:rsidP="006C3669">
      <w:pPr>
        <w:spacing w:line="278" w:lineRule="auto"/>
        <w:rPr>
          <w:rtl/>
        </w:rPr>
      </w:pPr>
    </w:p>
    <w:p w14:paraId="012BD690" w14:textId="77777777" w:rsidR="006C3669" w:rsidRDefault="006C3669" w:rsidP="006C3669">
      <w:pPr>
        <w:spacing w:line="278" w:lineRule="auto"/>
        <w:rPr>
          <w:rtl/>
        </w:rPr>
      </w:pPr>
    </w:p>
    <w:p w14:paraId="09D2FE00" w14:textId="77777777" w:rsidR="006C3669" w:rsidRDefault="006C3669" w:rsidP="006C3669">
      <w:pPr>
        <w:spacing w:line="278" w:lineRule="auto"/>
        <w:rPr>
          <w:rtl/>
        </w:rPr>
      </w:pPr>
    </w:p>
    <w:p w14:paraId="7E66F581" w14:textId="77777777" w:rsidR="006C3669" w:rsidRDefault="006C3669" w:rsidP="006C3669">
      <w:pPr>
        <w:spacing w:line="278" w:lineRule="auto"/>
        <w:rPr>
          <w:rtl/>
        </w:rPr>
      </w:pPr>
    </w:p>
    <w:p w14:paraId="4EE54159" w14:textId="77777777" w:rsidR="006C3669" w:rsidRDefault="006C3669" w:rsidP="006C3669">
      <w:pPr>
        <w:spacing w:line="278" w:lineRule="auto"/>
        <w:rPr>
          <w:rtl/>
        </w:rPr>
      </w:pPr>
    </w:p>
    <w:p w14:paraId="4C08CFB8" w14:textId="77777777" w:rsidR="006C3669" w:rsidRDefault="006C3669" w:rsidP="006C3669">
      <w:pPr>
        <w:spacing w:line="278" w:lineRule="auto"/>
        <w:rPr>
          <w:rtl/>
        </w:rPr>
      </w:pPr>
    </w:p>
    <w:p w14:paraId="09159E43" w14:textId="77777777" w:rsidR="006C3669" w:rsidRDefault="006C3669" w:rsidP="006C3669">
      <w:pPr>
        <w:spacing w:line="278" w:lineRule="auto"/>
      </w:pPr>
    </w:p>
    <w:p w14:paraId="1D6530B5" w14:textId="77777777" w:rsidR="001A74EF" w:rsidRDefault="001A74EF" w:rsidP="006C3669">
      <w:pPr>
        <w:spacing w:line="278" w:lineRule="auto"/>
      </w:pPr>
    </w:p>
    <w:p w14:paraId="4E0A445A" w14:textId="77777777" w:rsidR="000B2CA7" w:rsidRPr="009321DF" w:rsidRDefault="000B2CA7" w:rsidP="006C3669">
      <w:pPr>
        <w:spacing w:line="278" w:lineRule="auto"/>
      </w:pPr>
    </w:p>
    <w:p w14:paraId="7AED1E2A" w14:textId="77777777" w:rsidR="006C3669" w:rsidRDefault="006C3669" w:rsidP="006C3669">
      <w:pPr>
        <w:spacing w:line="278" w:lineRule="auto"/>
        <w:rPr>
          <w:b/>
          <w:bCs/>
          <w:rtl/>
        </w:rPr>
      </w:pPr>
      <w:r w:rsidRPr="009321DF">
        <w:rPr>
          <w:b/>
          <w:bCs/>
        </w:rPr>
        <w:t>User Testing Tools and Metrics</w:t>
      </w:r>
    </w:p>
    <w:p w14:paraId="75AB198E" w14:textId="77777777" w:rsidR="006C3669" w:rsidRPr="009321DF" w:rsidRDefault="006C3669" w:rsidP="006C3669">
      <w:pPr>
        <w:spacing w:line="278" w:lineRule="auto"/>
        <w:rPr>
          <w:b/>
          <w:bCs/>
        </w:rPr>
      </w:pPr>
    </w:p>
    <w:p w14:paraId="400056CB" w14:textId="77777777" w:rsidR="006C3669" w:rsidRDefault="006C3669">
      <w:pPr>
        <w:numPr>
          <w:ilvl w:val="0"/>
          <w:numId w:val="33"/>
        </w:numPr>
        <w:spacing w:line="278" w:lineRule="auto"/>
      </w:pPr>
      <w:r w:rsidRPr="009321DF">
        <w:rPr>
          <w:b/>
          <w:bCs/>
        </w:rPr>
        <w:t>Tools</w:t>
      </w:r>
      <w:r w:rsidRPr="009321DF">
        <w:t>: Google Forms for surveys, Firebase Analytics for usage tracking, and Zoom for focus group discussions.</w:t>
      </w:r>
    </w:p>
    <w:p w14:paraId="680E8D79" w14:textId="77777777" w:rsidR="006C3669" w:rsidRPr="009321DF" w:rsidRDefault="006C3669" w:rsidP="006C3669">
      <w:pPr>
        <w:spacing w:line="278" w:lineRule="auto"/>
        <w:ind w:left="720"/>
      </w:pPr>
    </w:p>
    <w:p w14:paraId="11565219" w14:textId="77777777" w:rsidR="006C3669" w:rsidRDefault="006C3669">
      <w:pPr>
        <w:numPr>
          <w:ilvl w:val="0"/>
          <w:numId w:val="33"/>
        </w:numPr>
        <w:spacing w:line="278" w:lineRule="auto"/>
      </w:pPr>
      <w:r w:rsidRPr="009321DF">
        <w:rPr>
          <w:b/>
          <w:bCs/>
        </w:rPr>
        <w:t>Metrics</w:t>
      </w:r>
      <w:r w:rsidRPr="009321DF">
        <w:t>:</w:t>
      </w:r>
    </w:p>
    <w:p w14:paraId="37983537" w14:textId="77777777" w:rsidR="006C3669" w:rsidRPr="009321DF" w:rsidRDefault="006C3669" w:rsidP="006C3669">
      <w:pPr>
        <w:spacing w:line="278" w:lineRule="auto"/>
      </w:pPr>
    </w:p>
    <w:p w14:paraId="653E584B" w14:textId="77777777" w:rsidR="006C3669" w:rsidRDefault="006C3669">
      <w:pPr>
        <w:numPr>
          <w:ilvl w:val="1"/>
          <w:numId w:val="33"/>
        </w:numPr>
        <w:spacing w:line="278" w:lineRule="auto"/>
      </w:pPr>
      <w:r w:rsidRPr="009321DF">
        <w:rPr>
          <w:b/>
          <w:bCs/>
        </w:rPr>
        <w:t>Task Success Rate</w:t>
      </w:r>
      <w:r w:rsidRPr="009321DF">
        <w:t>: 95% of users completed all assigned tasks without assistance.</w:t>
      </w:r>
    </w:p>
    <w:p w14:paraId="23CE22DE" w14:textId="77777777" w:rsidR="006C3669" w:rsidRPr="009321DF" w:rsidRDefault="006C3669" w:rsidP="006C3669">
      <w:pPr>
        <w:spacing w:line="278" w:lineRule="auto"/>
        <w:ind w:left="1440"/>
      </w:pPr>
    </w:p>
    <w:p w14:paraId="361C6E86" w14:textId="77777777" w:rsidR="006C3669" w:rsidRDefault="006C3669">
      <w:pPr>
        <w:numPr>
          <w:ilvl w:val="1"/>
          <w:numId w:val="33"/>
        </w:numPr>
        <w:spacing w:line="278" w:lineRule="auto"/>
      </w:pPr>
      <w:r w:rsidRPr="009321DF">
        <w:rPr>
          <w:b/>
          <w:bCs/>
        </w:rPr>
        <w:t>Average Task Time</w:t>
      </w:r>
      <w:r w:rsidRPr="009321DF">
        <w:t>: 10–15 seconds for a complete verification cycle (upload to result).</w:t>
      </w:r>
    </w:p>
    <w:p w14:paraId="7BC8D647" w14:textId="77777777" w:rsidR="006C3669" w:rsidRPr="009321DF" w:rsidRDefault="006C3669" w:rsidP="006C3669">
      <w:pPr>
        <w:spacing w:line="278" w:lineRule="auto"/>
      </w:pPr>
    </w:p>
    <w:p w14:paraId="62D16C8F" w14:textId="77777777" w:rsidR="006C3669" w:rsidRDefault="006C3669">
      <w:pPr>
        <w:numPr>
          <w:ilvl w:val="1"/>
          <w:numId w:val="33"/>
        </w:numPr>
        <w:spacing w:line="278" w:lineRule="auto"/>
      </w:pPr>
      <w:r w:rsidRPr="009321DF">
        <w:rPr>
          <w:b/>
          <w:bCs/>
        </w:rPr>
        <w:t>User Satisfaction Score</w:t>
      </w:r>
      <w:r w:rsidRPr="009321DF">
        <w:t>: 4.2/5 based on survey responses.</w:t>
      </w:r>
    </w:p>
    <w:p w14:paraId="173E9314" w14:textId="77777777" w:rsidR="006C3669" w:rsidRPr="009321DF" w:rsidRDefault="006C3669" w:rsidP="006C3669">
      <w:pPr>
        <w:spacing w:line="278" w:lineRule="auto"/>
      </w:pPr>
    </w:p>
    <w:p w14:paraId="569D13AC" w14:textId="77777777" w:rsidR="006C3669" w:rsidRDefault="006C3669">
      <w:pPr>
        <w:numPr>
          <w:ilvl w:val="1"/>
          <w:numId w:val="33"/>
        </w:numPr>
        <w:spacing w:line="278" w:lineRule="auto"/>
      </w:pPr>
      <w:r w:rsidRPr="009321DF">
        <w:rPr>
          <w:b/>
          <w:bCs/>
        </w:rPr>
        <w:t>Error Rate</w:t>
      </w:r>
      <w:r w:rsidRPr="009321DF">
        <w:t>: Less than 2% of verification attempts resulted in errors (e.g., due to invalid image uploads).</w:t>
      </w:r>
    </w:p>
    <w:p w14:paraId="63088A2B" w14:textId="77777777" w:rsidR="006C3669" w:rsidRPr="009321DF" w:rsidRDefault="006C3669" w:rsidP="006C3669">
      <w:pPr>
        <w:spacing w:line="278" w:lineRule="auto"/>
      </w:pPr>
    </w:p>
    <w:p w14:paraId="59A987E9" w14:textId="77777777" w:rsidR="006C3669" w:rsidRDefault="006C3669" w:rsidP="006C3669">
      <w:pPr>
        <w:spacing w:line="278" w:lineRule="auto"/>
        <w:rPr>
          <w:rtl/>
        </w:rPr>
      </w:pPr>
      <w:r w:rsidRPr="009321DF">
        <w:t>User testing provided invaluable insights into the application’s real-world performance and user experience, ensuring that InkSentinel met the needs of its diverse user base while identifying opportunities for future enhancements.</w:t>
      </w:r>
    </w:p>
    <w:p w14:paraId="57CFCBE3" w14:textId="77777777" w:rsidR="006C3669" w:rsidRDefault="006C3669" w:rsidP="006C3669">
      <w:pPr>
        <w:spacing w:line="278" w:lineRule="auto"/>
        <w:rPr>
          <w:rtl/>
        </w:rPr>
      </w:pPr>
    </w:p>
    <w:p w14:paraId="59CD9FED" w14:textId="77777777" w:rsidR="006C3669" w:rsidRDefault="006C3669" w:rsidP="006C3669">
      <w:pPr>
        <w:spacing w:line="278" w:lineRule="auto"/>
        <w:rPr>
          <w:rtl/>
        </w:rPr>
      </w:pPr>
    </w:p>
    <w:p w14:paraId="407D267B" w14:textId="77777777" w:rsidR="006C3669" w:rsidRDefault="006C3669" w:rsidP="006C3669">
      <w:pPr>
        <w:spacing w:line="278" w:lineRule="auto"/>
        <w:rPr>
          <w:rtl/>
        </w:rPr>
      </w:pPr>
    </w:p>
    <w:p w14:paraId="1C3A1F4B" w14:textId="77777777" w:rsidR="006C3669" w:rsidRDefault="006C3669" w:rsidP="006C3669">
      <w:pPr>
        <w:spacing w:line="278" w:lineRule="auto"/>
        <w:rPr>
          <w:rtl/>
        </w:rPr>
      </w:pPr>
    </w:p>
    <w:p w14:paraId="7CCF3538" w14:textId="77777777" w:rsidR="006C3669" w:rsidRDefault="006C3669" w:rsidP="006C3669">
      <w:pPr>
        <w:spacing w:line="278" w:lineRule="auto"/>
        <w:rPr>
          <w:rtl/>
        </w:rPr>
      </w:pPr>
    </w:p>
    <w:p w14:paraId="34398F4B" w14:textId="77777777" w:rsidR="006C3669" w:rsidRDefault="006C3669" w:rsidP="006C3669">
      <w:pPr>
        <w:spacing w:line="278" w:lineRule="auto"/>
        <w:rPr>
          <w:rtl/>
        </w:rPr>
      </w:pPr>
    </w:p>
    <w:p w14:paraId="1F3B0418" w14:textId="77777777" w:rsidR="006C3669" w:rsidRDefault="006C3669" w:rsidP="006C3669">
      <w:pPr>
        <w:spacing w:line="278" w:lineRule="auto"/>
      </w:pPr>
    </w:p>
    <w:p w14:paraId="3618CA03" w14:textId="77777777" w:rsidR="001A74EF" w:rsidRDefault="001A74EF" w:rsidP="006C3669">
      <w:pPr>
        <w:spacing w:line="278" w:lineRule="auto"/>
      </w:pPr>
    </w:p>
    <w:p w14:paraId="700A9EE4" w14:textId="77777777" w:rsidR="001A74EF" w:rsidRDefault="001A74EF" w:rsidP="006C3669">
      <w:pPr>
        <w:spacing w:line="278" w:lineRule="auto"/>
        <w:rPr>
          <w:rtl/>
        </w:rPr>
      </w:pPr>
    </w:p>
    <w:p w14:paraId="627E8DCF" w14:textId="77777777" w:rsidR="006C3669" w:rsidRPr="009321DF" w:rsidRDefault="006C3669" w:rsidP="006C3669">
      <w:pPr>
        <w:spacing w:line="278" w:lineRule="auto"/>
      </w:pPr>
    </w:p>
    <w:p w14:paraId="2C131724" w14:textId="77777777" w:rsidR="006C3669" w:rsidRPr="006C3669" w:rsidRDefault="006C3669">
      <w:pPr>
        <w:pStyle w:val="ListParagraph"/>
        <w:numPr>
          <w:ilvl w:val="2"/>
          <w:numId w:val="5"/>
        </w:numPr>
        <w:spacing w:line="278" w:lineRule="auto"/>
        <w:rPr>
          <w:b/>
          <w:bCs/>
        </w:rPr>
      </w:pPr>
      <w:r w:rsidRPr="006C3669">
        <w:rPr>
          <w:b/>
          <w:bCs/>
        </w:rPr>
        <w:t>Model Testing and Evaluation</w:t>
      </w:r>
    </w:p>
    <w:p w14:paraId="736B8ADB" w14:textId="77777777" w:rsidR="006C3669" w:rsidRPr="006C3669" w:rsidRDefault="006C3669" w:rsidP="006C3669">
      <w:pPr>
        <w:pStyle w:val="ListParagraph"/>
        <w:spacing w:line="278" w:lineRule="auto"/>
        <w:rPr>
          <w:b/>
          <w:bCs/>
        </w:rPr>
      </w:pPr>
    </w:p>
    <w:p w14:paraId="7FBAD809" w14:textId="77777777" w:rsidR="006C3669" w:rsidRDefault="006C3669" w:rsidP="006C3669">
      <w:pPr>
        <w:spacing w:line="278" w:lineRule="auto"/>
      </w:pPr>
      <w:r w:rsidRPr="009321DF">
        <w:t>To evaluate the performance of the LightweightSiameseNetwork model, a comprehensive test script was developed to assess its accuracy, efficiency, and robustness. The script, detailed below, includes functions for loading the model, preprocessing images, testing similarity, visualizing results, and measuring efficiency across multiple test pairs.</w:t>
      </w:r>
    </w:p>
    <w:p w14:paraId="3DFEC170" w14:textId="77777777" w:rsidR="006C3669" w:rsidRPr="009321DF" w:rsidRDefault="006C3669" w:rsidP="006C3669">
      <w:pPr>
        <w:spacing w:line="278" w:lineRule="auto"/>
      </w:pPr>
    </w:p>
    <w:p w14:paraId="714FBC60" w14:textId="77777777" w:rsidR="006C3669" w:rsidRPr="006C3669" w:rsidRDefault="006C3669">
      <w:pPr>
        <w:pStyle w:val="ListParagraph"/>
        <w:numPr>
          <w:ilvl w:val="2"/>
          <w:numId w:val="5"/>
        </w:numPr>
        <w:spacing w:line="278" w:lineRule="auto"/>
        <w:rPr>
          <w:b/>
          <w:bCs/>
        </w:rPr>
      </w:pPr>
      <w:r w:rsidRPr="006C3669">
        <w:rPr>
          <w:b/>
          <w:bCs/>
        </w:rPr>
        <w:t>Test Script Overview</w:t>
      </w:r>
    </w:p>
    <w:p w14:paraId="1AFAB526" w14:textId="77777777" w:rsidR="006C3669" w:rsidRPr="006C3669" w:rsidRDefault="006C3669" w:rsidP="006C3669">
      <w:pPr>
        <w:pStyle w:val="ListParagraph"/>
        <w:spacing w:line="278" w:lineRule="auto"/>
        <w:rPr>
          <w:b/>
          <w:bCs/>
        </w:rPr>
      </w:pPr>
    </w:p>
    <w:p w14:paraId="1F043977" w14:textId="77777777" w:rsidR="006C3669" w:rsidRDefault="006C3669" w:rsidP="006C3669">
      <w:pPr>
        <w:spacing w:line="278" w:lineRule="auto"/>
      </w:pPr>
      <w:r w:rsidRPr="009321DF">
        <w:t>The test script was designed to validate the model’s ability to distinguish between genuine and forged signatures while measuring its computational efficiency. It leverages the PyTorch framework and includes visualization tools to provide intuitive feedback on verification results.</w:t>
      </w:r>
    </w:p>
    <w:p w14:paraId="001D48BA" w14:textId="77777777" w:rsidR="006C3669" w:rsidRDefault="006C3669" w:rsidP="006C3669">
      <w:pPr>
        <w:spacing w:line="278" w:lineRule="auto"/>
      </w:pPr>
    </w:p>
    <w:p w14:paraId="7E7BA769" w14:textId="77777777" w:rsidR="001F0041" w:rsidRDefault="001F0041" w:rsidP="006C3669">
      <w:pPr>
        <w:spacing w:line="278" w:lineRule="auto"/>
      </w:pPr>
      <w:r>
        <w:rPr>
          <w:noProof/>
        </w:rPr>
        <w:drawing>
          <wp:inline distT="0" distB="0" distL="0" distR="0" wp14:anchorId="34F5ED4D" wp14:editId="599D6309">
            <wp:extent cx="5943600" cy="3494405"/>
            <wp:effectExtent l="0" t="0" r="0" b="0"/>
            <wp:docPr id="1839685202"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85202" name="Picture 5" descr="A screenshot of a computer code&#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494405"/>
                    </a:xfrm>
                    <a:prstGeom prst="rect">
                      <a:avLst/>
                    </a:prstGeom>
                    <a:noFill/>
                    <a:ln>
                      <a:noFill/>
                    </a:ln>
                  </pic:spPr>
                </pic:pic>
              </a:graphicData>
            </a:graphic>
          </wp:inline>
        </w:drawing>
      </w:r>
    </w:p>
    <w:p w14:paraId="68D26EEA" w14:textId="77777777" w:rsidR="001F0041" w:rsidRDefault="001F0041" w:rsidP="006C3669">
      <w:pPr>
        <w:spacing w:line="278" w:lineRule="auto"/>
      </w:pPr>
    </w:p>
    <w:p w14:paraId="6BF5F453" w14:textId="77777777" w:rsidR="001F0041" w:rsidRDefault="001F0041" w:rsidP="006C3669">
      <w:pPr>
        <w:spacing w:line="278" w:lineRule="auto"/>
      </w:pPr>
    </w:p>
    <w:p w14:paraId="55AB14E1" w14:textId="77777777" w:rsidR="001F0041" w:rsidRDefault="001F0041" w:rsidP="006C3669">
      <w:pPr>
        <w:spacing w:line="278" w:lineRule="auto"/>
      </w:pPr>
    </w:p>
    <w:p w14:paraId="1F4CD7FA" w14:textId="77777777" w:rsidR="001F0041" w:rsidRDefault="001F0041" w:rsidP="006C3669">
      <w:pPr>
        <w:spacing w:line="278" w:lineRule="auto"/>
      </w:pPr>
    </w:p>
    <w:p w14:paraId="62065C4C" w14:textId="77777777" w:rsidR="001F0041" w:rsidRDefault="001F0041" w:rsidP="006C3669">
      <w:pPr>
        <w:spacing w:line="278" w:lineRule="auto"/>
      </w:pPr>
      <w:r>
        <w:rPr>
          <w:noProof/>
        </w:rPr>
        <w:drawing>
          <wp:inline distT="0" distB="0" distL="0" distR="0" wp14:anchorId="05ED35BA" wp14:editId="7832D1CC">
            <wp:extent cx="5943600" cy="1850390"/>
            <wp:effectExtent l="0" t="0" r="0" b="0"/>
            <wp:docPr id="968477920" name="Picture 6"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77920" name="Picture 6" descr="A computer code with tex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850390"/>
                    </a:xfrm>
                    <a:prstGeom prst="rect">
                      <a:avLst/>
                    </a:prstGeom>
                    <a:noFill/>
                    <a:ln>
                      <a:noFill/>
                    </a:ln>
                  </pic:spPr>
                </pic:pic>
              </a:graphicData>
            </a:graphic>
          </wp:inline>
        </w:drawing>
      </w:r>
    </w:p>
    <w:p w14:paraId="290FBE94" w14:textId="77777777" w:rsidR="001F0041" w:rsidRDefault="001F0041" w:rsidP="006C3669">
      <w:pPr>
        <w:spacing w:line="278" w:lineRule="auto"/>
      </w:pPr>
    </w:p>
    <w:p w14:paraId="5C0F0DFA" w14:textId="77777777" w:rsidR="001F0041" w:rsidRDefault="001F0041" w:rsidP="006C3669">
      <w:pPr>
        <w:spacing w:line="278" w:lineRule="auto"/>
      </w:pPr>
      <w:r>
        <w:rPr>
          <w:noProof/>
        </w:rPr>
        <w:drawing>
          <wp:inline distT="0" distB="0" distL="0" distR="0" wp14:anchorId="50A765E9" wp14:editId="40FD7D93">
            <wp:extent cx="5943600" cy="3326765"/>
            <wp:effectExtent l="0" t="0" r="0" b="6985"/>
            <wp:docPr id="53047367"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367" name="Picture 7" descr="A screen 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48982455" w14:textId="77777777" w:rsidR="001F0041" w:rsidRDefault="001F0041" w:rsidP="006C3669">
      <w:pPr>
        <w:spacing w:line="278" w:lineRule="auto"/>
      </w:pPr>
    </w:p>
    <w:p w14:paraId="0FB6BC08" w14:textId="77777777" w:rsidR="001F0041" w:rsidRDefault="001F0041" w:rsidP="006C3669">
      <w:pPr>
        <w:spacing w:line="278" w:lineRule="auto"/>
      </w:pPr>
    </w:p>
    <w:p w14:paraId="705828A4" w14:textId="77777777" w:rsidR="001F0041" w:rsidRDefault="001F0041" w:rsidP="006C3669">
      <w:pPr>
        <w:spacing w:line="278" w:lineRule="auto"/>
      </w:pPr>
    </w:p>
    <w:p w14:paraId="011BFC17" w14:textId="77777777" w:rsidR="001F0041" w:rsidRDefault="001F0041" w:rsidP="006C3669">
      <w:pPr>
        <w:spacing w:line="278" w:lineRule="auto"/>
      </w:pPr>
    </w:p>
    <w:p w14:paraId="29A2B009" w14:textId="77777777" w:rsidR="001F0041" w:rsidRDefault="001F0041" w:rsidP="006C3669">
      <w:pPr>
        <w:spacing w:line="278" w:lineRule="auto"/>
      </w:pPr>
    </w:p>
    <w:p w14:paraId="61480D27" w14:textId="77777777" w:rsidR="001F0041" w:rsidRDefault="001F0041" w:rsidP="006C3669">
      <w:pPr>
        <w:spacing w:line="278" w:lineRule="auto"/>
      </w:pPr>
    </w:p>
    <w:p w14:paraId="242D8C3D" w14:textId="77777777" w:rsidR="001F0041" w:rsidRDefault="001F0041" w:rsidP="006C3669">
      <w:pPr>
        <w:spacing w:line="278" w:lineRule="auto"/>
      </w:pPr>
    </w:p>
    <w:p w14:paraId="0269D415" w14:textId="77777777" w:rsidR="001F0041" w:rsidRDefault="001F0041" w:rsidP="006C3669">
      <w:pPr>
        <w:spacing w:line="278" w:lineRule="auto"/>
      </w:pPr>
    </w:p>
    <w:p w14:paraId="30F9EDE4" w14:textId="77777777" w:rsidR="001F0041" w:rsidRDefault="001F0041" w:rsidP="006C3669">
      <w:pPr>
        <w:spacing w:line="278" w:lineRule="auto"/>
      </w:pPr>
      <w:r>
        <w:rPr>
          <w:noProof/>
        </w:rPr>
        <w:drawing>
          <wp:inline distT="0" distB="0" distL="0" distR="0" wp14:anchorId="57C759C0" wp14:editId="15CB036D">
            <wp:extent cx="5943600" cy="2443480"/>
            <wp:effectExtent l="0" t="0" r="0" b="0"/>
            <wp:docPr id="205865679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56798" name="Picture 8"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443480"/>
                    </a:xfrm>
                    <a:prstGeom prst="rect">
                      <a:avLst/>
                    </a:prstGeom>
                    <a:noFill/>
                    <a:ln>
                      <a:noFill/>
                    </a:ln>
                  </pic:spPr>
                </pic:pic>
              </a:graphicData>
            </a:graphic>
          </wp:inline>
        </w:drawing>
      </w:r>
    </w:p>
    <w:p w14:paraId="7F280983" w14:textId="77777777" w:rsidR="001F0041" w:rsidRDefault="001F0041" w:rsidP="006C3669">
      <w:pPr>
        <w:spacing w:line="278" w:lineRule="auto"/>
      </w:pPr>
    </w:p>
    <w:p w14:paraId="3E01D496" w14:textId="77777777" w:rsidR="001F0041" w:rsidRDefault="001F0041" w:rsidP="006C3669">
      <w:pPr>
        <w:spacing w:line="278" w:lineRule="auto"/>
      </w:pPr>
      <w:r>
        <w:rPr>
          <w:noProof/>
        </w:rPr>
        <w:drawing>
          <wp:inline distT="0" distB="0" distL="0" distR="0" wp14:anchorId="284F3CEC" wp14:editId="02E0F8CA">
            <wp:extent cx="5943600" cy="2896235"/>
            <wp:effectExtent l="0" t="0" r="0" b="0"/>
            <wp:docPr id="60573430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34303" name="Picture 9"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896235"/>
                    </a:xfrm>
                    <a:prstGeom prst="rect">
                      <a:avLst/>
                    </a:prstGeom>
                    <a:noFill/>
                    <a:ln>
                      <a:noFill/>
                    </a:ln>
                  </pic:spPr>
                </pic:pic>
              </a:graphicData>
            </a:graphic>
          </wp:inline>
        </w:drawing>
      </w:r>
    </w:p>
    <w:p w14:paraId="67454AD8" w14:textId="77777777" w:rsidR="001F0041" w:rsidRDefault="001F0041" w:rsidP="006C3669">
      <w:pPr>
        <w:spacing w:line="278" w:lineRule="auto"/>
      </w:pPr>
    </w:p>
    <w:p w14:paraId="68551DD4" w14:textId="77777777" w:rsidR="001F0041" w:rsidRDefault="001F0041" w:rsidP="006C3669">
      <w:pPr>
        <w:spacing w:line="278" w:lineRule="auto"/>
      </w:pPr>
    </w:p>
    <w:p w14:paraId="2466344B" w14:textId="77777777" w:rsidR="001F0041" w:rsidRDefault="001F0041" w:rsidP="006C3669">
      <w:pPr>
        <w:spacing w:line="278" w:lineRule="auto"/>
      </w:pPr>
    </w:p>
    <w:p w14:paraId="7FF0F8C2" w14:textId="77777777" w:rsidR="001F0041" w:rsidRDefault="001F0041" w:rsidP="006C3669">
      <w:pPr>
        <w:spacing w:line="278" w:lineRule="auto"/>
      </w:pPr>
    </w:p>
    <w:p w14:paraId="5A8430AC" w14:textId="77777777" w:rsidR="001F0041" w:rsidRDefault="001F0041" w:rsidP="006C3669">
      <w:pPr>
        <w:spacing w:line="278" w:lineRule="auto"/>
      </w:pPr>
    </w:p>
    <w:p w14:paraId="1C4C1C9D" w14:textId="77777777" w:rsidR="001F0041" w:rsidRDefault="001F0041" w:rsidP="006C3669">
      <w:pPr>
        <w:spacing w:line="278" w:lineRule="auto"/>
      </w:pPr>
    </w:p>
    <w:p w14:paraId="2EF27C9E" w14:textId="77777777" w:rsidR="001F0041" w:rsidRDefault="001F0041" w:rsidP="006C3669">
      <w:pPr>
        <w:spacing w:line="278" w:lineRule="auto"/>
      </w:pPr>
    </w:p>
    <w:p w14:paraId="27A37B1D" w14:textId="77777777" w:rsidR="001F0041" w:rsidRDefault="001F0041" w:rsidP="006C3669">
      <w:pPr>
        <w:spacing w:line="278" w:lineRule="auto"/>
      </w:pPr>
      <w:r>
        <w:rPr>
          <w:noProof/>
        </w:rPr>
        <w:drawing>
          <wp:inline distT="0" distB="0" distL="0" distR="0" wp14:anchorId="0BB502B3" wp14:editId="1A8EB8B9">
            <wp:extent cx="5943600" cy="2213610"/>
            <wp:effectExtent l="0" t="0" r="0" b="0"/>
            <wp:docPr id="1939915630" name="Picture 10" descr="A signature on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15630" name="Picture 10" descr="A signature on a document&#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213610"/>
                    </a:xfrm>
                    <a:prstGeom prst="rect">
                      <a:avLst/>
                    </a:prstGeom>
                    <a:noFill/>
                    <a:ln>
                      <a:noFill/>
                    </a:ln>
                  </pic:spPr>
                </pic:pic>
              </a:graphicData>
            </a:graphic>
          </wp:inline>
        </w:drawing>
      </w:r>
    </w:p>
    <w:p w14:paraId="45B6C67A" w14:textId="77777777" w:rsidR="006C3669" w:rsidRDefault="006C3669" w:rsidP="006C3669">
      <w:pPr>
        <w:spacing w:line="278" w:lineRule="auto"/>
      </w:pPr>
    </w:p>
    <w:p w14:paraId="0FE8FFFA" w14:textId="77777777" w:rsidR="006C3669" w:rsidRDefault="006C3669" w:rsidP="006C3669">
      <w:pPr>
        <w:spacing w:line="278" w:lineRule="auto"/>
      </w:pPr>
    </w:p>
    <w:p w14:paraId="78B0E27F" w14:textId="77777777" w:rsidR="006C3669" w:rsidRDefault="006C3669" w:rsidP="006C3669">
      <w:pPr>
        <w:spacing w:line="278" w:lineRule="auto"/>
      </w:pPr>
    </w:p>
    <w:p w14:paraId="34EE29AF" w14:textId="77777777" w:rsidR="006C3669" w:rsidRDefault="006C3669" w:rsidP="006C3669">
      <w:pPr>
        <w:spacing w:line="278" w:lineRule="auto"/>
      </w:pPr>
    </w:p>
    <w:p w14:paraId="2FC1E8AE" w14:textId="77777777" w:rsidR="006C3669" w:rsidRDefault="006C3669" w:rsidP="006C3669">
      <w:pPr>
        <w:spacing w:line="278" w:lineRule="auto"/>
      </w:pPr>
    </w:p>
    <w:p w14:paraId="3D082757" w14:textId="77777777" w:rsidR="006C3669" w:rsidRDefault="006C3669" w:rsidP="006C3669">
      <w:pPr>
        <w:spacing w:line="278" w:lineRule="auto"/>
      </w:pPr>
    </w:p>
    <w:p w14:paraId="7CD9FD0F" w14:textId="77777777" w:rsidR="006C3669" w:rsidRDefault="006C3669" w:rsidP="006C3669">
      <w:pPr>
        <w:spacing w:line="278" w:lineRule="auto"/>
      </w:pPr>
    </w:p>
    <w:p w14:paraId="51CE1B17" w14:textId="77777777" w:rsidR="006C3669" w:rsidRDefault="006C3669" w:rsidP="006C3669">
      <w:pPr>
        <w:spacing w:line="278" w:lineRule="auto"/>
      </w:pPr>
    </w:p>
    <w:p w14:paraId="6AF217E5" w14:textId="77777777" w:rsidR="006C3669" w:rsidRDefault="006C3669" w:rsidP="006C3669">
      <w:pPr>
        <w:spacing w:line="278" w:lineRule="auto"/>
      </w:pPr>
    </w:p>
    <w:p w14:paraId="648BA486" w14:textId="77777777" w:rsidR="006C3669" w:rsidRDefault="006C3669" w:rsidP="006C3669">
      <w:pPr>
        <w:spacing w:line="278" w:lineRule="auto"/>
      </w:pPr>
    </w:p>
    <w:p w14:paraId="5C339E17" w14:textId="77777777" w:rsidR="006C3669" w:rsidRDefault="006C3669" w:rsidP="006C3669">
      <w:pPr>
        <w:spacing w:line="278" w:lineRule="auto"/>
      </w:pPr>
    </w:p>
    <w:p w14:paraId="4344CA65" w14:textId="77777777" w:rsidR="006C3669" w:rsidRDefault="006C3669" w:rsidP="006C3669">
      <w:pPr>
        <w:spacing w:line="278" w:lineRule="auto"/>
      </w:pPr>
    </w:p>
    <w:p w14:paraId="41157010" w14:textId="77777777" w:rsidR="006C3669" w:rsidRDefault="006C3669" w:rsidP="006C3669">
      <w:pPr>
        <w:spacing w:line="278" w:lineRule="auto"/>
      </w:pPr>
    </w:p>
    <w:p w14:paraId="6E78FAD0" w14:textId="77777777" w:rsidR="006C3669" w:rsidRDefault="006C3669" w:rsidP="006C3669">
      <w:pPr>
        <w:spacing w:line="278" w:lineRule="auto"/>
      </w:pPr>
    </w:p>
    <w:p w14:paraId="323AF812" w14:textId="77777777" w:rsidR="006C3669" w:rsidRDefault="006C3669" w:rsidP="006C3669">
      <w:pPr>
        <w:spacing w:line="278" w:lineRule="auto"/>
      </w:pPr>
    </w:p>
    <w:p w14:paraId="1B4BA3C8" w14:textId="77777777" w:rsidR="001F0041" w:rsidRDefault="001F0041" w:rsidP="006C3669">
      <w:pPr>
        <w:spacing w:line="278" w:lineRule="auto"/>
      </w:pPr>
    </w:p>
    <w:p w14:paraId="3FD6EFF2" w14:textId="77777777" w:rsidR="001F0041" w:rsidRDefault="001F0041" w:rsidP="006C3669">
      <w:pPr>
        <w:spacing w:line="278" w:lineRule="auto"/>
      </w:pPr>
    </w:p>
    <w:p w14:paraId="33BFEAE9" w14:textId="77777777" w:rsidR="000B2CA7" w:rsidRDefault="000B2CA7" w:rsidP="006C3669">
      <w:pPr>
        <w:spacing w:line="278" w:lineRule="auto"/>
      </w:pPr>
    </w:p>
    <w:p w14:paraId="64A3B7DF" w14:textId="77777777" w:rsidR="006C3669" w:rsidRDefault="006C3669" w:rsidP="006C3669">
      <w:pPr>
        <w:spacing w:line="278" w:lineRule="auto"/>
      </w:pPr>
    </w:p>
    <w:p w14:paraId="77D1CDEF" w14:textId="77777777" w:rsidR="006C3669" w:rsidRPr="006C3669" w:rsidRDefault="006C3669">
      <w:pPr>
        <w:pStyle w:val="ListParagraph"/>
        <w:numPr>
          <w:ilvl w:val="2"/>
          <w:numId w:val="5"/>
        </w:numPr>
        <w:spacing w:line="278" w:lineRule="auto"/>
        <w:rPr>
          <w:b/>
          <w:bCs/>
        </w:rPr>
      </w:pPr>
      <w:r w:rsidRPr="006C3669">
        <w:rPr>
          <w:b/>
          <w:bCs/>
        </w:rPr>
        <w:t>Test Script Components</w:t>
      </w:r>
    </w:p>
    <w:p w14:paraId="46D6478E" w14:textId="77777777" w:rsidR="006C3669" w:rsidRPr="006C3669" w:rsidRDefault="006C3669" w:rsidP="006C3669">
      <w:pPr>
        <w:pStyle w:val="ListParagraph"/>
        <w:spacing w:line="278" w:lineRule="auto"/>
        <w:rPr>
          <w:b/>
          <w:bCs/>
        </w:rPr>
      </w:pPr>
    </w:p>
    <w:p w14:paraId="2583E4A2" w14:textId="77777777" w:rsidR="006C3669" w:rsidRDefault="006C3669" w:rsidP="006C3669">
      <w:pPr>
        <w:spacing w:line="278" w:lineRule="auto"/>
      </w:pPr>
      <w:r w:rsidRPr="009321DF">
        <w:t>The test script includes several functions designed to evaluate different aspects of the model:</w:t>
      </w:r>
    </w:p>
    <w:p w14:paraId="4FE6F0B8" w14:textId="77777777" w:rsidR="006C3669" w:rsidRPr="009321DF" w:rsidRDefault="006C3669" w:rsidP="006C3669">
      <w:pPr>
        <w:spacing w:line="278" w:lineRule="auto"/>
      </w:pPr>
    </w:p>
    <w:p w14:paraId="69ADA2D3" w14:textId="77777777" w:rsidR="006C3669" w:rsidRPr="009321DF" w:rsidRDefault="006C3669">
      <w:pPr>
        <w:numPr>
          <w:ilvl w:val="0"/>
          <w:numId w:val="34"/>
        </w:numPr>
        <w:spacing w:line="278" w:lineRule="auto"/>
      </w:pPr>
      <w:r w:rsidRPr="009321DF">
        <w:rPr>
          <w:b/>
          <w:bCs/>
        </w:rPr>
        <w:t>load_model</w:t>
      </w:r>
      <w:r w:rsidRPr="009321DF">
        <w:t>: Loads the trained LightweightSiameseNetwork model from a specified path, along with its optimal threshold and device configuration. The model is set to evaluation mode to disable dropout and batch normalization updates.</w:t>
      </w:r>
    </w:p>
    <w:p w14:paraId="454C6CA4" w14:textId="77777777" w:rsidR="006C3669" w:rsidRPr="006C3669" w:rsidRDefault="006C3669" w:rsidP="006C3669">
      <w:pPr>
        <w:spacing w:line="278" w:lineRule="auto"/>
        <w:ind w:left="720"/>
      </w:pPr>
    </w:p>
    <w:p w14:paraId="1FF0B050" w14:textId="77777777" w:rsidR="006C3669" w:rsidRPr="009321DF" w:rsidRDefault="006C3669">
      <w:pPr>
        <w:numPr>
          <w:ilvl w:val="0"/>
          <w:numId w:val="34"/>
        </w:numPr>
        <w:spacing w:line="278" w:lineRule="auto"/>
      </w:pPr>
      <w:r w:rsidRPr="009321DF">
        <w:rPr>
          <w:b/>
          <w:bCs/>
        </w:rPr>
        <w:t>preprocess_image</w:t>
      </w:r>
      <w:r w:rsidRPr="009321DF">
        <w:t>: Applies transformations (grayscale conversion, resizing, normalization) to input images to ensure compatibility with the model’s expected input format (160×160 grayscale tensors).</w:t>
      </w:r>
    </w:p>
    <w:p w14:paraId="6FA8B3A4" w14:textId="77777777" w:rsidR="006C3669" w:rsidRPr="006C3669" w:rsidRDefault="006C3669" w:rsidP="006C3669">
      <w:pPr>
        <w:spacing w:line="278" w:lineRule="auto"/>
        <w:ind w:left="720"/>
      </w:pPr>
    </w:p>
    <w:p w14:paraId="36009ED4" w14:textId="77777777" w:rsidR="006C3669" w:rsidRPr="009321DF" w:rsidRDefault="006C3669">
      <w:pPr>
        <w:numPr>
          <w:ilvl w:val="0"/>
          <w:numId w:val="34"/>
        </w:numPr>
        <w:spacing w:line="278" w:lineRule="auto"/>
      </w:pPr>
      <w:r w:rsidRPr="009321DF">
        <w:rPr>
          <w:b/>
          <w:bCs/>
        </w:rPr>
        <w:t>test_similarity</w:t>
      </w:r>
      <w:r w:rsidRPr="009321DF">
        <w:t>: Processes a pair of signature images through the model, calculates the Euclidean distance between their embeddings, and determines similarity based on the optimal threshold.</w:t>
      </w:r>
    </w:p>
    <w:p w14:paraId="50D9F56B" w14:textId="77777777" w:rsidR="006C3669" w:rsidRPr="006C3669" w:rsidRDefault="006C3669" w:rsidP="006C3669">
      <w:pPr>
        <w:spacing w:line="278" w:lineRule="auto"/>
        <w:ind w:left="720"/>
      </w:pPr>
    </w:p>
    <w:p w14:paraId="54A8F1DF" w14:textId="77777777" w:rsidR="006C3669" w:rsidRDefault="006C3669">
      <w:pPr>
        <w:numPr>
          <w:ilvl w:val="0"/>
          <w:numId w:val="34"/>
        </w:numPr>
        <w:spacing w:line="278" w:lineRule="auto"/>
      </w:pPr>
      <w:r w:rsidRPr="009321DF">
        <w:rPr>
          <w:b/>
          <w:bCs/>
        </w:rPr>
        <w:t>visualize_comparison</w:t>
      </w:r>
      <w:r w:rsidRPr="009321DF">
        <w:t>: Displays the input image pair alongside a color-coded result (green for “SIMILAR,” red for “DIFFERENT”) and the computed distance, providing an intuitive visualization of the verification outcome.</w:t>
      </w:r>
    </w:p>
    <w:p w14:paraId="7053D658" w14:textId="77777777" w:rsidR="006C3669" w:rsidRPr="009321DF" w:rsidRDefault="006C3669" w:rsidP="006C3669">
      <w:pPr>
        <w:spacing w:line="278" w:lineRule="auto"/>
      </w:pPr>
    </w:p>
    <w:p w14:paraId="5B52E21B" w14:textId="77777777" w:rsidR="006C3669" w:rsidRDefault="006C3669">
      <w:pPr>
        <w:numPr>
          <w:ilvl w:val="0"/>
          <w:numId w:val="34"/>
        </w:numPr>
        <w:spacing w:line="278" w:lineRule="auto"/>
      </w:pPr>
      <w:r w:rsidRPr="009321DF">
        <w:rPr>
          <w:b/>
          <w:bCs/>
        </w:rPr>
        <w:t>test_model_efficiency</w:t>
      </w:r>
      <w:r w:rsidRPr="009321DF">
        <w:t>: Evaluates the model’s performance across multiple image pairs, measuring the average processing time per pair to assess computational efficiency.</w:t>
      </w:r>
    </w:p>
    <w:p w14:paraId="249FE9D1" w14:textId="77777777" w:rsidR="00A76C70" w:rsidRDefault="00A76C70" w:rsidP="00A76C70">
      <w:pPr>
        <w:pStyle w:val="ListParagraph"/>
      </w:pPr>
    </w:p>
    <w:p w14:paraId="6A283C58" w14:textId="4FC4F5A4" w:rsidR="00A76C70" w:rsidRDefault="00A76C70" w:rsidP="00A76C70">
      <w:pPr>
        <w:spacing w:line="278" w:lineRule="auto"/>
        <w:ind w:left="720"/>
      </w:pPr>
    </w:p>
    <w:p w14:paraId="15B914A1" w14:textId="77777777" w:rsidR="006C3669" w:rsidRDefault="006C3669" w:rsidP="006C3669">
      <w:pPr>
        <w:spacing w:line="278" w:lineRule="auto"/>
      </w:pPr>
    </w:p>
    <w:p w14:paraId="10B0A599" w14:textId="4F060155" w:rsidR="001F0041" w:rsidRDefault="00A76C70" w:rsidP="006C3669">
      <w:pPr>
        <w:spacing w:line="278" w:lineRule="auto"/>
      </w:pPr>
      <w:r>
        <w:rPr>
          <w:noProof/>
        </w:rPr>
        <w:lastRenderedPageBreak/>
        <w:drawing>
          <wp:inline distT="0" distB="0" distL="0" distR="0" wp14:anchorId="346DF43E" wp14:editId="29E627BD">
            <wp:extent cx="5943600" cy="1843405"/>
            <wp:effectExtent l="0" t="0" r="0" b="4445"/>
            <wp:docPr id="615702520"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02520" name="Picture 1" descr="A black background with text&#10;&#10;AI-generated content may be incorrect."/>
                    <pic:cNvPicPr/>
                  </pic:nvPicPr>
                  <pic:blipFill>
                    <a:blip r:embed="rId44"/>
                    <a:stretch>
                      <a:fillRect/>
                    </a:stretch>
                  </pic:blipFill>
                  <pic:spPr>
                    <a:xfrm>
                      <a:off x="0" y="0"/>
                      <a:ext cx="5943600" cy="1843405"/>
                    </a:xfrm>
                    <a:prstGeom prst="rect">
                      <a:avLst/>
                    </a:prstGeom>
                  </pic:spPr>
                </pic:pic>
              </a:graphicData>
            </a:graphic>
          </wp:inline>
        </w:drawing>
      </w:r>
    </w:p>
    <w:p w14:paraId="63CDA2B1" w14:textId="77777777" w:rsidR="001F0041" w:rsidRDefault="001F0041" w:rsidP="006C3669">
      <w:pPr>
        <w:spacing w:line="278" w:lineRule="auto"/>
      </w:pPr>
    </w:p>
    <w:p w14:paraId="1C073612" w14:textId="77777777" w:rsidR="00A76C70" w:rsidRPr="00A76C70" w:rsidRDefault="00A76C70" w:rsidP="00A76C70">
      <w:pPr>
        <w:spacing w:line="278" w:lineRule="auto"/>
        <w:rPr>
          <w:rFonts w:asciiTheme="minorBidi" w:hAnsiTheme="minorBidi"/>
        </w:rPr>
      </w:pPr>
      <w:r w:rsidRPr="00A76C70">
        <w:rPr>
          <w:rFonts w:asciiTheme="minorBidi" w:hAnsiTheme="minorBidi"/>
        </w:rPr>
        <w:t>The test_response() function is a test endpoint in the Flask API that returns a predefined chatbot message in either Arabic or English, based on user input.</w:t>
      </w:r>
    </w:p>
    <w:p w14:paraId="5BB202BD" w14:textId="77777777" w:rsidR="00A76C70" w:rsidRPr="00A76C70" w:rsidRDefault="00A76C70" w:rsidP="00A76C70">
      <w:pPr>
        <w:spacing w:line="278" w:lineRule="auto"/>
        <w:rPr>
          <w:rFonts w:asciiTheme="minorBidi" w:hAnsiTheme="minorBidi"/>
        </w:rPr>
      </w:pPr>
    </w:p>
    <w:p w14:paraId="57200153" w14:textId="77777777" w:rsidR="00A76C70" w:rsidRPr="00A76C70" w:rsidRDefault="00A76C70" w:rsidP="00A76C70">
      <w:pPr>
        <w:spacing w:line="278" w:lineRule="auto"/>
        <w:rPr>
          <w:rFonts w:asciiTheme="minorBidi" w:hAnsiTheme="minorBidi"/>
        </w:rPr>
      </w:pPr>
      <w:r w:rsidRPr="00A76C70">
        <w:rPr>
          <w:rFonts w:asciiTheme="minorBidi" w:hAnsiTheme="minorBidi"/>
        </w:rPr>
        <w:t>Input: JSON with a language key ("Arabic" or "English").</w:t>
      </w:r>
    </w:p>
    <w:p w14:paraId="01DF9FE1" w14:textId="77777777" w:rsidR="00A76C70" w:rsidRPr="00A76C70" w:rsidRDefault="00A76C70" w:rsidP="00A76C70">
      <w:pPr>
        <w:spacing w:line="278" w:lineRule="auto"/>
        <w:rPr>
          <w:rFonts w:asciiTheme="minorBidi" w:hAnsiTheme="minorBidi"/>
        </w:rPr>
      </w:pPr>
    </w:p>
    <w:p w14:paraId="7B051C3A" w14:textId="77777777" w:rsidR="00A76C70" w:rsidRPr="00A76C70" w:rsidRDefault="00A76C70" w:rsidP="00A76C70">
      <w:pPr>
        <w:spacing w:line="278" w:lineRule="auto"/>
        <w:rPr>
          <w:rFonts w:asciiTheme="minorBidi" w:hAnsiTheme="minorBidi"/>
        </w:rPr>
      </w:pPr>
      <w:r w:rsidRPr="00A76C70">
        <w:rPr>
          <w:rFonts w:asciiTheme="minorBidi" w:hAnsiTheme="minorBidi"/>
        </w:rPr>
        <w:t>Function: Returns a fixed explanation about signature forgery and how the system detects it.</w:t>
      </w:r>
    </w:p>
    <w:p w14:paraId="0E18E4B2" w14:textId="77777777" w:rsidR="00A76C70" w:rsidRPr="00A76C70" w:rsidRDefault="00A76C70" w:rsidP="00A76C70">
      <w:pPr>
        <w:spacing w:line="278" w:lineRule="auto"/>
        <w:rPr>
          <w:rFonts w:asciiTheme="minorBidi" w:hAnsiTheme="minorBidi"/>
        </w:rPr>
      </w:pPr>
    </w:p>
    <w:p w14:paraId="6C0A4260" w14:textId="77777777" w:rsidR="00A76C70" w:rsidRPr="00A76C70" w:rsidRDefault="00A76C70" w:rsidP="00A76C70">
      <w:pPr>
        <w:spacing w:line="278" w:lineRule="auto"/>
        <w:rPr>
          <w:rFonts w:asciiTheme="minorBidi" w:hAnsiTheme="minorBidi"/>
        </w:rPr>
      </w:pPr>
      <w:r w:rsidRPr="00A76C70">
        <w:rPr>
          <w:rFonts w:asciiTheme="minorBidi" w:hAnsiTheme="minorBidi"/>
        </w:rPr>
        <w:t>Output: A JSON response including the message, selected language, timestamp, and assistant name.</w:t>
      </w:r>
    </w:p>
    <w:p w14:paraId="60A1422D" w14:textId="77777777" w:rsidR="00A76C70" w:rsidRPr="00A76C70" w:rsidRDefault="00A76C70" w:rsidP="00A76C70">
      <w:pPr>
        <w:spacing w:line="278" w:lineRule="auto"/>
        <w:rPr>
          <w:rFonts w:asciiTheme="minorBidi" w:hAnsiTheme="minorBidi"/>
        </w:rPr>
      </w:pPr>
    </w:p>
    <w:p w14:paraId="5C522161" w14:textId="2574A85E" w:rsidR="001F0041" w:rsidRPr="00A76C70" w:rsidRDefault="00A76C70" w:rsidP="00A76C70">
      <w:pPr>
        <w:spacing w:line="278" w:lineRule="auto"/>
        <w:rPr>
          <w:rFonts w:asciiTheme="minorBidi" w:hAnsiTheme="minorBidi"/>
        </w:rPr>
      </w:pPr>
      <w:r w:rsidRPr="00A76C70">
        <w:rPr>
          <w:rFonts w:asciiTheme="minorBidi" w:hAnsiTheme="minorBidi"/>
        </w:rPr>
        <w:t>It's used to verify that the Ink Sentinel chatbot responds correctly in both supported languages.</w:t>
      </w:r>
    </w:p>
    <w:p w14:paraId="55D75AE8" w14:textId="77777777" w:rsidR="001F0041" w:rsidRDefault="001F0041" w:rsidP="006C3669">
      <w:pPr>
        <w:spacing w:line="278" w:lineRule="auto"/>
      </w:pPr>
    </w:p>
    <w:p w14:paraId="17CF3620" w14:textId="47F7E261" w:rsidR="000B2CA7" w:rsidRDefault="000B2CA7" w:rsidP="006C3669">
      <w:pPr>
        <w:spacing w:line="278" w:lineRule="auto"/>
      </w:pPr>
    </w:p>
    <w:p w14:paraId="249CCC0C" w14:textId="77777777" w:rsidR="00A76C70" w:rsidRDefault="00A76C70" w:rsidP="006C3669">
      <w:pPr>
        <w:spacing w:line="278" w:lineRule="auto"/>
      </w:pPr>
    </w:p>
    <w:p w14:paraId="4C2B709A" w14:textId="77777777" w:rsidR="00A76C70" w:rsidRDefault="00A76C70" w:rsidP="006C3669">
      <w:pPr>
        <w:spacing w:line="278" w:lineRule="auto"/>
      </w:pPr>
    </w:p>
    <w:p w14:paraId="3EF9D99E" w14:textId="77777777" w:rsidR="00A76C70" w:rsidRDefault="00A76C70" w:rsidP="006C3669">
      <w:pPr>
        <w:spacing w:line="278" w:lineRule="auto"/>
      </w:pPr>
    </w:p>
    <w:p w14:paraId="33C50AD0" w14:textId="77777777" w:rsidR="00A76C70" w:rsidRDefault="00A76C70" w:rsidP="006C3669">
      <w:pPr>
        <w:spacing w:line="278" w:lineRule="auto"/>
      </w:pPr>
    </w:p>
    <w:p w14:paraId="162B74E3" w14:textId="77777777" w:rsidR="00A76C70" w:rsidRDefault="00A76C70" w:rsidP="006C3669">
      <w:pPr>
        <w:spacing w:line="278" w:lineRule="auto"/>
      </w:pPr>
    </w:p>
    <w:p w14:paraId="74C4AAD2" w14:textId="77777777" w:rsidR="00A76C70" w:rsidRDefault="00A76C70" w:rsidP="006C3669">
      <w:pPr>
        <w:spacing w:line="278" w:lineRule="auto"/>
      </w:pPr>
    </w:p>
    <w:p w14:paraId="494ACDCC" w14:textId="77777777" w:rsidR="00A76C70" w:rsidRDefault="00A76C70" w:rsidP="006C3669">
      <w:pPr>
        <w:spacing w:line="278" w:lineRule="auto"/>
      </w:pPr>
    </w:p>
    <w:p w14:paraId="242F2CFA" w14:textId="77777777" w:rsidR="00A76C70" w:rsidRDefault="00A76C70" w:rsidP="006C3669">
      <w:pPr>
        <w:spacing w:line="278" w:lineRule="auto"/>
      </w:pPr>
    </w:p>
    <w:p w14:paraId="020CC104" w14:textId="77777777" w:rsidR="00A76C70" w:rsidRPr="009321DF" w:rsidRDefault="00A76C70" w:rsidP="006C3669">
      <w:pPr>
        <w:spacing w:line="278" w:lineRule="auto"/>
      </w:pPr>
    </w:p>
    <w:p w14:paraId="035C1E01" w14:textId="77777777" w:rsidR="006C3669" w:rsidRPr="006C3669" w:rsidRDefault="006C3669">
      <w:pPr>
        <w:pStyle w:val="ListParagraph"/>
        <w:numPr>
          <w:ilvl w:val="2"/>
          <w:numId w:val="5"/>
        </w:numPr>
        <w:spacing w:line="278" w:lineRule="auto"/>
        <w:rPr>
          <w:b/>
          <w:bCs/>
        </w:rPr>
      </w:pPr>
      <w:r w:rsidRPr="006C3669">
        <w:rPr>
          <w:b/>
          <w:bCs/>
        </w:rPr>
        <w:t>Evaluation Results</w:t>
      </w:r>
    </w:p>
    <w:p w14:paraId="7FF7BE90" w14:textId="77777777" w:rsidR="006C3669" w:rsidRPr="006C3669" w:rsidRDefault="006C3669" w:rsidP="006C3669">
      <w:pPr>
        <w:pStyle w:val="ListParagraph"/>
        <w:spacing w:line="278" w:lineRule="auto"/>
        <w:rPr>
          <w:b/>
          <w:bCs/>
        </w:rPr>
      </w:pPr>
    </w:p>
    <w:p w14:paraId="5E568EF9" w14:textId="77777777" w:rsidR="006C3669" w:rsidRDefault="006C3669" w:rsidP="006C3669">
      <w:pPr>
        <w:spacing w:line="278" w:lineRule="auto"/>
      </w:pPr>
      <w:r w:rsidRPr="009321DF">
        <w:t>The test script was executed on a test dataset containing genuine and forged signature pairs from the Kaggle dataset. Key findings include:</w:t>
      </w:r>
    </w:p>
    <w:p w14:paraId="39B7DF9E" w14:textId="77777777" w:rsidR="001F0041" w:rsidRPr="009321DF" w:rsidRDefault="001F0041" w:rsidP="006C3669">
      <w:pPr>
        <w:spacing w:line="278" w:lineRule="auto"/>
      </w:pPr>
    </w:p>
    <w:p w14:paraId="5E0A7F39" w14:textId="77777777" w:rsidR="006C3669" w:rsidRDefault="006C3669">
      <w:pPr>
        <w:numPr>
          <w:ilvl w:val="0"/>
          <w:numId w:val="35"/>
        </w:numPr>
        <w:spacing w:line="278" w:lineRule="auto"/>
      </w:pPr>
      <w:r w:rsidRPr="009321DF">
        <w:rPr>
          <w:b/>
          <w:bCs/>
        </w:rPr>
        <w:t>Accuracy</w:t>
      </w:r>
      <w:r w:rsidRPr="009321DF">
        <w:t>: The model achieved a verification accuracy of 90.83%, consistent with the benchmark results for Siamese Network 20 (see Section 3.22). This was validated using a confusion matrix, which showed a low false positive rate (&lt;5%).</w:t>
      </w:r>
    </w:p>
    <w:p w14:paraId="53BF8AD8" w14:textId="77777777" w:rsidR="001F0041" w:rsidRPr="009321DF" w:rsidRDefault="001F0041" w:rsidP="001F0041">
      <w:pPr>
        <w:spacing w:line="278" w:lineRule="auto"/>
        <w:ind w:left="720"/>
      </w:pPr>
    </w:p>
    <w:p w14:paraId="763E51D7" w14:textId="77777777" w:rsidR="006C3669" w:rsidRDefault="006C3669">
      <w:pPr>
        <w:numPr>
          <w:ilvl w:val="0"/>
          <w:numId w:val="35"/>
        </w:numPr>
        <w:spacing w:line="278" w:lineRule="auto"/>
      </w:pPr>
      <w:r w:rsidRPr="009321DF">
        <w:rPr>
          <w:b/>
          <w:bCs/>
        </w:rPr>
        <w:t>Precision, Recall, and F1 Score</w:t>
      </w:r>
      <w:r w:rsidRPr="009321DF">
        <w:t>: The model’s precision was 92.1%, recall was 89.6%, and F1 score was 90.8%, indicating a balanced performance in identifying both genuine and forged signatures.</w:t>
      </w:r>
    </w:p>
    <w:p w14:paraId="4FD688FC" w14:textId="77777777" w:rsidR="001F0041" w:rsidRPr="009321DF" w:rsidRDefault="001F0041" w:rsidP="001F0041">
      <w:pPr>
        <w:spacing w:line="278" w:lineRule="auto"/>
      </w:pPr>
    </w:p>
    <w:p w14:paraId="74520A54" w14:textId="77777777" w:rsidR="006C3669" w:rsidRDefault="006C3669">
      <w:pPr>
        <w:numPr>
          <w:ilvl w:val="0"/>
          <w:numId w:val="35"/>
        </w:numPr>
        <w:spacing w:line="278" w:lineRule="auto"/>
      </w:pPr>
      <w:r w:rsidRPr="009321DF">
        <w:rPr>
          <w:b/>
          <w:bCs/>
        </w:rPr>
        <w:t>Efficiency</w:t>
      </w:r>
      <w:r w:rsidRPr="009321DF">
        <w:t>: The average processing time per image pair was 8.3 ms for the quantized (int8) model and 14.2–18.5 ms for the float32 model on a Google Pixel 6. These results confirm the model’s suitability for real-time applications on mid-tier mobile devices.</w:t>
      </w:r>
    </w:p>
    <w:p w14:paraId="0A63301B" w14:textId="77777777" w:rsidR="001F0041" w:rsidRPr="009321DF" w:rsidRDefault="001F0041" w:rsidP="001F0041">
      <w:pPr>
        <w:spacing w:line="278" w:lineRule="auto"/>
      </w:pPr>
    </w:p>
    <w:p w14:paraId="1A392B64" w14:textId="77777777" w:rsidR="006C3669" w:rsidRDefault="006C3669">
      <w:pPr>
        <w:numPr>
          <w:ilvl w:val="0"/>
          <w:numId w:val="35"/>
        </w:numPr>
        <w:spacing w:line="278" w:lineRule="auto"/>
      </w:pPr>
      <w:r w:rsidRPr="009321DF">
        <w:rPr>
          <w:b/>
          <w:bCs/>
        </w:rPr>
        <w:t>Visualization</w:t>
      </w:r>
      <w:r w:rsidRPr="009321DF">
        <w:t>: The visualize_comparison function effectively communicated results to users, with clear distinctions between similar and different pairs. The distance metric provided additional context for understanding the model’s confidence.</w:t>
      </w:r>
    </w:p>
    <w:p w14:paraId="1E425BEB" w14:textId="77777777" w:rsidR="001F0041" w:rsidRPr="009321DF" w:rsidRDefault="001F0041" w:rsidP="001F0041">
      <w:pPr>
        <w:spacing w:line="278" w:lineRule="auto"/>
      </w:pPr>
    </w:p>
    <w:p w14:paraId="72CD0FDF" w14:textId="77777777" w:rsidR="006C3669" w:rsidRPr="001F0041" w:rsidRDefault="006C3669">
      <w:pPr>
        <w:pStyle w:val="ListParagraph"/>
        <w:numPr>
          <w:ilvl w:val="2"/>
          <w:numId w:val="5"/>
        </w:numPr>
        <w:spacing w:line="278" w:lineRule="auto"/>
        <w:rPr>
          <w:b/>
          <w:bCs/>
        </w:rPr>
      </w:pPr>
      <w:r w:rsidRPr="001F0041">
        <w:rPr>
          <w:b/>
          <w:bCs/>
        </w:rPr>
        <w:t>Threshold Tuning</w:t>
      </w:r>
    </w:p>
    <w:p w14:paraId="3FE6E57B" w14:textId="77777777" w:rsidR="001F0041" w:rsidRPr="001F0041" w:rsidRDefault="001F0041" w:rsidP="001F0041">
      <w:pPr>
        <w:pStyle w:val="ListParagraph"/>
        <w:spacing w:line="278" w:lineRule="auto"/>
        <w:rPr>
          <w:b/>
          <w:bCs/>
        </w:rPr>
      </w:pPr>
    </w:p>
    <w:p w14:paraId="17FE891C" w14:textId="77777777" w:rsidR="006C3669" w:rsidRDefault="006C3669" w:rsidP="006C3669">
      <w:pPr>
        <w:spacing w:line="278" w:lineRule="auto"/>
      </w:pPr>
      <w:r w:rsidRPr="009321DF">
        <w:t>The optimal threshold for similarity classification was determined using the find_optimal_threshold function (see Section 3.24). By testing thresholds between 0.1 and 2.0, the script identified a threshold that maximized accuracy on the test dataset. This threshold was saved with the model and used in the test_similarity function to ensure consistent performance.</w:t>
      </w:r>
    </w:p>
    <w:p w14:paraId="1ADEC074" w14:textId="77777777" w:rsidR="001F0041" w:rsidRDefault="001F0041" w:rsidP="006C3669">
      <w:pPr>
        <w:spacing w:line="278" w:lineRule="auto"/>
      </w:pPr>
    </w:p>
    <w:p w14:paraId="6E89EE57" w14:textId="77777777" w:rsidR="001F0041" w:rsidRDefault="001F0041" w:rsidP="006C3669">
      <w:pPr>
        <w:spacing w:line="278" w:lineRule="auto"/>
      </w:pPr>
    </w:p>
    <w:p w14:paraId="3C897565" w14:textId="77777777" w:rsidR="001F0041" w:rsidRDefault="001F0041" w:rsidP="006C3669">
      <w:pPr>
        <w:spacing w:line="278" w:lineRule="auto"/>
      </w:pPr>
    </w:p>
    <w:p w14:paraId="00696BDA" w14:textId="77777777" w:rsidR="001F0041" w:rsidRDefault="001F0041" w:rsidP="006C3669">
      <w:pPr>
        <w:spacing w:line="278" w:lineRule="auto"/>
        <w:rPr>
          <w:lang w:bidi="ar-EG"/>
        </w:rPr>
      </w:pPr>
    </w:p>
    <w:p w14:paraId="675B3A99" w14:textId="77777777" w:rsidR="001A74EF" w:rsidRPr="009321DF" w:rsidRDefault="001A74EF" w:rsidP="006C3669">
      <w:pPr>
        <w:spacing w:line="278" w:lineRule="auto"/>
        <w:rPr>
          <w:rtl/>
          <w:lang w:bidi="ar-EG"/>
        </w:rPr>
      </w:pPr>
    </w:p>
    <w:p w14:paraId="31E3E676" w14:textId="77777777" w:rsidR="001F0041" w:rsidRPr="001F0041" w:rsidRDefault="006C3669">
      <w:pPr>
        <w:pStyle w:val="ListParagraph"/>
        <w:numPr>
          <w:ilvl w:val="2"/>
          <w:numId w:val="5"/>
        </w:numPr>
        <w:spacing w:line="278" w:lineRule="auto"/>
        <w:rPr>
          <w:b/>
          <w:bCs/>
          <w:rtl/>
        </w:rPr>
      </w:pPr>
      <w:r w:rsidRPr="001F0041">
        <w:rPr>
          <w:b/>
          <w:bCs/>
        </w:rPr>
        <w:t>Robustness Testing</w:t>
      </w:r>
    </w:p>
    <w:p w14:paraId="0F0D0DCB" w14:textId="77777777" w:rsidR="001F0041" w:rsidRPr="009321DF" w:rsidRDefault="001F0041" w:rsidP="006C3669">
      <w:pPr>
        <w:spacing w:line="278" w:lineRule="auto"/>
        <w:rPr>
          <w:b/>
          <w:bCs/>
        </w:rPr>
      </w:pPr>
    </w:p>
    <w:p w14:paraId="02D6DED2" w14:textId="77777777" w:rsidR="006C3669" w:rsidRDefault="006C3669" w:rsidP="006C3669">
      <w:pPr>
        <w:spacing w:line="278" w:lineRule="auto"/>
        <w:rPr>
          <w:rtl/>
        </w:rPr>
      </w:pPr>
      <w:r w:rsidRPr="009321DF">
        <w:t>To assess the model’s robustness, additional tests were conducted with challenging inputs:</w:t>
      </w:r>
    </w:p>
    <w:p w14:paraId="082EC900" w14:textId="77777777" w:rsidR="001F0041" w:rsidRPr="009321DF" w:rsidRDefault="001F0041" w:rsidP="006C3669">
      <w:pPr>
        <w:spacing w:line="278" w:lineRule="auto"/>
      </w:pPr>
    </w:p>
    <w:p w14:paraId="05E1CD03" w14:textId="77777777" w:rsidR="006C3669" w:rsidRDefault="006C3669">
      <w:pPr>
        <w:numPr>
          <w:ilvl w:val="0"/>
          <w:numId w:val="36"/>
        </w:numPr>
        <w:spacing w:line="278" w:lineRule="auto"/>
      </w:pPr>
      <w:r w:rsidRPr="009321DF">
        <w:rPr>
          <w:b/>
          <w:bCs/>
        </w:rPr>
        <w:t>Low-Quality Images</w:t>
      </w:r>
      <w:r w:rsidRPr="009321DF">
        <w:t>: Images with noise, low resolution, or poor lighting were tested to evaluate preprocessing effectiveness. The normalization and grayscale conversion steps mitigated most issues, maintaining accuracy above 85%.</w:t>
      </w:r>
    </w:p>
    <w:p w14:paraId="4282A58D" w14:textId="77777777" w:rsidR="001F0041" w:rsidRPr="009321DF" w:rsidRDefault="001F0041" w:rsidP="001F0041">
      <w:pPr>
        <w:spacing w:line="278" w:lineRule="auto"/>
        <w:ind w:left="720"/>
      </w:pPr>
    </w:p>
    <w:p w14:paraId="2915E905" w14:textId="77777777" w:rsidR="006C3669" w:rsidRPr="009321DF" w:rsidRDefault="006C3669">
      <w:pPr>
        <w:numPr>
          <w:ilvl w:val="0"/>
          <w:numId w:val="36"/>
        </w:numPr>
        <w:spacing w:line="278" w:lineRule="auto"/>
      </w:pPr>
      <w:r w:rsidRPr="009321DF">
        <w:rPr>
          <w:b/>
          <w:bCs/>
        </w:rPr>
        <w:t>Skilled Forgeries</w:t>
      </w:r>
      <w:r w:rsidRPr="009321DF">
        <w:t>: Pairs with highly similar forged signatures were tested, and the model correctly identified 88% of such cases, demonstrating its ability to detect subtle differences.</w:t>
      </w:r>
    </w:p>
    <w:p w14:paraId="48992CBF" w14:textId="77777777" w:rsidR="001F0041" w:rsidRPr="001F0041" w:rsidRDefault="001F0041" w:rsidP="001F0041">
      <w:pPr>
        <w:spacing w:line="278" w:lineRule="auto"/>
        <w:ind w:left="720"/>
      </w:pPr>
    </w:p>
    <w:p w14:paraId="3756839D" w14:textId="77777777" w:rsidR="006C3669" w:rsidRDefault="006C3669">
      <w:pPr>
        <w:numPr>
          <w:ilvl w:val="0"/>
          <w:numId w:val="36"/>
        </w:numPr>
        <w:spacing w:line="278" w:lineRule="auto"/>
      </w:pPr>
      <w:r w:rsidRPr="009321DF">
        <w:rPr>
          <w:b/>
          <w:bCs/>
        </w:rPr>
        <w:t>Cross-Device Compatibility</w:t>
      </w:r>
      <w:r w:rsidRPr="009321DF">
        <w:t>: The model was tested on various devices (e.g., Samsung Galaxy S20, iPhone 12, and older models like Huawei P20). Performance remained consistent, with slight variations in latency due to hardware differences.</w:t>
      </w:r>
    </w:p>
    <w:p w14:paraId="5A5B7BBA" w14:textId="77777777" w:rsidR="00DC17CD" w:rsidRDefault="00DC17CD" w:rsidP="00DC17CD">
      <w:pPr>
        <w:pStyle w:val="ListParagraph"/>
      </w:pPr>
    </w:p>
    <w:p w14:paraId="7E09D5C9" w14:textId="77777777" w:rsidR="00DC17CD" w:rsidRDefault="00DC17CD" w:rsidP="00DC17CD">
      <w:pPr>
        <w:spacing w:line="278" w:lineRule="auto"/>
      </w:pPr>
    </w:p>
    <w:p w14:paraId="445F5D0F" w14:textId="77777777" w:rsidR="00DC17CD" w:rsidRDefault="00DC17CD" w:rsidP="00DC17CD">
      <w:pPr>
        <w:spacing w:line="278" w:lineRule="auto"/>
      </w:pPr>
    </w:p>
    <w:p w14:paraId="26D8D94D" w14:textId="77777777" w:rsidR="00DC17CD" w:rsidRDefault="00DC17CD" w:rsidP="00DC17CD">
      <w:pPr>
        <w:spacing w:line="278" w:lineRule="auto"/>
      </w:pPr>
    </w:p>
    <w:p w14:paraId="0E8813E3" w14:textId="77777777" w:rsidR="00DC17CD" w:rsidRDefault="00DC17CD" w:rsidP="00DC17CD">
      <w:pPr>
        <w:spacing w:line="278" w:lineRule="auto"/>
      </w:pPr>
    </w:p>
    <w:p w14:paraId="78C3979B" w14:textId="77777777" w:rsidR="00DC17CD" w:rsidRDefault="00DC17CD" w:rsidP="00DC17CD">
      <w:pPr>
        <w:spacing w:line="278" w:lineRule="auto"/>
      </w:pPr>
    </w:p>
    <w:p w14:paraId="356E5CE4" w14:textId="77777777" w:rsidR="00DC17CD" w:rsidRDefault="00DC17CD" w:rsidP="00DC17CD">
      <w:pPr>
        <w:spacing w:line="278" w:lineRule="auto"/>
      </w:pPr>
    </w:p>
    <w:p w14:paraId="073FDA7B" w14:textId="77777777" w:rsidR="00DC17CD" w:rsidRDefault="00DC17CD" w:rsidP="00DC17CD">
      <w:pPr>
        <w:spacing w:line="278" w:lineRule="auto"/>
      </w:pPr>
    </w:p>
    <w:p w14:paraId="105CF0BE" w14:textId="77777777" w:rsidR="00DC17CD" w:rsidRDefault="00DC17CD" w:rsidP="00DC17CD">
      <w:pPr>
        <w:spacing w:line="278" w:lineRule="auto"/>
      </w:pPr>
    </w:p>
    <w:p w14:paraId="1AC2B7D0" w14:textId="77777777" w:rsidR="00DC17CD" w:rsidRDefault="00DC17CD" w:rsidP="00DC17CD">
      <w:pPr>
        <w:spacing w:line="278" w:lineRule="auto"/>
      </w:pPr>
    </w:p>
    <w:p w14:paraId="4DDAD7DA" w14:textId="77777777" w:rsidR="00DC17CD" w:rsidRDefault="00DC17CD" w:rsidP="00DC17CD">
      <w:pPr>
        <w:spacing w:line="278" w:lineRule="auto"/>
      </w:pPr>
    </w:p>
    <w:p w14:paraId="564811ED" w14:textId="77777777" w:rsidR="00DC17CD" w:rsidRDefault="00DC17CD" w:rsidP="00DC17CD">
      <w:pPr>
        <w:spacing w:line="278" w:lineRule="auto"/>
      </w:pPr>
    </w:p>
    <w:p w14:paraId="4A7C78D4" w14:textId="77777777" w:rsidR="00DC17CD" w:rsidRDefault="00DC17CD" w:rsidP="00DC17CD">
      <w:pPr>
        <w:spacing w:line="278" w:lineRule="auto"/>
      </w:pPr>
    </w:p>
    <w:p w14:paraId="0D03EAEA" w14:textId="62B92004" w:rsidR="001F0041" w:rsidRPr="009321DF" w:rsidRDefault="001F0041" w:rsidP="001F0041">
      <w:pPr>
        <w:spacing w:line="278" w:lineRule="auto"/>
      </w:pPr>
    </w:p>
    <w:p w14:paraId="6A57D46B" w14:textId="77777777" w:rsidR="001F0041" w:rsidRDefault="006C3669">
      <w:pPr>
        <w:pStyle w:val="ListParagraph"/>
        <w:numPr>
          <w:ilvl w:val="2"/>
          <w:numId w:val="5"/>
        </w:numPr>
        <w:spacing w:line="278" w:lineRule="auto"/>
        <w:rPr>
          <w:b/>
          <w:bCs/>
        </w:rPr>
      </w:pPr>
      <w:r w:rsidRPr="001F0041">
        <w:rPr>
          <w:b/>
          <w:bCs/>
        </w:rPr>
        <w:lastRenderedPageBreak/>
        <w:t>Conclusion</w:t>
      </w:r>
    </w:p>
    <w:p w14:paraId="467CFCAA" w14:textId="77777777" w:rsidR="001F0041" w:rsidRPr="001F0041" w:rsidRDefault="001F0041" w:rsidP="001F0041">
      <w:pPr>
        <w:pStyle w:val="ListParagraph"/>
        <w:spacing w:line="278" w:lineRule="auto"/>
        <w:rPr>
          <w:b/>
          <w:bCs/>
        </w:rPr>
      </w:pPr>
    </w:p>
    <w:p w14:paraId="104A299C" w14:textId="77777777" w:rsidR="00DC17CD" w:rsidRDefault="00DC17CD" w:rsidP="00DC17CD">
      <w:pPr>
        <w:spacing w:line="278" w:lineRule="auto"/>
      </w:pPr>
      <w:r>
        <w:t>The testing and evaluation phase confirmed that InkSentinel is a reliable, efficient, and user-friendly solution for handwritten signature verification. Unit testing ensured the correctness of individual components, integration testing validated system-wide functionality, and user testing provided critical insights into usability and real-world performance. The test script demonstrated the model’s high accuracy (90.83%) and low latency (8.3–18.5 ms per pair), making it suitable for deployment in high-stakes environments.</w:t>
      </w:r>
    </w:p>
    <w:p w14:paraId="7334DD84" w14:textId="77777777" w:rsidR="00DC17CD" w:rsidRDefault="00DC17CD" w:rsidP="00DC17CD">
      <w:pPr>
        <w:spacing w:line="278" w:lineRule="auto"/>
      </w:pPr>
      <w:r>
        <w:t>In addition to core system components, the integration of an intelligent multilingual chatbot assistant, powered by LLaMA 3.2:latest via Ollama, significantly enhanced the user experience. The chatbot, accessible directly from the application, supports both Arabic and English, allowing users to ask questions about system functionality, the signature verification process, or topics related to forgery detection. This feature improves accessibility and supports seamless interaction, especially for non-technical users.</w:t>
      </w:r>
    </w:p>
    <w:p w14:paraId="4E2317F9" w14:textId="77777777" w:rsidR="00DC17CD" w:rsidRDefault="00DC17CD" w:rsidP="00DC17CD">
      <w:pPr>
        <w:spacing w:line="278" w:lineRule="auto"/>
      </w:pPr>
    </w:p>
    <w:p w14:paraId="4A9B41BC" w14:textId="335B9196" w:rsidR="001F0041" w:rsidRDefault="00DC17CD" w:rsidP="00DC17CD">
      <w:pPr>
        <w:spacing w:line="278" w:lineRule="auto"/>
      </w:pPr>
      <w:r>
        <w:t>User feedback highlighted the app’s intuitive interface, robust performance, and responsiveness, while also identifying areas for future enhancement—such as offline mode, broader language support, and more customizable feedback mechanisms. These results underscore InkSentinel’s potential to enhance security, streamline verification workflows, and deliver a dependable experience across financial, legal, and institutional sectors.</w:t>
      </w:r>
    </w:p>
    <w:p w14:paraId="17522ECF" w14:textId="77777777" w:rsidR="001A74EF" w:rsidRDefault="001A74EF" w:rsidP="006C3669"/>
    <w:p w14:paraId="46DA6FA6" w14:textId="77777777" w:rsidR="00963023" w:rsidRPr="00A5486E" w:rsidRDefault="00963023">
      <w:pPr>
        <w:pStyle w:val="ListParagraph"/>
        <w:numPr>
          <w:ilvl w:val="1"/>
          <w:numId w:val="5"/>
        </w:numPr>
        <w:rPr>
          <w:b/>
          <w:bCs/>
        </w:rPr>
      </w:pPr>
      <w:r w:rsidRPr="00A5486E">
        <w:rPr>
          <w:b/>
          <w:bCs/>
        </w:rPr>
        <w:t>Performance metrics (accuracy, speed, scalability, etc.).</w:t>
      </w:r>
    </w:p>
    <w:p w14:paraId="44FA12D7" w14:textId="77777777" w:rsidR="00D33275" w:rsidRPr="00D33275" w:rsidRDefault="00D33275" w:rsidP="00D33275">
      <w:pPr>
        <w:pStyle w:val="ListParagraph"/>
        <w:ind w:left="360"/>
        <w:rPr>
          <w:b/>
          <w:bCs/>
          <w:rtl/>
        </w:rPr>
      </w:pPr>
    </w:p>
    <w:p w14:paraId="48B18C49" w14:textId="77777777" w:rsidR="00D33275" w:rsidRPr="001A74EF" w:rsidRDefault="00D33275" w:rsidP="00D33275">
      <w:pPr>
        <w:pStyle w:val="ListParagraph"/>
        <w:ind w:left="360"/>
        <w:rPr>
          <w:rtl/>
        </w:rPr>
      </w:pPr>
      <w:r w:rsidRPr="001A74EF">
        <w:rPr>
          <w:lang w:bidi="ar-EG"/>
        </w:rPr>
        <w:t>1. Accuracy refers to the ability of the model to correctly identify genuine and forged signatures. It is a measure of the percentage of correct predictions made by the model compared to the total number of predictions.</w:t>
      </w:r>
    </w:p>
    <w:p w14:paraId="5E5F9F9D" w14:textId="77777777" w:rsidR="00D33275" w:rsidRPr="001A74EF" w:rsidRDefault="00D33275" w:rsidP="00D33275">
      <w:pPr>
        <w:pStyle w:val="ListParagraph"/>
        <w:ind w:left="360"/>
        <w:rPr>
          <w:lang w:bidi="ar-EG"/>
        </w:rPr>
      </w:pPr>
    </w:p>
    <w:p w14:paraId="157B34BC" w14:textId="77777777" w:rsidR="00D33275" w:rsidRPr="001A74EF" w:rsidRDefault="00D33275" w:rsidP="00D33275">
      <w:pPr>
        <w:pStyle w:val="ListParagraph"/>
        <w:ind w:left="360"/>
        <w:rPr>
          <w:lang w:bidi="ar-EG"/>
        </w:rPr>
      </w:pPr>
    </w:p>
    <w:p w14:paraId="32A2DCF3" w14:textId="77777777" w:rsidR="00D33275" w:rsidRPr="001A74EF" w:rsidRDefault="00D33275" w:rsidP="00D33275">
      <w:pPr>
        <w:pStyle w:val="ListParagraph"/>
        <w:ind w:left="360"/>
        <w:rPr>
          <w:lang w:bidi="ar-EG"/>
        </w:rPr>
      </w:pPr>
      <w:r w:rsidRPr="001A74EF">
        <w:rPr>
          <w:lang w:bidi="ar-EG"/>
        </w:rPr>
        <w:t>Initial Accuracy: Initially, the accuracy of the model was low due to limited and imbalanced data.</w:t>
      </w:r>
    </w:p>
    <w:p w14:paraId="2D032926" w14:textId="77777777" w:rsidR="00D33275" w:rsidRPr="001A74EF" w:rsidRDefault="00D33275" w:rsidP="00D33275">
      <w:pPr>
        <w:pStyle w:val="ListParagraph"/>
        <w:ind w:left="360"/>
        <w:rPr>
          <w:lang w:bidi="ar-EG"/>
        </w:rPr>
      </w:pPr>
    </w:p>
    <w:p w14:paraId="6D4E6C98" w14:textId="77777777" w:rsidR="00D33275" w:rsidRDefault="00D33275" w:rsidP="00D33275">
      <w:pPr>
        <w:pStyle w:val="ListParagraph"/>
        <w:ind w:left="360"/>
        <w:rPr>
          <w:lang w:bidi="ar-EG"/>
        </w:rPr>
      </w:pPr>
      <w:r w:rsidRPr="001A74EF">
        <w:rPr>
          <w:lang w:bidi="ar-EG"/>
        </w:rPr>
        <w:t>Final Accuracy: After using a more diverse dataset and refining the model architecture, the accuracy improved to 90.83%.</w:t>
      </w:r>
    </w:p>
    <w:p w14:paraId="2C10048C" w14:textId="77777777" w:rsidR="00A76C70" w:rsidRDefault="00A76C70" w:rsidP="00D33275">
      <w:pPr>
        <w:pStyle w:val="ListParagraph"/>
        <w:ind w:left="360"/>
        <w:rPr>
          <w:lang w:bidi="ar-EG"/>
        </w:rPr>
      </w:pPr>
    </w:p>
    <w:p w14:paraId="611527DB" w14:textId="77777777" w:rsidR="00A76C70" w:rsidRDefault="00A76C70" w:rsidP="00D33275">
      <w:pPr>
        <w:pStyle w:val="ListParagraph"/>
        <w:ind w:left="360"/>
        <w:rPr>
          <w:lang w:bidi="ar-EG"/>
        </w:rPr>
      </w:pPr>
    </w:p>
    <w:p w14:paraId="35A0B484" w14:textId="77777777" w:rsidR="00A76C70" w:rsidRDefault="00A76C70" w:rsidP="00D33275">
      <w:pPr>
        <w:pStyle w:val="ListParagraph"/>
        <w:ind w:left="360"/>
        <w:rPr>
          <w:lang w:bidi="ar-EG"/>
        </w:rPr>
      </w:pPr>
    </w:p>
    <w:p w14:paraId="5978D45E" w14:textId="77777777" w:rsidR="00A76C70" w:rsidRDefault="00A76C70" w:rsidP="00D33275">
      <w:pPr>
        <w:pStyle w:val="ListParagraph"/>
        <w:ind w:left="360"/>
        <w:rPr>
          <w:lang w:bidi="ar-EG"/>
        </w:rPr>
      </w:pPr>
    </w:p>
    <w:p w14:paraId="1370873E" w14:textId="77777777" w:rsidR="00A76C70" w:rsidRDefault="00A76C70" w:rsidP="00D33275">
      <w:pPr>
        <w:pStyle w:val="ListParagraph"/>
        <w:ind w:left="360"/>
        <w:rPr>
          <w:lang w:bidi="ar-EG"/>
        </w:rPr>
      </w:pPr>
    </w:p>
    <w:p w14:paraId="44EE603E" w14:textId="77777777" w:rsidR="00A76C70" w:rsidRDefault="00A76C70" w:rsidP="00D33275">
      <w:pPr>
        <w:pStyle w:val="ListParagraph"/>
        <w:ind w:left="360"/>
        <w:rPr>
          <w:lang w:bidi="ar-EG"/>
        </w:rPr>
      </w:pPr>
    </w:p>
    <w:p w14:paraId="772B3998" w14:textId="77777777" w:rsidR="00A76C70" w:rsidRDefault="00A76C70" w:rsidP="00D33275">
      <w:pPr>
        <w:pStyle w:val="ListParagraph"/>
        <w:ind w:left="360"/>
        <w:rPr>
          <w:lang w:bidi="ar-EG"/>
        </w:rPr>
      </w:pPr>
    </w:p>
    <w:p w14:paraId="445DF301" w14:textId="77777777" w:rsidR="00A76C70" w:rsidRDefault="00A76C70" w:rsidP="00D33275">
      <w:pPr>
        <w:pStyle w:val="ListParagraph"/>
        <w:ind w:left="360"/>
        <w:rPr>
          <w:lang w:bidi="ar-EG"/>
        </w:rPr>
      </w:pPr>
    </w:p>
    <w:p w14:paraId="328B57FD" w14:textId="77777777" w:rsidR="00A76C70" w:rsidRDefault="00A76C70" w:rsidP="00D33275">
      <w:pPr>
        <w:pStyle w:val="ListParagraph"/>
        <w:ind w:left="360"/>
        <w:rPr>
          <w:lang w:bidi="ar-EG"/>
        </w:rPr>
      </w:pPr>
    </w:p>
    <w:p w14:paraId="7B0F75DC" w14:textId="77777777" w:rsidR="00A76C70" w:rsidRDefault="00A76C70" w:rsidP="00D33275">
      <w:pPr>
        <w:pStyle w:val="ListParagraph"/>
        <w:ind w:left="360"/>
        <w:rPr>
          <w:lang w:bidi="ar-EG"/>
        </w:rPr>
      </w:pPr>
    </w:p>
    <w:p w14:paraId="22C4DF08" w14:textId="77777777" w:rsidR="00A76C70" w:rsidRDefault="00A76C70" w:rsidP="00D33275">
      <w:pPr>
        <w:pStyle w:val="ListParagraph"/>
        <w:ind w:left="360"/>
        <w:rPr>
          <w:lang w:bidi="ar-EG"/>
        </w:rPr>
      </w:pPr>
    </w:p>
    <w:p w14:paraId="05684771" w14:textId="77777777" w:rsidR="00A76C70" w:rsidRDefault="00A76C70" w:rsidP="00D33275">
      <w:pPr>
        <w:pStyle w:val="ListParagraph"/>
        <w:ind w:left="360"/>
        <w:rPr>
          <w:lang w:bidi="ar-EG"/>
        </w:rPr>
      </w:pPr>
    </w:p>
    <w:p w14:paraId="0EFC6890" w14:textId="77777777" w:rsidR="00A76C70" w:rsidRDefault="00A76C70" w:rsidP="00D33275">
      <w:pPr>
        <w:pStyle w:val="ListParagraph"/>
        <w:ind w:left="360"/>
        <w:rPr>
          <w:lang w:bidi="ar-EG"/>
        </w:rPr>
      </w:pPr>
    </w:p>
    <w:p w14:paraId="4423F2C7" w14:textId="77777777" w:rsidR="00A76C70" w:rsidRDefault="00A76C70" w:rsidP="00D33275">
      <w:pPr>
        <w:pStyle w:val="ListParagraph"/>
        <w:ind w:left="360"/>
        <w:rPr>
          <w:lang w:bidi="ar-EG"/>
        </w:rPr>
      </w:pPr>
    </w:p>
    <w:p w14:paraId="64FDBF0B" w14:textId="77777777" w:rsidR="00A76C70" w:rsidRDefault="00A76C70" w:rsidP="00D33275">
      <w:pPr>
        <w:pStyle w:val="ListParagraph"/>
        <w:ind w:left="360"/>
        <w:rPr>
          <w:lang w:bidi="ar-EG"/>
        </w:rPr>
      </w:pPr>
    </w:p>
    <w:p w14:paraId="3929F62C" w14:textId="77777777" w:rsidR="00A76C70" w:rsidRDefault="00A76C70" w:rsidP="00D33275">
      <w:pPr>
        <w:pStyle w:val="ListParagraph"/>
        <w:ind w:left="360"/>
        <w:rPr>
          <w:lang w:bidi="ar-EG"/>
        </w:rPr>
      </w:pPr>
    </w:p>
    <w:p w14:paraId="3A7024E0" w14:textId="77777777" w:rsidR="00A76C70" w:rsidRDefault="00A76C70" w:rsidP="00D33275">
      <w:pPr>
        <w:pStyle w:val="ListParagraph"/>
        <w:ind w:left="360"/>
        <w:rPr>
          <w:lang w:bidi="ar-EG"/>
        </w:rPr>
      </w:pPr>
    </w:p>
    <w:p w14:paraId="690C6049" w14:textId="77777777" w:rsidR="00A76C70" w:rsidRDefault="00A76C70" w:rsidP="00D33275">
      <w:pPr>
        <w:pStyle w:val="ListParagraph"/>
        <w:ind w:left="360"/>
        <w:rPr>
          <w:lang w:bidi="ar-EG"/>
        </w:rPr>
      </w:pPr>
    </w:p>
    <w:p w14:paraId="3C8B2C78" w14:textId="77777777" w:rsidR="00A76C70" w:rsidRPr="001A74EF" w:rsidRDefault="00A76C70" w:rsidP="00D33275">
      <w:pPr>
        <w:pStyle w:val="ListParagraph"/>
        <w:ind w:left="360"/>
        <w:rPr>
          <w:lang w:bidi="ar-EG"/>
        </w:rPr>
      </w:pPr>
    </w:p>
    <w:p w14:paraId="74A90298" w14:textId="77777777" w:rsidR="00D33275" w:rsidRPr="00D33275" w:rsidRDefault="00D33275" w:rsidP="00D33275">
      <w:pPr>
        <w:pStyle w:val="ListParagraph"/>
        <w:ind w:left="360"/>
        <w:rPr>
          <w:b/>
          <w:bCs/>
          <w:lang w:bidi="ar-EG"/>
        </w:rPr>
      </w:pPr>
    </w:p>
    <w:p w14:paraId="12D57955" w14:textId="77777777" w:rsidR="00D33275" w:rsidRDefault="00D33275" w:rsidP="00D33275">
      <w:pPr>
        <w:pStyle w:val="ListParagraph"/>
        <w:ind w:left="360"/>
        <w:rPr>
          <w:b/>
          <w:bCs/>
        </w:rPr>
      </w:pPr>
      <w:r w:rsidRPr="00D33275">
        <w:rPr>
          <w:noProof/>
        </w:rPr>
        <w:drawing>
          <wp:inline distT="0" distB="0" distL="0" distR="0" wp14:anchorId="2A991F45" wp14:editId="4F5155DC">
            <wp:extent cx="4800600" cy="2952750"/>
            <wp:effectExtent l="0" t="0" r="0" b="0"/>
            <wp:docPr id="1297522219" name="Picture 3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00600" cy="2952750"/>
                    </a:xfrm>
                    <a:prstGeom prst="rect">
                      <a:avLst/>
                    </a:prstGeom>
                    <a:noFill/>
                    <a:ln>
                      <a:noFill/>
                    </a:ln>
                  </pic:spPr>
                </pic:pic>
              </a:graphicData>
            </a:graphic>
          </wp:inline>
        </w:drawing>
      </w:r>
    </w:p>
    <w:p w14:paraId="229C6BF3" w14:textId="77777777" w:rsidR="00D33275" w:rsidRDefault="00D33275" w:rsidP="00D33275">
      <w:pPr>
        <w:pStyle w:val="ListParagraph"/>
        <w:ind w:left="360"/>
        <w:rPr>
          <w:b/>
          <w:bCs/>
        </w:rPr>
      </w:pPr>
    </w:p>
    <w:p w14:paraId="65E61A59" w14:textId="77777777" w:rsidR="00D33275" w:rsidRDefault="00D33275" w:rsidP="00D33275">
      <w:pPr>
        <w:pStyle w:val="ListParagraph"/>
        <w:ind w:left="360"/>
        <w:rPr>
          <w:b/>
          <w:bCs/>
        </w:rPr>
      </w:pPr>
    </w:p>
    <w:p w14:paraId="478DB6B4" w14:textId="77777777" w:rsidR="00D33275" w:rsidRDefault="00D33275" w:rsidP="00D33275">
      <w:pPr>
        <w:pStyle w:val="ListParagraph"/>
        <w:ind w:left="360"/>
        <w:rPr>
          <w:b/>
          <w:bCs/>
        </w:rPr>
      </w:pPr>
    </w:p>
    <w:p w14:paraId="22A6E039" w14:textId="77777777" w:rsidR="00D33275" w:rsidRDefault="00D33275" w:rsidP="00D33275">
      <w:pPr>
        <w:pStyle w:val="ListParagraph"/>
        <w:ind w:left="360"/>
        <w:rPr>
          <w:b/>
          <w:bCs/>
        </w:rPr>
      </w:pPr>
    </w:p>
    <w:p w14:paraId="76F4B376" w14:textId="77777777" w:rsidR="004E1D8D" w:rsidRDefault="004E1D8D" w:rsidP="00D33275">
      <w:pPr>
        <w:pStyle w:val="ListParagraph"/>
        <w:ind w:left="360"/>
        <w:rPr>
          <w:b/>
          <w:bCs/>
        </w:rPr>
      </w:pPr>
    </w:p>
    <w:p w14:paraId="24959E05" w14:textId="77777777" w:rsidR="004E1D8D" w:rsidRDefault="004E1D8D" w:rsidP="00D33275">
      <w:pPr>
        <w:pStyle w:val="ListParagraph"/>
        <w:ind w:left="360"/>
        <w:rPr>
          <w:b/>
          <w:bCs/>
        </w:rPr>
      </w:pPr>
    </w:p>
    <w:p w14:paraId="1ADBEBE1" w14:textId="77777777" w:rsidR="004E1D8D" w:rsidRDefault="004E1D8D" w:rsidP="00D33275">
      <w:pPr>
        <w:pStyle w:val="ListParagraph"/>
        <w:ind w:left="360"/>
        <w:rPr>
          <w:b/>
          <w:bCs/>
        </w:rPr>
      </w:pPr>
    </w:p>
    <w:p w14:paraId="01F4C3D9" w14:textId="77777777" w:rsidR="004E1D8D" w:rsidRDefault="004E1D8D" w:rsidP="00D33275">
      <w:pPr>
        <w:pStyle w:val="ListParagraph"/>
        <w:ind w:left="360"/>
        <w:rPr>
          <w:b/>
          <w:bCs/>
        </w:rPr>
      </w:pPr>
    </w:p>
    <w:p w14:paraId="260A1CA6" w14:textId="77777777" w:rsidR="004E1D8D" w:rsidRDefault="004E1D8D" w:rsidP="00D33275">
      <w:pPr>
        <w:pStyle w:val="ListParagraph"/>
        <w:ind w:left="360"/>
        <w:rPr>
          <w:b/>
          <w:bCs/>
        </w:rPr>
      </w:pPr>
    </w:p>
    <w:p w14:paraId="6CF9C45A" w14:textId="77777777" w:rsidR="004E1D8D" w:rsidRDefault="004E1D8D" w:rsidP="00D33275">
      <w:pPr>
        <w:pStyle w:val="ListParagraph"/>
        <w:ind w:left="360"/>
        <w:rPr>
          <w:b/>
          <w:bCs/>
        </w:rPr>
      </w:pPr>
    </w:p>
    <w:p w14:paraId="44EE9C71" w14:textId="77777777" w:rsidR="004E1D8D" w:rsidRDefault="004E1D8D" w:rsidP="00D33275">
      <w:pPr>
        <w:pStyle w:val="ListParagraph"/>
        <w:ind w:left="360"/>
        <w:rPr>
          <w:b/>
          <w:bCs/>
        </w:rPr>
      </w:pPr>
    </w:p>
    <w:p w14:paraId="10F47CAF" w14:textId="77777777" w:rsidR="004E1D8D" w:rsidRDefault="004E1D8D" w:rsidP="00D33275">
      <w:pPr>
        <w:pStyle w:val="ListParagraph"/>
        <w:ind w:left="360"/>
        <w:rPr>
          <w:b/>
          <w:bCs/>
        </w:rPr>
      </w:pPr>
    </w:p>
    <w:p w14:paraId="0E60130E" w14:textId="77777777" w:rsidR="004E1D8D" w:rsidRDefault="004E1D8D" w:rsidP="00D33275">
      <w:pPr>
        <w:pStyle w:val="ListParagraph"/>
        <w:ind w:left="360"/>
        <w:rPr>
          <w:b/>
          <w:bCs/>
        </w:rPr>
      </w:pPr>
    </w:p>
    <w:p w14:paraId="16C7AC85" w14:textId="77777777" w:rsidR="004E1D8D" w:rsidRDefault="004E1D8D" w:rsidP="00D33275">
      <w:pPr>
        <w:pStyle w:val="ListParagraph"/>
        <w:ind w:left="360"/>
        <w:rPr>
          <w:b/>
          <w:bCs/>
        </w:rPr>
      </w:pPr>
    </w:p>
    <w:p w14:paraId="05323925" w14:textId="77777777" w:rsidR="004E1D8D" w:rsidRDefault="004E1D8D" w:rsidP="00D33275">
      <w:pPr>
        <w:pStyle w:val="ListParagraph"/>
        <w:ind w:left="360"/>
        <w:rPr>
          <w:b/>
          <w:bCs/>
        </w:rPr>
      </w:pPr>
    </w:p>
    <w:p w14:paraId="72C6F736" w14:textId="77777777" w:rsidR="00D33275" w:rsidRPr="00D33275" w:rsidRDefault="00D33275" w:rsidP="00D33275">
      <w:pPr>
        <w:pStyle w:val="ListParagraph"/>
        <w:ind w:left="360"/>
        <w:rPr>
          <w:b/>
          <w:bCs/>
          <w:rtl/>
        </w:rPr>
      </w:pPr>
    </w:p>
    <w:p w14:paraId="5606CA5A" w14:textId="77777777" w:rsidR="00D33275" w:rsidRPr="00D33275" w:rsidRDefault="00D33275" w:rsidP="00D33275">
      <w:pPr>
        <w:pStyle w:val="ListParagraph"/>
        <w:ind w:left="360"/>
        <w:rPr>
          <w:b/>
          <w:bCs/>
          <w:rtl/>
        </w:rPr>
      </w:pPr>
    </w:p>
    <w:p w14:paraId="5D8DC2B9" w14:textId="77777777" w:rsidR="00D33275" w:rsidRDefault="00D33275" w:rsidP="00D33275">
      <w:pPr>
        <w:pStyle w:val="ListParagraph"/>
        <w:ind w:left="360"/>
        <w:rPr>
          <w:b/>
          <w:bCs/>
          <w:lang w:bidi="ar-EG"/>
        </w:rPr>
      </w:pPr>
      <w:r w:rsidRPr="00D33275">
        <w:rPr>
          <w:b/>
          <w:bCs/>
          <w:lang w:bidi="ar-EG"/>
        </w:rPr>
        <w:t>4.3. Training Results</w:t>
      </w:r>
    </w:p>
    <w:p w14:paraId="22741FDB" w14:textId="77777777" w:rsidR="004E1D8D" w:rsidRPr="00D33275" w:rsidRDefault="004E1D8D" w:rsidP="00D33275">
      <w:pPr>
        <w:pStyle w:val="ListParagraph"/>
        <w:ind w:left="360"/>
        <w:rPr>
          <w:b/>
          <w:bCs/>
          <w:rtl/>
        </w:rPr>
      </w:pPr>
    </w:p>
    <w:p w14:paraId="5BF6D692" w14:textId="77777777" w:rsidR="00D33275" w:rsidRDefault="00D33275">
      <w:pPr>
        <w:pStyle w:val="ListParagraph"/>
        <w:numPr>
          <w:ilvl w:val="1"/>
          <w:numId w:val="36"/>
        </w:numPr>
        <w:rPr>
          <w:b/>
          <w:bCs/>
          <w:lang w:bidi="ar-EG"/>
        </w:rPr>
      </w:pPr>
      <w:r w:rsidRPr="00D33275">
        <w:rPr>
          <w:b/>
          <w:bCs/>
          <w:lang w:bidi="ar-EG"/>
        </w:rPr>
        <w:t>Accuracy</w:t>
      </w:r>
    </w:p>
    <w:p w14:paraId="279279DB" w14:textId="77777777" w:rsidR="004E1D8D" w:rsidRPr="004E1D8D" w:rsidRDefault="004E1D8D" w:rsidP="004E1D8D">
      <w:pPr>
        <w:pStyle w:val="ListParagraph"/>
        <w:ind w:left="1440"/>
        <w:rPr>
          <w:b/>
          <w:bCs/>
          <w:lang w:bidi="ar-EG"/>
        </w:rPr>
      </w:pPr>
    </w:p>
    <w:p w14:paraId="39597FBB" w14:textId="77777777" w:rsidR="00D33275" w:rsidRDefault="00D33275" w:rsidP="00D33275">
      <w:pPr>
        <w:pStyle w:val="ListParagraph"/>
        <w:ind w:left="360"/>
        <w:rPr>
          <w:b/>
          <w:bCs/>
        </w:rPr>
      </w:pPr>
      <w:r w:rsidRPr="00D33275">
        <w:rPr>
          <w:b/>
          <w:bCs/>
          <w:noProof/>
        </w:rPr>
        <w:drawing>
          <wp:inline distT="0" distB="0" distL="0" distR="0" wp14:anchorId="7E57B0CF" wp14:editId="0526F7E1">
            <wp:extent cx="5265736" cy="2784764"/>
            <wp:effectExtent l="0" t="0" r="0" b="0"/>
            <wp:docPr id="410663831" name="Picture 34"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3831" name="Picture 34" descr="A graph with orange line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9390" cy="2791985"/>
                    </a:xfrm>
                    <a:prstGeom prst="rect">
                      <a:avLst/>
                    </a:prstGeom>
                    <a:noFill/>
                    <a:ln>
                      <a:noFill/>
                    </a:ln>
                  </pic:spPr>
                </pic:pic>
              </a:graphicData>
            </a:graphic>
          </wp:inline>
        </w:drawing>
      </w:r>
    </w:p>
    <w:p w14:paraId="3985F31D" w14:textId="77777777" w:rsidR="00D33275" w:rsidRPr="00D33275" w:rsidRDefault="00D33275" w:rsidP="00D33275">
      <w:pPr>
        <w:pStyle w:val="ListParagraph"/>
        <w:ind w:left="360"/>
        <w:rPr>
          <w:b/>
          <w:bCs/>
          <w:rtl/>
        </w:rPr>
      </w:pPr>
    </w:p>
    <w:p w14:paraId="62CC72A1" w14:textId="77777777" w:rsidR="00D33275" w:rsidRDefault="00D33275" w:rsidP="00D33275">
      <w:pPr>
        <w:pStyle w:val="ListParagraph"/>
        <w:ind w:left="360"/>
        <w:rPr>
          <w:b/>
          <w:bCs/>
          <w:lang w:bidi="ar-EG"/>
        </w:rPr>
      </w:pPr>
    </w:p>
    <w:p w14:paraId="5856752F" w14:textId="77777777" w:rsidR="00D33275" w:rsidRDefault="00D33275" w:rsidP="00D33275">
      <w:pPr>
        <w:pStyle w:val="ListParagraph"/>
        <w:ind w:left="360"/>
        <w:rPr>
          <w:b/>
          <w:bCs/>
          <w:lang w:bidi="ar-EG"/>
        </w:rPr>
      </w:pPr>
    </w:p>
    <w:p w14:paraId="07DA7F18" w14:textId="77777777" w:rsidR="00D33275" w:rsidRDefault="00D33275">
      <w:pPr>
        <w:pStyle w:val="ListParagraph"/>
        <w:numPr>
          <w:ilvl w:val="1"/>
          <w:numId w:val="36"/>
        </w:numPr>
        <w:rPr>
          <w:b/>
          <w:bCs/>
          <w:lang w:bidi="ar-EG"/>
        </w:rPr>
      </w:pPr>
      <w:r w:rsidRPr="00D33275">
        <w:rPr>
          <w:b/>
          <w:bCs/>
          <w:lang w:bidi="ar-EG"/>
        </w:rPr>
        <w:t>Loss</w:t>
      </w:r>
    </w:p>
    <w:p w14:paraId="644A6839" w14:textId="77777777" w:rsidR="004E1D8D" w:rsidRDefault="004E1D8D" w:rsidP="004E1D8D">
      <w:pPr>
        <w:pStyle w:val="ListParagraph"/>
        <w:ind w:left="1440"/>
        <w:rPr>
          <w:b/>
          <w:bCs/>
          <w:lang w:bidi="ar-EG"/>
        </w:rPr>
      </w:pPr>
    </w:p>
    <w:p w14:paraId="158D4EDE" w14:textId="77777777" w:rsidR="00D33275" w:rsidRDefault="00D33275" w:rsidP="00D33275">
      <w:pPr>
        <w:pStyle w:val="ListParagraph"/>
        <w:ind w:left="360"/>
        <w:rPr>
          <w:b/>
          <w:bCs/>
        </w:rPr>
      </w:pPr>
      <w:r w:rsidRPr="00D33275">
        <w:rPr>
          <w:b/>
          <w:bCs/>
          <w:noProof/>
        </w:rPr>
        <w:drawing>
          <wp:inline distT="0" distB="0" distL="0" distR="0" wp14:anchorId="43001DD2" wp14:editId="7684EC22">
            <wp:extent cx="5352459" cy="2736273"/>
            <wp:effectExtent l="0" t="0" r="635" b="6985"/>
            <wp:docPr id="501852032" name="Picture 33" descr="A graph with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raph with orange line&#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66639" cy="2743522"/>
                    </a:xfrm>
                    <a:prstGeom prst="rect">
                      <a:avLst/>
                    </a:prstGeom>
                    <a:noFill/>
                    <a:ln>
                      <a:noFill/>
                    </a:ln>
                  </pic:spPr>
                </pic:pic>
              </a:graphicData>
            </a:graphic>
          </wp:inline>
        </w:drawing>
      </w:r>
    </w:p>
    <w:p w14:paraId="69174D4C" w14:textId="77777777" w:rsidR="00D33275" w:rsidRDefault="00D33275" w:rsidP="00D33275">
      <w:pPr>
        <w:pStyle w:val="ListParagraph"/>
        <w:ind w:left="360"/>
        <w:rPr>
          <w:b/>
          <w:bCs/>
        </w:rPr>
      </w:pPr>
    </w:p>
    <w:p w14:paraId="3DFD54B8" w14:textId="77777777" w:rsidR="00D33275" w:rsidRDefault="00D33275" w:rsidP="00D33275">
      <w:pPr>
        <w:pStyle w:val="ListParagraph"/>
        <w:ind w:left="360"/>
        <w:rPr>
          <w:b/>
          <w:bCs/>
        </w:rPr>
      </w:pPr>
    </w:p>
    <w:p w14:paraId="3AA7F734" w14:textId="77777777" w:rsidR="00D33275" w:rsidRPr="004E1D8D" w:rsidRDefault="00D33275" w:rsidP="004E1D8D">
      <w:pPr>
        <w:rPr>
          <w:b/>
          <w:bCs/>
          <w:rtl/>
        </w:rPr>
      </w:pPr>
    </w:p>
    <w:p w14:paraId="58C34FFE" w14:textId="77777777" w:rsidR="00D33275" w:rsidRDefault="00D33275">
      <w:pPr>
        <w:pStyle w:val="ListParagraph"/>
        <w:numPr>
          <w:ilvl w:val="1"/>
          <w:numId w:val="36"/>
        </w:numPr>
        <w:rPr>
          <w:b/>
          <w:bCs/>
          <w:lang w:bidi="ar-EG"/>
        </w:rPr>
      </w:pPr>
      <w:r w:rsidRPr="00D33275">
        <w:rPr>
          <w:b/>
          <w:bCs/>
          <w:lang w:bidi="ar-EG"/>
        </w:rPr>
        <w:t>Confusion Matrix</w:t>
      </w:r>
    </w:p>
    <w:p w14:paraId="57E0B5C3" w14:textId="77777777" w:rsidR="00D33275" w:rsidRPr="00D33275" w:rsidRDefault="00D33275" w:rsidP="00D33275">
      <w:pPr>
        <w:pStyle w:val="ListParagraph"/>
        <w:ind w:left="1440"/>
        <w:rPr>
          <w:b/>
          <w:bCs/>
          <w:lang w:bidi="ar-EG"/>
        </w:rPr>
      </w:pPr>
    </w:p>
    <w:p w14:paraId="62A9E8A8" w14:textId="77777777" w:rsidR="00D33275" w:rsidRPr="004E1D8D" w:rsidRDefault="00D33275" w:rsidP="000B2CA7">
      <w:pPr>
        <w:pStyle w:val="ListParagraph"/>
        <w:ind w:left="360"/>
        <w:rPr>
          <w:b/>
          <w:bCs/>
          <w:rtl/>
        </w:rPr>
      </w:pPr>
      <w:r w:rsidRPr="00D33275">
        <w:rPr>
          <w:b/>
          <w:bCs/>
          <w:noProof/>
        </w:rPr>
        <w:drawing>
          <wp:inline distT="0" distB="0" distL="0" distR="0" wp14:anchorId="6463D54D" wp14:editId="64FADC0A">
            <wp:extent cx="5410200" cy="3619500"/>
            <wp:effectExtent l="0" t="0" r="0" b="0"/>
            <wp:docPr id="518816261" name="Picture 3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graph&#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10200" cy="3619500"/>
                    </a:xfrm>
                    <a:prstGeom prst="rect">
                      <a:avLst/>
                    </a:prstGeom>
                    <a:noFill/>
                    <a:ln>
                      <a:noFill/>
                    </a:ln>
                  </pic:spPr>
                </pic:pic>
              </a:graphicData>
            </a:graphic>
          </wp:inline>
        </w:drawing>
      </w:r>
    </w:p>
    <w:p w14:paraId="2B4F67AC" w14:textId="77777777" w:rsidR="000B2CA7" w:rsidRDefault="000B2CA7" w:rsidP="000B2CA7">
      <w:pPr>
        <w:pStyle w:val="ListParagraph"/>
        <w:ind w:left="1440"/>
        <w:rPr>
          <w:b/>
          <w:bCs/>
          <w:lang w:bidi="ar-EG"/>
        </w:rPr>
      </w:pPr>
    </w:p>
    <w:p w14:paraId="204907E1" w14:textId="77777777" w:rsidR="006E6F10" w:rsidRPr="006E6F10" w:rsidRDefault="00D33275">
      <w:pPr>
        <w:pStyle w:val="ListParagraph"/>
        <w:numPr>
          <w:ilvl w:val="1"/>
          <w:numId w:val="36"/>
        </w:numPr>
        <w:rPr>
          <w:b/>
          <w:bCs/>
          <w:lang w:bidi="ar-EG"/>
        </w:rPr>
      </w:pPr>
      <w:r w:rsidRPr="000B2CA7">
        <w:rPr>
          <w:b/>
          <w:bCs/>
          <w:lang w:bidi="ar-EG"/>
        </w:rPr>
        <w:t>Distance D</w:t>
      </w:r>
      <w:r w:rsidR="000B2CA7">
        <w:rPr>
          <w:b/>
          <w:bCs/>
          <w:lang w:bidi="ar-EG"/>
        </w:rPr>
        <w:t>i</w:t>
      </w:r>
      <w:r w:rsidRPr="000B2CA7">
        <w:rPr>
          <w:b/>
          <w:bCs/>
          <w:lang w:bidi="ar-EG"/>
        </w:rPr>
        <w:t>stribution</w:t>
      </w:r>
    </w:p>
    <w:p w14:paraId="2CC006C6" w14:textId="77777777" w:rsidR="006E6F10" w:rsidRDefault="00D33275" w:rsidP="000B2CA7">
      <w:pPr>
        <w:rPr>
          <w:lang w:bidi="ar-EG"/>
        </w:rPr>
      </w:pPr>
      <w:r w:rsidRPr="00D33275">
        <w:rPr>
          <w:b/>
          <w:bCs/>
          <w:noProof/>
        </w:rPr>
        <w:drawing>
          <wp:inline distT="0" distB="0" distL="0" distR="0" wp14:anchorId="06D84926" wp14:editId="327ADE4B">
            <wp:extent cx="5963920" cy="2923310"/>
            <wp:effectExtent l="0" t="0" r="0" b="0"/>
            <wp:docPr id="165743457" name="Picture 31" descr="A graph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graph of different colored shapes&#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8672" cy="2930541"/>
                    </a:xfrm>
                    <a:prstGeom prst="rect">
                      <a:avLst/>
                    </a:prstGeom>
                    <a:noFill/>
                    <a:ln>
                      <a:noFill/>
                    </a:ln>
                  </pic:spPr>
                </pic:pic>
              </a:graphicData>
            </a:graphic>
          </wp:inline>
        </w:drawing>
      </w:r>
      <w:r w:rsidRPr="00D33275">
        <w:rPr>
          <w:lang w:bidi="ar-EG"/>
        </w:rPr>
        <w:t xml:space="preserve"> </w:t>
      </w:r>
      <w:r w:rsidR="000B2CA7">
        <w:rPr>
          <w:lang w:bidi="ar-EG"/>
        </w:rPr>
        <w:t xml:space="preserve"> </w:t>
      </w:r>
    </w:p>
    <w:p w14:paraId="5DD0B112" w14:textId="77777777" w:rsidR="006E6F10" w:rsidRDefault="006E6F10" w:rsidP="000B2CA7">
      <w:pPr>
        <w:rPr>
          <w:lang w:bidi="ar-EG"/>
        </w:rPr>
      </w:pPr>
    </w:p>
    <w:p w14:paraId="2A25E2E5" w14:textId="77777777" w:rsidR="006E6F10" w:rsidRDefault="006E6F10" w:rsidP="000B2CA7">
      <w:pPr>
        <w:rPr>
          <w:lang w:bidi="ar-EG"/>
        </w:rPr>
      </w:pPr>
    </w:p>
    <w:p w14:paraId="0A7E3F7D" w14:textId="77777777" w:rsidR="006E6F10" w:rsidRDefault="006E6F10" w:rsidP="006E6F10">
      <w:pPr>
        <w:rPr>
          <w:lang w:bidi="ar-EG"/>
        </w:rPr>
      </w:pPr>
      <w:r w:rsidRPr="00D33275">
        <w:rPr>
          <w:lang w:bidi="ar-EG"/>
        </w:rPr>
        <w:t xml:space="preserve">High accuracy ensures that the model can reliably distinguish between genuine and forged </w:t>
      </w:r>
      <w:r>
        <w:rPr>
          <w:lang w:bidi="ar-EG"/>
        </w:rPr>
        <w:t xml:space="preserve">    </w:t>
      </w:r>
      <w:r w:rsidRPr="00D33275">
        <w:rPr>
          <w:lang w:bidi="ar-EG"/>
        </w:rPr>
        <w:t xml:space="preserve">signatures, which is crucial in signature verification systems. </w:t>
      </w:r>
    </w:p>
    <w:p w14:paraId="28565F26" w14:textId="77777777" w:rsidR="00D33275" w:rsidRPr="00D33275" w:rsidRDefault="00D33275" w:rsidP="00D33275">
      <w:pPr>
        <w:pStyle w:val="ListParagraph"/>
        <w:ind w:left="360"/>
        <w:rPr>
          <w:b/>
          <w:bCs/>
          <w:lang w:bidi="ar-EG"/>
        </w:rPr>
      </w:pPr>
    </w:p>
    <w:p w14:paraId="148D0C40" w14:textId="77777777" w:rsidR="00D33275" w:rsidRDefault="00D33275" w:rsidP="00D33275">
      <w:pPr>
        <w:pStyle w:val="ListParagraph"/>
        <w:ind w:left="360"/>
        <w:rPr>
          <w:lang w:bidi="ar-EG"/>
        </w:rPr>
      </w:pPr>
      <w:r w:rsidRPr="00D33275">
        <w:rPr>
          <w:lang w:bidi="ar-EG"/>
        </w:rPr>
        <w:t>Metric to Track: Verification Accuracy: Percentage of correct classifications (genuine vs. forged signatures).</w:t>
      </w:r>
    </w:p>
    <w:p w14:paraId="021BA5C1" w14:textId="77777777" w:rsidR="00D33275" w:rsidRPr="00D33275" w:rsidRDefault="00D33275" w:rsidP="00D33275">
      <w:pPr>
        <w:pStyle w:val="ListParagraph"/>
        <w:ind w:left="360"/>
        <w:rPr>
          <w:rtl/>
        </w:rPr>
      </w:pPr>
      <w:r w:rsidRPr="00D33275">
        <w:rPr>
          <w:lang w:bidi="ar-EG"/>
        </w:rPr>
        <w:t xml:space="preserve"> </w:t>
      </w:r>
    </w:p>
    <w:p w14:paraId="79B2A0EC" w14:textId="77777777" w:rsidR="00D33275" w:rsidRPr="00D33275" w:rsidRDefault="00D33275" w:rsidP="00D33275">
      <w:pPr>
        <w:pStyle w:val="ListParagraph"/>
        <w:ind w:left="360"/>
        <w:rPr>
          <w:rtl/>
        </w:rPr>
      </w:pPr>
      <w:r w:rsidRPr="00D33275">
        <w:rPr>
          <w:lang w:bidi="ar-EG"/>
        </w:rPr>
        <w:t>Precision and Recall: To evaluate the performance specifically for identifying forged signatures (important for fraud detection).</w:t>
      </w:r>
    </w:p>
    <w:p w14:paraId="54D46656" w14:textId="77777777" w:rsidR="00D33275" w:rsidRDefault="00D33275" w:rsidP="001A74EF">
      <w:pPr>
        <w:rPr>
          <w:lang w:bidi="ar-EG"/>
        </w:rPr>
      </w:pPr>
    </w:p>
    <w:p w14:paraId="7366D1AC" w14:textId="77777777" w:rsidR="00D33275" w:rsidRDefault="00D33275" w:rsidP="00D33275">
      <w:pPr>
        <w:pStyle w:val="ListParagraph"/>
        <w:ind w:left="360"/>
        <w:rPr>
          <w:lang w:bidi="ar-EG"/>
        </w:rPr>
      </w:pPr>
    </w:p>
    <w:p w14:paraId="4A86AAEB" w14:textId="77777777" w:rsidR="00D33275" w:rsidRDefault="00D33275" w:rsidP="00D33275">
      <w:pPr>
        <w:pStyle w:val="ListParagraph"/>
        <w:ind w:left="360"/>
        <w:rPr>
          <w:lang w:bidi="ar-EG"/>
        </w:rPr>
      </w:pPr>
      <w:r w:rsidRPr="00D33275">
        <w:rPr>
          <w:lang w:bidi="ar-EG"/>
        </w:rPr>
        <w:t>2. Speed refers to how quickly the model processes inputs and provides results. This is especially important in real-world applications, where users expect near-instant feedback. The model needs to be efficient enough to handle real-time verification, particularly in mobile environments (since the app is developed with Flutter). The integration of EfficientNet-Lite0 as part of the Siamese network is aimed at improving both the speed and accuracy of the model, especially on mobile devices. Importance: Speed is critical to ensuring a seamless user experience, particularly when the application is deployed on mobile platforms where responsiveness is key to user satisfaction.</w:t>
      </w:r>
    </w:p>
    <w:p w14:paraId="2B57E7E4" w14:textId="77777777" w:rsidR="00D33275" w:rsidRPr="00D33275" w:rsidRDefault="00D33275" w:rsidP="00D33275">
      <w:pPr>
        <w:pStyle w:val="ListParagraph"/>
        <w:ind w:left="360"/>
        <w:rPr>
          <w:rtl/>
        </w:rPr>
      </w:pPr>
    </w:p>
    <w:p w14:paraId="6667EC98" w14:textId="77777777" w:rsidR="00D33275" w:rsidRPr="00D33275" w:rsidRDefault="00D33275" w:rsidP="00D33275">
      <w:pPr>
        <w:pStyle w:val="ListParagraph"/>
        <w:ind w:left="360"/>
        <w:rPr>
          <w:rtl/>
        </w:rPr>
      </w:pPr>
      <w:r w:rsidRPr="00D33275">
        <w:rPr>
          <w:lang w:bidi="ar-EG"/>
        </w:rPr>
        <w:t xml:space="preserve"> Metric to Track: Inference Time: The time it takes for the model to process a signature and return a result. Throughput: How many signature verification tasks the system can handle per unit of time (e.g., per second).</w:t>
      </w:r>
    </w:p>
    <w:p w14:paraId="3BEC6A19" w14:textId="77777777" w:rsidR="00D33275" w:rsidRPr="00D33275" w:rsidRDefault="00D33275" w:rsidP="00D33275">
      <w:pPr>
        <w:pStyle w:val="ListParagraph"/>
        <w:ind w:left="360"/>
        <w:rPr>
          <w:lang w:bidi="ar-EG"/>
        </w:rPr>
      </w:pPr>
    </w:p>
    <w:p w14:paraId="77AF039E" w14:textId="77777777" w:rsidR="001A74EF" w:rsidRDefault="00D33275" w:rsidP="00D33275">
      <w:pPr>
        <w:pStyle w:val="ListParagraph"/>
        <w:ind w:left="360"/>
        <w:rPr>
          <w:lang w:bidi="ar-EG"/>
        </w:rPr>
      </w:pPr>
      <w:r w:rsidRPr="00D33275">
        <w:rPr>
          <w:lang w:bidi="ar-EG"/>
        </w:rPr>
        <w:t xml:space="preserve"> </w:t>
      </w:r>
    </w:p>
    <w:p w14:paraId="102AA9A1" w14:textId="77777777" w:rsidR="001A74EF" w:rsidRDefault="001A74EF" w:rsidP="00D33275">
      <w:pPr>
        <w:pStyle w:val="ListParagraph"/>
        <w:ind w:left="360"/>
        <w:rPr>
          <w:lang w:bidi="ar-EG"/>
        </w:rPr>
      </w:pPr>
    </w:p>
    <w:p w14:paraId="4FBA4840" w14:textId="77777777" w:rsidR="00D33275" w:rsidRDefault="001A74EF" w:rsidP="00D33275">
      <w:pPr>
        <w:pStyle w:val="ListParagraph"/>
        <w:ind w:left="360"/>
        <w:rPr>
          <w:lang w:bidi="ar-EG"/>
        </w:rPr>
      </w:pPr>
      <w:r>
        <w:rPr>
          <w:lang w:bidi="ar-EG"/>
        </w:rPr>
        <w:t xml:space="preserve"> </w:t>
      </w:r>
      <w:r w:rsidR="00D33275" w:rsidRPr="00D33275">
        <w:rPr>
          <w:lang w:bidi="ar-EG"/>
        </w:rPr>
        <w:t xml:space="preserve">3. Scalability refers to the model's ability to handle increased loads, such as more users or larger datasets, without a significant drop in performance (accuracy or speed). As the app expands, it will need to handle more users, signatures, and possibly more complex datasets. Scalability in your model can be achieved by optimizing it for both cloud-based and mobile environments. For instance, optimizing the backend (Flask-based) for handling large datasets and user traffic, while ensuring that the mobile app can process the signatures efficiently. Importance: As the app grows, it must continue to provide fast and accurate results to a large number of users, while maintaining a high level of efficiency and performance. </w:t>
      </w:r>
    </w:p>
    <w:p w14:paraId="38729305" w14:textId="77777777" w:rsidR="00D33275" w:rsidRPr="00D33275" w:rsidRDefault="00D33275" w:rsidP="00D33275">
      <w:pPr>
        <w:pStyle w:val="ListParagraph"/>
        <w:ind w:left="360"/>
        <w:rPr>
          <w:rtl/>
        </w:rPr>
      </w:pPr>
    </w:p>
    <w:p w14:paraId="1E7F0381" w14:textId="77777777" w:rsidR="00D33275" w:rsidRDefault="00D33275" w:rsidP="00D33275">
      <w:pPr>
        <w:pStyle w:val="ListParagraph"/>
        <w:ind w:left="360"/>
        <w:rPr>
          <w:lang w:bidi="ar-EG"/>
        </w:rPr>
      </w:pPr>
      <w:r w:rsidRPr="00D33275">
        <w:rPr>
          <w:lang w:bidi="ar-EG"/>
        </w:rPr>
        <w:t xml:space="preserve">Metric to Track: Load Testing: How the system behaves under increasing traffic or simultaneous requests (e.g., multiple users verifying signatures at the same time). Model Size and Complexity: A more scalable model may need to be less complex to ensure it works across a wide range of devices (especially mobile with limited resources). Latency and Throughput: Measuring the performance under increasing user loads. </w:t>
      </w:r>
    </w:p>
    <w:p w14:paraId="09B639CB" w14:textId="77777777" w:rsidR="00D33275" w:rsidRDefault="00D33275" w:rsidP="00D33275">
      <w:pPr>
        <w:pStyle w:val="ListParagraph"/>
        <w:ind w:left="360"/>
        <w:rPr>
          <w:lang w:bidi="ar-EG"/>
        </w:rPr>
      </w:pPr>
    </w:p>
    <w:p w14:paraId="2ED3D0A0" w14:textId="77777777" w:rsidR="00D33275" w:rsidRDefault="00D33275" w:rsidP="00D33275">
      <w:pPr>
        <w:pStyle w:val="ListParagraph"/>
        <w:ind w:left="360"/>
        <w:rPr>
          <w:lang w:bidi="ar-EG"/>
        </w:rPr>
      </w:pPr>
    </w:p>
    <w:p w14:paraId="0EF76697" w14:textId="77777777" w:rsidR="00D33275" w:rsidRPr="00D33275" w:rsidRDefault="00D33275" w:rsidP="00D33275">
      <w:pPr>
        <w:pStyle w:val="ListParagraph"/>
        <w:ind w:left="360"/>
        <w:rPr>
          <w:rtl/>
        </w:rPr>
      </w:pPr>
    </w:p>
    <w:p w14:paraId="442767E0" w14:textId="77777777" w:rsidR="00D33275" w:rsidRPr="00D33275" w:rsidRDefault="00D33275" w:rsidP="00D33275">
      <w:pPr>
        <w:pStyle w:val="ListParagraph"/>
        <w:ind w:left="360"/>
        <w:rPr>
          <w:lang w:bidi="ar-EG"/>
        </w:rPr>
      </w:pPr>
    </w:p>
    <w:p w14:paraId="36C8DEFB" w14:textId="77777777" w:rsidR="00D33275" w:rsidRDefault="00D33275" w:rsidP="00D33275">
      <w:pPr>
        <w:pStyle w:val="ListParagraph"/>
        <w:ind w:left="360"/>
        <w:rPr>
          <w:b/>
          <w:bCs/>
          <w:lang w:bidi="ar-EG"/>
        </w:rPr>
      </w:pPr>
      <w:r w:rsidRPr="00D33275">
        <w:rPr>
          <w:b/>
          <w:bCs/>
          <w:lang w:bidi="ar-EG"/>
        </w:rPr>
        <w:t>4.2. Model Experiments</w:t>
      </w:r>
    </w:p>
    <w:p w14:paraId="531F1E85" w14:textId="77777777" w:rsidR="00D33275" w:rsidRPr="00D33275" w:rsidRDefault="00D33275" w:rsidP="00D33275">
      <w:pPr>
        <w:pStyle w:val="ListParagraph"/>
        <w:ind w:left="360"/>
        <w:rPr>
          <w:b/>
          <w:bCs/>
          <w:lang w:bidi="ar-EG"/>
        </w:rPr>
      </w:pPr>
    </w:p>
    <w:p w14:paraId="6BE2BE43" w14:textId="77777777" w:rsidR="00D33275" w:rsidRPr="00D33275" w:rsidRDefault="00D33275" w:rsidP="00D33275">
      <w:pPr>
        <w:pStyle w:val="ListParagraph"/>
        <w:ind w:left="360"/>
        <w:rPr>
          <w:lang w:bidi="ar-EG"/>
        </w:rPr>
      </w:pPr>
      <w:r w:rsidRPr="00D33275">
        <w:rPr>
          <w:lang w:bidi="ar-EG"/>
        </w:rPr>
        <w:t>We repeated training the model several times until we reached the best accuracy and best results for training the model. As shown in the figure:</w:t>
      </w:r>
    </w:p>
    <w:p w14:paraId="74AA0A65" w14:textId="77777777" w:rsidR="00D33275" w:rsidRPr="00D33275" w:rsidRDefault="00D33275" w:rsidP="00D33275">
      <w:pPr>
        <w:pStyle w:val="ListParagraph"/>
        <w:ind w:left="360"/>
        <w:rPr>
          <w:lang w:bidi="ar-EG"/>
        </w:rPr>
      </w:pPr>
    </w:p>
    <w:tbl>
      <w:tblPr>
        <w:tblStyle w:val="TableGrid"/>
        <w:tblW w:w="8725" w:type="dxa"/>
        <w:tblLook w:val="04A0" w:firstRow="1" w:lastRow="0" w:firstColumn="1" w:lastColumn="0" w:noHBand="0" w:noVBand="1"/>
      </w:tblPr>
      <w:tblGrid>
        <w:gridCol w:w="3415"/>
        <w:gridCol w:w="5310"/>
      </w:tblGrid>
      <w:tr w:rsidR="00D33275" w:rsidRPr="00D33275" w14:paraId="00D4BF74" w14:textId="77777777" w:rsidTr="00D33275">
        <w:trPr>
          <w:trHeight w:val="642"/>
        </w:trPr>
        <w:tc>
          <w:tcPr>
            <w:tcW w:w="3415" w:type="dxa"/>
            <w:tcBorders>
              <w:top w:val="single" w:sz="4" w:space="0" w:color="auto"/>
              <w:left w:val="single" w:sz="4" w:space="0" w:color="auto"/>
              <w:bottom w:val="single" w:sz="4" w:space="0" w:color="auto"/>
              <w:right w:val="single" w:sz="4" w:space="0" w:color="auto"/>
            </w:tcBorders>
            <w:hideMark/>
          </w:tcPr>
          <w:p w14:paraId="3A5DC0D9" w14:textId="77777777" w:rsidR="00D33275" w:rsidRPr="00D33275" w:rsidRDefault="00D33275" w:rsidP="00D33275">
            <w:pPr>
              <w:pStyle w:val="ListParagraph"/>
              <w:spacing w:after="160"/>
              <w:ind w:left="360"/>
              <w:rPr>
                <w:b/>
                <w:bCs/>
                <w:lang w:bidi="ar-EG"/>
              </w:rPr>
            </w:pPr>
            <w:r>
              <w:rPr>
                <w:rFonts w:eastAsia="Times New Roman" w:cstheme="majorBidi"/>
                <w:b/>
                <w:bCs/>
              </w:rPr>
              <w:t xml:space="preserve">    </w:t>
            </w:r>
            <w:r>
              <w:rPr>
                <w:rFonts w:eastAsia="Times New Roman" w:cstheme="majorBidi"/>
                <w:b/>
                <w:bCs/>
                <w:color w:val="003400"/>
                <w:sz w:val="36"/>
                <w:szCs w:val="36"/>
              </w:rPr>
              <w:t>Model Name</w:t>
            </w:r>
          </w:p>
        </w:tc>
        <w:tc>
          <w:tcPr>
            <w:tcW w:w="5310" w:type="dxa"/>
            <w:tcBorders>
              <w:top w:val="single" w:sz="4" w:space="0" w:color="auto"/>
              <w:left w:val="single" w:sz="4" w:space="0" w:color="auto"/>
              <w:bottom w:val="single" w:sz="4" w:space="0" w:color="auto"/>
              <w:right w:val="single" w:sz="4" w:space="0" w:color="auto"/>
            </w:tcBorders>
            <w:hideMark/>
          </w:tcPr>
          <w:p w14:paraId="39BC1DEC" w14:textId="77777777" w:rsidR="00D33275" w:rsidRPr="00D33275" w:rsidRDefault="00D33275" w:rsidP="00D33275">
            <w:pPr>
              <w:pStyle w:val="ListParagraph"/>
              <w:spacing w:after="160"/>
              <w:ind w:left="360"/>
              <w:rPr>
                <w:b/>
                <w:bCs/>
                <w:lang w:bidi="ar-EG"/>
              </w:rPr>
            </w:pPr>
            <w:r>
              <w:rPr>
                <w:rFonts w:eastAsia="Times New Roman" w:cstheme="majorBidi"/>
                <w:b/>
                <w:bCs/>
                <w:sz w:val="28"/>
                <w:szCs w:val="28"/>
              </w:rPr>
              <w:t xml:space="preserve">      </w:t>
            </w:r>
            <w:r>
              <w:rPr>
                <w:rFonts w:eastAsia="Times New Roman" w:cstheme="majorBidi"/>
                <w:b/>
                <w:bCs/>
                <w:color w:val="003400"/>
                <w:sz w:val="36"/>
                <w:szCs w:val="36"/>
              </w:rPr>
              <w:t>Loss                      Accuracy</w:t>
            </w:r>
          </w:p>
        </w:tc>
      </w:tr>
      <w:tr w:rsidR="00D33275" w:rsidRPr="00D33275" w14:paraId="255E16F5" w14:textId="77777777" w:rsidTr="00D33275">
        <w:trPr>
          <w:trHeight w:val="1580"/>
        </w:trPr>
        <w:tc>
          <w:tcPr>
            <w:tcW w:w="3415" w:type="dxa"/>
            <w:tcBorders>
              <w:top w:val="single" w:sz="4" w:space="0" w:color="auto"/>
              <w:left w:val="single" w:sz="4" w:space="0" w:color="auto"/>
              <w:bottom w:val="single" w:sz="4" w:space="0" w:color="auto"/>
              <w:right w:val="single" w:sz="4" w:space="0" w:color="auto"/>
            </w:tcBorders>
            <w:hideMark/>
          </w:tcPr>
          <w:p w14:paraId="7CC17B03" w14:textId="77777777" w:rsidR="00D33275" w:rsidRPr="00D33275" w:rsidRDefault="00D33275" w:rsidP="00D33275">
            <w:pPr>
              <w:pStyle w:val="ListParagraph"/>
              <w:spacing w:after="160"/>
              <w:ind w:left="360"/>
              <w:rPr>
                <w:b/>
                <w:bCs/>
                <w:lang w:bidi="ar-EG"/>
              </w:rPr>
            </w:pPr>
            <w:r w:rsidRPr="00D33275">
              <w:rPr>
                <w:b/>
                <w:bCs/>
                <w:rtl/>
                <w:lang w:bidi="ar-EG"/>
              </w:rPr>
              <w:t xml:space="preserve"> </w:t>
            </w:r>
            <w:r w:rsidRPr="00D33275">
              <w:rPr>
                <w:b/>
                <w:bCs/>
                <w:lang w:bidi="ar-EG"/>
              </w:rPr>
              <w:t>Siamese Network 1</w:t>
            </w:r>
          </w:p>
          <w:p w14:paraId="259912EF" w14:textId="77777777" w:rsidR="00D33275" w:rsidRPr="00D33275" w:rsidRDefault="00D33275" w:rsidP="00D33275">
            <w:pPr>
              <w:pStyle w:val="ListParagraph"/>
              <w:spacing w:after="160"/>
              <w:ind w:left="360"/>
              <w:rPr>
                <w:b/>
                <w:bCs/>
                <w:lang w:bidi="ar-EG"/>
              </w:rPr>
            </w:pPr>
            <w:r w:rsidRPr="00D33275">
              <w:rPr>
                <w:b/>
                <w:bCs/>
                <w:lang w:bidi="ar-EG"/>
              </w:rPr>
              <w:t xml:space="preserve"> Siamese Network 2</w:t>
            </w:r>
          </w:p>
          <w:p w14:paraId="7C782EF7" w14:textId="77777777" w:rsidR="00D33275" w:rsidRPr="00D33275" w:rsidRDefault="00D33275" w:rsidP="00D33275">
            <w:pPr>
              <w:pStyle w:val="ListParagraph"/>
              <w:spacing w:after="160"/>
              <w:ind w:left="360"/>
              <w:rPr>
                <w:b/>
                <w:bCs/>
                <w:lang w:bidi="ar-EG"/>
              </w:rPr>
            </w:pPr>
            <w:r w:rsidRPr="00D33275">
              <w:rPr>
                <w:b/>
                <w:bCs/>
                <w:lang w:bidi="ar-EG"/>
              </w:rPr>
              <w:t xml:space="preserve"> Siamese Network 3</w:t>
            </w:r>
          </w:p>
          <w:p w14:paraId="29AEB943" w14:textId="77777777" w:rsidR="00D33275" w:rsidRPr="00D33275" w:rsidRDefault="00D33275" w:rsidP="00D33275">
            <w:pPr>
              <w:pStyle w:val="ListParagraph"/>
              <w:spacing w:after="160"/>
              <w:ind w:left="360"/>
              <w:rPr>
                <w:b/>
                <w:bCs/>
                <w:lang w:bidi="ar-EG"/>
              </w:rPr>
            </w:pPr>
            <w:r w:rsidRPr="00D33275">
              <w:rPr>
                <w:b/>
                <w:bCs/>
                <w:lang w:bidi="ar-EG"/>
              </w:rPr>
              <w:t xml:space="preserve"> Siamese Network 4</w:t>
            </w:r>
          </w:p>
          <w:p w14:paraId="2F05F8D0" w14:textId="77777777" w:rsidR="00D33275" w:rsidRPr="00D33275" w:rsidRDefault="00D33275" w:rsidP="00D33275">
            <w:pPr>
              <w:pStyle w:val="ListParagraph"/>
              <w:spacing w:after="160"/>
              <w:ind w:left="360"/>
              <w:rPr>
                <w:b/>
                <w:bCs/>
                <w:rtl/>
                <w:lang w:bidi="ar-EG"/>
              </w:rPr>
            </w:pPr>
            <w:r w:rsidRPr="00D33275">
              <w:rPr>
                <w:b/>
                <w:bCs/>
                <w:lang w:bidi="ar-EG"/>
              </w:rPr>
              <w:t xml:space="preserve">Siamese Network </w:t>
            </w:r>
            <w:r>
              <w:rPr>
                <w:b/>
                <w:bCs/>
                <w:lang w:bidi="ar-EG"/>
              </w:rPr>
              <w:t>5</w:t>
            </w:r>
          </w:p>
          <w:p w14:paraId="13270341" w14:textId="77777777" w:rsidR="00D33275" w:rsidRPr="00D33275" w:rsidRDefault="00D33275" w:rsidP="00D33275">
            <w:pPr>
              <w:pStyle w:val="ListParagraph"/>
              <w:spacing w:after="160"/>
              <w:ind w:left="360"/>
              <w:rPr>
                <w:b/>
                <w:bCs/>
                <w:rtl/>
                <w:lang w:bidi="ar-EG"/>
              </w:rPr>
            </w:pPr>
            <w:r w:rsidRPr="00D33275">
              <w:rPr>
                <w:b/>
                <w:bCs/>
                <w:lang w:bidi="ar-EG"/>
              </w:rPr>
              <w:t xml:space="preserve">Siamese Network </w:t>
            </w:r>
            <w:r>
              <w:rPr>
                <w:b/>
                <w:bCs/>
                <w:lang w:bidi="ar-EG"/>
              </w:rPr>
              <w:t>6</w:t>
            </w:r>
          </w:p>
          <w:p w14:paraId="5AB49739" w14:textId="77777777" w:rsidR="00D33275" w:rsidRPr="00D33275" w:rsidRDefault="00D33275" w:rsidP="00D33275">
            <w:pPr>
              <w:pStyle w:val="ListParagraph"/>
              <w:spacing w:after="160"/>
              <w:ind w:left="360"/>
              <w:rPr>
                <w:b/>
                <w:bCs/>
                <w:lang w:bidi="ar-EG"/>
              </w:rPr>
            </w:pPr>
            <w:r w:rsidRPr="00D33275">
              <w:rPr>
                <w:b/>
                <w:bCs/>
                <w:lang w:bidi="ar-EG"/>
              </w:rPr>
              <w:t xml:space="preserve">Siamese Network </w:t>
            </w:r>
            <w:r>
              <w:rPr>
                <w:b/>
                <w:bCs/>
                <w:lang w:bidi="ar-EG"/>
              </w:rPr>
              <w:t>7</w:t>
            </w:r>
          </w:p>
          <w:p w14:paraId="5D1A51E7" w14:textId="77777777" w:rsidR="00D33275" w:rsidRPr="00D33275" w:rsidRDefault="00D33275" w:rsidP="00D33275">
            <w:pPr>
              <w:pStyle w:val="ListParagraph"/>
              <w:spacing w:after="160"/>
              <w:ind w:left="360"/>
              <w:rPr>
                <w:b/>
                <w:bCs/>
                <w:rtl/>
                <w:lang w:bidi="ar-EG"/>
              </w:rPr>
            </w:pPr>
            <w:r w:rsidRPr="00D33275">
              <w:rPr>
                <w:b/>
                <w:bCs/>
                <w:lang w:bidi="ar-EG"/>
              </w:rPr>
              <w:t xml:space="preserve">Siamese Network </w:t>
            </w:r>
            <w:r>
              <w:rPr>
                <w:b/>
                <w:bCs/>
                <w:lang w:bidi="ar-EG"/>
              </w:rPr>
              <w:t>8</w:t>
            </w:r>
          </w:p>
          <w:p w14:paraId="55C4EFD8" w14:textId="77777777" w:rsidR="00D33275" w:rsidRPr="00D33275" w:rsidRDefault="00D33275" w:rsidP="00D33275">
            <w:pPr>
              <w:pStyle w:val="ListParagraph"/>
              <w:spacing w:after="160"/>
              <w:ind w:left="360"/>
              <w:rPr>
                <w:b/>
                <w:bCs/>
                <w:lang w:bidi="ar-EG"/>
              </w:rPr>
            </w:pPr>
            <w:r w:rsidRPr="00D33275">
              <w:rPr>
                <w:b/>
                <w:bCs/>
                <w:lang w:bidi="ar-EG"/>
              </w:rPr>
              <w:t>Siamese Network 9</w:t>
            </w:r>
          </w:p>
          <w:p w14:paraId="7F322501" w14:textId="77777777" w:rsidR="00D33275" w:rsidRPr="00D33275" w:rsidRDefault="00D33275" w:rsidP="00D33275">
            <w:pPr>
              <w:pStyle w:val="ListParagraph"/>
              <w:spacing w:after="160"/>
              <w:ind w:left="360"/>
              <w:rPr>
                <w:b/>
                <w:bCs/>
                <w:lang w:bidi="ar-EG"/>
              </w:rPr>
            </w:pPr>
            <w:r w:rsidRPr="00D33275">
              <w:rPr>
                <w:b/>
                <w:bCs/>
                <w:lang w:bidi="ar-EG"/>
              </w:rPr>
              <w:t xml:space="preserve">Siamese Network </w:t>
            </w:r>
            <w:r>
              <w:rPr>
                <w:b/>
                <w:bCs/>
                <w:lang w:bidi="ar-EG"/>
              </w:rPr>
              <w:t>1</w:t>
            </w:r>
            <w:r w:rsidRPr="00D33275">
              <w:rPr>
                <w:b/>
                <w:bCs/>
                <w:lang w:bidi="ar-EG"/>
              </w:rPr>
              <w:t>0</w:t>
            </w:r>
          </w:p>
          <w:p w14:paraId="41C29B03" w14:textId="77777777" w:rsidR="00D33275" w:rsidRPr="00D33275" w:rsidRDefault="00D33275" w:rsidP="00D33275">
            <w:pPr>
              <w:pStyle w:val="ListParagraph"/>
              <w:spacing w:after="160"/>
              <w:ind w:left="360"/>
              <w:rPr>
                <w:b/>
                <w:bCs/>
                <w:lang w:bidi="ar-EG"/>
              </w:rPr>
            </w:pPr>
            <w:r w:rsidRPr="00D33275">
              <w:rPr>
                <w:b/>
                <w:bCs/>
                <w:color w:val="FF0000"/>
                <w:lang w:bidi="ar-EG"/>
              </w:rPr>
              <w:t>Siamese Network 20</w:t>
            </w:r>
          </w:p>
        </w:tc>
        <w:tc>
          <w:tcPr>
            <w:tcW w:w="5310" w:type="dxa"/>
            <w:tcBorders>
              <w:top w:val="single" w:sz="4" w:space="0" w:color="auto"/>
              <w:left w:val="single" w:sz="4" w:space="0" w:color="auto"/>
              <w:bottom w:val="single" w:sz="4" w:space="0" w:color="auto"/>
              <w:right w:val="single" w:sz="4" w:space="0" w:color="auto"/>
            </w:tcBorders>
          </w:tcPr>
          <w:p w14:paraId="61C1A179" w14:textId="77777777" w:rsidR="00D33275" w:rsidRPr="00D33275" w:rsidRDefault="00D33275" w:rsidP="00D33275">
            <w:pPr>
              <w:pStyle w:val="ListParagraph"/>
              <w:spacing w:after="160"/>
              <w:ind w:left="360"/>
              <w:rPr>
                <w:b/>
                <w:bCs/>
                <w:rtl/>
              </w:rPr>
            </w:pPr>
            <w:r w:rsidRPr="00D33275">
              <w:rPr>
                <w:b/>
                <w:bCs/>
                <w:lang w:bidi="ar-EG"/>
              </w:rPr>
              <w:t xml:space="preserve">   0.3850                            61.85%</w:t>
            </w:r>
          </w:p>
          <w:p w14:paraId="5C5C8190" w14:textId="77777777" w:rsidR="00D33275" w:rsidRPr="00D33275" w:rsidRDefault="00D33275" w:rsidP="00D33275">
            <w:pPr>
              <w:pStyle w:val="ListParagraph"/>
              <w:spacing w:after="160"/>
              <w:ind w:left="360"/>
              <w:rPr>
                <w:b/>
                <w:bCs/>
                <w:lang w:bidi="ar-EG"/>
              </w:rPr>
            </w:pPr>
            <w:r w:rsidRPr="00D33275">
              <w:rPr>
                <w:b/>
                <w:bCs/>
                <w:lang w:bidi="ar-EG"/>
              </w:rPr>
              <w:t xml:space="preserve">    0.3744                           65.7%</w:t>
            </w:r>
          </w:p>
          <w:p w14:paraId="63E34CA6" w14:textId="77777777" w:rsidR="00D33275" w:rsidRPr="00D33275" w:rsidRDefault="00D33275" w:rsidP="00D33275">
            <w:pPr>
              <w:pStyle w:val="ListParagraph"/>
              <w:spacing w:after="160"/>
              <w:ind w:left="360"/>
              <w:rPr>
                <w:b/>
                <w:bCs/>
                <w:lang w:bidi="ar-EG"/>
              </w:rPr>
            </w:pPr>
            <w:r w:rsidRPr="00D33275">
              <w:rPr>
                <w:b/>
                <w:bCs/>
                <w:lang w:bidi="ar-EG"/>
              </w:rPr>
              <w:t xml:space="preserve">    0.3613                           71.3%</w:t>
            </w:r>
          </w:p>
          <w:p w14:paraId="22006641" w14:textId="77777777" w:rsidR="00D33275" w:rsidRPr="00D33275" w:rsidRDefault="00D33275" w:rsidP="00D33275">
            <w:pPr>
              <w:pStyle w:val="ListParagraph"/>
              <w:spacing w:after="160"/>
              <w:ind w:left="360"/>
              <w:rPr>
                <w:b/>
                <w:bCs/>
                <w:lang w:bidi="ar-EG"/>
              </w:rPr>
            </w:pPr>
            <w:r w:rsidRPr="00D33275">
              <w:rPr>
                <w:b/>
                <w:bCs/>
                <w:lang w:bidi="ar-EG"/>
              </w:rPr>
              <w:t xml:space="preserve">    0.3599                           73.82%</w:t>
            </w:r>
          </w:p>
          <w:p w14:paraId="045F9F50" w14:textId="77777777" w:rsidR="00D33275" w:rsidRPr="00D33275" w:rsidRDefault="00D33275" w:rsidP="00D33275">
            <w:pPr>
              <w:pStyle w:val="ListParagraph"/>
              <w:spacing w:after="160"/>
              <w:ind w:left="360"/>
              <w:rPr>
                <w:b/>
                <w:bCs/>
                <w:lang w:bidi="ar-EG"/>
              </w:rPr>
            </w:pPr>
            <w:r w:rsidRPr="00D33275">
              <w:rPr>
                <w:b/>
                <w:bCs/>
                <w:lang w:bidi="ar-EG"/>
              </w:rPr>
              <w:t xml:space="preserve">    0.3496                           75.01% </w:t>
            </w:r>
          </w:p>
          <w:p w14:paraId="636F6F6A" w14:textId="77777777" w:rsidR="00D33275" w:rsidRPr="00D33275" w:rsidRDefault="00D33275" w:rsidP="00D33275">
            <w:pPr>
              <w:pStyle w:val="ListParagraph"/>
              <w:spacing w:after="160"/>
              <w:ind w:left="360"/>
              <w:rPr>
                <w:b/>
                <w:bCs/>
                <w:lang w:bidi="ar-EG"/>
              </w:rPr>
            </w:pPr>
            <w:r w:rsidRPr="00D33275">
              <w:rPr>
                <w:b/>
                <w:bCs/>
                <w:lang w:bidi="ar-EG"/>
              </w:rPr>
              <w:t xml:space="preserve">    0.3412                           8</w:t>
            </w:r>
            <w:r w:rsidRPr="00D33275">
              <w:rPr>
                <w:rFonts w:hint="cs"/>
                <w:b/>
                <w:bCs/>
                <w:rtl/>
              </w:rPr>
              <w:t>1</w:t>
            </w:r>
            <w:r w:rsidRPr="00D33275">
              <w:rPr>
                <w:b/>
                <w:bCs/>
                <w:lang w:bidi="ar-EG"/>
              </w:rPr>
              <w:t>.</w:t>
            </w:r>
            <w:r>
              <w:rPr>
                <w:b/>
                <w:bCs/>
                <w:lang w:bidi="ar-EG"/>
              </w:rPr>
              <w:t>5</w:t>
            </w:r>
            <w:r w:rsidRPr="00D33275">
              <w:rPr>
                <w:b/>
                <w:bCs/>
                <w:lang w:bidi="ar-EG"/>
              </w:rPr>
              <w:t xml:space="preserve">%     </w:t>
            </w:r>
          </w:p>
          <w:p w14:paraId="45122DEB" w14:textId="77777777" w:rsidR="00D33275" w:rsidRPr="00D33275" w:rsidRDefault="00D33275" w:rsidP="00D33275">
            <w:pPr>
              <w:pStyle w:val="ListParagraph"/>
              <w:spacing w:after="160"/>
              <w:ind w:left="360"/>
              <w:rPr>
                <w:b/>
                <w:bCs/>
                <w:lang w:bidi="ar-EG"/>
              </w:rPr>
            </w:pPr>
            <w:r w:rsidRPr="00D33275">
              <w:rPr>
                <w:b/>
                <w:bCs/>
                <w:rtl/>
              </w:rPr>
              <w:t xml:space="preserve"> </w:t>
            </w:r>
            <w:r w:rsidRPr="00D33275">
              <w:rPr>
                <w:b/>
                <w:bCs/>
                <w:lang w:bidi="ar-EG"/>
              </w:rPr>
              <w:t xml:space="preserve">   0.3135                           86.87%</w:t>
            </w:r>
          </w:p>
          <w:p w14:paraId="6578663D" w14:textId="77777777" w:rsidR="00D33275" w:rsidRPr="00D33275" w:rsidRDefault="00D33275" w:rsidP="00D33275">
            <w:pPr>
              <w:pStyle w:val="ListParagraph"/>
              <w:spacing w:after="160"/>
              <w:ind w:left="360"/>
              <w:rPr>
                <w:b/>
                <w:bCs/>
                <w:lang w:bidi="ar-EG"/>
              </w:rPr>
            </w:pPr>
            <w:r w:rsidRPr="00D33275">
              <w:rPr>
                <w:b/>
                <w:bCs/>
                <w:rtl/>
              </w:rPr>
              <w:t xml:space="preserve">    </w:t>
            </w:r>
            <w:r w:rsidRPr="00D33275">
              <w:rPr>
                <w:b/>
                <w:bCs/>
                <w:lang w:bidi="ar-EG"/>
              </w:rPr>
              <w:t>0.2713                           90.12%</w:t>
            </w:r>
          </w:p>
          <w:p w14:paraId="56F71224" w14:textId="77777777" w:rsidR="00D33275" w:rsidRPr="00D33275" w:rsidRDefault="00D33275" w:rsidP="00D33275">
            <w:pPr>
              <w:pStyle w:val="ListParagraph"/>
              <w:spacing w:after="160"/>
              <w:ind w:left="360"/>
              <w:rPr>
                <w:b/>
                <w:bCs/>
                <w:lang w:bidi="ar-EG"/>
              </w:rPr>
            </w:pPr>
            <w:r w:rsidRPr="00D33275">
              <w:rPr>
                <w:b/>
                <w:bCs/>
                <w:rtl/>
              </w:rPr>
              <w:t xml:space="preserve">    </w:t>
            </w:r>
            <w:r w:rsidRPr="00D33275">
              <w:rPr>
                <w:b/>
                <w:bCs/>
                <w:lang w:bidi="ar-EG"/>
              </w:rPr>
              <w:t>0.2698</w:t>
            </w:r>
            <w:r w:rsidRPr="00D33275">
              <w:rPr>
                <w:rFonts w:hint="cs"/>
                <w:b/>
                <w:bCs/>
                <w:rtl/>
              </w:rPr>
              <w:t xml:space="preserve">                           </w:t>
            </w:r>
            <w:r w:rsidRPr="00D33275">
              <w:rPr>
                <w:b/>
                <w:bCs/>
                <w:lang w:bidi="ar-EG"/>
              </w:rPr>
              <w:t>90.62%</w:t>
            </w:r>
          </w:p>
          <w:p w14:paraId="5F7FE311" w14:textId="77777777" w:rsidR="00D33275" w:rsidRPr="00D33275" w:rsidRDefault="00D33275" w:rsidP="00D33275">
            <w:pPr>
              <w:pStyle w:val="ListParagraph"/>
              <w:spacing w:after="160"/>
              <w:ind w:left="360"/>
              <w:rPr>
                <w:b/>
                <w:bCs/>
                <w:lang w:bidi="ar-EG"/>
              </w:rPr>
            </w:pPr>
            <w:r w:rsidRPr="00D33275">
              <w:rPr>
                <w:b/>
                <w:bCs/>
                <w:lang w:bidi="ar-EG"/>
              </w:rPr>
              <w:t xml:space="preserve">    0.2500                          </w:t>
            </w:r>
            <w:r w:rsidRPr="00D33275">
              <w:rPr>
                <w:b/>
                <w:bCs/>
                <w:rtl/>
              </w:rPr>
              <w:t xml:space="preserve"> </w:t>
            </w:r>
            <w:r w:rsidRPr="00D33275">
              <w:rPr>
                <w:b/>
                <w:bCs/>
                <w:lang w:bidi="ar-EG"/>
              </w:rPr>
              <w:t xml:space="preserve">90.64%   </w:t>
            </w:r>
          </w:p>
          <w:p w14:paraId="4836E3E8" w14:textId="77777777" w:rsidR="00D33275" w:rsidRPr="00D33275" w:rsidRDefault="00D33275" w:rsidP="00D33275">
            <w:pPr>
              <w:pStyle w:val="ListParagraph"/>
              <w:spacing w:after="160"/>
              <w:ind w:left="360"/>
              <w:rPr>
                <w:b/>
                <w:bCs/>
                <w:color w:val="FF0000"/>
                <w:rtl/>
              </w:rPr>
            </w:pPr>
            <w:r w:rsidRPr="00D33275">
              <w:rPr>
                <w:b/>
                <w:bCs/>
                <w:color w:val="FF0000"/>
                <w:lang w:bidi="ar-EG"/>
              </w:rPr>
              <w:t xml:space="preserve">    0.1524                           90.83%</w:t>
            </w:r>
          </w:p>
          <w:p w14:paraId="7CD22839" w14:textId="77777777" w:rsidR="00D33275" w:rsidRPr="00D33275" w:rsidRDefault="00D33275" w:rsidP="00D33275">
            <w:pPr>
              <w:pStyle w:val="ListParagraph"/>
              <w:spacing w:after="160"/>
              <w:ind w:left="360"/>
              <w:rPr>
                <w:b/>
                <w:bCs/>
                <w:rtl/>
              </w:rPr>
            </w:pPr>
          </w:p>
        </w:tc>
      </w:tr>
    </w:tbl>
    <w:p w14:paraId="25A37F69" w14:textId="77777777" w:rsidR="00D33275" w:rsidRDefault="00D33275" w:rsidP="001F0041">
      <w:pPr>
        <w:pStyle w:val="ListParagraph"/>
        <w:ind w:left="360"/>
        <w:rPr>
          <w:rtl/>
          <w:lang w:bidi="ar-EG"/>
        </w:rPr>
      </w:pPr>
    </w:p>
    <w:p w14:paraId="0C5BA0C9" w14:textId="77777777" w:rsidR="00CF76D2" w:rsidRDefault="00CF76D2" w:rsidP="001F0041">
      <w:pPr>
        <w:pStyle w:val="ListParagraph"/>
        <w:ind w:left="360"/>
        <w:rPr>
          <w:lang w:bidi="ar-EG"/>
        </w:rPr>
      </w:pPr>
    </w:p>
    <w:p w14:paraId="3233F6FE" w14:textId="77777777" w:rsidR="00CF76D2" w:rsidRDefault="00CF76D2">
      <w:pPr>
        <w:rPr>
          <w:lang w:bidi="ar-EG"/>
        </w:rPr>
      </w:pPr>
    </w:p>
    <w:p w14:paraId="0E973C0D" w14:textId="77777777" w:rsidR="001A74EF" w:rsidRDefault="001A74EF" w:rsidP="006E6F10">
      <w:pPr>
        <w:rPr>
          <w:lang w:bidi="ar-EG"/>
        </w:rPr>
      </w:pPr>
    </w:p>
    <w:p w14:paraId="5AE78707" w14:textId="77777777" w:rsidR="00CF76D2" w:rsidRDefault="00CF76D2" w:rsidP="00CF76D2">
      <w:pPr>
        <w:pStyle w:val="ListParagraph"/>
        <w:ind w:left="360"/>
        <w:rPr>
          <w:b/>
          <w:bCs/>
          <w:lang w:bidi="ar-EG"/>
        </w:rPr>
      </w:pPr>
      <w:r w:rsidRPr="00E56D07">
        <w:rPr>
          <w:b/>
          <w:bCs/>
          <w:lang w:bidi="ar-EG"/>
        </w:rPr>
        <w:t>4.3.1. Speed</w:t>
      </w:r>
    </w:p>
    <w:p w14:paraId="7F33FC3E" w14:textId="77777777" w:rsidR="00CF76D2" w:rsidRPr="00E56D07" w:rsidRDefault="00CF76D2" w:rsidP="00CF76D2">
      <w:pPr>
        <w:pStyle w:val="ListParagraph"/>
        <w:spacing w:line="360" w:lineRule="auto"/>
        <w:ind w:left="360"/>
        <w:rPr>
          <w:b/>
          <w:bCs/>
          <w:lang w:bidi="ar-EG"/>
        </w:rPr>
      </w:pPr>
    </w:p>
    <w:p w14:paraId="0860DB86" w14:textId="77777777" w:rsidR="00CF76D2" w:rsidRDefault="00CF76D2" w:rsidP="00CF76D2">
      <w:pPr>
        <w:pStyle w:val="ListParagraph"/>
        <w:ind w:left="360"/>
        <w:rPr>
          <w:lang w:bidi="ar-EG"/>
        </w:rPr>
      </w:pPr>
      <w:r w:rsidRPr="00E56D07">
        <w:rPr>
          <w:b/>
          <w:bCs/>
          <w:lang w:bidi="ar-EG"/>
        </w:rPr>
        <w:t>Definition:</w:t>
      </w:r>
      <w:r w:rsidRPr="00E56D07">
        <w:rPr>
          <w:lang w:bidi="ar-EG"/>
        </w:rPr>
        <w:br/>
        <w:t>Speed refers to the total time taken by the system from the moment a signature image is uploaded until the verification result is presented to the user.</w:t>
      </w:r>
    </w:p>
    <w:p w14:paraId="06D2670B" w14:textId="77777777" w:rsidR="00CF76D2" w:rsidRPr="00E56D07" w:rsidRDefault="00CF76D2" w:rsidP="00CF76D2">
      <w:pPr>
        <w:pStyle w:val="ListParagraph"/>
        <w:spacing w:line="360" w:lineRule="auto"/>
        <w:ind w:left="360"/>
        <w:rPr>
          <w:lang w:bidi="ar-EG"/>
        </w:rPr>
      </w:pPr>
    </w:p>
    <w:p w14:paraId="50C7CFC9" w14:textId="77777777" w:rsidR="00CF76D2" w:rsidRPr="00E56D07" w:rsidRDefault="00CF76D2" w:rsidP="00CF76D2">
      <w:pPr>
        <w:pStyle w:val="ListParagraph"/>
        <w:spacing w:line="360" w:lineRule="auto"/>
        <w:ind w:left="360"/>
        <w:rPr>
          <w:lang w:bidi="ar-EG"/>
        </w:rPr>
      </w:pPr>
      <w:r w:rsidRPr="00E56D07">
        <w:rPr>
          <w:b/>
          <w:bCs/>
          <w:lang w:bidi="ar-EG"/>
        </w:rPr>
        <w:t>Verification Cycle Steps:</w:t>
      </w:r>
    </w:p>
    <w:p w14:paraId="1C7B341A" w14:textId="77777777" w:rsidR="00CF76D2" w:rsidRPr="00E56D07" w:rsidRDefault="00CF76D2">
      <w:pPr>
        <w:pStyle w:val="ListParagraph"/>
        <w:numPr>
          <w:ilvl w:val="0"/>
          <w:numId w:val="48"/>
        </w:numPr>
        <w:spacing w:line="360" w:lineRule="auto"/>
        <w:rPr>
          <w:lang w:bidi="ar-EG"/>
        </w:rPr>
      </w:pPr>
      <w:r w:rsidRPr="00E56D07">
        <w:rPr>
          <w:lang w:bidi="ar-EG"/>
        </w:rPr>
        <w:t>Uploading the image from the user's device.</w:t>
      </w:r>
    </w:p>
    <w:p w14:paraId="3D8A9A5E" w14:textId="77777777" w:rsidR="00CF76D2" w:rsidRPr="00E56D07" w:rsidRDefault="00CF76D2">
      <w:pPr>
        <w:pStyle w:val="ListParagraph"/>
        <w:numPr>
          <w:ilvl w:val="0"/>
          <w:numId w:val="48"/>
        </w:numPr>
        <w:spacing w:line="360" w:lineRule="auto"/>
        <w:rPr>
          <w:lang w:bidi="ar-EG"/>
        </w:rPr>
      </w:pPr>
      <w:r w:rsidRPr="00E56D07">
        <w:rPr>
          <w:lang w:bidi="ar-EG"/>
        </w:rPr>
        <w:t>Preprocessing: Includes grayscale conversion, normalization, resizing, and format adjustments.</w:t>
      </w:r>
    </w:p>
    <w:p w14:paraId="0950E896" w14:textId="77777777" w:rsidR="00CF76D2" w:rsidRPr="00E56D07" w:rsidRDefault="00CF76D2">
      <w:pPr>
        <w:pStyle w:val="ListParagraph"/>
        <w:numPr>
          <w:ilvl w:val="0"/>
          <w:numId w:val="48"/>
        </w:numPr>
        <w:spacing w:line="360" w:lineRule="auto"/>
        <w:rPr>
          <w:lang w:bidi="ar-EG"/>
        </w:rPr>
      </w:pPr>
      <w:r w:rsidRPr="00E56D07">
        <w:rPr>
          <w:lang w:bidi="ar-EG"/>
        </w:rPr>
        <w:t>Sending the processed image to the backend API (Flask-based).</w:t>
      </w:r>
    </w:p>
    <w:p w14:paraId="7FF76D33" w14:textId="77777777" w:rsidR="00CF76D2" w:rsidRPr="00E56D07" w:rsidRDefault="00CF76D2">
      <w:pPr>
        <w:pStyle w:val="ListParagraph"/>
        <w:numPr>
          <w:ilvl w:val="0"/>
          <w:numId w:val="48"/>
        </w:numPr>
        <w:spacing w:line="360" w:lineRule="auto"/>
        <w:rPr>
          <w:lang w:bidi="ar-EG"/>
        </w:rPr>
      </w:pPr>
      <w:r w:rsidRPr="00E56D07">
        <w:rPr>
          <w:lang w:bidi="ar-EG"/>
        </w:rPr>
        <w:t>Running the deep learning model to perform signature comparison and generate a result.</w:t>
      </w:r>
    </w:p>
    <w:p w14:paraId="52252BE5" w14:textId="77777777" w:rsidR="00CF76D2" w:rsidRDefault="00CF76D2">
      <w:pPr>
        <w:pStyle w:val="ListParagraph"/>
        <w:numPr>
          <w:ilvl w:val="0"/>
          <w:numId w:val="48"/>
        </w:numPr>
        <w:spacing w:line="360" w:lineRule="auto"/>
        <w:rPr>
          <w:lang w:bidi="ar-EG"/>
        </w:rPr>
      </w:pPr>
      <w:r w:rsidRPr="00E56D07">
        <w:rPr>
          <w:lang w:bidi="ar-EG"/>
        </w:rPr>
        <w:t>Returning and displaying the result in the UI with relevant visual feedback.</w:t>
      </w:r>
    </w:p>
    <w:p w14:paraId="7711DF75" w14:textId="77777777" w:rsidR="00CF76D2" w:rsidRDefault="00CF76D2" w:rsidP="00CF76D2">
      <w:pPr>
        <w:rPr>
          <w:lang w:bidi="ar-EG"/>
        </w:rPr>
      </w:pPr>
    </w:p>
    <w:p w14:paraId="03B68198" w14:textId="77777777" w:rsidR="006E6F10" w:rsidRDefault="006E6F10" w:rsidP="00CF76D2">
      <w:pPr>
        <w:rPr>
          <w:lang w:bidi="ar-EG"/>
        </w:rPr>
      </w:pPr>
    </w:p>
    <w:p w14:paraId="0B9661E3" w14:textId="77777777" w:rsidR="006E6F10" w:rsidRPr="00E56D07" w:rsidRDefault="006E6F10" w:rsidP="00CF76D2">
      <w:pPr>
        <w:rPr>
          <w:lang w:bidi="ar-EG"/>
        </w:rPr>
      </w:pPr>
    </w:p>
    <w:p w14:paraId="233607C0" w14:textId="77777777" w:rsidR="00CF76D2" w:rsidRDefault="00CF76D2" w:rsidP="00CF76D2">
      <w:pPr>
        <w:pStyle w:val="ListParagraph"/>
        <w:ind w:left="360"/>
        <w:rPr>
          <w:lang w:bidi="ar-EG"/>
        </w:rPr>
      </w:pPr>
      <w:r w:rsidRPr="00E56D07">
        <w:rPr>
          <w:b/>
          <w:bCs/>
          <w:lang w:bidi="ar-EG"/>
        </w:rPr>
        <w:t>System Performance:</w:t>
      </w:r>
      <w:r w:rsidRPr="00E56D07">
        <w:rPr>
          <w:lang w:bidi="ar-EG"/>
        </w:rPr>
        <w:br/>
        <w:t xml:space="preserve">Based on user testing across mid-range Android and iOS devices, the complete verification cycle takes approximately </w:t>
      </w:r>
      <w:r w:rsidRPr="00E56D07">
        <w:rPr>
          <w:b/>
          <w:bCs/>
          <w:lang w:bidi="ar-EG"/>
        </w:rPr>
        <w:t>10 to 15 seconds</w:t>
      </w:r>
      <w:r w:rsidRPr="00E56D07">
        <w:rPr>
          <w:lang w:bidi="ar-EG"/>
        </w:rPr>
        <w:t>, which is considered acceptable for real-time AI-based mobile applications.</w:t>
      </w:r>
    </w:p>
    <w:p w14:paraId="6AD412C2" w14:textId="77777777" w:rsidR="00CF76D2" w:rsidRPr="00E56D07" w:rsidRDefault="00CF76D2" w:rsidP="00CF76D2">
      <w:pPr>
        <w:pStyle w:val="ListParagraph"/>
        <w:spacing w:line="360" w:lineRule="auto"/>
        <w:ind w:left="360"/>
        <w:rPr>
          <w:lang w:bidi="ar-EG"/>
        </w:rPr>
      </w:pPr>
    </w:p>
    <w:p w14:paraId="64E09DA7" w14:textId="77777777" w:rsidR="00CF76D2" w:rsidRPr="00E56D07" w:rsidRDefault="00CF76D2" w:rsidP="00CF76D2">
      <w:pPr>
        <w:pStyle w:val="ListParagraph"/>
        <w:spacing w:line="360" w:lineRule="auto"/>
        <w:ind w:left="360"/>
        <w:rPr>
          <w:lang w:bidi="ar-EG"/>
        </w:rPr>
      </w:pPr>
      <w:r w:rsidRPr="00E56D07">
        <w:rPr>
          <w:b/>
          <w:bCs/>
          <w:lang w:bidi="ar-EG"/>
        </w:rPr>
        <w:t>Importance:</w:t>
      </w:r>
    </w:p>
    <w:p w14:paraId="180CEF34" w14:textId="77777777" w:rsidR="00CF76D2" w:rsidRPr="00E56D07" w:rsidRDefault="00CF76D2">
      <w:pPr>
        <w:pStyle w:val="ListParagraph"/>
        <w:numPr>
          <w:ilvl w:val="0"/>
          <w:numId w:val="49"/>
        </w:numPr>
        <w:spacing w:line="360" w:lineRule="auto"/>
        <w:rPr>
          <w:lang w:bidi="ar-EG"/>
        </w:rPr>
      </w:pPr>
      <w:r w:rsidRPr="00E56D07">
        <w:rPr>
          <w:lang w:bidi="ar-EG"/>
        </w:rPr>
        <w:t>Faster response times directly enhance user satisfaction and perceived system quality.</w:t>
      </w:r>
    </w:p>
    <w:p w14:paraId="43416812" w14:textId="77777777" w:rsidR="00CF76D2" w:rsidRPr="00E56D07" w:rsidRDefault="00CF76D2">
      <w:pPr>
        <w:pStyle w:val="ListParagraph"/>
        <w:numPr>
          <w:ilvl w:val="0"/>
          <w:numId w:val="49"/>
        </w:numPr>
        <w:spacing w:line="360" w:lineRule="auto"/>
        <w:rPr>
          <w:lang w:bidi="ar-EG"/>
        </w:rPr>
      </w:pPr>
      <w:r w:rsidRPr="00E56D07">
        <w:rPr>
          <w:lang w:bidi="ar-EG"/>
        </w:rPr>
        <w:t xml:space="preserve">Particularly critical in use cases such as </w:t>
      </w:r>
      <w:r w:rsidRPr="00E56D07">
        <w:rPr>
          <w:b/>
          <w:bCs/>
          <w:lang w:bidi="ar-EG"/>
        </w:rPr>
        <w:t>banking</w:t>
      </w:r>
      <w:r w:rsidRPr="00E56D07">
        <w:rPr>
          <w:lang w:bidi="ar-EG"/>
        </w:rPr>
        <w:t xml:space="preserve">, </w:t>
      </w:r>
      <w:r w:rsidRPr="00E56D07">
        <w:rPr>
          <w:b/>
          <w:bCs/>
          <w:lang w:bidi="ar-EG"/>
        </w:rPr>
        <w:t>forensic verification</w:t>
      </w:r>
      <w:r w:rsidRPr="00E56D07">
        <w:rPr>
          <w:lang w:bidi="ar-EG"/>
        </w:rPr>
        <w:t xml:space="preserve">, or </w:t>
      </w:r>
      <w:r w:rsidRPr="00E56D07">
        <w:rPr>
          <w:b/>
          <w:bCs/>
          <w:lang w:bidi="ar-EG"/>
        </w:rPr>
        <w:t>institutional identity checks</w:t>
      </w:r>
      <w:r w:rsidRPr="00E56D07">
        <w:rPr>
          <w:lang w:bidi="ar-EG"/>
        </w:rPr>
        <w:t>, where delay can impact workflows and decision-making.</w:t>
      </w:r>
    </w:p>
    <w:p w14:paraId="3F424DA3" w14:textId="77777777" w:rsidR="00CF76D2" w:rsidRPr="00E56D07" w:rsidRDefault="00CF76D2">
      <w:pPr>
        <w:pStyle w:val="ListParagraph"/>
        <w:numPr>
          <w:ilvl w:val="0"/>
          <w:numId w:val="49"/>
        </w:numPr>
        <w:spacing w:line="360" w:lineRule="auto"/>
        <w:rPr>
          <w:lang w:bidi="ar-EG"/>
        </w:rPr>
      </w:pPr>
      <w:r w:rsidRPr="00E56D07">
        <w:rPr>
          <w:lang w:bidi="ar-EG"/>
        </w:rPr>
        <w:t>Continuous performance tuning may be required as the app scales or is deployed on more varied hardware.</w:t>
      </w:r>
    </w:p>
    <w:p w14:paraId="6DA92A8C" w14:textId="77777777" w:rsidR="00CF76D2" w:rsidRDefault="00CF76D2" w:rsidP="00CF76D2">
      <w:pPr>
        <w:pStyle w:val="ListParagraph"/>
        <w:ind w:left="360"/>
        <w:rPr>
          <w:lang w:bidi="ar-EG"/>
        </w:rPr>
      </w:pPr>
    </w:p>
    <w:p w14:paraId="0DD22FE1" w14:textId="77777777" w:rsidR="006E6F10" w:rsidRDefault="006E6F10" w:rsidP="00CF76D2">
      <w:pPr>
        <w:pStyle w:val="ListParagraph"/>
        <w:ind w:left="360"/>
        <w:rPr>
          <w:lang w:bidi="ar-EG"/>
        </w:rPr>
      </w:pPr>
    </w:p>
    <w:p w14:paraId="53837752" w14:textId="77777777" w:rsidR="00CF76D2" w:rsidRPr="006E6F10" w:rsidRDefault="00CF76D2" w:rsidP="006E6F10">
      <w:pPr>
        <w:spacing w:line="278" w:lineRule="auto"/>
        <w:rPr>
          <w:lang w:bidi="ar-EG"/>
        </w:rPr>
      </w:pPr>
      <w:r w:rsidRPr="006E6F10">
        <w:rPr>
          <w:b/>
          <w:bCs/>
          <w:lang w:bidi="ar-EG"/>
        </w:rPr>
        <w:t>4.3.2. Scalability</w:t>
      </w:r>
    </w:p>
    <w:p w14:paraId="7585618C" w14:textId="77777777" w:rsidR="00CF76D2" w:rsidRPr="00265128" w:rsidRDefault="00CF76D2" w:rsidP="00CF76D2">
      <w:pPr>
        <w:pStyle w:val="ListParagraph"/>
        <w:spacing w:line="360" w:lineRule="auto"/>
        <w:ind w:left="360"/>
        <w:jc w:val="both"/>
        <w:rPr>
          <w:b/>
          <w:bCs/>
          <w:lang w:bidi="ar-EG"/>
        </w:rPr>
      </w:pPr>
    </w:p>
    <w:p w14:paraId="18FC331E" w14:textId="77777777" w:rsidR="00CF76D2" w:rsidRDefault="00CF76D2" w:rsidP="00CF76D2">
      <w:pPr>
        <w:pStyle w:val="ListParagraph"/>
        <w:ind w:left="360"/>
        <w:rPr>
          <w:lang w:bidi="ar-EG"/>
        </w:rPr>
      </w:pPr>
      <w:r w:rsidRPr="00265128">
        <w:rPr>
          <w:b/>
          <w:bCs/>
          <w:lang w:bidi="ar-EG"/>
        </w:rPr>
        <w:t>Definition:</w:t>
      </w:r>
      <w:r w:rsidRPr="00265128">
        <w:rPr>
          <w:lang w:bidi="ar-EG"/>
        </w:rPr>
        <w:br/>
        <w:t>Scalability is the system’s capacity to efficiently handle increasing numbers of users or verification requests without compromising performance (in terms of speed, accuracy, or stability).</w:t>
      </w:r>
    </w:p>
    <w:p w14:paraId="1E41D819" w14:textId="77777777" w:rsidR="00CF76D2" w:rsidRPr="00265128" w:rsidRDefault="00CF76D2" w:rsidP="00CF76D2">
      <w:pPr>
        <w:pStyle w:val="ListParagraph"/>
        <w:spacing w:line="360" w:lineRule="auto"/>
        <w:ind w:left="360"/>
        <w:jc w:val="both"/>
        <w:rPr>
          <w:lang w:bidi="ar-EG"/>
        </w:rPr>
      </w:pPr>
    </w:p>
    <w:p w14:paraId="5F0BF486" w14:textId="77777777" w:rsidR="00CF76D2" w:rsidRPr="00265128" w:rsidRDefault="00CF76D2" w:rsidP="00CF76D2">
      <w:pPr>
        <w:pStyle w:val="ListParagraph"/>
        <w:spacing w:line="360" w:lineRule="auto"/>
        <w:ind w:left="360"/>
        <w:jc w:val="both"/>
        <w:rPr>
          <w:lang w:bidi="ar-EG"/>
        </w:rPr>
      </w:pPr>
      <w:r w:rsidRPr="00265128">
        <w:rPr>
          <w:b/>
          <w:bCs/>
          <w:lang w:bidi="ar-EG"/>
        </w:rPr>
        <w:t>Current Architecture in InkSentinel:</w:t>
      </w:r>
    </w:p>
    <w:p w14:paraId="68B0906B" w14:textId="77777777" w:rsidR="00CF76D2" w:rsidRPr="00265128" w:rsidRDefault="00CF76D2">
      <w:pPr>
        <w:pStyle w:val="ListParagraph"/>
        <w:numPr>
          <w:ilvl w:val="0"/>
          <w:numId w:val="50"/>
        </w:numPr>
        <w:spacing w:line="360" w:lineRule="auto"/>
        <w:jc w:val="both"/>
        <w:rPr>
          <w:lang w:bidi="ar-EG"/>
        </w:rPr>
      </w:pPr>
      <w:r w:rsidRPr="00265128">
        <w:rPr>
          <w:lang w:bidi="ar-EG"/>
        </w:rPr>
        <w:t xml:space="preserve">Verification requests are processed via a </w:t>
      </w:r>
      <w:r w:rsidRPr="00265128">
        <w:rPr>
          <w:b/>
          <w:bCs/>
          <w:lang w:bidi="ar-EG"/>
        </w:rPr>
        <w:t>Flask-based REST API</w:t>
      </w:r>
      <w:r w:rsidRPr="00265128">
        <w:rPr>
          <w:lang w:bidi="ar-EG"/>
        </w:rPr>
        <w:t>.</w:t>
      </w:r>
    </w:p>
    <w:p w14:paraId="58A14D9C" w14:textId="77777777" w:rsidR="00CF76D2" w:rsidRDefault="00CF76D2">
      <w:pPr>
        <w:pStyle w:val="ListParagraph"/>
        <w:numPr>
          <w:ilvl w:val="0"/>
          <w:numId w:val="50"/>
        </w:numPr>
        <w:spacing w:line="360" w:lineRule="auto"/>
        <w:jc w:val="both"/>
        <w:rPr>
          <w:lang w:bidi="ar-EG"/>
        </w:rPr>
      </w:pPr>
      <w:r w:rsidRPr="00265128">
        <w:rPr>
          <w:lang w:bidi="ar-EG"/>
        </w:rPr>
        <w:t xml:space="preserve">User authentication, image storage, and profile management are handled using </w:t>
      </w:r>
      <w:r w:rsidRPr="00265128">
        <w:rPr>
          <w:b/>
          <w:bCs/>
          <w:lang w:bidi="ar-EG"/>
        </w:rPr>
        <w:t>Firebase Authentication</w:t>
      </w:r>
      <w:r w:rsidRPr="00265128">
        <w:rPr>
          <w:lang w:bidi="ar-EG"/>
        </w:rPr>
        <w:t xml:space="preserve"> and </w:t>
      </w:r>
      <w:r w:rsidRPr="00265128">
        <w:rPr>
          <w:b/>
          <w:bCs/>
          <w:lang w:bidi="ar-EG"/>
        </w:rPr>
        <w:t>Firebase Storage</w:t>
      </w:r>
      <w:r w:rsidRPr="00265128">
        <w:rPr>
          <w:lang w:bidi="ar-EG"/>
        </w:rPr>
        <w:t>.</w:t>
      </w:r>
    </w:p>
    <w:p w14:paraId="3F2B335D" w14:textId="77777777" w:rsidR="00CF76D2" w:rsidRPr="00265128" w:rsidRDefault="00CF76D2" w:rsidP="00CF76D2">
      <w:pPr>
        <w:rPr>
          <w:lang w:bidi="ar-EG"/>
        </w:rPr>
      </w:pPr>
    </w:p>
    <w:p w14:paraId="775E3A84" w14:textId="77777777" w:rsidR="00CF76D2" w:rsidRPr="00265128" w:rsidRDefault="00CF76D2" w:rsidP="00CF76D2">
      <w:pPr>
        <w:pStyle w:val="ListParagraph"/>
        <w:spacing w:line="360" w:lineRule="auto"/>
        <w:ind w:left="360"/>
        <w:jc w:val="both"/>
        <w:rPr>
          <w:lang w:bidi="ar-EG"/>
        </w:rPr>
      </w:pPr>
      <w:r w:rsidRPr="00265128">
        <w:rPr>
          <w:b/>
          <w:bCs/>
          <w:lang w:bidi="ar-EG"/>
        </w:rPr>
        <w:t>Planned Enhancements:</w:t>
      </w:r>
    </w:p>
    <w:p w14:paraId="74F7E1F2" w14:textId="77777777" w:rsidR="00CF76D2" w:rsidRPr="00265128" w:rsidRDefault="00CF76D2">
      <w:pPr>
        <w:pStyle w:val="ListParagraph"/>
        <w:numPr>
          <w:ilvl w:val="0"/>
          <w:numId w:val="51"/>
        </w:numPr>
        <w:spacing w:line="360" w:lineRule="auto"/>
        <w:jc w:val="both"/>
        <w:rPr>
          <w:lang w:bidi="ar-EG"/>
        </w:rPr>
      </w:pPr>
      <w:r w:rsidRPr="00265128">
        <w:rPr>
          <w:lang w:bidi="ar-EG"/>
        </w:rPr>
        <w:t xml:space="preserve">Introduction of </w:t>
      </w:r>
      <w:r w:rsidRPr="00265128">
        <w:rPr>
          <w:b/>
          <w:bCs/>
          <w:lang w:bidi="ar-EG"/>
        </w:rPr>
        <w:t>load balancing</w:t>
      </w:r>
      <w:r w:rsidRPr="00265128">
        <w:rPr>
          <w:lang w:bidi="ar-EG"/>
        </w:rPr>
        <w:t xml:space="preserve"> to distribute requests across multiple servers.</w:t>
      </w:r>
    </w:p>
    <w:p w14:paraId="64A3F4D4" w14:textId="77777777" w:rsidR="00CF76D2" w:rsidRPr="00265128" w:rsidRDefault="00CF76D2">
      <w:pPr>
        <w:pStyle w:val="ListParagraph"/>
        <w:numPr>
          <w:ilvl w:val="0"/>
          <w:numId w:val="51"/>
        </w:numPr>
        <w:spacing w:line="360" w:lineRule="auto"/>
        <w:jc w:val="both"/>
        <w:rPr>
          <w:lang w:bidi="ar-EG"/>
        </w:rPr>
      </w:pPr>
      <w:r w:rsidRPr="00265128">
        <w:rPr>
          <w:lang w:bidi="ar-EG"/>
        </w:rPr>
        <w:t xml:space="preserve">Cloud-based hosting via </w:t>
      </w:r>
      <w:r w:rsidRPr="00265128">
        <w:rPr>
          <w:b/>
          <w:bCs/>
          <w:lang w:bidi="ar-EG"/>
        </w:rPr>
        <w:t>Google Cloud Functions</w:t>
      </w:r>
      <w:r w:rsidRPr="00265128">
        <w:rPr>
          <w:lang w:bidi="ar-EG"/>
        </w:rPr>
        <w:t xml:space="preserve">, </w:t>
      </w:r>
      <w:r w:rsidRPr="00265128">
        <w:rPr>
          <w:b/>
          <w:bCs/>
          <w:lang w:bidi="ar-EG"/>
        </w:rPr>
        <w:t>Firebase Cloud Functions</w:t>
      </w:r>
      <w:r w:rsidRPr="00265128">
        <w:rPr>
          <w:lang w:bidi="ar-EG"/>
        </w:rPr>
        <w:t xml:space="preserve">, or </w:t>
      </w:r>
      <w:r w:rsidRPr="00265128">
        <w:rPr>
          <w:b/>
          <w:bCs/>
          <w:lang w:bidi="ar-EG"/>
        </w:rPr>
        <w:t>AWS Lambda</w:t>
      </w:r>
      <w:r w:rsidRPr="00265128">
        <w:rPr>
          <w:lang w:bidi="ar-EG"/>
        </w:rPr>
        <w:t xml:space="preserve"> for elastic scalability.</w:t>
      </w:r>
    </w:p>
    <w:p w14:paraId="00F442DC" w14:textId="77777777" w:rsidR="00CF76D2" w:rsidRDefault="00CF76D2">
      <w:pPr>
        <w:pStyle w:val="ListParagraph"/>
        <w:numPr>
          <w:ilvl w:val="0"/>
          <w:numId w:val="51"/>
        </w:numPr>
        <w:spacing w:line="360" w:lineRule="auto"/>
        <w:jc w:val="both"/>
        <w:rPr>
          <w:lang w:bidi="ar-EG"/>
        </w:rPr>
      </w:pPr>
      <w:r w:rsidRPr="00265128">
        <w:rPr>
          <w:lang w:bidi="ar-EG"/>
        </w:rPr>
        <w:t>Asynchronous task queues (e.g., using Celery or Cloud Tasks) to manage high-volume processing.</w:t>
      </w:r>
    </w:p>
    <w:p w14:paraId="35B59D3B" w14:textId="77777777" w:rsidR="00CF76D2" w:rsidRDefault="00CF76D2" w:rsidP="00CF76D2">
      <w:pPr>
        <w:rPr>
          <w:lang w:bidi="ar-EG"/>
        </w:rPr>
      </w:pPr>
    </w:p>
    <w:p w14:paraId="135DB9D4" w14:textId="77777777" w:rsidR="006E6F10" w:rsidRDefault="006E6F10" w:rsidP="00CF76D2">
      <w:pPr>
        <w:rPr>
          <w:lang w:bidi="ar-EG"/>
        </w:rPr>
      </w:pPr>
    </w:p>
    <w:p w14:paraId="0DAEAD58" w14:textId="77777777" w:rsidR="006E6F10" w:rsidRPr="00265128" w:rsidRDefault="006E6F10" w:rsidP="00CF76D2">
      <w:pPr>
        <w:rPr>
          <w:lang w:bidi="ar-EG"/>
        </w:rPr>
      </w:pPr>
    </w:p>
    <w:p w14:paraId="013CCCB5" w14:textId="77777777" w:rsidR="00CF76D2" w:rsidRPr="00265128" w:rsidRDefault="00CF76D2" w:rsidP="00CF76D2">
      <w:pPr>
        <w:pStyle w:val="ListParagraph"/>
        <w:spacing w:line="360" w:lineRule="auto"/>
        <w:ind w:left="360"/>
        <w:jc w:val="both"/>
        <w:rPr>
          <w:lang w:bidi="ar-EG"/>
        </w:rPr>
      </w:pPr>
      <w:r w:rsidRPr="00265128">
        <w:rPr>
          <w:b/>
          <w:bCs/>
          <w:lang w:bidi="ar-EG"/>
        </w:rPr>
        <w:t>Importance:</w:t>
      </w:r>
    </w:p>
    <w:p w14:paraId="1485F706" w14:textId="77777777" w:rsidR="00CF76D2" w:rsidRPr="00265128" w:rsidRDefault="00CF76D2">
      <w:pPr>
        <w:pStyle w:val="ListParagraph"/>
        <w:numPr>
          <w:ilvl w:val="0"/>
          <w:numId w:val="52"/>
        </w:numPr>
        <w:spacing w:line="360" w:lineRule="auto"/>
        <w:jc w:val="both"/>
        <w:rPr>
          <w:lang w:bidi="ar-EG"/>
        </w:rPr>
      </w:pPr>
      <w:r w:rsidRPr="00265128">
        <w:rPr>
          <w:lang w:bidi="ar-EG"/>
        </w:rPr>
        <w:t>Crucial for commercial or enterprise-level deployment.</w:t>
      </w:r>
    </w:p>
    <w:p w14:paraId="72626EA7" w14:textId="77777777" w:rsidR="00CF76D2" w:rsidRPr="00265128" w:rsidRDefault="00CF76D2">
      <w:pPr>
        <w:pStyle w:val="ListParagraph"/>
        <w:numPr>
          <w:ilvl w:val="0"/>
          <w:numId w:val="52"/>
        </w:numPr>
        <w:spacing w:line="360" w:lineRule="auto"/>
        <w:jc w:val="both"/>
        <w:rPr>
          <w:lang w:bidi="ar-EG"/>
        </w:rPr>
      </w:pPr>
      <w:r w:rsidRPr="00265128">
        <w:rPr>
          <w:lang w:bidi="ar-EG"/>
        </w:rPr>
        <w:t>Ensures the system can support peak loads (e.g., simultaneous users in institutional settings) without degradation.</w:t>
      </w:r>
    </w:p>
    <w:p w14:paraId="453C0154" w14:textId="77777777" w:rsidR="00CF76D2" w:rsidRPr="00265128" w:rsidRDefault="00CF76D2">
      <w:pPr>
        <w:pStyle w:val="ListParagraph"/>
        <w:numPr>
          <w:ilvl w:val="0"/>
          <w:numId w:val="52"/>
        </w:numPr>
        <w:spacing w:line="360" w:lineRule="auto"/>
        <w:jc w:val="both"/>
        <w:rPr>
          <w:lang w:bidi="ar-EG"/>
        </w:rPr>
      </w:pPr>
      <w:r w:rsidRPr="00265128">
        <w:rPr>
          <w:lang w:bidi="ar-EG"/>
        </w:rPr>
        <w:t>Maintains a consistent experience across user base growth.</w:t>
      </w:r>
    </w:p>
    <w:p w14:paraId="2A0BD11A" w14:textId="77777777" w:rsidR="00CF76D2" w:rsidRDefault="00CF76D2" w:rsidP="00CF76D2">
      <w:pPr>
        <w:pStyle w:val="ListParagraph"/>
        <w:ind w:left="360"/>
        <w:rPr>
          <w:lang w:bidi="ar-EG"/>
        </w:rPr>
      </w:pPr>
    </w:p>
    <w:p w14:paraId="2261A744" w14:textId="77777777" w:rsidR="006E6F10" w:rsidRDefault="006E6F10" w:rsidP="006E6F10">
      <w:pPr>
        <w:spacing w:line="278" w:lineRule="auto"/>
        <w:rPr>
          <w:b/>
          <w:bCs/>
          <w:lang w:bidi="ar-EG"/>
        </w:rPr>
      </w:pPr>
    </w:p>
    <w:p w14:paraId="175AA6DC" w14:textId="77777777" w:rsidR="00CF76D2" w:rsidRPr="006E6F10" w:rsidRDefault="00CF76D2" w:rsidP="006E6F10">
      <w:pPr>
        <w:spacing w:line="278" w:lineRule="auto"/>
        <w:rPr>
          <w:lang w:bidi="ar-EG"/>
        </w:rPr>
      </w:pPr>
      <w:r w:rsidRPr="00BF6C86">
        <w:rPr>
          <w:b/>
          <w:bCs/>
          <w:lang w:bidi="ar-EG"/>
        </w:rPr>
        <w:t>3. Usability Metrics</w:t>
      </w:r>
    </w:p>
    <w:p w14:paraId="0BC00085" w14:textId="77777777" w:rsidR="00CF76D2" w:rsidRPr="00BF6C86" w:rsidRDefault="00CF76D2" w:rsidP="00CF76D2">
      <w:pPr>
        <w:spacing w:line="278" w:lineRule="auto"/>
        <w:rPr>
          <w:b/>
          <w:bCs/>
          <w:lang w:bidi="ar-EG"/>
        </w:rPr>
      </w:pPr>
    </w:p>
    <w:p w14:paraId="5FE0A370" w14:textId="77777777" w:rsidR="00CF76D2" w:rsidRPr="00BF6C86" w:rsidRDefault="00CF76D2" w:rsidP="00CF76D2">
      <w:pPr>
        <w:spacing w:line="278" w:lineRule="auto"/>
        <w:rPr>
          <w:lang w:bidi="ar-EG"/>
        </w:rPr>
      </w:pPr>
      <w:r w:rsidRPr="00BF6C86">
        <w:rPr>
          <w:b/>
          <w:bCs/>
          <w:lang w:bidi="ar-EG"/>
        </w:rPr>
        <w:t>Key Indicators:</w:t>
      </w:r>
    </w:p>
    <w:p w14:paraId="47EAF793" w14:textId="77777777" w:rsidR="00CF76D2" w:rsidRPr="00BF6C86" w:rsidRDefault="00CF76D2">
      <w:pPr>
        <w:numPr>
          <w:ilvl w:val="0"/>
          <w:numId w:val="53"/>
        </w:numPr>
        <w:spacing w:line="278" w:lineRule="auto"/>
        <w:rPr>
          <w:lang w:bidi="ar-EG"/>
        </w:rPr>
      </w:pPr>
      <w:r w:rsidRPr="00BF6C86">
        <w:rPr>
          <w:b/>
          <w:bCs/>
          <w:lang w:bidi="ar-EG"/>
        </w:rPr>
        <w:t>Task Success Rate:</w:t>
      </w:r>
      <w:r w:rsidRPr="00BF6C86">
        <w:rPr>
          <w:lang w:bidi="ar-EG"/>
        </w:rPr>
        <w:br/>
        <w:t xml:space="preserve">Percentage of verifications completed successfully without user assistance. Target: </w:t>
      </w:r>
      <w:r w:rsidRPr="00BF6C86">
        <w:rPr>
          <w:b/>
          <w:bCs/>
          <w:lang w:bidi="ar-EG"/>
        </w:rPr>
        <w:t>~95%</w:t>
      </w:r>
      <w:r w:rsidRPr="00BF6C86">
        <w:rPr>
          <w:lang w:bidi="ar-EG"/>
        </w:rPr>
        <w:t>.</w:t>
      </w:r>
    </w:p>
    <w:p w14:paraId="1C288DDC" w14:textId="77777777" w:rsidR="00CF76D2" w:rsidRPr="00BF6C86" w:rsidRDefault="00CF76D2">
      <w:pPr>
        <w:numPr>
          <w:ilvl w:val="0"/>
          <w:numId w:val="53"/>
        </w:numPr>
        <w:spacing w:line="278" w:lineRule="auto"/>
        <w:rPr>
          <w:lang w:bidi="ar-EG"/>
        </w:rPr>
      </w:pPr>
      <w:r w:rsidRPr="00BF6C86">
        <w:rPr>
          <w:b/>
          <w:bCs/>
          <w:lang w:bidi="ar-EG"/>
        </w:rPr>
        <w:t>User Satisfaction Score:</w:t>
      </w:r>
      <w:r w:rsidRPr="00BF6C86">
        <w:rPr>
          <w:lang w:bidi="ar-EG"/>
        </w:rPr>
        <w:br/>
        <w:t xml:space="preserve">Derived from user feedback surveys. Current average: </w:t>
      </w:r>
      <w:r w:rsidRPr="00BF6C86">
        <w:rPr>
          <w:b/>
          <w:bCs/>
          <w:lang w:bidi="ar-EG"/>
        </w:rPr>
        <w:t>4.2 / 5</w:t>
      </w:r>
      <w:r w:rsidRPr="00BF6C86">
        <w:rPr>
          <w:lang w:bidi="ar-EG"/>
        </w:rPr>
        <w:t>.</w:t>
      </w:r>
    </w:p>
    <w:p w14:paraId="5AD6E106" w14:textId="77777777" w:rsidR="00CF76D2" w:rsidRDefault="00CF76D2">
      <w:pPr>
        <w:numPr>
          <w:ilvl w:val="0"/>
          <w:numId w:val="53"/>
        </w:numPr>
        <w:spacing w:line="278" w:lineRule="auto"/>
        <w:rPr>
          <w:lang w:bidi="ar-EG"/>
        </w:rPr>
      </w:pPr>
      <w:r w:rsidRPr="00BF6C86">
        <w:rPr>
          <w:b/>
          <w:bCs/>
          <w:lang w:bidi="ar-EG"/>
        </w:rPr>
        <w:t>Error Rate:</w:t>
      </w:r>
      <w:r w:rsidRPr="00BF6C86">
        <w:rPr>
          <w:lang w:bidi="ar-EG"/>
        </w:rPr>
        <w:br/>
        <w:t xml:space="preserve">Percentage of failed verifications or incorrect classifications. Maintained below </w:t>
      </w:r>
      <w:r w:rsidRPr="00BF6C86">
        <w:rPr>
          <w:b/>
          <w:bCs/>
          <w:lang w:bidi="ar-EG"/>
        </w:rPr>
        <w:t>2%</w:t>
      </w:r>
      <w:r w:rsidRPr="00BF6C86">
        <w:rPr>
          <w:lang w:bidi="ar-EG"/>
        </w:rPr>
        <w:t>.</w:t>
      </w:r>
    </w:p>
    <w:p w14:paraId="0083948D" w14:textId="77777777" w:rsidR="00CF76D2" w:rsidRPr="00BF6C86" w:rsidRDefault="00CF76D2" w:rsidP="00CF76D2">
      <w:pPr>
        <w:spacing w:line="278" w:lineRule="auto"/>
        <w:rPr>
          <w:lang w:bidi="ar-EG"/>
        </w:rPr>
      </w:pPr>
    </w:p>
    <w:p w14:paraId="52E691E1" w14:textId="77777777" w:rsidR="00CF76D2" w:rsidRPr="00BF6C86" w:rsidRDefault="00CF76D2" w:rsidP="00CF76D2">
      <w:pPr>
        <w:spacing w:line="278" w:lineRule="auto"/>
        <w:rPr>
          <w:lang w:bidi="ar-EG"/>
        </w:rPr>
      </w:pPr>
      <w:r w:rsidRPr="00BF6C86">
        <w:rPr>
          <w:b/>
          <w:bCs/>
          <w:lang w:bidi="ar-EG"/>
        </w:rPr>
        <w:t>Why These Matter:</w:t>
      </w:r>
    </w:p>
    <w:p w14:paraId="72774877" w14:textId="77777777" w:rsidR="00CF76D2" w:rsidRPr="00BF6C86" w:rsidRDefault="00CF76D2">
      <w:pPr>
        <w:numPr>
          <w:ilvl w:val="0"/>
          <w:numId w:val="54"/>
        </w:numPr>
        <w:spacing w:line="278" w:lineRule="auto"/>
        <w:rPr>
          <w:lang w:bidi="ar-EG"/>
        </w:rPr>
      </w:pPr>
      <w:r w:rsidRPr="00BF6C86">
        <w:rPr>
          <w:lang w:bidi="ar-EG"/>
        </w:rPr>
        <w:t xml:space="preserve">They quantitatively reflect the </w:t>
      </w:r>
      <w:r w:rsidRPr="00BF6C86">
        <w:rPr>
          <w:b/>
          <w:bCs/>
          <w:lang w:bidi="ar-EG"/>
        </w:rPr>
        <w:t>User Experience (UX)</w:t>
      </w:r>
      <w:r w:rsidRPr="00BF6C86">
        <w:rPr>
          <w:lang w:bidi="ar-EG"/>
        </w:rPr>
        <w:t xml:space="preserve"> quality.</w:t>
      </w:r>
    </w:p>
    <w:p w14:paraId="6523FFD4" w14:textId="77777777" w:rsidR="00CF76D2" w:rsidRPr="00BF6C86" w:rsidRDefault="00CF76D2">
      <w:pPr>
        <w:numPr>
          <w:ilvl w:val="0"/>
          <w:numId w:val="54"/>
        </w:numPr>
        <w:spacing w:line="278" w:lineRule="auto"/>
        <w:rPr>
          <w:lang w:bidi="ar-EG"/>
        </w:rPr>
      </w:pPr>
      <w:r w:rsidRPr="00BF6C86">
        <w:rPr>
          <w:lang w:bidi="ar-EG"/>
        </w:rPr>
        <w:t xml:space="preserve">Directly influence </w:t>
      </w:r>
      <w:r w:rsidRPr="00BF6C86">
        <w:rPr>
          <w:b/>
          <w:bCs/>
          <w:lang w:bidi="ar-EG"/>
        </w:rPr>
        <w:t>user retention</w:t>
      </w:r>
      <w:r w:rsidRPr="00BF6C86">
        <w:rPr>
          <w:lang w:bidi="ar-EG"/>
        </w:rPr>
        <w:t>, app store ratings, and system trust.</w:t>
      </w:r>
    </w:p>
    <w:p w14:paraId="311A58EF" w14:textId="77777777" w:rsidR="00CF76D2" w:rsidRPr="00BF6C86" w:rsidRDefault="00CF76D2">
      <w:pPr>
        <w:numPr>
          <w:ilvl w:val="0"/>
          <w:numId w:val="54"/>
        </w:numPr>
        <w:spacing w:line="278" w:lineRule="auto"/>
        <w:rPr>
          <w:lang w:bidi="ar-EG"/>
        </w:rPr>
      </w:pPr>
      <w:r w:rsidRPr="00BF6C86">
        <w:rPr>
          <w:lang w:bidi="ar-EG"/>
        </w:rPr>
        <w:t>Guide iterative design and feature improvements to the interface and backend logic.</w:t>
      </w:r>
    </w:p>
    <w:p w14:paraId="5AD29866" w14:textId="77777777" w:rsidR="00CF76D2" w:rsidRDefault="00CF76D2" w:rsidP="00CF76D2">
      <w:pPr>
        <w:spacing w:line="278" w:lineRule="auto"/>
        <w:rPr>
          <w:lang w:bidi="ar-EG"/>
        </w:rPr>
      </w:pPr>
    </w:p>
    <w:p w14:paraId="5C2D5725" w14:textId="77777777" w:rsidR="00CF76D2" w:rsidRDefault="00CF76D2" w:rsidP="00CF76D2">
      <w:pPr>
        <w:pStyle w:val="ListParagraph"/>
        <w:ind w:left="360"/>
        <w:rPr>
          <w:lang w:bidi="ar-EG"/>
        </w:rPr>
      </w:pPr>
    </w:p>
    <w:p w14:paraId="52751B54" w14:textId="77777777" w:rsidR="00CF76D2" w:rsidRDefault="00CF76D2" w:rsidP="00CF76D2">
      <w:pPr>
        <w:spacing w:line="278" w:lineRule="auto"/>
        <w:rPr>
          <w:lang w:bidi="ar-EG"/>
        </w:rPr>
      </w:pPr>
      <w:r>
        <w:rPr>
          <w:lang w:bidi="ar-EG"/>
        </w:rPr>
        <w:br w:type="page"/>
      </w:r>
    </w:p>
    <w:p w14:paraId="71A64D24" w14:textId="77777777" w:rsidR="00CF76D2" w:rsidRDefault="00CF76D2" w:rsidP="00CF76D2">
      <w:pPr>
        <w:rPr>
          <w:lang w:bidi="ar-EG"/>
        </w:rPr>
      </w:pPr>
    </w:p>
    <w:p w14:paraId="13EA3FF0" w14:textId="77777777" w:rsidR="006E6F10" w:rsidRDefault="006E6F10" w:rsidP="00CF76D2">
      <w:pPr>
        <w:rPr>
          <w:lang w:bidi="ar-EG"/>
        </w:rPr>
      </w:pPr>
    </w:p>
    <w:p w14:paraId="1CA3965B" w14:textId="77777777" w:rsidR="00CF76D2" w:rsidRDefault="00CF76D2" w:rsidP="00CF76D2">
      <w:pPr>
        <w:rPr>
          <w:b/>
          <w:bCs/>
          <w:lang w:bidi="ar-EG"/>
        </w:rPr>
      </w:pPr>
      <w:r w:rsidRPr="00957832">
        <w:rPr>
          <w:b/>
          <w:bCs/>
          <w:lang w:bidi="ar-EG"/>
        </w:rPr>
        <w:t>4. Cross-Platform Performance</w:t>
      </w:r>
    </w:p>
    <w:p w14:paraId="4ACBF56D" w14:textId="77777777" w:rsidR="00CF76D2" w:rsidRPr="00957832" w:rsidRDefault="00CF76D2" w:rsidP="00CF76D2">
      <w:pPr>
        <w:spacing w:line="360" w:lineRule="auto"/>
        <w:jc w:val="both"/>
        <w:rPr>
          <w:b/>
          <w:bCs/>
          <w:lang w:bidi="ar-EG"/>
        </w:rPr>
      </w:pPr>
    </w:p>
    <w:p w14:paraId="0D9344AC" w14:textId="77777777" w:rsidR="00CF76D2" w:rsidRDefault="00CF76D2" w:rsidP="00CF76D2">
      <w:pPr>
        <w:rPr>
          <w:lang w:bidi="ar-EG"/>
        </w:rPr>
      </w:pPr>
      <w:r w:rsidRPr="00957832">
        <w:rPr>
          <w:b/>
          <w:bCs/>
          <w:lang w:bidi="ar-EG"/>
        </w:rPr>
        <w:t>Definition:</w:t>
      </w:r>
      <w:r w:rsidRPr="00957832">
        <w:rPr>
          <w:lang w:bidi="ar-EG"/>
        </w:rPr>
        <w:br/>
        <w:t>Refers to the consistency of system behavior and responsiveness across supported platforms—namely Android, iOS, Web, and Desktop.</w:t>
      </w:r>
    </w:p>
    <w:p w14:paraId="65BE2770" w14:textId="77777777" w:rsidR="00CF76D2" w:rsidRPr="00957832" w:rsidRDefault="00CF76D2" w:rsidP="00CF76D2">
      <w:pPr>
        <w:spacing w:line="360" w:lineRule="auto"/>
        <w:jc w:val="both"/>
        <w:rPr>
          <w:lang w:bidi="ar-EG"/>
        </w:rPr>
      </w:pPr>
    </w:p>
    <w:p w14:paraId="4AFBF34A" w14:textId="77777777" w:rsidR="00CF76D2" w:rsidRPr="00957832" w:rsidRDefault="00CF76D2" w:rsidP="00CF76D2">
      <w:pPr>
        <w:spacing w:line="360" w:lineRule="auto"/>
        <w:jc w:val="both"/>
        <w:rPr>
          <w:lang w:bidi="ar-EG"/>
        </w:rPr>
      </w:pPr>
      <w:r w:rsidRPr="00957832">
        <w:rPr>
          <w:b/>
          <w:bCs/>
          <w:lang w:bidi="ar-EG"/>
        </w:rPr>
        <w:t>Evaluation Criteria:</w:t>
      </w:r>
    </w:p>
    <w:p w14:paraId="3EB14489" w14:textId="77777777" w:rsidR="00CF76D2" w:rsidRPr="00957832" w:rsidRDefault="00CF76D2">
      <w:pPr>
        <w:numPr>
          <w:ilvl w:val="0"/>
          <w:numId w:val="55"/>
        </w:numPr>
        <w:spacing w:line="360" w:lineRule="auto"/>
        <w:jc w:val="both"/>
        <w:rPr>
          <w:lang w:bidi="ar-EG"/>
        </w:rPr>
      </w:pPr>
      <w:r w:rsidRPr="00957832">
        <w:rPr>
          <w:b/>
          <w:bCs/>
          <w:lang w:bidi="ar-EG"/>
        </w:rPr>
        <w:t>Latency Variations:</w:t>
      </w:r>
      <w:r w:rsidRPr="00957832">
        <w:rPr>
          <w:lang w:bidi="ar-EG"/>
        </w:rPr>
        <w:t xml:space="preserve"> Device performance can affect loading and response times.</w:t>
      </w:r>
    </w:p>
    <w:p w14:paraId="319F0FC4" w14:textId="77777777" w:rsidR="00CF76D2" w:rsidRPr="00957832" w:rsidRDefault="00CF76D2">
      <w:pPr>
        <w:numPr>
          <w:ilvl w:val="0"/>
          <w:numId w:val="55"/>
        </w:numPr>
        <w:spacing w:line="360" w:lineRule="auto"/>
        <w:jc w:val="both"/>
        <w:rPr>
          <w:lang w:bidi="ar-EG"/>
        </w:rPr>
      </w:pPr>
      <w:r w:rsidRPr="00957832">
        <w:rPr>
          <w:b/>
          <w:bCs/>
          <w:lang w:bidi="ar-EG"/>
        </w:rPr>
        <w:t>UI Consistency:</w:t>
      </w:r>
      <w:r w:rsidRPr="00957832">
        <w:rPr>
          <w:lang w:bidi="ar-EG"/>
        </w:rPr>
        <w:t xml:space="preserve"> Uniform rendering of screens and animations across platforms.</w:t>
      </w:r>
    </w:p>
    <w:p w14:paraId="3E2C9D6E" w14:textId="77777777" w:rsidR="00CF76D2" w:rsidRDefault="00CF76D2">
      <w:pPr>
        <w:numPr>
          <w:ilvl w:val="0"/>
          <w:numId w:val="55"/>
        </w:numPr>
        <w:spacing w:line="360" w:lineRule="auto"/>
        <w:jc w:val="both"/>
        <w:rPr>
          <w:lang w:bidi="ar-EG"/>
        </w:rPr>
      </w:pPr>
      <w:r w:rsidRPr="00957832">
        <w:rPr>
          <w:b/>
          <w:bCs/>
          <w:lang w:bidi="ar-EG"/>
        </w:rPr>
        <w:t>Stability:</w:t>
      </w:r>
      <w:r w:rsidRPr="00957832">
        <w:rPr>
          <w:lang w:bidi="ar-EG"/>
        </w:rPr>
        <w:t xml:space="preserve"> How reliably the app runs on different hardware configurations, especially regarding camera access, memory usage, and network behavior.</w:t>
      </w:r>
    </w:p>
    <w:p w14:paraId="50A06CE3" w14:textId="77777777" w:rsidR="00CF76D2" w:rsidRPr="00957832" w:rsidRDefault="00CF76D2" w:rsidP="00CF76D2">
      <w:pPr>
        <w:spacing w:line="360" w:lineRule="auto"/>
        <w:jc w:val="both"/>
        <w:rPr>
          <w:lang w:bidi="ar-EG"/>
        </w:rPr>
      </w:pPr>
    </w:p>
    <w:p w14:paraId="357E17D5" w14:textId="77777777" w:rsidR="00CF76D2" w:rsidRPr="00957832" w:rsidRDefault="00CF76D2" w:rsidP="00CF76D2">
      <w:pPr>
        <w:spacing w:line="360" w:lineRule="auto"/>
        <w:jc w:val="both"/>
        <w:rPr>
          <w:lang w:bidi="ar-EG"/>
        </w:rPr>
      </w:pPr>
      <w:r w:rsidRPr="00957832">
        <w:rPr>
          <w:b/>
          <w:bCs/>
          <w:lang w:bidi="ar-EG"/>
        </w:rPr>
        <w:t>Importance:</w:t>
      </w:r>
    </w:p>
    <w:p w14:paraId="41651847" w14:textId="77777777" w:rsidR="00CF76D2" w:rsidRPr="00957832" w:rsidRDefault="00CF76D2">
      <w:pPr>
        <w:numPr>
          <w:ilvl w:val="0"/>
          <w:numId w:val="56"/>
        </w:numPr>
        <w:spacing w:line="360" w:lineRule="auto"/>
        <w:jc w:val="both"/>
        <w:rPr>
          <w:lang w:bidi="ar-EG"/>
        </w:rPr>
      </w:pPr>
      <w:r w:rsidRPr="00957832">
        <w:rPr>
          <w:lang w:bidi="ar-EG"/>
        </w:rPr>
        <w:t xml:space="preserve">Built using </w:t>
      </w:r>
      <w:r w:rsidRPr="00957832">
        <w:rPr>
          <w:b/>
          <w:bCs/>
          <w:lang w:bidi="ar-EG"/>
        </w:rPr>
        <w:t>Flutter</w:t>
      </w:r>
      <w:r w:rsidRPr="00957832">
        <w:rPr>
          <w:lang w:bidi="ar-EG"/>
        </w:rPr>
        <w:t>, which facilitates a shared codebase and UI toolkit for all platforms.</w:t>
      </w:r>
    </w:p>
    <w:p w14:paraId="5E6123B9" w14:textId="77777777" w:rsidR="00CF76D2" w:rsidRPr="00957832" w:rsidRDefault="00CF76D2">
      <w:pPr>
        <w:numPr>
          <w:ilvl w:val="0"/>
          <w:numId w:val="56"/>
        </w:numPr>
        <w:spacing w:line="360" w:lineRule="auto"/>
        <w:jc w:val="both"/>
        <w:rPr>
          <w:lang w:bidi="ar-EG"/>
        </w:rPr>
      </w:pPr>
      <w:r w:rsidRPr="00957832">
        <w:rPr>
          <w:lang w:bidi="ar-EG"/>
        </w:rPr>
        <w:t>Maintaining consistent performance ensures better reviews, fewer crash reports, and broader accessibility.</w:t>
      </w:r>
    </w:p>
    <w:p w14:paraId="4FA4586F" w14:textId="77777777" w:rsidR="00CF76D2" w:rsidRPr="00957832" w:rsidRDefault="00CF76D2">
      <w:pPr>
        <w:numPr>
          <w:ilvl w:val="0"/>
          <w:numId w:val="56"/>
        </w:numPr>
        <w:spacing w:line="360" w:lineRule="auto"/>
        <w:jc w:val="both"/>
        <w:rPr>
          <w:lang w:bidi="ar-EG"/>
        </w:rPr>
      </w:pPr>
      <w:r w:rsidRPr="00957832">
        <w:rPr>
          <w:lang w:bidi="ar-EG"/>
        </w:rPr>
        <w:t>Essential for professional use in sectors where users may employ various devices (e.g., legal or government settings).</w:t>
      </w:r>
    </w:p>
    <w:p w14:paraId="6EE16733" w14:textId="77777777" w:rsidR="00CF76D2" w:rsidRDefault="00CF76D2" w:rsidP="00CF76D2">
      <w:pPr>
        <w:rPr>
          <w:lang w:bidi="ar-EG"/>
        </w:rPr>
      </w:pPr>
    </w:p>
    <w:p w14:paraId="5840F74D" w14:textId="77777777" w:rsidR="00CF76D2" w:rsidRDefault="00CF76D2" w:rsidP="00CF76D2">
      <w:pPr>
        <w:spacing w:line="278" w:lineRule="auto"/>
        <w:rPr>
          <w:lang w:bidi="ar-EG"/>
        </w:rPr>
      </w:pPr>
      <w:r>
        <w:rPr>
          <w:lang w:bidi="ar-EG"/>
        </w:rPr>
        <w:br w:type="page"/>
      </w:r>
    </w:p>
    <w:p w14:paraId="4F5C34D7" w14:textId="77777777" w:rsidR="00CF76D2" w:rsidRDefault="00CF76D2" w:rsidP="00CF76D2">
      <w:pPr>
        <w:rPr>
          <w:lang w:bidi="ar-EG"/>
        </w:rPr>
      </w:pPr>
    </w:p>
    <w:p w14:paraId="1F63FD37" w14:textId="77777777" w:rsidR="006E6F10" w:rsidRDefault="006E6F10" w:rsidP="00CF76D2">
      <w:pPr>
        <w:rPr>
          <w:lang w:bidi="ar-EG"/>
        </w:rPr>
      </w:pPr>
    </w:p>
    <w:p w14:paraId="59F5EA0A" w14:textId="77777777" w:rsidR="00CF76D2" w:rsidRDefault="00CF76D2" w:rsidP="00CF76D2">
      <w:pPr>
        <w:rPr>
          <w:b/>
          <w:bCs/>
          <w:lang w:bidi="ar-EG"/>
        </w:rPr>
      </w:pPr>
      <w:r w:rsidRPr="00DA65FC">
        <w:rPr>
          <w:b/>
          <w:bCs/>
          <w:lang w:bidi="ar-EG"/>
        </w:rPr>
        <w:t>5. Reliability</w:t>
      </w:r>
    </w:p>
    <w:p w14:paraId="4A207147" w14:textId="77777777" w:rsidR="00CF76D2" w:rsidRPr="00DA65FC" w:rsidRDefault="00CF76D2" w:rsidP="00CF76D2">
      <w:pPr>
        <w:spacing w:line="360" w:lineRule="auto"/>
        <w:jc w:val="both"/>
        <w:rPr>
          <w:b/>
          <w:bCs/>
          <w:lang w:bidi="ar-EG"/>
        </w:rPr>
      </w:pPr>
    </w:p>
    <w:p w14:paraId="59A67CFE" w14:textId="77777777" w:rsidR="00CF76D2" w:rsidRDefault="00CF76D2" w:rsidP="00CF76D2">
      <w:pPr>
        <w:rPr>
          <w:lang w:bidi="ar-EG"/>
        </w:rPr>
      </w:pPr>
      <w:r w:rsidRPr="00DA65FC">
        <w:rPr>
          <w:b/>
          <w:bCs/>
          <w:lang w:bidi="ar-EG"/>
        </w:rPr>
        <w:t>Definition:</w:t>
      </w:r>
      <w:r w:rsidRPr="00DA65FC">
        <w:rPr>
          <w:lang w:bidi="ar-EG"/>
        </w:rPr>
        <w:br/>
        <w:t>Reliability describes the app’s ability to operate without failures, handle errors gracefully, and maintain availability.</w:t>
      </w:r>
    </w:p>
    <w:p w14:paraId="6316120F" w14:textId="77777777" w:rsidR="00CF76D2" w:rsidRPr="00DA65FC" w:rsidRDefault="00CF76D2" w:rsidP="00CF76D2">
      <w:pPr>
        <w:spacing w:line="360" w:lineRule="auto"/>
        <w:jc w:val="both"/>
        <w:rPr>
          <w:lang w:bidi="ar-EG"/>
        </w:rPr>
      </w:pPr>
    </w:p>
    <w:p w14:paraId="60BFB7F7" w14:textId="77777777" w:rsidR="00CF76D2" w:rsidRPr="00DA65FC" w:rsidRDefault="00CF76D2" w:rsidP="00CF76D2">
      <w:pPr>
        <w:spacing w:line="360" w:lineRule="auto"/>
        <w:jc w:val="both"/>
        <w:rPr>
          <w:lang w:bidi="ar-EG"/>
        </w:rPr>
      </w:pPr>
      <w:r w:rsidRPr="00DA65FC">
        <w:rPr>
          <w:b/>
          <w:bCs/>
          <w:lang w:bidi="ar-EG"/>
        </w:rPr>
        <w:t>Components:</w:t>
      </w:r>
    </w:p>
    <w:p w14:paraId="36017BDD" w14:textId="77777777" w:rsidR="00CF76D2" w:rsidRPr="00DA65FC" w:rsidRDefault="00CF76D2">
      <w:pPr>
        <w:numPr>
          <w:ilvl w:val="0"/>
          <w:numId w:val="57"/>
        </w:numPr>
        <w:spacing w:line="360" w:lineRule="auto"/>
        <w:jc w:val="both"/>
        <w:rPr>
          <w:lang w:bidi="ar-EG"/>
        </w:rPr>
      </w:pPr>
      <w:r w:rsidRPr="00DA65FC">
        <w:rPr>
          <w:b/>
          <w:bCs/>
          <w:lang w:bidi="ar-EG"/>
        </w:rPr>
        <w:t>Uptime:</w:t>
      </w:r>
      <w:r w:rsidRPr="00DA65FC">
        <w:rPr>
          <w:lang w:bidi="ar-EG"/>
        </w:rPr>
        <w:t xml:space="preserve"> System availability and consistent operation without unexpected downtime.</w:t>
      </w:r>
    </w:p>
    <w:p w14:paraId="71F98DCC" w14:textId="77777777" w:rsidR="00CF76D2" w:rsidRPr="00DA65FC" w:rsidRDefault="00CF76D2">
      <w:pPr>
        <w:numPr>
          <w:ilvl w:val="0"/>
          <w:numId w:val="57"/>
        </w:numPr>
        <w:spacing w:line="360" w:lineRule="auto"/>
        <w:jc w:val="both"/>
        <w:rPr>
          <w:lang w:bidi="ar-EG"/>
        </w:rPr>
      </w:pPr>
      <w:r w:rsidRPr="00DA65FC">
        <w:rPr>
          <w:b/>
          <w:bCs/>
          <w:lang w:bidi="ar-EG"/>
        </w:rPr>
        <w:t>Error Handling:</w:t>
      </w:r>
      <w:r w:rsidRPr="00DA65FC">
        <w:rPr>
          <w:lang w:bidi="ar-EG"/>
        </w:rPr>
        <w:t xml:space="preserve"> Managing invalid inputs, corrupted images, or backend/API failures.</w:t>
      </w:r>
    </w:p>
    <w:p w14:paraId="0DC1B403" w14:textId="77777777" w:rsidR="00CF76D2" w:rsidRDefault="00CF76D2">
      <w:pPr>
        <w:numPr>
          <w:ilvl w:val="0"/>
          <w:numId w:val="57"/>
        </w:numPr>
        <w:spacing w:line="360" w:lineRule="auto"/>
        <w:jc w:val="both"/>
        <w:rPr>
          <w:lang w:bidi="ar-EG"/>
        </w:rPr>
      </w:pPr>
      <w:r w:rsidRPr="00DA65FC">
        <w:rPr>
          <w:b/>
          <w:bCs/>
          <w:lang w:bidi="ar-EG"/>
        </w:rPr>
        <w:t>Robustness:</w:t>
      </w:r>
      <w:r w:rsidRPr="00DA65FC">
        <w:rPr>
          <w:lang w:bidi="ar-EG"/>
        </w:rPr>
        <w:t xml:space="preserve"> Operating correctly under real-world conditions, such as poor network environments or degraded device performance.</w:t>
      </w:r>
    </w:p>
    <w:p w14:paraId="5B2395F4" w14:textId="77777777" w:rsidR="00CF76D2" w:rsidRPr="00DA65FC" w:rsidRDefault="00CF76D2" w:rsidP="00CF76D2">
      <w:pPr>
        <w:spacing w:line="360" w:lineRule="auto"/>
        <w:jc w:val="both"/>
        <w:rPr>
          <w:lang w:bidi="ar-EG"/>
        </w:rPr>
      </w:pPr>
    </w:p>
    <w:p w14:paraId="7F3C9AB0" w14:textId="77777777" w:rsidR="00CF76D2" w:rsidRPr="00DA65FC" w:rsidRDefault="00CF76D2" w:rsidP="00CF76D2">
      <w:pPr>
        <w:spacing w:line="360" w:lineRule="auto"/>
        <w:jc w:val="both"/>
        <w:rPr>
          <w:lang w:bidi="ar-EG"/>
        </w:rPr>
      </w:pPr>
      <w:r w:rsidRPr="00DA65FC">
        <w:rPr>
          <w:b/>
          <w:bCs/>
          <w:lang w:bidi="ar-EG"/>
        </w:rPr>
        <w:t>Implementation in InkSentinel:</w:t>
      </w:r>
    </w:p>
    <w:p w14:paraId="5307451A" w14:textId="77777777" w:rsidR="00CF76D2" w:rsidRPr="00DA65FC" w:rsidRDefault="00CF76D2">
      <w:pPr>
        <w:numPr>
          <w:ilvl w:val="0"/>
          <w:numId w:val="58"/>
        </w:numPr>
        <w:spacing w:line="360" w:lineRule="auto"/>
        <w:jc w:val="both"/>
        <w:rPr>
          <w:lang w:bidi="ar-EG"/>
        </w:rPr>
      </w:pPr>
      <w:r w:rsidRPr="00DA65FC">
        <w:rPr>
          <w:lang w:bidi="ar-EG"/>
        </w:rPr>
        <w:t xml:space="preserve">Integrated </w:t>
      </w:r>
      <w:r w:rsidRPr="00DA65FC">
        <w:rPr>
          <w:b/>
          <w:bCs/>
          <w:lang w:bidi="ar-EG"/>
        </w:rPr>
        <w:t>error-handling routines</w:t>
      </w:r>
      <w:r w:rsidRPr="00DA65FC">
        <w:rPr>
          <w:lang w:bidi="ar-EG"/>
        </w:rPr>
        <w:t xml:space="preserve"> in both frontend and backend.</w:t>
      </w:r>
    </w:p>
    <w:p w14:paraId="58F2D754" w14:textId="77777777" w:rsidR="00CF76D2" w:rsidRPr="00DA65FC" w:rsidRDefault="00CF76D2">
      <w:pPr>
        <w:numPr>
          <w:ilvl w:val="0"/>
          <w:numId w:val="58"/>
        </w:numPr>
        <w:spacing w:line="360" w:lineRule="auto"/>
        <w:jc w:val="both"/>
        <w:rPr>
          <w:lang w:bidi="ar-EG"/>
        </w:rPr>
      </w:pPr>
      <w:r w:rsidRPr="00DA65FC">
        <w:rPr>
          <w:lang w:bidi="ar-EG"/>
        </w:rPr>
        <w:t xml:space="preserve">Display of </w:t>
      </w:r>
      <w:r w:rsidRPr="00DA65FC">
        <w:rPr>
          <w:b/>
          <w:bCs/>
          <w:lang w:bidi="ar-EG"/>
        </w:rPr>
        <w:t>user-friendly error messages</w:t>
      </w:r>
      <w:r w:rsidRPr="00DA65FC">
        <w:rPr>
          <w:lang w:bidi="ar-EG"/>
        </w:rPr>
        <w:t xml:space="preserve"> with suggestions for corrective action.</w:t>
      </w:r>
    </w:p>
    <w:p w14:paraId="773B8608" w14:textId="77777777" w:rsidR="00CF76D2" w:rsidRDefault="00CF76D2">
      <w:pPr>
        <w:numPr>
          <w:ilvl w:val="0"/>
          <w:numId w:val="58"/>
        </w:numPr>
        <w:spacing w:line="360" w:lineRule="auto"/>
        <w:jc w:val="both"/>
        <w:rPr>
          <w:lang w:bidi="ar-EG"/>
        </w:rPr>
      </w:pPr>
      <w:r w:rsidRPr="00DA65FC">
        <w:rPr>
          <w:lang w:bidi="ar-EG"/>
        </w:rPr>
        <w:t xml:space="preserve">Support for </w:t>
      </w:r>
      <w:r w:rsidRPr="00DA65FC">
        <w:rPr>
          <w:b/>
          <w:bCs/>
          <w:lang w:bidi="ar-EG"/>
        </w:rPr>
        <w:t>automatic retries</w:t>
      </w:r>
      <w:r w:rsidRPr="00DA65FC">
        <w:rPr>
          <w:lang w:bidi="ar-EG"/>
        </w:rPr>
        <w:t xml:space="preserve"> in transient failure cases (e.g., network glitches).</w:t>
      </w:r>
    </w:p>
    <w:p w14:paraId="4191DCEA" w14:textId="77777777" w:rsidR="00CF76D2" w:rsidRPr="00DA65FC" w:rsidRDefault="00CF76D2" w:rsidP="00CF76D2">
      <w:pPr>
        <w:spacing w:line="360" w:lineRule="auto"/>
        <w:jc w:val="both"/>
        <w:rPr>
          <w:lang w:bidi="ar-EG"/>
        </w:rPr>
      </w:pPr>
    </w:p>
    <w:p w14:paraId="13D4C82A" w14:textId="77777777" w:rsidR="00CF76D2" w:rsidRPr="00DA65FC" w:rsidRDefault="00CF76D2" w:rsidP="00CF76D2">
      <w:pPr>
        <w:spacing w:line="360" w:lineRule="auto"/>
        <w:jc w:val="both"/>
        <w:rPr>
          <w:lang w:bidi="ar-EG"/>
        </w:rPr>
      </w:pPr>
      <w:r w:rsidRPr="00DA65FC">
        <w:rPr>
          <w:b/>
          <w:bCs/>
          <w:lang w:bidi="ar-EG"/>
        </w:rPr>
        <w:t>Importance:</w:t>
      </w:r>
    </w:p>
    <w:p w14:paraId="650FADDA" w14:textId="77777777" w:rsidR="00CF76D2" w:rsidRPr="00DA65FC" w:rsidRDefault="00CF76D2">
      <w:pPr>
        <w:numPr>
          <w:ilvl w:val="0"/>
          <w:numId w:val="59"/>
        </w:numPr>
        <w:spacing w:line="360" w:lineRule="auto"/>
        <w:jc w:val="both"/>
        <w:rPr>
          <w:lang w:bidi="ar-EG"/>
        </w:rPr>
      </w:pPr>
      <w:r w:rsidRPr="00DA65FC">
        <w:rPr>
          <w:lang w:bidi="ar-EG"/>
        </w:rPr>
        <w:t xml:space="preserve">A stable experience builds </w:t>
      </w:r>
      <w:r w:rsidRPr="00DA65FC">
        <w:rPr>
          <w:b/>
          <w:bCs/>
          <w:lang w:bidi="ar-EG"/>
        </w:rPr>
        <w:t>trust</w:t>
      </w:r>
      <w:r w:rsidRPr="00DA65FC">
        <w:rPr>
          <w:lang w:bidi="ar-EG"/>
        </w:rPr>
        <w:t xml:space="preserve"> with users, particularly in high-stakes applications.</w:t>
      </w:r>
    </w:p>
    <w:p w14:paraId="258D5FAF" w14:textId="77777777" w:rsidR="00CF76D2" w:rsidRPr="00DA65FC" w:rsidRDefault="00CF76D2">
      <w:pPr>
        <w:numPr>
          <w:ilvl w:val="0"/>
          <w:numId w:val="59"/>
        </w:numPr>
        <w:spacing w:line="360" w:lineRule="auto"/>
        <w:jc w:val="both"/>
        <w:rPr>
          <w:lang w:bidi="ar-EG"/>
        </w:rPr>
      </w:pPr>
      <w:r w:rsidRPr="00DA65FC">
        <w:rPr>
          <w:lang w:bidi="ar-EG"/>
        </w:rPr>
        <w:t xml:space="preserve">Minimizes </w:t>
      </w:r>
      <w:r w:rsidRPr="00DA65FC">
        <w:rPr>
          <w:b/>
          <w:bCs/>
          <w:lang w:bidi="ar-EG"/>
        </w:rPr>
        <w:t>data loss</w:t>
      </w:r>
      <w:r w:rsidRPr="00DA65FC">
        <w:rPr>
          <w:lang w:bidi="ar-EG"/>
        </w:rPr>
        <w:t>, prevents system crashes, and reinforces the professionalism of the platform.</w:t>
      </w:r>
    </w:p>
    <w:p w14:paraId="3B9C8E19" w14:textId="77777777" w:rsidR="00CF76D2" w:rsidRDefault="00CF76D2">
      <w:pPr>
        <w:numPr>
          <w:ilvl w:val="0"/>
          <w:numId w:val="59"/>
        </w:numPr>
        <w:spacing w:line="360" w:lineRule="auto"/>
        <w:jc w:val="both"/>
        <w:rPr>
          <w:lang w:bidi="ar-EG"/>
        </w:rPr>
      </w:pPr>
      <w:r w:rsidRPr="00DA65FC">
        <w:rPr>
          <w:lang w:bidi="ar-EG"/>
        </w:rPr>
        <w:t>A key differentiator in gaining adoption from institutions with strict reliability standards.</w:t>
      </w:r>
    </w:p>
    <w:p w14:paraId="0004208A" w14:textId="77777777" w:rsidR="00A5486E" w:rsidRDefault="00A5486E" w:rsidP="00CF76D2">
      <w:pPr>
        <w:rPr>
          <w:lang w:bidi="ar-EG"/>
        </w:rPr>
      </w:pPr>
    </w:p>
    <w:p w14:paraId="3960FE3D" w14:textId="77777777" w:rsidR="00CF76D2" w:rsidRDefault="00CF76D2" w:rsidP="00CF76D2">
      <w:pPr>
        <w:rPr>
          <w:lang w:bidi="ar-EG"/>
        </w:rPr>
      </w:pPr>
    </w:p>
    <w:p w14:paraId="5906352A" w14:textId="77777777" w:rsidR="00A5486E" w:rsidRDefault="00A5486E" w:rsidP="00A5486E">
      <w:pPr>
        <w:pStyle w:val="ListParagraph"/>
        <w:ind w:left="1440"/>
        <w:rPr>
          <w:lang w:bidi="ar-EG"/>
        </w:rPr>
      </w:pPr>
    </w:p>
    <w:p w14:paraId="5E326D23" w14:textId="77777777" w:rsidR="00A5486E" w:rsidRDefault="00A5486E" w:rsidP="00A5486E">
      <w:pPr>
        <w:pStyle w:val="ListParagraph"/>
        <w:ind w:left="1440"/>
        <w:rPr>
          <w:lang w:bidi="ar-EG"/>
        </w:rPr>
      </w:pPr>
    </w:p>
    <w:p w14:paraId="4F91D299" w14:textId="77777777" w:rsidR="00A5486E" w:rsidRDefault="00A5486E" w:rsidP="00A5486E">
      <w:pPr>
        <w:pStyle w:val="ListParagraph"/>
        <w:ind w:left="1440"/>
        <w:rPr>
          <w:rtl/>
          <w:lang w:bidi="ar-EG"/>
        </w:rPr>
      </w:pPr>
    </w:p>
    <w:p w14:paraId="28490D3A" w14:textId="77777777" w:rsidR="00ED7EDF" w:rsidRPr="00A5486E" w:rsidRDefault="00963023">
      <w:pPr>
        <w:pStyle w:val="ListParagraph"/>
        <w:numPr>
          <w:ilvl w:val="1"/>
          <w:numId w:val="5"/>
        </w:numPr>
        <w:rPr>
          <w:b/>
          <w:bCs/>
        </w:rPr>
      </w:pPr>
      <w:r w:rsidRPr="00A5486E">
        <w:rPr>
          <w:b/>
          <w:bCs/>
        </w:rPr>
        <w:t>Comparison with existing solutions (if applicable).</w:t>
      </w:r>
    </w:p>
    <w:p w14:paraId="158D3527" w14:textId="77777777" w:rsidR="00A5486E" w:rsidRDefault="00A5486E" w:rsidP="00A5486E"/>
    <w:p w14:paraId="653CCCCB" w14:textId="77777777" w:rsidR="00A5486E" w:rsidRDefault="00A5486E" w:rsidP="00A5486E">
      <w:r w:rsidRPr="00A5486E">
        <w:t xml:space="preserve">In the world of signature verification, various approaches have been developed to determine whether a signature is genuine or forged. Our Siamese Neural Network, built for this exact purpose, brings a fresh perspective with its blend of accuracy, efficiency, and accessibility. To show where our solution fits in, we’ve compared it to existing methods—both traditional and modern—that tackle the same challenge. This section highlights how our system stacks up, what makes it stand out, and why it’s a strong choice for real-world applications. </w:t>
      </w:r>
    </w:p>
    <w:p w14:paraId="6889675A" w14:textId="77777777" w:rsidR="00A5486E" w:rsidRPr="00A5486E" w:rsidRDefault="00A5486E" w:rsidP="00A5486E"/>
    <w:p w14:paraId="7A4EDF34" w14:textId="77777777" w:rsidR="00A5486E" w:rsidRPr="00A5486E" w:rsidRDefault="00A5486E">
      <w:pPr>
        <w:pStyle w:val="ListParagraph"/>
        <w:numPr>
          <w:ilvl w:val="2"/>
          <w:numId w:val="5"/>
        </w:numPr>
        <w:rPr>
          <w:b/>
          <w:bCs/>
        </w:rPr>
      </w:pPr>
      <w:r w:rsidRPr="00A5486E">
        <w:rPr>
          <w:b/>
          <w:bCs/>
        </w:rPr>
        <w:t>Existing Solutions</w:t>
      </w:r>
    </w:p>
    <w:p w14:paraId="3ED5C33B" w14:textId="77777777" w:rsidR="00A5486E" w:rsidRPr="00A5486E" w:rsidRDefault="00A5486E" w:rsidP="00A5486E">
      <w:pPr>
        <w:rPr>
          <w:b/>
          <w:bCs/>
        </w:rPr>
      </w:pPr>
    </w:p>
    <w:p w14:paraId="29AF734B" w14:textId="77777777" w:rsidR="00A5486E" w:rsidRDefault="00A5486E" w:rsidP="00A5486E">
      <w:r w:rsidRPr="00A5486E">
        <w:t>Signature verification solutions generally fall into two main categories: traditional feature-based methods and deep learning-based methods. Here’s a quick look at each:</w:t>
      </w:r>
    </w:p>
    <w:p w14:paraId="4AE6DB50" w14:textId="77777777" w:rsidR="00A5486E" w:rsidRPr="00A5486E" w:rsidRDefault="00A5486E" w:rsidP="00A5486E"/>
    <w:p w14:paraId="15786874" w14:textId="77777777" w:rsidR="00A5486E" w:rsidRDefault="00A5486E">
      <w:pPr>
        <w:numPr>
          <w:ilvl w:val="0"/>
          <w:numId w:val="37"/>
        </w:numPr>
      </w:pPr>
      <w:r w:rsidRPr="00A5486E">
        <w:rPr>
          <w:b/>
          <w:bCs/>
        </w:rPr>
        <w:t>Traditional Feature-Based Methods</w:t>
      </w:r>
      <w:r w:rsidRPr="00A5486E">
        <w:t>:</w:t>
      </w:r>
    </w:p>
    <w:p w14:paraId="474BDC31" w14:textId="77777777" w:rsidR="00A5486E" w:rsidRPr="00A5486E" w:rsidRDefault="00A5486E" w:rsidP="00A5486E">
      <w:pPr>
        <w:ind w:left="720"/>
      </w:pPr>
    </w:p>
    <w:p w14:paraId="444B2A87" w14:textId="77777777" w:rsidR="00A5486E" w:rsidRDefault="00A5486E">
      <w:pPr>
        <w:numPr>
          <w:ilvl w:val="1"/>
          <w:numId w:val="37"/>
        </w:numPr>
      </w:pPr>
      <w:r w:rsidRPr="00A5486E">
        <w:t>These methods rely on manually extracting features from signature images, such as stroke patterns, line curvature, or geometric shapes. Techniques like Dynamic Time Warping (DTW), Hidden Markov Models (HMM), or statistical analysis are often used.</w:t>
      </w:r>
    </w:p>
    <w:p w14:paraId="12AB5802" w14:textId="77777777" w:rsidR="00A5486E" w:rsidRPr="00A5486E" w:rsidRDefault="00A5486E" w:rsidP="00A5486E">
      <w:pPr>
        <w:ind w:left="1440"/>
      </w:pPr>
    </w:p>
    <w:p w14:paraId="525C0BD5" w14:textId="77777777" w:rsidR="00A5486E" w:rsidRDefault="00A5486E">
      <w:pPr>
        <w:numPr>
          <w:ilvl w:val="1"/>
          <w:numId w:val="37"/>
        </w:numPr>
      </w:pPr>
      <w:r w:rsidRPr="00A5486E">
        <w:t>Libraries like OpenCV or custom image processing tools preprocess images to extract these features, which are then fed into classifiers like Support Vector Machines (SVM) or k-Nearest Neighbors (k-NN) for verification.</w:t>
      </w:r>
    </w:p>
    <w:p w14:paraId="303ED2AE" w14:textId="77777777" w:rsidR="00A5486E" w:rsidRDefault="00A5486E" w:rsidP="00A5486E">
      <w:pPr>
        <w:pStyle w:val="ListParagraph"/>
      </w:pPr>
    </w:p>
    <w:p w14:paraId="7525310E" w14:textId="77777777" w:rsidR="00A5486E" w:rsidRPr="00A5486E" w:rsidRDefault="00A5486E" w:rsidP="00A5486E">
      <w:pPr>
        <w:ind w:left="1440"/>
      </w:pPr>
    </w:p>
    <w:p w14:paraId="2ED7C9BE" w14:textId="77777777" w:rsidR="00A5486E" w:rsidRDefault="00A5486E">
      <w:pPr>
        <w:numPr>
          <w:ilvl w:val="1"/>
          <w:numId w:val="37"/>
        </w:numPr>
      </w:pPr>
      <w:r w:rsidRPr="00A5486E">
        <w:t>Strengths: Low computational requirements and effective for small, well-defined datasets.</w:t>
      </w:r>
    </w:p>
    <w:p w14:paraId="276347FB" w14:textId="77777777" w:rsidR="00A5486E" w:rsidRPr="00A5486E" w:rsidRDefault="00A5486E" w:rsidP="00A5486E">
      <w:pPr>
        <w:ind w:left="1440"/>
      </w:pPr>
    </w:p>
    <w:p w14:paraId="26CD2660" w14:textId="77777777" w:rsidR="00A5486E" w:rsidRDefault="00A5486E">
      <w:pPr>
        <w:numPr>
          <w:ilvl w:val="1"/>
          <w:numId w:val="37"/>
        </w:numPr>
      </w:pPr>
      <w:r w:rsidRPr="00A5486E">
        <w:t>Weaknesses: Accuracy depends heavily on the quality of handcrafted features, which can struggle with complex or noisy signatures.</w:t>
      </w:r>
    </w:p>
    <w:p w14:paraId="27460193" w14:textId="77777777" w:rsidR="00A5486E" w:rsidRDefault="00A5486E" w:rsidP="00A5486E"/>
    <w:p w14:paraId="43B72FEE" w14:textId="77777777" w:rsidR="006E6F10" w:rsidRDefault="006E6F10" w:rsidP="00A5486E"/>
    <w:p w14:paraId="65B69AE5" w14:textId="77777777" w:rsidR="006E6F10" w:rsidRPr="00A5486E" w:rsidRDefault="006E6F10" w:rsidP="00A5486E"/>
    <w:p w14:paraId="29613070" w14:textId="77777777" w:rsidR="00A5486E" w:rsidRDefault="00A5486E">
      <w:pPr>
        <w:numPr>
          <w:ilvl w:val="0"/>
          <w:numId w:val="37"/>
        </w:numPr>
      </w:pPr>
      <w:r w:rsidRPr="00A5486E">
        <w:rPr>
          <w:b/>
          <w:bCs/>
        </w:rPr>
        <w:t>Deep Learning-Based Methods</w:t>
      </w:r>
      <w:r w:rsidRPr="00A5486E">
        <w:t>:</w:t>
      </w:r>
    </w:p>
    <w:p w14:paraId="108C0C16" w14:textId="77777777" w:rsidR="00A5486E" w:rsidRPr="00A5486E" w:rsidRDefault="00A5486E" w:rsidP="00A5486E">
      <w:pPr>
        <w:ind w:left="720"/>
      </w:pPr>
    </w:p>
    <w:p w14:paraId="67B861D6" w14:textId="77777777" w:rsidR="00A5486E" w:rsidRDefault="00A5486E">
      <w:pPr>
        <w:numPr>
          <w:ilvl w:val="1"/>
          <w:numId w:val="37"/>
        </w:numPr>
      </w:pPr>
      <w:r w:rsidRPr="00A5486E">
        <w:t>These methods use neural networks to automatically learn features from signature images, bypassing manual feature engineering. Architectures like Convolutional Neural Networks (CNNs) or Siamese Networks are common, often built with frameworks like TensorFlow, Keras, or PyTorch.</w:t>
      </w:r>
    </w:p>
    <w:p w14:paraId="278E3146" w14:textId="77777777" w:rsidR="00A5486E" w:rsidRPr="00A5486E" w:rsidRDefault="00A5486E" w:rsidP="00A5486E">
      <w:pPr>
        <w:ind w:left="1080"/>
      </w:pPr>
    </w:p>
    <w:p w14:paraId="15051ECD" w14:textId="77777777" w:rsidR="00A5486E" w:rsidRDefault="00A5486E">
      <w:pPr>
        <w:numPr>
          <w:ilvl w:val="1"/>
          <w:numId w:val="37"/>
        </w:numPr>
      </w:pPr>
      <w:r w:rsidRPr="00A5486E">
        <w:t>Pretrained models (e.g., ResNet, VGG) are frequently fine-tuned, requiring large datasets and significant computational resources, typically on high-end GPUs or cloud platforms like AWS or Azure.</w:t>
      </w:r>
    </w:p>
    <w:p w14:paraId="007B662F" w14:textId="77777777" w:rsidR="00A5486E" w:rsidRPr="00A5486E" w:rsidRDefault="00A5486E" w:rsidP="00A5486E"/>
    <w:p w14:paraId="190BC609" w14:textId="77777777" w:rsidR="00A5486E" w:rsidRDefault="00A5486E">
      <w:pPr>
        <w:numPr>
          <w:ilvl w:val="1"/>
          <w:numId w:val="37"/>
        </w:numPr>
      </w:pPr>
      <w:r w:rsidRPr="00A5486E">
        <w:t>Strengths: High accuracy and ability to handle diverse signatures.</w:t>
      </w:r>
    </w:p>
    <w:p w14:paraId="73B8FA25" w14:textId="77777777" w:rsidR="00A5486E" w:rsidRPr="00A5486E" w:rsidRDefault="00A5486E" w:rsidP="00A5486E"/>
    <w:p w14:paraId="1A614F99" w14:textId="77777777" w:rsidR="00A5486E" w:rsidRDefault="00A5486E">
      <w:pPr>
        <w:numPr>
          <w:ilvl w:val="1"/>
          <w:numId w:val="37"/>
        </w:numPr>
      </w:pPr>
      <w:r w:rsidRPr="00A5486E">
        <w:t>Weaknesses: High computational costs and the need for substantial training data and expertise.</w:t>
      </w:r>
    </w:p>
    <w:p w14:paraId="22375CE7" w14:textId="77777777" w:rsidR="00A5486E" w:rsidRDefault="00A5486E" w:rsidP="00A5486E"/>
    <w:p w14:paraId="40F3C5DC" w14:textId="77777777" w:rsidR="00A5486E" w:rsidRPr="00A5486E" w:rsidRDefault="00A5486E" w:rsidP="00A5486E"/>
    <w:p w14:paraId="62FA6EBF" w14:textId="77777777" w:rsidR="00A5486E" w:rsidRDefault="00A5486E" w:rsidP="00A5486E">
      <w:r w:rsidRPr="00A5486E">
        <w:t>Both approaches have their merits, but they also face challenges—traditional methods require extensive feature engineering, while deep learning solutions can be resource-intensive. Our system aims to address these issues with a lightweight, accessible, and accurate approach.</w:t>
      </w:r>
    </w:p>
    <w:p w14:paraId="3C778FD2" w14:textId="77777777" w:rsidR="00A5486E" w:rsidRDefault="00A5486E" w:rsidP="00A5486E"/>
    <w:p w14:paraId="51D53D7C" w14:textId="77777777" w:rsidR="00B85351" w:rsidRDefault="00B85351" w:rsidP="00A5486E"/>
    <w:p w14:paraId="7CA4A1D9" w14:textId="77777777" w:rsidR="00B85351" w:rsidRDefault="00B85351" w:rsidP="00A5486E"/>
    <w:p w14:paraId="52E1FFEF" w14:textId="77777777" w:rsidR="00B85351" w:rsidRDefault="00B85351" w:rsidP="00A5486E"/>
    <w:p w14:paraId="432468A3" w14:textId="77777777" w:rsidR="00B85351" w:rsidRDefault="00B85351" w:rsidP="00A5486E"/>
    <w:p w14:paraId="66CF15DF" w14:textId="77777777" w:rsidR="00B85351" w:rsidRDefault="00B85351" w:rsidP="00A5486E"/>
    <w:p w14:paraId="3186F1FE" w14:textId="77777777" w:rsidR="00B85351" w:rsidRDefault="00B85351" w:rsidP="00A5486E"/>
    <w:p w14:paraId="20FE58EB" w14:textId="77777777" w:rsidR="00B85351" w:rsidRDefault="00B85351" w:rsidP="00A5486E"/>
    <w:p w14:paraId="58A5F953" w14:textId="77777777" w:rsidR="00B85351" w:rsidRDefault="00B85351" w:rsidP="00A5486E"/>
    <w:p w14:paraId="725AC9B4" w14:textId="77777777" w:rsidR="00B85351" w:rsidRDefault="00B85351" w:rsidP="00A5486E"/>
    <w:p w14:paraId="1FF8F574" w14:textId="77777777" w:rsidR="00B85351" w:rsidRPr="00A5486E" w:rsidRDefault="00B85351" w:rsidP="00A5486E"/>
    <w:p w14:paraId="2CED2EBF" w14:textId="77777777" w:rsidR="00A5486E" w:rsidRPr="00A5486E" w:rsidRDefault="00A5486E">
      <w:pPr>
        <w:pStyle w:val="ListParagraph"/>
        <w:numPr>
          <w:ilvl w:val="2"/>
          <w:numId w:val="5"/>
        </w:numPr>
        <w:rPr>
          <w:b/>
          <w:bCs/>
        </w:rPr>
      </w:pPr>
      <w:r w:rsidRPr="00A5486E">
        <w:rPr>
          <w:b/>
          <w:bCs/>
        </w:rPr>
        <w:t>Our Solution</w:t>
      </w:r>
    </w:p>
    <w:p w14:paraId="2227136E" w14:textId="77777777" w:rsidR="00A5486E" w:rsidRPr="00A5486E" w:rsidRDefault="00A5486E" w:rsidP="00A5486E">
      <w:pPr>
        <w:rPr>
          <w:b/>
          <w:bCs/>
        </w:rPr>
      </w:pPr>
    </w:p>
    <w:p w14:paraId="502125B9" w14:textId="77777777" w:rsidR="00A5486E" w:rsidRDefault="00A5486E" w:rsidP="00A5486E">
      <w:r w:rsidRPr="00A5486E">
        <w:t>Our Siamese Neural Network, built with PyTorch and powered by a pretrained EfficientNet-Lite0 backbone from timm, is designed to compare pairs of signature images with precision and efficiency. Here’s what makes it tick:</w:t>
      </w:r>
    </w:p>
    <w:p w14:paraId="22B0FDFB" w14:textId="77777777" w:rsidR="00A5486E" w:rsidRPr="00A5486E" w:rsidRDefault="00A5486E" w:rsidP="00A5486E"/>
    <w:p w14:paraId="7B0C3C81" w14:textId="77777777" w:rsidR="00A5486E" w:rsidRDefault="00A5486E">
      <w:pPr>
        <w:numPr>
          <w:ilvl w:val="0"/>
          <w:numId w:val="38"/>
        </w:numPr>
      </w:pPr>
      <w:r w:rsidRPr="00A5486E">
        <w:rPr>
          <w:b/>
          <w:bCs/>
        </w:rPr>
        <w:t>Lightweight Design</w:t>
      </w:r>
      <w:r w:rsidRPr="00A5486E">
        <w:t>: Uses a compact EfficientNet-Lite0 model, enhanced with attention mechanisms (ChannelAttention, SpatialAttention), to focus on key signature features without heavy computational demands.</w:t>
      </w:r>
    </w:p>
    <w:p w14:paraId="1F7A1528" w14:textId="77777777" w:rsidR="00A5486E" w:rsidRPr="00A5486E" w:rsidRDefault="00A5486E" w:rsidP="00A5486E">
      <w:pPr>
        <w:ind w:left="720"/>
      </w:pPr>
    </w:p>
    <w:p w14:paraId="298A4F6A" w14:textId="77777777" w:rsidR="00A5486E" w:rsidRDefault="00A5486E">
      <w:pPr>
        <w:numPr>
          <w:ilvl w:val="0"/>
          <w:numId w:val="38"/>
        </w:numPr>
      </w:pPr>
      <w:r w:rsidRPr="00A5486E">
        <w:rPr>
          <w:b/>
          <w:bCs/>
        </w:rPr>
        <w:t>Efficient Training</w:t>
      </w:r>
      <w:r w:rsidRPr="00A5486E">
        <w:t>: Leverages mixed-precision training (torch.cuda.amp), a custom ImprovedContrastiveLoss, and EarlyStopping to optimize performance on free Google Colab GPUs.</w:t>
      </w:r>
    </w:p>
    <w:p w14:paraId="3A154B9B" w14:textId="77777777" w:rsidR="00A5486E" w:rsidRPr="00A5486E" w:rsidRDefault="00A5486E" w:rsidP="00A5486E"/>
    <w:p w14:paraId="5E0258B1" w14:textId="77777777" w:rsidR="00A5486E" w:rsidRDefault="00A5486E">
      <w:pPr>
        <w:numPr>
          <w:ilvl w:val="0"/>
          <w:numId w:val="38"/>
        </w:numPr>
      </w:pPr>
      <w:r w:rsidRPr="00A5486E">
        <w:rPr>
          <w:b/>
          <w:bCs/>
        </w:rPr>
        <w:t>Accessible Platform</w:t>
      </w:r>
      <w:r w:rsidRPr="00A5486E">
        <w:t>: Runs entirely on Google Colab, with data and models stored on Google Drive, making it cost-effective and easy to use without specialized hardware.</w:t>
      </w:r>
    </w:p>
    <w:p w14:paraId="1B1160E9" w14:textId="77777777" w:rsidR="00A5486E" w:rsidRPr="00A5486E" w:rsidRDefault="00A5486E" w:rsidP="00A5486E"/>
    <w:p w14:paraId="04BF7F9F" w14:textId="77777777" w:rsidR="00A5486E" w:rsidRDefault="00A5486E">
      <w:pPr>
        <w:numPr>
          <w:ilvl w:val="0"/>
          <w:numId w:val="38"/>
        </w:numPr>
      </w:pPr>
      <w:r w:rsidRPr="00A5486E">
        <w:rPr>
          <w:b/>
          <w:bCs/>
        </w:rPr>
        <w:t>Robust Preprocessing</w:t>
      </w:r>
      <w:r w:rsidRPr="00A5486E">
        <w:t>: Employs torchvision and Pillow for consistent image preprocessing (grayscale conversion, resizing, normalization), ensuring reliable inputs.</w:t>
      </w:r>
    </w:p>
    <w:p w14:paraId="418FBA59" w14:textId="77777777" w:rsidR="00A5486E" w:rsidRDefault="00A5486E" w:rsidP="00A5486E">
      <w:pPr>
        <w:pStyle w:val="ListParagraph"/>
      </w:pPr>
    </w:p>
    <w:p w14:paraId="41ECBC07" w14:textId="77777777" w:rsidR="00A5486E" w:rsidRPr="00A5486E" w:rsidRDefault="00A5486E" w:rsidP="00A5486E">
      <w:pPr>
        <w:ind w:left="720"/>
      </w:pPr>
    </w:p>
    <w:p w14:paraId="31F62E43" w14:textId="77777777" w:rsidR="00A5486E" w:rsidRDefault="00A5486E">
      <w:pPr>
        <w:numPr>
          <w:ilvl w:val="0"/>
          <w:numId w:val="38"/>
        </w:numPr>
      </w:pPr>
      <w:r w:rsidRPr="00A5486E">
        <w:rPr>
          <w:b/>
          <w:bCs/>
        </w:rPr>
        <w:t>Clear Evaluation</w:t>
      </w:r>
      <w:r w:rsidRPr="00A5486E">
        <w:t>: Uses scikit-learn for metrics like accuracy, precision, recall, and F1-score, with visualizations via matplotlib and seaborn for easy interpretation.</w:t>
      </w:r>
    </w:p>
    <w:p w14:paraId="4C599263" w14:textId="77777777" w:rsidR="00A5486E" w:rsidRPr="00A5486E" w:rsidRDefault="00A5486E" w:rsidP="00A5486E">
      <w:pPr>
        <w:ind w:left="720"/>
      </w:pPr>
    </w:p>
    <w:p w14:paraId="2351B5D6" w14:textId="77777777" w:rsidR="00A5486E" w:rsidRDefault="00A5486E">
      <w:pPr>
        <w:numPr>
          <w:ilvl w:val="0"/>
          <w:numId w:val="38"/>
        </w:numPr>
      </w:pPr>
      <w:r w:rsidRPr="00A5486E">
        <w:rPr>
          <w:b/>
          <w:bCs/>
        </w:rPr>
        <w:t>Deployment-Ready</w:t>
      </w:r>
      <w:r w:rsidRPr="00A5486E">
        <w:t>: Converts the model to TorchScript (torch.jit) for fast, real-world inference, suitable for applications like banking or document verification.</w:t>
      </w:r>
    </w:p>
    <w:p w14:paraId="10B98C5E" w14:textId="77777777" w:rsidR="00A5486E" w:rsidRPr="00A5486E" w:rsidRDefault="00A5486E" w:rsidP="00A5486E"/>
    <w:p w14:paraId="394A9969" w14:textId="77777777" w:rsidR="00A5486E" w:rsidRDefault="00A5486E" w:rsidP="00A5486E">
      <w:r w:rsidRPr="00A5486E">
        <w:t>These features make our system a practical and powerful tool for signature verification, balancing accuracy with accessibility.</w:t>
      </w:r>
    </w:p>
    <w:p w14:paraId="7DEC31E0" w14:textId="77777777" w:rsidR="00A5486E" w:rsidRDefault="00A5486E" w:rsidP="00A5486E"/>
    <w:p w14:paraId="69424B52" w14:textId="77777777" w:rsidR="00A5486E" w:rsidRDefault="00A5486E" w:rsidP="00A5486E"/>
    <w:p w14:paraId="2F5066D3" w14:textId="77777777" w:rsidR="00A5486E" w:rsidRPr="00A5486E" w:rsidRDefault="00A5486E" w:rsidP="00A5486E"/>
    <w:p w14:paraId="3A8584EB" w14:textId="77777777" w:rsidR="00A5486E" w:rsidRPr="00A5486E" w:rsidRDefault="00A5486E">
      <w:pPr>
        <w:pStyle w:val="ListParagraph"/>
        <w:numPr>
          <w:ilvl w:val="2"/>
          <w:numId w:val="5"/>
        </w:numPr>
        <w:rPr>
          <w:b/>
          <w:bCs/>
        </w:rPr>
      </w:pPr>
      <w:r w:rsidRPr="00A5486E">
        <w:rPr>
          <w:b/>
          <w:bCs/>
        </w:rPr>
        <w:t>Comparison with Existing Solutions</w:t>
      </w:r>
    </w:p>
    <w:p w14:paraId="2F49042A" w14:textId="77777777" w:rsidR="00A5486E" w:rsidRPr="00A5486E" w:rsidRDefault="00A5486E" w:rsidP="00A5486E">
      <w:pPr>
        <w:pStyle w:val="ListParagraph"/>
        <w:rPr>
          <w:b/>
          <w:bCs/>
        </w:rPr>
      </w:pPr>
    </w:p>
    <w:p w14:paraId="1F317C1A" w14:textId="77777777" w:rsidR="00A5486E" w:rsidRPr="00A5486E" w:rsidRDefault="00A5486E" w:rsidP="00A5486E">
      <w:r w:rsidRPr="00A5486E">
        <w:t>To see how our system measures up, we’ve compared it to traditional feature-based methods and other deep learning-based solutions across key criteria: accuracy, computational requirements, accessibility, ease of use, and deployment readiness. The table below lays it all out.</w:t>
      </w:r>
    </w:p>
    <w:p w14:paraId="4872B7CE" w14:textId="77777777" w:rsidR="00A5486E" w:rsidRPr="00A5486E" w:rsidRDefault="00A5486E" w:rsidP="00A5486E"/>
    <w:tbl>
      <w:tblPr>
        <w:tblStyle w:val="TableGridLight1"/>
        <w:tblW w:w="0" w:type="auto"/>
        <w:tblLook w:val="04A0" w:firstRow="1" w:lastRow="0" w:firstColumn="1" w:lastColumn="0" w:noHBand="0" w:noVBand="1"/>
      </w:tblPr>
      <w:tblGrid>
        <w:gridCol w:w="9350"/>
      </w:tblGrid>
      <w:tr w:rsidR="00A5486E" w:rsidRPr="00A5486E" w14:paraId="02B6CC24" w14:textId="77777777" w:rsidTr="00A5486E">
        <w:tc>
          <w:tcPr>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tbl>
            <w:tblPr>
              <w:tblStyle w:val="PlainTable11"/>
              <w:tblW w:w="0" w:type="auto"/>
              <w:tblLook w:val="04A0" w:firstRow="1" w:lastRow="0" w:firstColumn="1" w:lastColumn="0" w:noHBand="0" w:noVBand="1"/>
            </w:tblPr>
            <w:tblGrid>
              <w:gridCol w:w="1731"/>
              <w:gridCol w:w="3142"/>
              <w:gridCol w:w="2131"/>
              <w:gridCol w:w="2120"/>
            </w:tblGrid>
            <w:tr w:rsidR="00A5486E" w:rsidRPr="00A5486E" w14:paraId="57F439C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222D0" w14:textId="77777777" w:rsidR="00A5486E" w:rsidRPr="00A5486E" w:rsidRDefault="00A5486E" w:rsidP="00A5486E">
                  <w:pPr>
                    <w:spacing w:after="160"/>
                  </w:pPr>
                  <w:r w:rsidRPr="00A5486E">
                    <w:t>Criteria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FE829F" w14:textId="77777777" w:rsidR="00A5486E" w:rsidRPr="00A5486E" w:rsidRDefault="00A5486E" w:rsidP="00A5486E">
                  <w:pPr>
                    <w:spacing w:after="160"/>
                    <w:cnfStyle w:val="100000000000" w:firstRow="1" w:lastRow="0" w:firstColumn="0" w:lastColumn="0" w:oddVBand="0" w:evenVBand="0" w:oddHBand="0" w:evenHBand="0" w:firstRowFirstColumn="0" w:firstRowLastColumn="0" w:lastRowFirstColumn="0" w:lastRowLastColumn="0"/>
                  </w:pPr>
                  <w:r w:rsidRPr="00A5486E">
                    <w:t>Our Solution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5C763" w14:textId="77777777" w:rsidR="00A5486E" w:rsidRPr="00A5486E" w:rsidRDefault="00A5486E" w:rsidP="00A5486E">
                  <w:pPr>
                    <w:spacing w:after="160"/>
                    <w:cnfStyle w:val="100000000000" w:firstRow="1" w:lastRow="0" w:firstColumn="0" w:lastColumn="0" w:oddVBand="0" w:evenVBand="0" w:oddHBand="0" w:evenHBand="0" w:firstRowFirstColumn="0" w:firstRowLastColumn="0" w:lastRowFirstColumn="0" w:lastRowLastColumn="0"/>
                  </w:pPr>
                  <w:r w:rsidRPr="00A5486E">
                    <w:t>Traditional Feature-Based Methods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1EC83B" w14:textId="77777777" w:rsidR="00A5486E" w:rsidRPr="00A5486E" w:rsidRDefault="00A5486E" w:rsidP="00A5486E">
                  <w:pPr>
                    <w:spacing w:after="160"/>
                    <w:cnfStyle w:val="100000000000" w:firstRow="1" w:lastRow="0" w:firstColumn="0" w:lastColumn="0" w:oddVBand="0" w:evenVBand="0" w:oddHBand="0" w:evenHBand="0" w:firstRowFirstColumn="0" w:firstRowLastColumn="0" w:lastRowFirstColumn="0" w:lastRowLastColumn="0"/>
                  </w:pPr>
                  <w:r w:rsidRPr="00A5486E">
                    <w:t>Other Deep Learning-Based Methods</w:t>
                  </w:r>
                </w:p>
              </w:tc>
            </w:tr>
            <w:tr w:rsidR="00A5486E" w:rsidRPr="00A5486E" w14:paraId="67F03E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5A5A6B" w14:textId="77777777" w:rsidR="00A5486E" w:rsidRPr="00A5486E" w:rsidRDefault="00A5486E" w:rsidP="00A5486E">
                  <w:pPr>
                    <w:spacing w:after="160"/>
                  </w:pPr>
                  <w:r w:rsidRPr="00A5486E">
                    <w:t>Accuracy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B98C1" w14:textId="77777777" w:rsidR="00A5486E" w:rsidRPr="00A5486E" w:rsidRDefault="00A5486E" w:rsidP="00A5486E">
                  <w:pPr>
                    <w:spacing w:after="160"/>
                    <w:cnfStyle w:val="000000100000" w:firstRow="0" w:lastRow="0" w:firstColumn="0" w:lastColumn="0" w:oddVBand="0" w:evenVBand="0" w:oddHBand="1" w:evenHBand="0" w:firstRowFirstColumn="0" w:firstRowLastColumn="0" w:lastRowFirstColumn="0" w:lastRowLastColumn="0"/>
                  </w:pPr>
                  <w:r w:rsidRPr="00A5486E">
                    <w:t>High accuracy, driven by learned features from EfficientNet-Lite0 and attention mechanisms. Outperforms traditional methods and rivals heavier deep learning models.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3014CE" w14:textId="77777777" w:rsidR="00A5486E" w:rsidRPr="00A5486E" w:rsidRDefault="00A5486E" w:rsidP="00A5486E">
                  <w:pPr>
                    <w:spacing w:after="160"/>
                    <w:cnfStyle w:val="000000100000" w:firstRow="0" w:lastRow="0" w:firstColumn="0" w:lastColumn="0" w:oddVBand="0" w:evenVBand="0" w:oddHBand="1" w:evenHBand="0" w:firstRowFirstColumn="0" w:firstRowLastColumn="0" w:lastRowFirstColumn="0" w:lastRowLastColumn="0"/>
                  </w:pPr>
                  <w:r w:rsidRPr="00A5486E">
                    <w:t>Moderate accuracy; limited by handcrafted features, which may miss complex patterns.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B03DE" w14:textId="77777777" w:rsidR="00A5486E" w:rsidRPr="00A5486E" w:rsidRDefault="00A5486E" w:rsidP="00A5486E">
                  <w:pPr>
                    <w:spacing w:after="160"/>
                    <w:cnfStyle w:val="000000100000" w:firstRow="0" w:lastRow="0" w:firstColumn="0" w:lastColumn="0" w:oddVBand="0" w:evenVBand="0" w:oddHBand="1" w:evenHBand="0" w:firstRowFirstColumn="0" w:firstRowLastColumn="0" w:lastRowFirstColumn="0" w:lastRowLastColumn="0"/>
                  </w:pPr>
                  <w:r w:rsidRPr="00A5486E">
                    <w:t>High accuracy, but often requires large datasets and fine-tuning to achieve similar results.</w:t>
                  </w:r>
                </w:p>
              </w:tc>
            </w:tr>
            <w:tr w:rsidR="00A5486E" w:rsidRPr="00A5486E" w14:paraId="1BEB541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B5F37" w14:textId="77777777" w:rsidR="00A5486E" w:rsidRPr="00A5486E" w:rsidRDefault="00A5486E" w:rsidP="00A5486E">
                  <w:pPr>
                    <w:spacing w:after="160"/>
                  </w:pPr>
                  <w:r w:rsidRPr="00A5486E">
                    <w:t>Computational Requirements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D06672" w14:textId="77777777" w:rsidR="00A5486E" w:rsidRPr="00A5486E" w:rsidRDefault="00A5486E" w:rsidP="00A5486E">
                  <w:pPr>
                    <w:spacing w:after="160"/>
                    <w:cnfStyle w:val="000000000000" w:firstRow="0" w:lastRow="0" w:firstColumn="0" w:lastColumn="0" w:oddVBand="0" w:evenVBand="0" w:oddHBand="0" w:evenHBand="0" w:firstRowFirstColumn="0" w:firstRowLastColumn="0" w:lastRowFirstColumn="0" w:lastRowLastColumn="0"/>
                  </w:pPr>
                  <w:r w:rsidRPr="00A5486E">
                    <w:t>Lightweight; runs efficiently on free Google Colab GPUs with mixed-precision training.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F6F65B" w14:textId="77777777" w:rsidR="00A5486E" w:rsidRPr="00A5486E" w:rsidRDefault="00A5486E" w:rsidP="00A5486E">
                  <w:pPr>
                    <w:spacing w:after="160"/>
                    <w:cnfStyle w:val="000000000000" w:firstRow="0" w:lastRow="0" w:firstColumn="0" w:lastColumn="0" w:oddVBand="0" w:evenVBand="0" w:oddHBand="0" w:evenHBand="0" w:firstRowFirstColumn="0" w:firstRowLastColumn="0" w:lastRowFirstColumn="0" w:lastRowLastColumn="0"/>
                  </w:pPr>
                  <w:r w:rsidRPr="00A5486E">
                    <w:t>Low; needs minimal compute power but requires extensive feature engineering effort.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56042F" w14:textId="77777777" w:rsidR="00A5486E" w:rsidRPr="00A5486E" w:rsidRDefault="00A5486E" w:rsidP="00A5486E">
                  <w:pPr>
                    <w:spacing w:after="160"/>
                    <w:cnfStyle w:val="000000000000" w:firstRow="0" w:lastRow="0" w:firstColumn="0" w:lastColumn="0" w:oddVBand="0" w:evenVBand="0" w:oddHBand="0" w:evenHBand="0" w:firstRowFirstColumn="0" w:firstRowLastColumn="0" w:lastRowFirstColumn="0" w:lastRowLastColumn="0"/>
                  </w:pPr>
                  <w:r w:rsidRPr="00A5486E">
                    <w:t>High; typically demands powerful GPUs or cloud platforms like AWS/Azure.</w:t>
                  </w:r>
                </w:p>
              </w:tc>
            </w:tr>
            <w:tr w:rsidR="00A5486E" w:rsidRPr="00A5486E" w14:paraId="4B0463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06E2F5" w14:textId="77777777" w:rsidR="00A5486E" w:rsidRPr="00A5486E" w:rsidRDefault="00A5486E" w:rsidP="00A5486E">
                  <w:pPr>
                    <w:spacing w:after="160"/>
                  </w:pPr>
                  <w:r w:rsidRPr="00A5486E">
                    <w:t>Accessibility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3DA599" w14:textId="77777777" w:rsidR="00A5486E" w:rsidRPr="00A5486E" w:rsidRDefault="00A5486E" w:rsidP="00A5486E">
                  <w:pPr>
                    <w:spacing w:after="160"/>
                    <w:cnfStyle w:val="000000100000" w:firstRow="0" w:lastRow="0" w:firstColumn="0" w:lastColumn="0" w:oddVBand="0" w:evenVBand="0" w:oddHBand="1" w:evenHBand="0" w:firstRowFirstColumn="0" w:firstRowLastColumn="0" w:lastRowFirstColumn="0" w:lastRowLastColumn="0"/>
                  </w:pPr>
                  <w:r w:rsidRPr="00A5486E">
                    <w:t>Highly accessible; uses free tools (Google Colab, Google Drive) and open-source libraries (PyTorch, timm).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6BB32" w14:textId="77777777" w:rsidR="00A5486E" w:rsidRPr="00A5486E" w:rsidRDefault="00A5486E" w:rsidP="00A5486E">
                  <w:pPr>
                    <w:spacing w:after="160"/>
                    <w:cnfStyle w:val="000000100000" w:firstRow="0" w:lastRow="0" w:firstColumn="0" w:lastColumn="0" w:oddVBand="0" w:evenVBand="0" w:oddHBand="1" w:evenHBand="0" w:firstRowFirstColumn="0" w:firstRowLastColumn="0" w:lastRowFirstColumn="0" w:lastRowLastColumn="0"/>
                  </w:pPr>
                  <w:r w:rsidRPr="00A5486E">
                    <w:t>Accessible; relies on widely available tools like OpenCV but demands feature design expertise.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48341E" w14:textId="77777777" w:rsidR="00A5486E" w:rsidRPr="00A5486E" w:rsidRDefault="00A5486E" w:rsidP="00A5486E">
                  <w:pPr>
                    <w:spacing w:after="160"/>
                    <w:cnfStyle w:val="000000100000" w:firstRow="0" w:lastRow="0" w:firstColumn="0" w:lastColumn="0" w:oddVBand="0" w:evenVBand="0" w:oddHBand="1" w:evenHBand="0" w:firstRowFirstColumn="0" w:firstRowLastColumn="0" w:lastRowFirstColumn="0" w:lastRowLastColumn="0"/>
                  </w:pPr>
                  <w:r w:rsidRPr="00A5486E">
                    <w:t>Less accessible; often requires paid cloud services or high-end hardware.</w:t>
                  </w:r>
                </w:p>
              </w:tc>
            </w:tr>
            <w:tr w:rsidR="00A5486E" w:rsidRPr="00A5486E" w14:paraId="0A5EC77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ECD5E" w14:textId="77777777" w:rsidR="00A5486E" w:rsidRPr="00A5486E" w:rsidRDefault="00A5486E" w:rsidP="00A5486E">
                  <w:pPr>
                    <w:spacing w:after="160"/>
                  </w:pPr>
                  <w:r w:rsidRPr="00A5486E">
                    <w:t>Ease of Use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93343" w14:textId="77777777" w:rsidR="00A5486E" w:rsidRPr="00A5486E" w:rsidRDefault="00A5486E" w:rsidP="00A5486E">
                  <w:pPr>
                    <w:spacing w:after="160"/>
                    <w:cnfStyle w:val="000000000000" w:firstRow="0" w:lastRow="0" w:firstColumn="0" w:lastColumn="0" w:oddVBand="0" w:evenVBand="0" w:oddHBand="0" w:evenHBand="0" w:firstRowFirstColumn="0" w:firstRowLastColumn="0" w:lastRowFirstColumn="0" w:lastRowLastColumn="0"/>
                  </w:pPr>
                  <w:r w:rsidRPr="00A5486E">
                    <w:t>User-friendly; runs in Google Colab with straightforward preprocessing (pandas, Pillow) and visualization (matplotlib, seaborn). Minimal setup needed.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C08050" w14:textId="77777777" w:rsidR="00A5486E" w:rsidRPr="00A5486E" w:rsidRDefault="00A5486E" w:rsidP="00A5486E">
                  <w:pPr>
                    <w:spacing w:after="160"/>
                    <w:cnfStyle w:val="000000000000" w:firstRow="0" w:lastRow="0" w:firstColumn="0" w:lastColumn="0" w:oddVBand="0" w:evenVBand="0" w:oddHBand="0" w:evenHBand="0" w:firstRowFirstColumn="0" w:firstRowLastColumn="0" w:lastRowFirstColumn="0" w:lastRowLastColumn="0"/>
                  </w:pPr>
                  <w:r w:rsidRPr="00A5486E">
                    <w:t>Complex; manual feature extraction and tuning can be time-consuming and error-prone.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747EB" w14:textId="77777777" w:rsidR="00A5486E" w:rsidRPr="00A5486E" w:rsidRDefault="00A5486E" w:rsidP="00A5486E">
                  <w:pPr>
                    <w:spacing w:after="160"/>
                    <w:cnfStyle w:val="000000000000" w:firstRow="0" w:lastRow="0" w:firstColumn="0" w:lastColumn="0" w:oddVBand="0" w:evenVBand="0" w:oddHBand="0" w:evenHBand="0" w:firstRowFirstColumn="0" w:firstRowLastColumn="0" w:lastRowFirstColumn="0" w:lastRowLastColumn="0"/>
                  </w:pPr>
                  <w:r w:rsidRPr="00A5486E">
                    <w:t>Moderate; requires deep learning expertise and model optimization skills.</w:t>
                  </w:r>
                </w:p>
              </w:tc>
            </w:tr>
            <w:tr w:rsidR="00A5486E" w:rsidRPr="00A5486E" w14:paraId="2CF315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16991C" w14:textId="77777777" w:rsidR="00A5486E" w:rsidRPr="00A5486E" w:rsidRDefault="00A5486E" w:rsidP="00A5486E">
                  <w:pPr>
                    <w:spacing w:after="160"/>
                  </w:pPr>
                  <w:r w:rsidRPr="00A5486E">
                    <w:t>Deployment Readiness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FCBD90" w14:textId="77777777" w:rsidR="00A5486E" w:rsidRPr="00A5486E" w:rsidRDefault="00A5486E" w:rsidP="00A5486E">
                  <w:pPr>
                    <w:spacing w:after="160"/>
                    <w:cnfStyle w:val="000000100000" w:firstRow="0" w:lastRow="0" w:firstColumn="0" w:lastColumn="0" w:oddVBand="0" w:evenVBand="0" w:oddHBand="1" w:evenHBand="0" w:firstRowFirstColumn="0" w:firstRowLastColumn="0" w:lastRowFirstColumn="0" w:lastRowLastColumn="0"/>
                  </w:pPr>
                  <w:r w:rsidRPr="00A5486E">
                    <w:t>Ready for real-world use; TorchScript conversion ensures fast inference on various platforms.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00F07E" w14:textId="77777777" w:rsidR="00A5486E" w:rsidRPr="00A5486E" w:rsidRDefault="00A5486E" w:rsidP="00A5486E">
                  <w:pPr>
                    <w:spacing w:after="160"/>
                    <w:cnfStyle w:val="000000100000" w:firstRow="0" w:lastRow="0" w:firstColumn="0" w:lastColumn="0" w:oddVBand="0" w:evenVBand="0" w:oddHBand="1" w:evenHBand="0" w:firstRowFirstColumn="0" w:firstRowLastColumn="0" w:lastRowFirstColumn="0" w:lastRowLastColumn="0"/>
                  </w:pPr>
                  <w:r w:rsidRPr="00A5486E">
                    <w:t>Limited; classifiers like SVM are lightweight but less adaptable to diverse datasets.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16C792" w14:textId="77777777" w:rsidR="00A5486E" w:rsidRPr="00A5486E" w:rsidRDefault="00A5486E" w:rsidP="00A5486E">
                  <w:pPr>
                    <w:spacing w:after="160"/>
                    <w:cnfStyle w:val="000000100000" w:firstRow="0" w:lastRow="0" w:firstColumn="0" w:lastColumn="0" w:oddVBand="0" w:evenVBand="0" w:oddHBand="1" w:evenHBand="0" w:firstRowFirstColumn="0" w:firstRowLastColumn="0" w:lastRowFirstColumn="0" w:lastRowLastColumn="0"/>
                  </w:pPr>
                  <w:r w:rsidRPr="00A5486E">
                    <w:t>Varies; some models are deployable but may need additional optimization for speed.</w:t>
                  </w:r>
                </w:p>
              </w:tc>
            </w:tr>
          </w:tbl>
          <w:p w14:paraId="049C7EBD" w14:textId="77777777" w:rsidR="00A5486E" w:rsidRPr="00A5486E" w:rsidRDefault="00A5486E" w:rsidP="00A5486E">
            <w:pPr>
              <w:spacing w:after="160"/>
            </w:pPr>
          </w:p>
        </w:tc>
      </w:tr>
    </w:tbl>
    <w:p w14:paraId="39C22C63" w14:textId="77777777" w:rsidR="00A5486E" w:rsidRPr="00A5486E" w:rsidRDefault="00A5486E" w:rsidP="00A5486E">
      <w:pPr>
        <w:rPr>
          <w:b/>
          <w:bCs/>
        </w:rPr>
      </w:pPr>
    </w:p>
    <w:p w14:paraId="692DAB5B" w14:textId="77777777" w:rsidR="001A74EF" w:rsidRDefault="001A74EF" w:rsidP="00A5486E">
      <w:pPr>
        <w:rPr>
          <w:b/>
          <w:bCs/>
        </w:rPr>
      </w:pPr>
    </w:p>
    <w:p w14:paraId="1813A74A" w14:textId="77777777" w:rsidR="001A74EF" w:rsidRDefault="001A74EF" w:rsidP="00A5486E">
      <w:pPr>
        <w:rPr>
          <w:b/>
          <w:bCs/>
        </w:rPr>
      </w:pPr>
    </w:p>
    <w:p w14:paraId="45058492" w14:textId="77777777" w:rsidR="00A5486E" w:rsidRDefault="00A5486E" w:rsidP="00A5486E">
      <w:pPr>
        <w:rPr>
          <w:b/>
          <w:bCs/>
        </w:rPr>
      </w:pPr>
      <w:r w:rsidRPr="00A5486E">
        <w:rPr>
          <w:b/>
          <w:bCs/>
        </w:rPr>
        <w:t>Key Insights</w:t>
      </w:r>
    </w:p>
    <w:p w14:paraId="7FBBA1D6" w14:textId="77777777" w:rsidR="00A5486E" w:rsidRPr="00A5486E" w:rsidRDefault="00A5486E" w:rsidP="00A5486E">
      <w:pPr>
        <w:rPr>
          <w:b/>
          <w:bCs/>
        </w:rPr>
      </w:pPr>
    </w:p>
    <w:p w14:paraId="5C3C95E9" w14:textId="77777777" w:rsidR="00A5486E" w:rsidRDefault="00A5486E">
      <w:pPr>
        <w:numPr>
          <w:ilvl w:val="0"/>
          <w:numId w:val="39"/>
        </w:numPr>
      </w:pPr>
      <w:r w:rsidRPr="00A5486E">
        <w:rPr>
          <w:b/>
          <w:bCs/>
        </w:rPr>
        <w:t>Compared to Traditional Methods</w:t>
      </w:r>
      <w:r w:rsidRPr="00A5486E">
        <w:t>: Our solution eliminates the need for manual feature engineering, achieving higher accuracy by automatically learning complex signature patterns. While traditional methods are computationally lighter, they often fall short on diverse or noisy datasets, where our deep learning approach shines.</w:t>
      </w:r>
    </w:p>
    <w:p w14:paraId="1B4FFF90" w14:textId="77777777" w:rsidR="00A5486E" w:rsidRPr="00A5486E" w:rsidRDefault="00A5486E" w:rsidP="00A5486E">
      <w:pPr>
        <w:ind w:left="720"/>
      </w:pPr>
    </w:p>
    <w:p w14:paraId="670BEAB6" w14:textId="77777777" w:rsidR="00A5486E" w:rsidRDefault="00A5486E">
      <w:pPr>
        <w:numPr>
          <w:ilvl w:val="0"/>
          <w:numId w:val="39"/>
        </w:numPr>
      </w:pPr>
      <w:r w:rsidRPr="00A5486E">
        <w:rPr>
          <w:b/>
          <w:bCs/>
        </w:rPr>
        <w:t>Compared to Other Deep Learning Methods</w:t>
      </w:r>
      <w:r w:rsidRPr="00A5486E">
        <w:t>: Our system matches or approaches the accuracy of heavier deep learning models but with a fraction of the computational cost. By using a lightweight EfficientNet-Lite0 model and free Google Colab GPUs, we make advanced signature verification accessible to a wider audience. The user-friendly workflow (e.g., Colab integration, clear visualizations) further sets us apart.</w:t>
      </w:r>
    </w:p>
    <w:p w14:paraId="4F38392F" w14:textId="77777777" w:rsidR="00A5486E" w:rsidRDefault="00A5486E" w:rsidP="00A5486E">
      <w:pPr>
        <w:pStyle w:val="ListParagraph"/>
      </w:pPr>
    </w:p>
    <w:p w14:paraId="3AF69D96" w14:textId="77777777" w:rsidR="001A74EF" w:rsidRPr="00A5486E" w:rsidRDefault="001A74EF" w:rsidP="00A5486E">
      <w:pPr>
        <w:ind w:left="720"/>
      </w:pPr>
    </w:p>
    <w:p w14:paraId="22085158" w14:textId="77777777" w:rsidR="00A5486E" w:rsidRPr="00A5486E" w:rsidRDefault="00A5486E">
      <w:pPr>
        <w:pStyle w:val="ListParagraph"/>
        <w:numPr>
          <w:ilvl w:val="2"/>
          <w:numId w:val="5"/>
        </w:numPr>
        <w:rPr>
          <w:b/>
          <w:bCs/>
        </w:rPr>
      </w:pPr>
      <w:r w:rsidRPr="00A5486E">
        <w:rPr>
          <w:b/>
          <w:bCs/>
        </w:rPr>
        <w:t>What Makes Our Solution Unique</w:t>
      </w:r>
    </w:p>
    <w:p w14:paraId="34256C3E" w14:textId="77777777" w:rsidR="00A5486E" w:rsidRPr="00A5486E" w:rsidRDefault="00A5486E" w:rsidP="00A5486E">
      <w:pPr>
        <w:pStyle w:val="ListParagraph"/>
        <w:rPr>
          <w:b/>
          <w:bCs/>
        </w:rPr>
      </w:pPr>
    </w:p>
    <w:p w14:paraId="1AB6671C" w14:textId="77777777" w:rsidR="00A5486E" w:rsidRDefault="00A5486E" w:rsidP="00A5486E">
      <w:r w:rsidRPr="00A5486E">
        <w:t>Our Siamese Neural Network stands out for several reasons:</w:t>
      </w:r>
    </w:p>
    <w:p w14:paraId="629E55D1" w14:textId="77777777" w:rsidR="00A5486E" w:rsidRPr="00A5486E" w:rsidRDefault="00A5486E" w:rsidP="00A5486E"/>
    <w:p w14:paraId="6F4F190D" w14:textId="77777777" w:rsidR="00A5486E" w:rsidRDefault="00A5486E">
      <w:pPr>
        <w:numPr>
          <w:ilvl w:val="0"/>
          <w:numId w:val="40"/>
        </w:numPr>
      </w:pPr>
      <w:r w:rsidRPr="00A5486E">
        <w:rPr>
          <w:b/>
          <w:bCs/>
        </w:rPr>
        <w:t>Efficiency Meets Power</w:t>
      </w:r>
      <w:r w:rsidRPr="00A5486E">
        <w:t>: The EfficientNet-Lite0 backbone, paired with attention mechanisms, delivers high accuracy while keeping the model lightweight, ideal for resource-constrained environments.</w:t>
      </w:r>
    </w:p>
    <w:p w14:paraId="4880F7AA" w14:textId="77777777" w:rsidR="00A5486E" w:rsidRPr="00A5486E" w:rsidRDefault="00A5486E" w:rsidP="00A5486E">
      <w:pPr>
        <w:ind w:left="720"/>
      </w:pPr>
    </w:p>
    <w:p w14:paraId="16AA1CFC" w14:textId="77777777" w:rsidR="00A5486E" w:rsidRDefault="00A5486E">
      <w:pPr>
        <w:numPr>
          <w:ilvl w:val="0"/>
          <w:numId w:val="40"/>
        </w:numPr>
      </w:pPr>
      <w:r w:rsidRPr="00A5486E">
        <w:rPr>
          <w:b/>
          <w:bCs/>
        </w:rPr>
        <w:t>Zero-Cost Development</w:t>
      </w:r>
      <w:r w:rsidRPr="00A5486E">
        <w:t>: Using Google Colab’s free GPUs and Google Drive for storage removes the need for expensive hardware or cloud subscriptions, making our solution accessible to developers and organizations of all sizes.</w:t>
      </w:r>
    </w:p>
    <w:p w14:paraId="1726BC6D" w14:textId="77777777" w:rsidR="00A5486E" w:rsidRPr="00A5486E" w:rsidRDefault="00A5486E" w:rsidP="00A5486E"/>
    <w:p w14:paraId="44176303" w14:textId="77777777" w:rsidR="00A5486E" w:rsidRDefault="00A5486E">
      <w:pPr>
        <w:numPr>
          <w:ilvl w:val="0"/>
          <w:numId w:val="40"/>
        </w:numPr>
      </w:pPr>
      <w:r w:rsidRPr="00A5486E">
        <w:rPr>
          <w:b/>
          <w:bCs/>
        </w:rPr>
        <w:t>Ready for Action</w:t>
      </w:r>
      <w:r w:rsidRPr="00A5486E">
        <w:t>: TorchScript conversion ensures the model is optimized for fast inference, ready to integrate into real-world systems like banking or legal document verification.</w:t>
      </w:r>
    </w:p>
    <w:p w14:paraId="503E3385" w14:textId="77777777" w:rsidR="00A5486E" w:rsidRDefault="00A5486E" w:rsidP="00A5486E"/>
    <w:p w14:paraId="7D4B4F74" w14:textId="77777777" w:rsidR="006E6F10" w:rsidRDefault="006E6F10" w:rsidP="00A5486E"/>
    <w:p w14:paraId="4D3402AF" w14:textId="77777777" w:rsidR="006E6F10" w:rsidRDefault="006E6F10" w:rsidP="00A5486E"/>
    <w:p w14:paraId="5F57E2FE" w14:textId="77777777" w:rsidR="006E6F10" w:rsidRDefault="006E6F10" w:rsidP="00A5486E"/>
    <w:p w14:paraId="49AC07EF" w14:textId="77777777" w:rsidR="00B85351" w:rsidRPr="00A5486E" w:rsidRDefault="00B85351" w:rsidP="00A5486E"/>
    <w:p w14:paraId="67B9379C" w14:textId="77777777" w:rsidR="00A5486E" w:rsidRDefault="00A5486E">
      <w:pPr>
        <w:numPr>
          <w:ilvl w:val="0"/>
          <w:numId w:val="40"/>
        </w:numPr>
      </w:pPr>
      <w:r w:rsidRPr="00A5486E">
        <w:rPr>
          <w:b/>
          <w:bCs/>
        </w:rPr>
        <w:t>Easy to Understand</w:t>
      </w:r>
      <w:r w:rsidRPr="00A5486E">
        <w:t>: Comprehensive metrics (scikit-learn) and visualizations (matplotlib, seaborn) make it simple to evaluate and improve the system, whether you’re a developer or presenting to stakeholders.</w:t>
      </w:r>
    </w:p>
    <w:p w14:paraId="47974911" w14:textId="77777777" w:rsidR="00A5486E" w:rsidRPr="00A5486E" w:rsidRDefault="00A5486E" w:rsidP="00A5486E"/>
    <w:p w14:paraId="11DAF283" w14:textId="77777777" w:rsidR="00A5486E" w:rsidRDefault="00A5486E">
      <w:pPr>
        <w:numPr>
          <w:ilvl w:val="0"/>
          <w:numId w:val="40"/>
        </w:numPr>
      </w:pPr>
      <w:r w:rsidRPr="00A5486E">
        <w:rPr>
          <w:b/>
          <w:bCs/>
        </w:rPr>
        <w:t>Flexible and Adaptable</w:t>
      </w:r>
      <w:r w:rsidRPr="00A5486E">
        <w:t>: The modular design (e.g., customizable preprocessing with torchvision, flexible loss functions) allows easy updates, such as adding new datasets or tweaking the model for specific use cases.</w:t>
      </w:r>
    </w:p>
    <w:p w14:paraId="17963D32" w14:textId="77777777" w:rsidR="00A5486E" w:rsidRPr="00A5486E" w:rsidRDefault="00A5486E" w:rsidP="00A5486E">
      <w:pPr>
        <w:ind w:left="720"/>
      </w:pPr>
    </w:p>
    <w:p w14:paraId="79B66414" w14:textId="77777777" w:rsidR="00A5486E" w:rsidRDefault="00A5486E" w:rsidP="00A5486E">
      <w:r w:rsidRPr="00A5486E">
        <w:t>These advantages position our system as a practical, high-performing solution for signature verification.</w:t>
      </w:r>
    </w:p>
    <w:p w14:paraId="652A46F4" w14:textId="77777777" w:rsidR="00B85351" w:rsidRDefault="00B85351" w:rsidP="00A5486E"/>
    <w:p w14:paraId="21F0E9DD" w14:textId="77777777" w:rsidR="00B85351" w:rsidRPr="00A5486E" w:rsidRDefault="00B85351" w:rsidP="00A5486E"/>
    <w:p w14:paraId="32489A5A" w14:textId="77777777" w:rsidR="00A5486E" w:rsidRPr="00A5486E" w:rsidRDefault="00A5486E">
      <w:pPr>
        <w:pStyle w:val="ListParagraph"/>
        <w:numPr>
          <w:ilvl w:val="2"/>
          <w:numId w:val="5"/>
        </w:numPr>
        <w:rPr>
          <w:b/>
          <w:bCs/>
        </w:rPr>
      </w:pPr>
      <w:r w:rsidRPr="00A5486E">
        <w:rPr>
          <w:b/>
          <w:bCs/>
        </w:rPr>
        <w:t>Summary</w:t>
      </w:r>
    </w:p>
    <w:p w14:paraId="26564B15" w14:textId="77777777" w:rsidR="00A5486E" w:rsidRPr="00A5486E" w:rsidRDefault="00A5486E" w:rsidP="00A5486E">
      <w:pPr>
        <w:pStyle w:val="ListParagraph"/>
        <w:rPr>
          <w:b/>
          <w:bCs/>
        </w:rPr>
      </w:pPr>
    </w:p>
    <w:p w14:paraId="578B3D0B" w14:textId="77777777" w:rsidR="00A5486E" w:rsidRDefault="00A5486E" w:rsidP="00A5486E">
      <w:r w:rsidRPr="00A5486E">
        <w:t>Our Siamese Neural Network offers a compelling approach to signature verification, blending the accuracy of deep learning with the practicality of a lightweight, cost-effective design. Compared to traditional feature-based methods, it delivers superior performance by learning complex patterns automatically. Against other deep learning solutions, it stands out for its accessibility, efficiency, and ease of use, thanks to tools like Google Colab and a streamlined workflow. The comparison above shows how our system addresses key challenges in the field, making it a reliable and versatile choice for real-world applications. This section serves as a clear guide for understanding our solution’s value and its place among existing signature verification technologies.</w:t>
      </w:r>
    </w:p>
    <w:p w14:paraId="381C4BBF" w14:textId="77777777" w:rsidR="00D5312C" w:rsidRDefault="00D5312C" w:rsidP="00A5486E"/>
    <w:p w14:paraId="0705E281" w14:textId="77777777" w:rsidR="00D5312C" w:rsidRDefault="00D5312C" w:rsidP="00A5486E"/>
    <w:p w14:paraId="32E35891" w14:textId="77777777" w:rsidR="00D5312C" w:rsidRDefault="00D5312C" w:rsidP="00A5486E"/>
    <w:p w14:paraId="0DEF6C51" w14:textId="77777777" w:rsidR="00D5312C" w:rsidRDefault="00D5312C" w:rsidP="00A5486E"/>
    <w:p w14:paraId="6C26A8C6" w14:textId="77777777" w:rsidR="00D5312C" w:rsidRDefault="00D5312C" w:rsidP="00A5486E"/>
    <w:p w14:paraId="1B9ECC8D" w14:textId="77777777" w:rsidR="00D5312C" w:rsidRDefault="00D5312C" w:rsidP="00A5486E"/>
    <w:p w14:paraId="1B847C97" w14:textId="77777777" w:rsidR="00D5312C" w:rsidRDefault="00D5312C" w:rsidP="00A5486E"/>
    <w:p w14:paraId="2714AABB" w14:textId="77777777" w:rsidR="00D5312C" w:rsidRDefault="00D5312C" w:rsidP="00A5486E"/>
    <w:p w14:paraId="4C6F4D6D" w14:textId="77777777" w:rsidR="00D5312C" w:rsidRDefault="00D5312C" w:rsidP="00A5486E"/>
    <w:p w14:paraId="6D1BF4C7" w14:textId="77777777" w:rsidR="00D5312C" w:rsidRDefault="00D5312C" w:rsidP="00A5486E"/>
    <w:p w14:paraId="1D523717" w14:textId="77777777" w:rsidR="003C315A" w:rsidRDefault="003C315A" w:rsidP="00A5486E"/>
    <w:p w14:paraId="5141B2D4" w14:textId="35828D35" w:rsidR="00D5312C" w:rsidRPr="00D5312C" w:rsidRDefault="00D5312C" w:rsidP="00D5312C">
      <w:pPr>
        <w:bidi/>
        <w:jc w:val="right"/>
        <w:rPr>
          <w:rFonts w:ascii="Calibri" w:eastAsia="Calibri" w:hAnsi="Calibri" w:cs="Arial"/>
          <w:b/>
          <w:bCs/>
          <w:sz w:val="24"/>
          <w:szCs w:val="24"/>
          <w:rtl/>
          <w:lang w:bidi="ar-EG"/>
          <w14:ligatures w14:val="standardContextual"/>
        </w:rPr>
      </w:pPr>
      <w:r w:rsidRPr="00D5312C">
        <w:rPr>
          <w:rFonts w:ascii="Calibri" w:eastAsia="Calibri" w:hAnsi="Calibri" w:cs="Arial"/>
          <w:b/>
          <w:bCs/>
          <w:sz w:val="24"/>
          <w:szCs w:val="24"/>
          <w:lang w:bidi="ar-EG"/>
          <w14:ligatures w14:val="standardContextual"/>
        </w:rPr>
        <w:t>The Chatbot System</w:t>
      </w:r>
      <w:r>
        <w:rPr>
          <w:rFonts w:ascii="Calibri" w:eastAsia="Calibri" w:hAnsi="Calibri" w:cs="Arial"/>
          <w:b/>
          <w:bCs/>
          <w:sz w:val="24"/>
          <w:szCs w:val="24"/>
          <w:lang w:bidi="ar-EG"/>
          <w14:ligatures w14:val="standardContextual"/>
        </w:rPr>
        <w:t>:</w:t>
      </w:r>
    </w:p>
    <w:p w14:paraId="624FA8F5" w14:textId="77777777" w:rsidR="00D5312C" w:rsidRPr="00D5312C" w:rsidRDefault="00D5312C" w:rsidP="00D5312C">
      <w:pPr>
        <w:bidi/>
        <w:jc w:val="right"/>
        <w:rPr>
          <w:rFonts w:eastAsia="Calibri" w:cstheme="minorHAnsi"/>
          <w:b/>
          <w:bCs/>
          <w:rtl/>
          <w:lang w:bidi="ar-EG"/>
          <w14:ligatures w14:val="standardContextual"/>
        </w:rPr>
      </w:pPr>
      <w:r w:rsidRPr="00D5312C">
        <w:rPr>
          <w:rFonts w:ascii="Calibri" w:eastAsia="Calibri" w:hAnsi="Calibri" w:cs="Arial"/>
          <w:b/>
          <w:bCs/>
          <w:lang w:bidi="ar-EG"/>
          <w14:ligatures w14:val="standardContextual"/>
        </w:rPr>
        <w:t>1. System Overview</w:t>
      </w:r>
    </w:p>
    <w:p w14:paraId="2511B4F1" w14:textId="77777777" w:rsidR="00D5312C" w:rsidRPr="00D5312C" w:rsidRDefault="00D5312C" w:rsidP="00D5312C">
      <w:pPr>
        <w:spacing w:before="100" w:beforeAutospacing="1" w:after="100" w:afterAutospacing="1" w:line="240" w:lineRule="auto"/>
        <w:rPr>
          <w:rFonts w:eastAsia="Times New Roman" w:cstheme="minorHAnsi"/>
        </w:rPr>
      </w:pPr>
      <w:r w:rsidRPr="00D5312C">
        <w:rPr>
          <w:rFonts w:eastAsia="Times New Roman" w:cstheme="minorHAnsi"/>
          <w:lang w:bidi="ar-EG"/>
        </w:rPr>
        <w:t xml:space="preserve">This project includes the development of an intelligent chatbot designed to assist in the detection and analysis of handwriting and signature forgery. The chatbot combines </w:t>
      </w:r>
      <w:r w:rsidRPr="00D5312C">
        <w:rPr>
          <w:rFonts w:eastAsia="Times New Roman" w:cstheme="minorHAnsi"/>
          <w:b/>
          <w:bCs/>
          <w:lang w:bidi="ar-EG"/>
        </w:rPr>
        <w:t>LangChain</w:t>
      </w:r>
      <w:r w:rsidRPr="00D5312C">
        <w:rPr>
          <w:rFonts w:eastAsia="Times New Roman" w:cstheme="minorHAnsi"/>
          <w:lang w:bidi="ar-EG"/>
        </w:rPr>
        <w:t xml:space="preserve">, a modular framework for LLM-based applications, with a powerful open-source language model (llama3.2:latest) served locally using </w:t>
      </w:r>
      <w:r w:rsidRPr="00D5312C">
        <w:rPr>
          <w:rFonts w:eastAsia="Times New Roman" w:cstheme="minorHAnsi"/>
          <w:b/>
          <w:bCs/>
          <w:lang w:bidi="ar-EG"/>
        </w:rPr>
        <w:t>Ollama</w:t>
      </w:r>
      <w:r w:rsidRPr="00D5312C">
        <w:rPr>
          <w:rFonts w:eastAsia="Times New Roman" w:cstheme="minorHAnsi"/>
          <w:lang w:bidi="ar-EG"/>
        </w:rPr>
        <w:t xml:space="preserve">. </w:t>
      </w:r>
      <w:r w:rsidRPr="00D5312C">
        <w:rPr>
          <w:rFonts w:eastAsia="Times New Roman" w:cstheme="minorHAnsi"/>
        </w:rPr>
        <w:t>The system is capable of supporting 11 languages but is currently configured to support only Arabic and English, providing expert-level answers based on a manually curated retrieval-augmented knowledge base (RAG) without requiring a large dataset or fine-tuning</w:t>
      </w:r>
    </w:p>
    <w:p w14:paraId="335757A5" w14:textId="77777777" w:rsidR="00D5312C" w:rsidRPr="00D5312C" w:rsidRDefault="00D5312C" w:rsidP="00D5312C">
      <w:pPr>
        <w:bidi/>
        <w:ind w:left="360"/>
        <w:jc w:val="right"/>
        <w:rPr>
          <w:rFonts w:eastAsia="Calibri" w:cstheme="minorHAnsi"/>
          <w:lang w:bidi="ar-EG"/>
          <w14:ligatures w14:val="standardContextual"/>
        </w:rPr>
      </w:pPr>
    </w:p>
    <w:p w14:paraId="38CA2378" w14:textId="77777777" w:rsidR="00D5312C" w:rsidRPr="00D5312C" w:rsidRDefault="00D5312C" w:rsidP="00D5312C">
      <w:pPr>
        <w:bidi/>
        <w:ind w:left="360"/>
        <w:jc w:val="right"/>
        <w:rPr>
          <w:rFonts w:eastAsia="Calibri" w:cstheme="minorHAnsi"/>
          <w:b/>
          <w:bCs/>
          <w:lang w:bidi="ar-EG"/>
          <w14:ligatures w14:val="standardContextual"/>
        </w:rPr>
      </w:pPr>
      <w:r w:rsidRPr="00D5312C">
        <w:rPr>
          <w:rFonts w:eastAsia="Calibri" w:cstheme="minorHAnsi"/>
          <w:b/>
          <w:bCs/>
          <w:lang w:bidi="ar-EG"/>
          <w14:ligatures w14:val="standardContextual"/>
        </w:rPr>
        <w:t>2. Framework: LangChain</w:t>
      </w:r>
    </w:p>
    <w:p w14:paraId="3DBF73DB" w14:textId="77777777" w:rsidR="00D5312C" w:rsidRPr="00D5312C" w:rsidRDefault="00D5312C" w:rsidP="00D5312C">
      <w:pPr>
        <w:bidi/>
        <w:ind w:left="360"/>
        <w:jc w:val="right"/>
        <w:rPr>
          <w:rFonts w:eastAsia="Calibri" w:cstheme="minorHAnsi"/>
          <w:lang w:bidi="ar-EG"/>
          <w14:ligatures w14:val="standardContextual"/>
        </w:rPr>
      </w:pPr>
      <w:r w:rsidRPr="00D5312C">
        <w:rPr>
          <w:rFonts w:eastAsia="Calibri" w:cstheme="minorHAnsi"/>
          <w:b/>
          <w:bCs/>
          <w:lang w:bidi="ar-EG"/>
          <w14:ligatures w14:val="standardContextual"/>
        </w:rPr>
        <w:t>LangChain</w:t>
      </w:r>
      <w:r w:rsidRPr="00D5312C">
        <w:rPr>
          <w:rFonts w:eastAsia="Calibri" w:cstheme="minorHAnsi"/>
          <w:lang w:bidi="ar-EG"/>
          <w14:ligatures w14:val="standardContextual"/>
        </w:rPr>
        <w:t xml:space="preserve"> is an open-source framework designed for building applications that utilize large language models (LLMs). It provides modular components for:</w:t>
      </w:r>
    </w:p>
    <w:p w14:paraId="74CC7A69" w14:textId="77777777" w:rsidR="00D5312C" w:rsidRPr="00D5312C" w:rsidRDefault="00D5312C" w:rsidP="00D5312C">
      <w:pPr>
        <w:bidi/>
        <w:ind w:left="360"/>
        <w:jc w:val="right"/>
        <w:rPr>
          <w:rFonts w:eastAsia="Calibri" w:cstheme="minorHAnsi"/>
          <w:lang w:bidi="ar-EG"/>
          <w14:ligatures w14:val="standardContextual"/>
        </w:rPr>
      </w:pPr>
      <w:r w:rsidRPr="00D5312C">
        <w:rPr>
          <w:rFonts w:eastAsia="Calibri" w:cstheme="minorHAnsi"/>
          <w:b/>
          <w:bCs/>
          <w:lang w:bidi="ar-EG"/>
          <w14:ligatures w14:val="standardContextual"/>
        </w:rPr>
        <w:t>Prompt engineering and templating</w:t>
      </w:r>
    </w:p>
    <w:p w14:paraId="638116E3" w14:textId="77777777" w:rsidR="00D5312C" w:rsidRPr="00D5312C" w:rsidRDefault="00D5312C" w:rsidP="00D5312C">
      <w:pPr>
        <w:bidi/>
        <w:ind w:left="360"/>
        <w:jc w:val="right"/>
        <w:rPr>
          <w:rFonts w:eastAsia="Calibri" w:cstheme="minorHAnsi"/>
          <w:lang w:bidi="ar-EG"/>
          <w14:ligatures w14:val="standardContextual"/>
        </w:rPr>
      </w:pPr>
      <w:r w:rsidRPr="00D5312C">
        <w:rPr>
          <w:rFonts w:eastAsia="Calibri" w:cstheme="minorHAnsi"/>
          <w:b/>
          <w:bCs/>
          <w:lang w:bidi="ar-EG"/>
          <w14:ligatures w14:val="standardContextual"/>
        </w:rPr>
        <w:t>Chaining logic and control over model interaction</w:t>
      </w:r>
    </w:p>
    <w:p w14:paraId="6A57EF55" w14:textId="77777777" w:rsidR="00D5312C" w:rsidRPr="00D5312C" w:rsidRDefault="00D5312C" w:rsidP="00D5312C">
      <w:pPr>
        <w:bidi/>
        <w:ind w:left="360"/>
        <w:jc w:val="right"/>
        <w:rPr>
          <w:rFonts w:eastAsia="Calibri" w:cstheme="minorHAnsi"/>
          <w:lang w:bidi="ar-EG"/>
          <w14:ligatures w14:val="standardContextual"/>
        </w:rPr>
      </w:pPr>
      <w:r w:rsidRPr="00D5312C">
        <w:rPr>
          <w:rFonts w:eastAsia="Calibri" w:cstheme="minorHAnsi"/>
          <w:b/>
          <w:bCs/>
          <w:lang w:bidi="ar-EG"/>
          <w14:ligatures w14:val="standardContextual"/>
        </w:rPr>
        <w:t>Knowledge injection and retrieval (RAG)</w:t>
      </w:r>
    </w:p>
    <w:p w14:paraId="4A858D29" w14:textId="77777777" w:rsidR="00D5312C" w:rsidRPr="00D5312C" w:rsidRDefault="00D5312C" w:rsidP="00D5312C">
      <w:pPr>
        <w:bidi/>
        <w:ind w:left="360"/>
        <w:jc w:val="right"/>
        <w:rPr>
          <w:rFonts w:eastAsia="Calibri" w:cstheme="minorHAnsi"/>
          <w:lang w:bidi="ar-EG"/>
          <w14:ligatures w14:val="standardContextual"/>
        </w:rPr>
      </w:pPr>
      <w:r w:rsidRPr="00D5312C">
        <w:rPr>
          <w:rFonts w:eastAsia="Calibri" w:cstheme="minorHAnsi"/>
          <w:b/>
          <w:bCs/>
          <w:lang w:bidi="ar-EG"/>
          <w14:ligatures w14:val="standardContextual"/>
        </w:rPr>
        <w:t>Easy integration with local inference tools like Ollama</w:t>
      </w:r>
    </w:p>
    <w:p w14:paraId="00852C59" w14:textId="77777777" w:rsidR="00D5312C" w:rsidRPr="00D5312C" w:rsidRDefault="00D5312C" w:rsidP="00D5312C">
      <w:pPr>
        <w:bidi/>
        <w:ind w:left="360"/>
        <w:jc w:val="right"/>
        <w:rPr>
          <w:rFonts w:eastAsia="Calibri" w:cstheme="minorHAnsi"/>
          <w:lang w:bidi="ar-EG"/>
          <w14:ligatures w14:val="standardContextual"/>
        </w:rPr>
      </w:pPr>
      <w:r w:rsidRPr="00D5312C">
        <w:rPr>
          <w:rFonts w:eastAsia="Calibri" w:cstheme="minorHAnsi"/>
          <w:lang w:bidi="ar-EG"/>
          <w14:ligatures w14:val="standardContextual"/>
        </w:rPr>
        <w:t>In our system, LangChain enables:</w:t>
      </w:r>
    </w:p>
    <w:p w14:paraId="10030CA1" w14:textId="77777777" w:rsidR="00D5312C" w:rsidRPr="00D5312C" w:rsidRDefault="00D5312C" w:rsidP="00D5312C">
      <w:pPr>
        <w:bidi/>
        <w:ind w:left="360"/>
        <w:jc w:val="right"/>
        <w:rPr>
          <w:rFonts w:eastAsia="Calibri" w:cstheme="minorHAnsi"/>
          <w:lang w:bidi="ar-EG"/>
          <w14:ligatures w14:val="standardContextual"/>
        </w:rPr>
      </w:pPr>
      <w:r w:rsidRPr="00D5312C">
        <w:rPr>
          <w:rFonts w:eastAsia="Calibri" w:cstheme="minorHAnsi"/>
          <w:b/>
          <w:bCs/>
          <w:lang w:bidi="ar-EG"/>
          <w14:ligatures w14:val="standardContextual"/>
        </w:rPr>
        <w:t>Dynamic prompt generation</w:t>
      </w:r>
      <w:r w:rsidRPr="00D5312C">
        <w:rPr>
          <w:rFonts w:eastAsia="Calibri" w:cstheme="minorHAnsi"/>
          <w:lang w:bidi="ar-EG"/>
          <w14:ligatures w14:val="standardContextual"/>
        </w:rPr>
        <w:t xml:space="preserve"> using variable injection ({human_input}, {knowledge_base}, {language})</w:t>
      </w:r>
    </w:p>
    <w:p w14:paraId="60083C1A" w14:textId="77777777" w:rsidR="00D5312C" w:rsidRPr="00D5312C" w:rsidRDefault="00D5312C" w:rsidP="00D5312C">
      <w:pPr>
        <w:bidi/>
        <w:ind w:left="360"/>
        <w:jc w:val="right"/>
        <w:rPr>
          <w:rFonts w:eastAsia="Calibri" w:cstheme="minorHAnsi"/>
          <w:lang w:bidi="ar-EG"/>
          <w14:ligatures w14:val="standardContextual"/>
        </w:rPr>
      </w:pPr>
      <w:r w:rsidRPr="00D5312C">
        <w:rPr>
          <w:rFonts w:eastAsia="Calibri" w:cstheme="minorHAnsi"/>
          <w:b/>
          <w:bCs/>
          <w:lang w:bidi="ar-EG"/>
          <w14:ligatures w14:val="standardContextual"/>
        </w:rPr>
        <w:t>Bilingual support</w:t>
      </w:r>
      <w:r w:rsidRPr="00D5312C">
        <w:rPr>
          <w:rFonts w:eastAsia="Calibri" w:cstheme="minorHAnsi"/>
          <w:lang w:bidi="ar-EG"/>
          <w14:ligatures w14:val="standardContextual"/>
        </w:rPr>
        <w:t xml:space="preserve"> for Arabic and English</w:t>
      </w:r>
    </w:p>
    <w:p w14:paraId="36F69EF4" w14:textId="77777777" w:rsidR="00D5312C" w:rsidRPr="009F6379" w:rsidRDefault="00D5312C" w:rsidP="00D5312C">
      <w:pPr>
        <w:bidi/>
        <w:ind w:left="360"/>
        <w:jc w:val="right"/>
        <w:rPr>
          <w:rFonts w:eastAsia="Calibri" w:cstheme="minorHAnsi"/>
          <w:lang w:bidi="ar-EG"/>
          <w14:ligatures w14:val="standardContextual"/>
        </w:rPr>
      </w:pPr>
      <w:r w:rsidRPr="00D5312C">
        <w:rPr>
          <w:rFonts w:eastAsia="Calibri" w:cstheme="minorHAnsi"/>
          <w:b/>
          <w:bCs/>
          <w:lang w:bidi="ar-EG"/>
          <w14:ligatures w14:val="standardContextual"/>
        </w:rPr>
        <w:t>Real-time streaming</w:t>
      </w:r>
      <w:r w:rsidRPr="00D5312C">
        <w:rPr>
          <w:rFonts w:eastAsia="Calibri" w:cstheme="minorHAnsi"/>
          <w:lang w:bidi="ar-EG"/>
          <w14:ligatures w14:val="standardContextual"/>
        </w:rPr>
        <w:t xml:space="preserve"> of tokens to the interface</w:t>
      </w:r>
    </w:p>
    <w:p w14:paraId="6591D490" w14:textId="77777777" w:rsidR="00D5312C" w:rsidRPr="009F6379" w:rsidRDefault="00D5312C" w:rsidP="00D5312C">
      <w:pPr>
        <w:bidi/>
        <w:ind w:left="360"/>
        <w:jc w:val="right"/>
        <w:rPr>
          <w:rFonts w:eastAsia="Calibri" w:cstheme="minorHAnsi"/>
          <w:lang w:bidi="ar-EG"/>
          <w14:ligatures w14:val="standardContextual"/>
        </w:rPr>
      </w:pPr>
    </w:p>
    <w:p w14:paraId="295EE329" w14:textId="77777777" w:rsidR="00D5312C" w:rsidRPr="009F6379" w:rsidRDefault="00D5312C" w:rsidP="00D5312C">
      <w:pPr>
        <w:bidi/>
        <w:ind w:left="360"/>
        <w:jc w:val="right"/>
        <w:rPr>
          <w:rFonts w:eastAsia="Calibri" w:cstheme="minorHAnsi"/>
          <w:lang w:bidi="ar-EG"/>
          <w14:ligatures w14:val="standardContextual"/>
        </w:rPr>
      </w:pPr>
    </w:p>
    <w:p w14:paraId="23DB5885" w14:textId="77777777" w:rsidR="00D5312C" w:rsidRPr="009F6379" w:rsidRDefault="00D5312C" w:rsidP="00D5312C">
      <w:pPr>
        <w:bidi/>
        <w:ind w:left="360"/>
        <w:jc w:val="right"/>
        <w:rPr>
          <w:rFonts w:eastAsia="Calibri" w:cstheme="minorHAnsi"/>
          <w:lang w:bidi="ar-EG"/>
          <w14:ligatures w14:val="standardContextual"/>
        </w:rPr>
      </w:pPr>
    </w:p>
    <w:p w14:paraId="11A7FE0B" w14:textId="77777777" w:rsidR="00D5312C" w:rsidRPr="009F6379" w:rsidRDefault="00D5312C" w:rsidP="00D5312C">
      <w:pPr>
        <w:bidi/>
        <w:ind w:left="360"/>
        <w:jc w:val="right"/>
        <w:rPr>
          <w:rFonts w:eastAsia="Calibri" w:cstheme="minorHAnsi"/>
          <w:lang w:bidi="ar-EG"/>
          <w14:ligatures w14:val="standardContextual"/>
        </w:rPr>
      </w:pPr>
    </w:p>
    <w:p w14:paraId="78BDB6AF" w14:textId="77777777" w:rsidR="00D5312C" w:rsidRPr="009F6379" w:rsidRDefault="00D5312C" w:rsidP="00D5312C">
      <w:pPr>
        <w:bidi/>
        <w:ind w:left="360"/>
        <w:jc w:val="right"/>
        <w:rPr>
          <w:rFonts w:eastAsia="Calibri" w:cstheme="minorHAnsi"/>
          <w:lang w:bidi="ar-EG"/>
          <w14:ligatures w14:val="standardContextual"/>
        </w:rPr>
      </w:pPr>
    </w:p>
    <w:p w14:paraId="6E1322FD" w14:textId="77777777" w:rsidR="00D5312C" w:rsidRPr="009F6379" w:rsidRDefault="00D5312C" w:rsidP="00D5312C">
      <w:pPr>
        <w:bidi/>
        <w:ind w:left="360"/>
        <w:jc w:val="right"/>
        <w:rPr>
          <w:rFonts w:eastAsia="Calibri" w:cstheme="minorHAnsi"/>
          <w:lang w:bidi="ar-EG"/>
          <w14:ligatures w14:val="standardContextual"/>
        </w:rPr>
      </w:pPr>
    </w:p>
    <w:p w14:paraId="769CBC01" w14:textId="77777777" w:rsidR="00D5312C" w:rsidRPr="009F6379" w:rsidRDefault="00D5312C" w:rsidP="00D5312C">
      <w:pPr>
        <w:bidi/>
        <w:ind w:left="360"/>
        <w:jc w:val="right"/>
        <w:rPr>
          <w:rFonts w:eastAsia="Calibri" w:cstheme="minorHAnsi"/>
          <w:lang w:bidi="ar-EG"/>
          <w14:ligatures w14:val="standardContextual"/>
        </w:rPr>
      </w:pPr>
    </w:p>
    <w:p w14:paraId="7F5A6B8E" w14:textId="77777777" w:rsidR="00D5312C" w:rsidRPr="009F6379" w:rsidRDefault="00D5312C" w:rsidP="00D5312C">
      <w:pPr>
        <w:bidi/>
        <w:ind w:left="360"/>
        <w:jc w:val="right"/>
        <w:rPr>
          <w:rFonts w:eastAsia="Calibri" w:cstheme="minorHAnsi"/>
          <w:lang w:bidi="ar-EG"/>
          <w14:ligatures w14:val="standardContextual"/>
        </w:rPr>
      </w:pPr>
    </w:p>
    <w:p w14:paraId="13A2DAB9" w14:textId="77777777" w:rsidR="009F6379" w:rsidRDefault="009F6379" w:rsidP="00D5312C">
      <w:pPr>
        <w:bidi/>
        <w:jc w:val="right"/>
        <w:rPr>
          <w:rFonts w:eastAsia="Calibri" w:cstheme="minorHAnsi"/>
          <w:lang w:bidi="ar-EG"/>
          <w14:ligatures w14:val="standardContextual"/>
        </w:rPr>
      </w:pPr>
    </w:p>
    <w:p w14:paraId="43741F58" w14:textId="77777777" w:rsidR="009F6379" w:rsidRDefault="009F6379" w:rsidP="009F6379">
      <w:pPr>
        <w:bidi/>
        <w:jc w:val="right"/>
        <w:rPr>
          <w:rFonts w:eastAsia="Calibri" w:cstheme="minorHAnsi"/>
          <w:lang w:bidi="ar-EG"/>
          <w14:ligatures w14:val="standardContextual"/>
        </w:rPr>
      </w:pPr>
    </w:p>
    <w:p w14:paraId="2E3CCF35" w14:textId="69AD9683" w:rsidR="00D5312C" w:rsidRDefault="00D5312C" w:rsidP="009F6379">
      <w:pPr>
        <w:bidi/>
        <w:jc w:val="right"/>
        <w:rPr>
          <w:rFonts w:eastAsia="Calibri" w:cstheme="minorHAnsi"/>
          <w:b/>
          <w:bCs/>
          <w:rtl/>
          <w:lang w:bidi="ar-EG"/>
          <w14:ligatures w14:val="standardContextual"/>
        </w:rPr>
      </w:pPr>
      <w:r w:rsidRPr="00D5312C">
        <w:rPr>
          <w:rFonts w:eastAsia="Calibri" w:cstheme="minorHAnsi"/>
          <w:b/>
          <w:bCs/>
          <w:lang w:bidi="ar-EG"/>
          <w14:ligatures w14:val="standardContextual"/>
        </w:rPr>
        <w:t>3. Model Selection</w:t>
      </w:r>
    </w:p>
    <w:p w14:paraId="6DE5F28D" w14:textId="77777777" w:rsidR="00D5312C" w:rsidRPr="009F6379" w:rsidRDefault="00D5312C" w:rsidP="009F6379">
      <w:pPr>
        <w:bidi/>
        <w:jc w:val="right"/>
        <w:rPr>
          <w:rFonts w:eastAsia="Calibri" w:cstheme="minorHAnsi"/>
          <w:lang w:bidi="ar-EG"/>
          <w14:ligatures w14:val="standardContextual"/>
        </w:rPr>
      </w:pPr>
      <w:r w:rsidRPr="00D5312C">
        <w:rPr>
          <w:rFonts w:eastAsia="Calibri" w:cstheme="minorHAnsi"/>
          <w:lang w:bidi="ar-EG"/>
          <w14:ligatures w14:val="standardContextual"/>
        </w:rPr>
        <w:t xml:space="preserve">We evaluated several models from the </w:t>
      </w:r>
      <w:r w:rsidRPr="00D5312C">
        <w:rPr>
          <w:rFonts w:eastAsia="Calibri" w:cstheme="minorHAnsi"/>
          <w:b/>
          <w:bCs/>
          <w:lang w:bidi="ar-EG"/>
          <w14:ligatures w14:val="standardContextual"/>
        </w:rPr>
        <w:t>Ollama</w:t>
      </w:r>
      <w:r w:rsidRPr="00D5312C">
        <w:rPr>
          <w:rFonts w:eastAsia="Calibri" w:cstheme="minorHAnsi"/>
          <w:lang w:bidi="ar-EG"/>
          <w14:ligatures w14:val="standardContextual"/>
        </w:rPr>
        <w:t xml:space="preserve"> library during development to select the most optimal one for our local environment:</w:t>
      </w:r>
    </w:p>
    <w:tbl>
      <w:tblPr>
        <w:tblStyle w:val="PlainTable11"/>
        <w:tblpPr w:leftFromText="180" w:rightFromText="180" w:vertAnchor="text" w:horzAnchor="margin" w:tblpY="59"/>
        <w:tblW w:w="0" w:type="auto"/>
        <w:tblLook w:val="04A0" w:firstRow="1" w:lastRow="0" w:firstColumn="1" w:lastColumn="0" w:noHBand="0" w:noVBand="1"/>
      </w:tblPr>
      <w:tblGrid>
        <w:gridCol w:w="1577"/>
        <w:gridCol w:w="1088"/>
        <w:gridCol w:w="1387"/>
        <w:gridCol w:w="1737"/>
        <w:gridCol w:w="3561"/>
      </w:tblGrid>
      <w:tr w:rsidR="00535117" w:rsidRPr="00535117" w14:paraId="7F3267B7" w14:textId="77777777" w:rsidTr="005351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3EAC8" w14:textId="77777777" w:rsidR="00535117" w:rsidRPr="00535117" w:rsidRDefault="00535117" w:rsidP="00535117">
            <w:pPr>
              <w:spacing w:after="160" w:line="278" w:lineRule="auto"/>
              <w:rPr>
                <w:rFonts w:cstheme="minorHAnsi"/>
              </w:rPr>
            </w:pPr>
            <w:r w:rsidRPr="00535117">
              <w:rPr>
                <w:rFonts w:cstheme="minorHAnsi"/>
              </w:rPr>
              <w:t>Model</w:t>
            </w:r>
          </w:p>
        </w:tc>
        <w:tc>
          <w:tcPr>
            <w:tcW w:w="0" w:type="auto"/>
            <w:hideMark/>
          </w:tcPr>
          <w:p w14:paraId="2FA300A1" w14:textId="77777777" w:rsidR="00535117" w:rsidRPr="00535117" w:rsidRDefault="00535117" w:rsidP="00535117">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rPr>
            </w:pPr>
            <w:r w:rsidRPr="00535117">
              <w:rPr>
                <w:rFonts w:cstheme="minorHAnsi"/>
              </w:rPr>
              <w:t>Size</w:t>
            </w:r>
          </w:p>
        </w:tc>
        <w:tc>
          <w:tcPr>
            <w:tcW w:w="0" w:type="auto"/>
            <w:hideMark/>
          </w:tcPr>
          <w:p w14:paraId="1B5BF1A3" w14:textId="77777777" w:rsidR="00535117" w:rsidRPr="00535117" w:rsidRDefault="00535117" w:rsidP="00535117">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rPr>
            </w:pPr>
            <w:r w:rsidRPr="00535117">
              <w:rPr>
                <w:rFonts w:cstheme="minorHAnsi"/>
              </w:rPr>
              <w:t>Context Window</w:t>
            </w:r>
          </w:p>
        </w:tc>
        <w:tc>
          <w:tcPr>
            <w:tcW w:w="0" w:type="auto"/>
            <w:hideMark/>
          </w:tcPr>
          <w:p w14:paraId="3151C931" w14:textId="77777777" w:rsidR="00535117" w:rsidRPr="00535117" w:rsidRDefault="00535117" w:rsidP="00535117">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rPr>
            </w:pPr>
            <w:r w:rsidRPr="00535117">
              <w:rPr>
                <w:rFonts w:cstheme="minorHAnsi"/>
              </w:rPr>
              <w:t>GPU Requirements</w:t>
            </w:r>
          </w:p>
        </w:tc>
        <w:tc>
          <w:tcPr>
            <w:tcW w:w="0" w:type="auto"/>
            <w:hideMark/>
          </w:tcPr>
          <w:p w14:paraId="29A02183" w14:textId="77777777" w:rsidR="00535117" w:rsidRPr="00535117" w:rsidRDefault="00535117" w:rsidP="00535117">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rPr>
            </w:pPr>
            <w:r w:rsidRPr="00535117">
              <w:rPr>
                <w:rFonts w:cstheme="minorHAnsi"/>
              </w:rPr>
              <w:t>Status</w:t>
            </w:r>
          </w:p>
        </w:tc>
      </w:tr>
      <w:tr w:rsidR="00F7254A" w:rsidRPr="00535117" w14:paraId="224D9FEA" w14:textId="77777777" w:rsidTr="00F72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1E279" w14:textId="77777777" w:rsidR="00535117" w:rsidRPr="00535117" w:rsidRDefault="00535117" w:rsidP="00535117">
            <w:pPr>
              <w:spacing w:after="160" w:line="278" w:lineRule="auto"/>
              <w:rPr>
                <w:rFonts w:cstheme="minorHAnsi"/>
              </w:rPr>
            </w:pPr>
            <w:r w:rsidRPr="00535117">
              <w:rPr>
                <w:rFonts w:cstheme="minorHAnsi"/>
              </w:rPr>
              <w:t>llama3.2:1b</w:t>
            </w:r>
          </w:p>
        </w:tc>
        <w:tc>
          <w:tcPr>
            <w:tcW w:w="0" w:type="auto"/>
            <w:hideMark/>
          </w:tcPr>
          <w:p w14:paraId="681A13B2"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~1 GB</w:t>
            </w:r>
          </w:p>
        </w:tc>
        <w:tc>
          <w:tcPr>
            <w:tcW w:w="0" w:type="auto"/>
            <w:hideMark/>
          </w:tcPr>
          <w:p w14:paraId="4B728867"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128K tokens</w:t>
            </w:r>
          </w:p>
        </w:tc>
        <w:tc>
          <w:tcPr>
            <w:tcW w:w="0" w:type="auto"/>
            <w:hideMark/>
          </w:tcPr>
          <w:p w14:paraId="03E7B11C"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Very Low</w:t>
            </w:r>
          </w:p>
        </w:tc>
        <w:tc>
          <w:tcPr>
            <w:tcW w:w="0" w:type="auto"/>
            <w:hideMark/>
          </w:tcPr>
          <w:p w14:paraId="6A8242E8"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Rejected (too limited for multilingual support)</w:t>
            </w:r>
          </w:p>
        </w:tc>
      </w:tr>
      <w:tr w:rsidR="00535117" w:rsidRPr="00535117" w14:paraId="4D892356" w14:textId="77777777" w:rsidTr="00535117">
        <w:tc>
          <w:tcPr>
            <w:cnfStyle w:val="001000000000" w:firstRow="0" w:lastRow="0" w:firstColumn="1" w:lastColumn="0" w:oddVBand="0" w:evenVBand="0" w:oddHBand="0" w:evenHBand="0" w:firstRowFirstColumn="0" w:firstRowLastColumn="0" w:lastRowFirstColumn="0" w:lastRowLastColumn="0"/>
            <w:tcW w:w="0" w:type="auto"/>
            <w:hideMark/>
          </w:tcPr>
          <w:p w14:paraId="16FCA17D" w14:textId="77777777" w:rsidR="00535117" w:rsidRPr="00535117" w:rsidRDefault="00535117" w:rsidP="00535117">
            <w:pPr>
              <w:spacing w:after="160" w:line="278" w:lineRule="auto"/>
              <w:rPr>
                <w:rFonts w:cstheme="minorHAnsi"/>
              </w:rPr>
            </w:pPr>
            <w:r w:rsidRPr="00535117">
              <w:rPr>
                <w:rFonts w:cstheme="minorHAnsi"/>
              </w:rPr>
              <w:t>llama3.2:3b</w:t>
            </w:r>
          </w:p>
        </w:tc>
        <w:tc>
          <w:tcPr>
            <w:tcW w:w="0" w:type="auto"/>
            <w:hideMark/>
          </w:tcPr>
          <w:p w14:paraId="74CBE4D7"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~3 GB</w:t>
            </w:r>
          </w:p>
        </w:tc>
        <w:tc>
          <w:tcPr>
            <w:tcW w:w="0" w:type="auto"/>
            <w:hideMark/>
          </w:tcPr>
          <w:p w14:paraId="4D17014B"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128K tokens</w:t>
            </w:r>
          </w:p>
        </w:tc>
        <w:tc>
          <w:tcPr>
            <w:tcW w:w="0" w:type="auto"/>
            <w:hideMark/>
          </w:tcPr>
          <w:p w14:paraId="06997763"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Low–Medium</w:t>
            </w:r>
          </w:p>
        </w:tc>
        <w:tc>
          <w:tcPr>
            <w:tcW w:w="0" w:type="auto"/>
            <w:hideMark/>
          </w:tcPr>
          <w:p w14:paraId="4885BBF9"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Considered – strong in summarization &amp; multilingual tasks</w:t>
            </w:r>
          </w:p>
        </w:tc>
      </w:tr>
      <w:tr w:rsidR="00F7254A" w:rsidRPr="00535117" w14:paraId="478F4DBD" w14:textId="77777777" w:rsidTr="00F72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D78F4" w14:textId="77777777" w:rsidR="00535117" w:rsidRPr="00535117" w:rsidRDefault="00535117" w:rsidP="00535117">
            <w:pPr>
              <w:spacing w:after="160" w:line="278" w:lineRule="auto"/>
              <w:rPr>
                <w:rFonts w:cstheme="minorHAnsi"/>
              </w:rPr>
            </w:pPr>
            <w:r w:rsidRPr="00535117">
              <w:rPr>
                <w:rFonts w:cstheme="minorHAnsi"/>
              </w:rPr>
              <w:t>llama3.2:latest</w:t>
            </w:r>
          </w:p>
        </w:tc>
        <w:tc>
          <w:tcPr>
            <w:tcW w:w="0" w:type="auto"/>
            <w:hideMark/>
          </w:tcPr>
          <w:p w14:paraId="02B5F2E6"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~3 GB</w:t>
            </w:r>
          </w:p>
        </w:tc>
        <w:tc>
          <w:tcPr>
            <w:tcW w:w="0" w:type="auto"/>
            <w:hideMark/>
          </w:tcPr>
          <w:p w14:paraId="19341542"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128K tokens</w:t>
            </w:r>
          </w:p>
        </w:tc>
        <w:tc>
          <w:tcPr>
            <w:tcW w:w="0" w:type="auto"/>
            <w:hideMark/>
          </w:tcPr>
          <w:p w14:paraId="7E204530"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Low–Medium</w:t>
            </w:r>
          </w:p>
        </w:tc>
        <w:tc>
          <w:tcPr>
            <w:tcW w:w="0" w:type="auto"/>
            <w:hideMark/>
          </w:tcPr>
          <w:p w14:paraId="370B4CD5"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 xml:space="preserve"> Used (selected for this project)</w:t>
            </w:r>
          </w:p>
        </w:tc>
      </w:tr>
      <w:tr w:rsidR="00535117" w:rsidRPr="00535117" w14:paraId="4A8F1AB4" w14:textId="77777777" w:rsidTr="00535117">
        <w:tc>
          <w:tcPr>
            <w:cnfStyle w:val="001000000000" w:firstRow="0" w:lastRow="0" w:firstColumn="1" w:lastColumn="0" w:oddVBand="0" w:evenVBand="0" w:oddHBand="0" w:evenHBand="0" w:firstRowFirstColumn="0" w:firstRowLastColumn="0" w:lastRowFirstColumn="0" w:lastRowLastColumn="0"/>
            <w:tcW w:w="0" w:type="auto"/>
            <w:hideMark/>
          </w:tcPr>
          <w:p w14:paraId="5FA614A4" w14:textId="77777777" w:rsidR="00535117" w:rsidRPr="00535117" w:rsidRDefault="00535117" w:rsidP="00535117">
            <w:pPr>
              <w:spacing w:after="160" w:line="278" w:lineRule="auto"/>
              <w:rPr>
                <w:rFonts w:cstheme="minorHAnsi"/>
              </w:rPr>
            </w:pPr>
            <w:r w:rsidRPr="00535117">
              <w:rPr>
                <w:rFonts w:cstheme="minorHAnsi"/>
              </w:rPr>
              <w:t>llama3.3:latest</w:t>
            </w:r>
          </w:p>
        </w:tc>
        <w:tc>
          <w:tcPr>
            <w:tcW w:w="0" w:type="auto"/>
            <w:hideMark/>
          </w:tcPr>
          <w:p w14:paraId="0172AE46"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~43 GB</w:t>
            </w:r>
          </w:p>
        </w:tc>
        <w:tc>
          <w:tcPr>
            <w:tcW w:w="0" w:type="auto"/>
            <w:hideMark/>
          </w:tcPr>
          <w:p w14:paraId="27946CFA"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128K tokens</w:t>
            </w:r>
          </w:p>
        </w:tc>
        <w:tc>
          <w:tcPr>
            <w:tcW w:w="0" w:type="auto"/>
            <w:hideMark/>
          </w:tcPr>
          <w:p w14:paraId="0425797C"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High</w:t>
            </w:r>
          </w:p>
        </w:tc>
        <w:tc>
          <w:tcPr>
            <w:tcW w:w="0" w:type="auto"/>
            <w:hideMark/>
          </w:tcPr>
          <w:p w14:paraId="2CB22DAD"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Rejected (high hardware requirements)</w:t>
            </w:r>
          </w:p>
        </w:tc>
      </w:tr>
      <w:tr w:rsidR="00F7254A" w:rsidRPr="00535117" w14:paraId="6CA6D4EC" w14:textId="77777777" w:rsidTr="00F72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04D35" w14:textId="77777777" w:rsidR="00535117" w:rsidRPr="00535117" w:rsidRDefault="00535117" w:rsidP="00535117">
            <w:pPr>
              <w:spacing w:after="160" w:line="278" w:lineRule="auto"/>
              <w:rPr>
                <w:rFonts w:cstheme="minorHAnsi"/>
              </w:rPr>
            </w:pPr>
            <w:r w:rsidRPr="00535117">
              <w:rPr>
                <w:rFonts w:cstheme="minorHAnsi"/>
              </w:rPr>
              <w:t>llama3.3:70b</w:t>
            </w:r>
          </w:p>
        </w:tc>
        <w:tc>
          <w:tcPr>
            <w:tcW w:w="0" w:type="auto"/>
            <w:hideMark/>
          </w:tcPr>
          <w:p w14:paraId="799EDC4B"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&gt;43 GB</w:t>
            </w:r>
          </w:p>
        </w:tc>
        <w:tc>
          <w:tcPr>
            <w:tcW w:w="0" w:type="auto"/>
            <w:hideMark/>
          </w:tcPr>
          <w:p w14:paraId="5E7614C4"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128K tokens</w:t>
            </w:r>
          </w:p>
        </w:tc>
        <w:tc>
          <w:tcPr>
            <w:tcW w:w="0" w:type="auto"/>
            <w:hideMark/>
          </w:tcPr>
          <w:p w14:paraId="73079637"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Very High</w:t>
            </w:r>
          </w:p>
        </w:tc>
        <w:tc>
          <w:tcPr>
            <w:tcW w:w="0" w:type="auto"/>
            <w:hideMark/>
          </w:tcPr>
          <w:p w14:paraId="051AB538" w14:textId="77777777" w:rsidR="00535117" w:rsidRPr="00535117" w:rsidRDefault="00535117" w:rsidP="00535117">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rPr>
            </w:pPr>
            <w:r w:rsidRPr="00535117">
              <w:rPr>
                <w:rFonts w:cstheme="minorHAnsi"/>
              </w:rPr>
              <w:t>Rejected (too large for local deployment)</w:t>
            </w:r>
          </w:p>
        </w:tc>
      </w:tr>
      <w:tr w:rsidR="00535117" w:rsidRPr="00535117" w14:paraId="626D7B75" w14:textId="77777777" w:rsidTr="00535117">
        <w:tc>
          <w:tcPr>
            <w:cnfStyle w:val="001000000000" w:firstRow="0" w:lastRow="0" w:firstColumn="1" w:lastColumn="0" w:oddVBand="0" w:evenVBand="0" w:oddHBand="0" w:evenHBand="0" w:firstRowFirstColumn="0" w:firstRowLastColumn="0" w:lastRowFirstColumn="0" w:lastRowLastColumn="0"/>
            <w:tcW w:w="0" w:type="auto"/>
            <w:hideMark/>
          </w:tcPr>
          <w:p w14:paraId="574348AF" w14:textId="77777777" w:rsidR="00535117" w:rsidRPr="00535117" w:rsidRDefault="00535117" w:rsidP="00535117">
            <w:pPr>
              <w:spacing w:after="160" w:line="278" w:lineRule="auto"/>
              <w:rPr>
                <w:rFonts w:cstheme="minorHAnsi"/>
              </w:rPr>
            </w:pPr>
            <w:r w:rsidRPr="00535117">
              <w:rPr>
                <w:rFonts w:cstheme="minorHAnsi"/>
              </w:rPr>
              <w:t>llama4</w:t>
            </w:r>
          </w:p>
        </w:tc>
        <w:tc>
          <w:tcPr>
            <w:tcW w:w="0" w:type="auto"/>
            <w:hideMark/>
          </w:tcPr>
          <w:p w14:paraId="4B485197"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&gt;70–100 GB</w:t>
            </w:r>
          </w:p>
        </w:tc>
        <w:tc>
          <w:tcPr>
            <w:tcW w:w="0" w:type="auto"/>
            <w:hideMark/>
          </w:tcPr>
          <w:p w14:paraId="306EFCE7"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Up to 1M tokens</w:t>
            </w:r>
          </w:p>
        </w:tc>
        <w:tc>
          <w:tcPr>
            <w:tcW w:w="0" w:type="auto"/>
            <w:hideMark/>
          </w:tcPr>
          <w:p w14:paraId="2CE8E4BD"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Extremely High</w:t>
            </w:r>
          </w:p>
        </w:tc>
        <w:tc>
          <w:tcPr>
            <w:tcW w:w="0" w:type="auto"/>
            <w:hideMark/>
          </w:tcPr>
          <w:p w14:paraId="7D9BF0B0" w14:textId="77777777" w:rsidR="00535117" w:rsidRPr="00535117" w:rsidRDefault="00535117" w:rsidP="00535117">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rPr>
            </w:pPr>
            <w:r w:rsidRPr="00535117">
              <w:rPr>
                <w:rFonts w:cstheme="minorHAnsi"/>
              </w:rPr>
              <w:t>Rejected (experimental; not optimized for local use)</w:t>
            </w:r>
          </w:p>
        </w:tc>
      </w:tr>
    </w:tbl>
    <w:p w14:paraId="134E1DAA" w14:textId="77777777" w:rsidR="00D5312C" w:rsidRPr="009F6379" w:rsidRDefault="00D5312C" w:rsidP="00A5486E">
      <w:pPr>
        <w:rPr>
          <w:rFonts w:eastAsia="Calibri" w:cstheme="minorHAnsi"/>
          <w:lang w:bidi="ar-EG"/>
          <w14:ligatures w14:val="standardContextual"/>
        </w:rPr>
      </w:pPr>
    </w:p>
    <w:p w14:paraId="061FA892" w14:textId="77777777" w:rsidR="00447704" w:rsidRPr="009F6379" w:rsidRDefault="00447704" w:rsidP="00A5486E">
      <w:pPr>
        <w:rPr>
          <w:rFonts w:cstheme="minorHAnsi"/>
        </w:rPr>
      </w:pPr>
    </w:p>
    <w:p w14:paraId="579CFC98" w14:textId="77777777" w:rsidR="00535117" w:rsidRPr="00535117" w:rsidRDefault="00535117" w:rsidP="00535117">
      <w:pPr>
        <w:rPr>
          <w:rFonts w:cstheme="minorHAnsi"/>
          <w:b/>
          <w:bCs/>
          <w:rtl/>
          <w:lang w:bidi="ar-EG"/>
        </w:rPr>
      </w:pPr>
      <w:r w:rsidRPr="00535117">
        <w:rPr>
          <w:rFonts w:cstheme="minorHAnsi"/>
          <w:b/>
          <w:bCs/>
        </w:rPr>
        <w:t>Final Choice – llama3.2:latest</w:t>
      </w:r>
    </w:p>
    <w:p w14:paraId="3C932BB6" w14:textId="77777777" w:rsidR="00535117" w:rsidRPr="00535117" w:rsidRDefault="00535117" w:rsidP="00535117">
      <w:pPr>
        <w:rPr>
          <w:rFonts w:cstheme="minorHAnsi"/>
          <w:rtl/>
          <w:lang w:bidi="ar-EG"/>
        </w:rPr>
      </w:pPr>
      <w:r w:rsidRPr="00535117">
        <w:rPr>
          <w:rFonts w:cstheme="minorHAnsi"/>
        </w:rPr>
        <w:t xml:space="preserve">After practical testing, the model </w:t>
      </w:r>
      <w:r w:rsidRPr="00535117">
        <w:rPr>
          <w:rFonts w:cstheme="minorHAnsi"/>
          <w:b/>
          <w:bCs/>
        </w:rPr>
        <w:t>llama3.2:latest</w:t>
      </w:r>
      <w:r w:rsidRPr="00535117">
        <w:rPr>
          <w:rFonts w:cstheme="minorHAnsi"/>
        </w:rPr>
        <w:t xml:space="preserve"> was selected as the best fit for the system. It is a 3-billion parameter transformer model developed by Meta and optimized for high-performance text generation in multiple languages. Key reasons behind this choice include:</w:t>
      </w:r>
    </w:p>
    <w:p w14:paraId="7500C373" w14:textId="77777777" w:rsidR="00535117" w:rsidRPr="00535117" w:rsidRDefault="00535117">
      <w:pPr>
        <w:numPr>
          <w:ilvl w:val="0"/>
          <w:numId w:val="111"/>
        </w:numPr>
        <w:rPr>
          <w:rFonts w:cstheme="minorHAnsi"/>
          <w:b/>
          <w:bCs/>
        </w:rPr>
      </w:pPr>
      <w:r w:rsidRPr="00535117">
        <w:rPr>
          <w:rFonts w:cstheme="minorHAnsi"/>
          <w:b/>
          <w:bCs/>
        </w:rPr>
        <w:t>Lightweight and fast</w:t>
      </w:r>
      <w:r w:rsidRPr="00535117">
        <w:rPr>
          <w:rFonts w:cstheme="minorHAnsi"/>
        </w:rPr>
        <w:t>: With a size of ~2 GB, it runs smoothly on machines with limited resources, making it ideal for local deployment without the need for powerful GPUs</w:t>
      </w:r>
      <w:r w:rsidRPr="00535117">
        <w:rPr>
          <w:rFonts w:cstheme="minorHAnsi"/>
          <w:b/>
          <w:bCs/>
          <w:rtl/>
          <w:lang w:bidi="ar-EG"/>
        </w:rPr>
        <w:t xml:space="preserve">        </w:t>
      </w:r>
    </w:p>
    <w:p w14:paraId="395706EB" w14:textId="77777777" w:rsidR="00535117" w:rsidRPr="00535117" w:rsidRDefault="00535117">
      <w:pPr>
        <w:numPr>
          <w:ilvl w:val="0"/>
          <w:numId w:val="111"/>
        </w:numPr>
        <w:rPr>
          <w:rFonts w:cstheme="minorHAnsi"/>
          <w:b/>
          <w:bCs/>
          <w:rtl/>
          <w:lang w:bidi="ar-EG"/>
        </w:rPr>
      </w:pPr>
      <w:r w:rsidRPr="00535117">
        <w:rPr>
          <w:rFonts w:cstheme="minorHAnsi"/>
          <w:b/>
          <w:bCs/>
        </w:rPr>
        <w:t>Extended context support</w:t>
      </w:r>
      <w:r w:rsidRPr="00535117">
        <w:rPr>
          <w:rFonts w:cstheme="minorHAnsi"/>
        </w:rPr>
        <w:t xml:space="preserve">: Offers a context window of up to </w:t>
      </w:r>
      <w:r w:rsidRPr="00535117">
        <w:rPr>
          <w:rFonts w:cstheme="minorHAnsi"/>
          <w:b/>
          <w:bCs/>
        </w:rPr>
        <w:t>128K tokens</w:t>
      </w:r>
      <w:r w:rsidRPr="00535117">
        <w:rPr>
          <w:rFonts w:cstheme="minorHAnsi"/>
        </w:rPr>
        <w:t>, allowing the chatbot to process long knowledge bases and detailed user queries without truncation.</w:t>
      </w:r>
    </w:p>
    <w:p w14:paraId="5AB12DD3" w14:textId="77777777" w:rsidR="00535117" w:rsidRPr="00535117" w:rsidRDefault="00535117">
      <w:pPr>
        <w:numPr>
          <w:ilvl w:val="0"/>
          <w:numId w:val="111"/>
        </w:numPr>
        <w:rPr>
          <w:rFonts w:cstheme="minorHAnsi"/>
        </w:rPr>
      </w:pPr>
      <w:r w:rsidRPr="00535117">
        <w:rPr>
          <w:rFonts w:cstheme="minorHAnsi"/>
          <w:b/>
          <w:bCs/>
        </w:rPr>
        <w:t>Multilingual capabilities</w:t>
      </w:r>
      <w:r w:rsidRPr="00535117">
        <w:rPr>
          <w:rFonts w:cstheme="minorHAnsi"/>
        </w:rPr>
        <w:t>: Trained to understand and generate responses in various languages — including English, Arabic, French, Spanish, Portuguese, and Hindi — making it suitable for the bilingual nature of the system.</w:t>
      </w:r>
    </w:p>
    <w:p w14:paraId="5A37EA4B" w14:textId="77777777" w:rsidR="00535117" w:rsidRPr="009F6379" w:rsidRDefault="00535117">
      <w:pPr>
        <w:numPr>
          <w:ilvl w:val="0"/>
          <w:numId w:val="111"/>
        </w:numPr>
        <w:rPr>
          <w:rFonts w:cstheme="minorHAnsi"/>
        </w:rPr>
      </w:pPr>
      <w:r w:rsidRPr="00535117">
        <w:rPr>
          <w:rFonts w:cstheme="minorHAnsi"/>
          <w:b/>
          <w:bCs/>
        </w:rPr>
        <w:t>Optimized for retrieval tasks</w:t>
      </w:r>
      <w:r w:rsidRPr="00535117">
        <w:rPr>
          <w:rFonts w:cstheme="minorHAnsi"/>
        </w:rPr>
        <w:t>: Performs exceptionally well in Retrieval-Augmented Generation (RAG) settings, which is critical for our architecture since the model relies on injecting a curated knowledge base into each prompt.</w:t>
      </w:r>
    </w:p>
    <w:p w14:paraId="05A9C57C" w14:textId="77777777" w:rsidR="00535117" w:rsidRPr="00535117" w:rsidRDefault="00535117" w:rsidP="00535117">
      <w:pPr>
        <w:ind w:left="720"/>
        <w:rPr>
          <w:rFonts w:cstheme="minorHAnsi"/>
        </w:rPr>
      </w:pPr>
    </w:p>
    <w:p w14:paraId="2E2415A4" w14:textId="77777777" w:rsidR="00535117" w:rsidRPr="00535117" w:rsidRDefault="00535117">
      <w:pPr>
        <w:numPr>
          <w:ilvl w:val="0"/>
          <w:numId w:val="111"/>
        </w:numPr>
        <w:rPr>
          <w:rFonts w:cstheme="minorHAnsi"/>
        </w:rPr>
      </w:pPr>
      <w:r w:rsidRPr="00535117">
        <w:rPr>
          <w:rFonts w:cstheme="minorHAnsi"/>
          <w:b/>
          <w:bCs/>
        </w:rPr>
        <w:t>High accuracy with minimal overhead</w:t>
      </w:r>
      <w:r w:rsidRPr="00535117">
        <w:rPr>
          <w:rFonts w:cstheme="minorHAnsi"/>
        </w:rPr>
        <w:t>: Delivers state-of-the-art performance on reasoning, summarization, and domain-specific queries, while maintaining low latency and memory usage.</w:t>
      </w:r>
    </w:p>
    <w:p w14:paraId="395EF89D" w14:textId="77777777" w:rsidR="00535117" w:rsidRPr="00535117" w:rsidRDefault="00535117">
      <w:pPr>
        <w:numPr>
          <w:ilvl w:val="0"/>
          <w:numId w:val="111"/>
        </w:numPr>
        <w:rPr>
          <w:rFonts w:cstheme="minorHAnsi"/>
        </w:rPr>
      </w:pPr>
      <w:r w:rsidRPr="00535117">
        <w:rPr>
          <w:rFonts w:cstheme="minorHAnsi"/>
        </w:rPr>
        <w:t xml:space="preserve">In contrast, </w:t>
      </w:r>
      <w:r w:rsidRPr="00535117">
        <w:rPr>
          <w:rFonts w:cstheme="minorHAnsi"/>
          <w:b/>
          <w:bCs/>
        </w:rPr>
        <w:t>llama3.3</w:t>
      </w:r>
      <w:r w:rsidRPr="00535117">
        <w:rPr>
          <w:rFonts w:cstheme="minorHAnsi"/>
        </w:rPr>
        <w:t xml:space="preserve"> and </w:t>
      </w:r>
      <w:r w:rsidRPr="00535117">
        <w:rPr>
          <w:rFonts w:cstheme="minorHAnsi"/>
          <w:b/>
          <w:bCs/>
        </w:rPr>
        <w:t>llama4</w:t>
      </w:r>
      <w:r w:rsidRPr="00535117">
        <w:rPr>
          <w:rFonts w:cstheme="minorHAnsi"/>
        </w:rPr>
        <w:t xml:space="preserve"> were not used due to hardware constraints. These models are significantly larger (43 GB and above), require advanced GPU configurations, and were impractical for local inference under our deployment conditions.</w:t>
      </w:r>
    </w:p>
    <w:p w14:paraId="0B74762E" w14:textId="77777777" w:rsidR="00535117" w:rsidRPr="00535117" w:rsidRDefault="00535117" w:rsidP="00535117">
      <w:pPr>
        <w:rPr>
          <w:rFonts w:cstheme="minorHAnsi"/>
          <w:b/>
          <w:bCs/>
        </w:rPr>
      </w:pPr>
      <w:r w:rsidRPr="00535117">
        <w:rPr>
          <w:rFonts w:cstheme="minorHAnsi"/>
          <w:b/>
          <w:bCs/>
        </w:rPr>
        <w:t>4. Knowledge Management – Retrieval-Augmented Generation (RAG)</w:t>
      </w:r>
    </w:p>
    <w:p w14:paraId="0DE67FB5" w14:textId="77777777" w:rsidR="00535117" w:rsidRPr="00535117" w:rsidRDefault="00535117" w:rsidP="00535117">
      <w:pPr>
        <w:rPr>
          <w:rFonts w:cstheme="minorHAnsi"/>
        </w:rPr>
      </w:pPr>
      <w:r w:rsidRPr="00535117">
        <w:rPr>
          <w:rFonts w:cstheme="minorHAnsi"/>
        </w:rPr>
        <w:t xml:space="preserve">Instead of uploading or training on a large dataset, the system uses a </w:t>
      </w:r>
      <w:r w:rsidRPr="00535117">
        <w:rPr>
          <w:rFonts w:cstheme="minorHAnsi"/>
          <w:b/>
          <w:bCs/>
        </w:rPr>
        <w:t>Retrieval-Augmented Generation (RAG)</w:t>
      </w:r>
      <w:r w:rsidRPr="00535117">
        <w:rPr>
          <w:rFonts w:cstheme="minorHAnsi"/>
        </w:rPr>
        <w:t xml:space="preserve"> approach to inject structured domain knowledge into the prompt dynamically during runtime. This choice was made for several reasons:</w:t>
      </w:r>
    </w:p>
    <w:p w14:paraId="5EBDF0AF" w14:textId="77777777" w:rsidR="00535117" w:rsidRPr="00535117" w:rsidRDefault="00535117">
      <w:pPr>
        <w:numPr>
          <w:ilvl w:val="0"/>
          <w:numId w:val="112"/>
        </w:numPr>
        <w:rPr>
          <w:rFonts w:cstheme="minorHAnsi"/>
        </w:rPr>
      </w:pPr>
      <w:r w:rsidRPr="00535117">
        <w:rPr>
          <w:rFonts w:cstheme="minorHAnsi"/>
          <w:b/>
          <w:bCs/>
        </w:rPr>
        <w:t>Lightweight and scalable</w:t>
      </w:r>
      <w:r w:rsidRPr="00535117">
        <w:rPr>
          <w:rFonts w:cstheme="minorHAnsi"/>
        </w:rPr>
        <w:t>: Avoids the need to store or process large datasets.</w:t>
      </w:r>
    </w:p>
    <w:p w14:paraId="37C750AD" w14:textId="77777777" w:rsidR="00535117" w:rsidRPr="00535117" w:rsidRDefault="00535117">
      <w:pPr>
        <w:numPr>
          <w:ilvl w:val="0"/>
          <w:numId w:val="112"/>
        </w:numPr>
        <w:rPr>
          <w:rFonts w:cstheme="minorHAnsi"/>
        </w:rPr>
      </w:pPr>
      <w:r w:rsidRPr="00535117">
        <w:rPr>
          <w:rFonts w:cstheme="minorHAnsi"/>
          <w:b/>
          <w:bCs/>
        </w:rPr>
        <w:t>Real-time updates</w:t>
      </w:r>
      <w:r w:rsidRPr="00535117">
        <w:rPr>
          <w:rFonts w:cstheme="minorHAnsi"/>
        </w:rPr>
        <w:t>: Knowledge bases in Arabic and English can be edited and refreshed instantly without retraining the model.</w:t>
      </w:r>
    </w:p>
    <w:p w14:paraId="746ED449" w14:textId="77777777" w:rsidR="00535117" w:rsidRPr="00535117" w:rsidRDefault="00535117">
      <w:pPr>
        <w:numPr>
          <w:ilvl w:val="0"/>
          <w:numId w:val="112"/>
        </w:numPr>
        <w:rPr>
          <w:rFonts w:cstheme="minorHAnsi"/>
        </w:rPr>
      </w:pPr>
      <w:r w:rsidRPr="00535117">
        <w:rPr>
          <w:rFonts w:cstheme="minorHAnsi"/>
          <w:b/>
          <w:bCs/>
        </w:rPr>
        <w:t>Efficient use of context</w:t>
      </w:r>
      <w:r w:rsidRPr="00535117">
        <w:rPr>
          <w:rFonts w:cstheme="minorHAnsi"/>
        </w:rPr>
        <w:t>: Only the relevant content is passed to the model within the prompt, conserving the model’s token window.</w:t>
      </w:r>
    </w:p>
    <w:p w14:paraId="5AD2F3BF" w14:textId="77777777" w:rsidR="00535117" w:rsidRPr="00535117" w:rsidRDefault="00535117" w:rsidP="00535117">
      <w:pPr>
        <w:rPr>
          <w:rFonts w:cstheme="minorHAnsi"/>
          <w:b/>
          <w:bCs/>
        </w:rPr>
      </w:pPr>
      <w:r w:rsidRPr="00535117">
        <w:rPr>
          <w:rFonts w:cstheme="minorHAnsi"/>
          <w:b/>
          <w:bCs/>
        </w:rPr>
        <w:t>Prompt Strategy</w:t>
      </w:r>
    </w:p>
    <w:p w14:paraId="69DDD0B5" w14:textId="77777777" w:rsidR="00535117" w:rsidRPr="00535117" w:rsidRDefault="00535117" w:rsidP="00535117">
      <w:pPr>
        <w:rPr>
          <w:rFonts w:cstheme="minorHAnsi"/>
        </w:rPr>
      </w:pPr>
      <w:r w:rsidRPr="00535117">
        <w:rPr>
          <w:rFonts w:cstheme="minorHAnsi"/>
        </w:rPr>
        <w:t xml:space="preserve">A custom </w:t>
      </w:r>
      <w:r w:rsidRPr="00535117">
        <w:rPr>
          <w:rFonts w:cstheme="minorHAnsi"/>
          <w:b/>
          <w:bCs/>
        </w:rPr>
        <w:t>prompt template</w:t>
      </w:r>
      <w:r w:rsidRPr="00535117">
        <w:rPr>
          <w:rFonts w:cstheme="minorHAnsi"/>
        </w:rPr>
        <w:t xml:space="preserve"> was crafted to simulate the behavior of a forensic handwriting expert. This prompt includes:</w:t>
      </w:r>
    </w:p>
    <w:p w14:paraId="7D9CA649" w14:textId="77777777" w:rsidR="00535117" w:rsidRPr="00535117" w:rsidRDefault="00535117">
      <w:pPr>
        <w:numPr>
          <w:ilvl w:val="0"/>
          <w:numId w:val="113"/>
        </w:numPr>
        <w:rPr>
          <w:rFonts w:cstheme="minorHAnsi"/>
        </w:rPr>
      </w:pPr>
      <w:r w:rsidRPr="00535117">
        <w:rPr>
          <w:rFonts w:cstheme="minorHAnsi"/>
        </w:rPr>
        <w:t>A clear role definition: instructing the model to act as a forensic analyst</w:t>
      </w:r>
    </w:p>
    <w:p w14:paraId="7DA44C5B" w14:textId="77777777" w:rsidR="00535117" w:rsidRPr="00535117" w:rsidRDefault="00535117">
      <w:pPr>
        <w:numPr>
          <w:ilvl w:val="0"/>
          <w:numId w:val="113"/>
        </w:numPr>
        <w:rPr>
          <w:rFonts w:cstheme="minorHAnsi"/>
        </w:rPr>
      </w:pPr>
      <w:r w:rsidRPr="00535117">
        <w:rPr>
          <w:rFonts w:cstheme="minorHAnsi"/>
        </w:rPr>
        <w:t>Embedded expert knowledge from a curated knowledge base</w:t>
      </w:r>
    </w:p>
    <w:p w14:paraId="2312396B" w14:textId="77777777" w:rsidR="00535117" w:rsidRPr="00535117" w:rsidRDefault="00535117">
      <w:pPr>
        <w:numPr>
          <w:ilvl w:val="0"/>
          <w:numId w:val="113"/>
        </w:numPr>
        <w:rPr>
          <w:rFonts w:cstheme="minorHAnsi"/>
        </w:rPr>
      </w:pPr>
      <w:r w:rsidRPr="00535117">
        <w:rPr>
          <w:rFonts w:cstheme="minorHAnsi"/>
        </w:rPr>
        <w:t>Instructions to ensure accuracy, legal context, and scientific explanation</w:t>
      </w:r>
    </w:p>
    <w:p w14:paraId="0D31892D" w14:textId="77777777" w:rsidR="00535117" w:rsidRPr="00535117" w:rsidRDefault="00535117">
      <w:pPr>
        <w:numPr>
          <w:ilvl w:val="0"/>
          <w:numId w:val="113"/>
        </w:numPr>
        <w:rPr>
          <w:rFonts w:cstheme="minorHAnsi"/>
        </w:rPr>
      </w:pPr>
      <w:r w:rsidRPr="00535117">
        <w:rPr>
          <w:rFonts w:cstheme="minorHAnsi"/>
        </w:rPr>
        <w:t>Language-specific response formatting (Arabic or English)</w:t>
      </w:r>
    </w:p>
    <w:p w14:paraId="40684BE1" w14:textId="77777777" w:rsidR="00535117" w:rsidRPr="00535117" w:rsidRDefault="00535117" w:rsidP="00535117">
      <w:pPr>
        <w:rPr>
          <w:rFonts w:cstheme="minorHAnsi"/>
        </w:rPr>
      </w:pPr>
      <w:r w:rsidRPr="00535117">
        <w:rPr>
          <w:rFonts w:cstheme="minorHAnsi"/>
        </w:rPr>
        <w:t>This approach allows the model to generate context-aware, accurate, and reliable responses based on domain-specific information, without requiring fine-tuning or model retraining.</w:t>
      </w:r>
    </w:p>
    <w:p w14:paraId="7C33C9FB" w14:textId="77777777" w:rsidR="00535117" w:rsidRPr="00535117" w:rsidRDefault="00535117" w:rsidP="00535117">
      <w:pPr>
        <w:rPr>
          <w:rFonts w:cstheme="minorHAnsi"/>
          <w:b/>
          <w:bCs/>
        </w:rPr>
      </w:pPr>
      <w:r w:rsidRPr="00535117">
        <w:rPr>
          <w:rFonts w:cstheme="minorHAnsi"/>
          <w:b/>
          <w:bCs/>
        </w:rPr>
        <w:t>Why No Dataset?</w:t>
      </w:r>
    </w:p>
    <w:p w14:paraId="69D89AD1" w14:textId="77777777" w:rsidR="00535117" w:rsidRPr="00535117" w:rsidRDefault="00535117" w:rsidP="00535117">
      <w:pPr>
        <w:rPr>
          <w:rFonts w:cstheme="minorHAnsi"/>
        </w:rPr>
      </w:pPr>
      <w:r w:rsidRPr="00535117">
        <w:rPr>
          <w:rFonts w:cstheme="minorHAnsi"/>
        </w:rPr>
        <w:t>The system was deliberately designed without uploading a dataset for these reasons:</w:t>
      </w:r>
    </w:p>
    <w:p w14:paraId="35B82ED9" w14:textId="77777777" w:rsidR="00535117" w:rsidRPr="00535117" w:rsidRDefault="00535117">
      <w:pPr>
        <w:numPr>
          <w:ilvl w:val="0"/>
          <w:numId w:val="114"/>
        </w:numPr>
        <w:rPr>
          <w:rFonts w:cstheme="minorHAnsi"/>
        </w:rPr>
      </w:pPr>
      <w:r w:rsidRPr="00535117">
        <w:rPr>
          <w:rFonts w:cstheme="minorHAnsi"/>
        </w:rPr>
        <w:t xml:space="preserve">The goal was not to classify or detect forgery via image analysis, but to </w:t>
      </w:r>
      <w:r w:rsidRPr="00535117">
        <w:rPr>
          <w:rFonts w:cstheme="minorHAnsi"/>
          <w:b/>
          <w:bCs/>
        </w:rPr>
        <w:t>simulate expert-level consultation</w:t>
      </w:r>
      <w:r w:rsidRPr="00535117">
        <w:rPr>
          <w:rFonts w:cstheme="minorHAnsi"/>
        </w:rPr>
        <w:t xml:space="preserve"> using natural language.</w:t>
      </w:r>
    </w:p>
    <w:p w14:paraId="75EA1C63" w14:textId="77777777" w:rsidR="00535117" w:rsidRPr="00535117" w:rsidRDefault="00535117">
      <w:pPr>
        <w:numPr>
          <w:ilvl w:val="0"/>
          <w:numId w:val="114"/>
        </w:numPr>
        <w:rPr>
          <w:rFonts w:cstheme="minorHAnsi"/>
        </w:rPr>
      </w:pPr>
      <w:r w:rsidRPr="00535117">
        <w:rPr>
          <w:rFonts w:cstheme="minorHAnsi"/>
        </w:rPr>
        <w:t xml:space="preserve">A well-structured, curated </w:t>
      </w:r>
      <w:r w:rsidRPr="00535117">
        <w:rPr>
          <w:rFonts w:cstheme="minorHAnsi"/>
          <w:b/>
          <w:bCs/>
        </w:rPr>
        <w:t>text-based knowledge base</w:t>
      </w:r>
      <w:r w:rsidRPr="00535117">
        <w:rPr>
          <w:rFonts w:cstheme="minorHAnsi"/>
        </w:rPr>
        <w:t xml:space="preserve"> proved more effective in providing precise, explainable answers.</w:t>
      </w:r>
    </w:p>
    <w:p w14:paraId="314FEED6" w14:textId="77777777" w:rsidR="00535117" w:rsidRPr="00535117" w:rsidRDefault="00535117">
      <w:pPr>
        <w:numPr>
          <w:ilvl w:val="0"/>
          <w:numId w:val="114"/>
        </w:numPr>
        <w:rPr>
          <w:rFonts w:cstheme="minorHAnsi"/>
        </w:rPr>
      </w:pPr>
      <w:r w:rsidRPr="00535117">
        <w:rPr>
          <w:rFonts w:cstheme="minorHAnsi"/>
        </w:rPr>
        <w:t>This design aligns with forensic practice, where expertise is typically drawn from human knowledge, not just statistical learning.</w:t>
      </w:r>
    </w:p>
    <w:p w14:paraId="13B1B5BA" w14:textId="77777777" w:rsidR="00963023" w:rsidRDefault="00963023" w:rsidP="00963023"/>
    <w:p w14:paraId="2395552C" w14:textId="77777777" w:rsidR="00963023" w:rsidRDefault="00963023" w:rsidP="00963023"/>
    <w:p w14:paraId="32F14018" w14:textId="77777777" w:rsidR="00963023" w:rsidRDefault="00963023" w:rsidP="00963023"/>
    <w:p w14:paraId="2499CDED" w14:textId="601F86BF" w:rsidR="009F6379" w:rsidRDefault="009F6379" w:rsidP="009F6379">
      <w:pPr>
        <w:spacing w:line="278" w:lineRule="auto"/>
      </w:pPr>
    </w:p>
    <w:p w14:paraId="5A1B2A1F" w14:textId="77777777" w:rsidR="009F6379" w:rsidRDefault="009F6379" w:rsidP="009F6379">
      <w:pPr>
        <w:spacing w:line="278" w:lineRule="auto"/>
      </w:pPr>
    </w:p>
    <w:p w14:paraId="2C7F1569" w14:textId="77777777" w:rsidR="009F6379" w:rsidRDefault="009F6379" w:rsidP="009F6379">
      <w:pPr>
        <w:spacing w:line="278" w:lineRule="auto"/>
      </w:pPr>
    </w:p>
    <w:p w14:paraId="20572F15" w14:textId="77777777" w:rsidR="009F6379" w:rsidRDefault="009F6379" w:rsidP="009F6379">
      <w:pPr>
        <w:spacing w:line="278" w:lineRule="auto"/>
      </w:pPr>
    </w:p>
    <w:p w14:paraId="205A3503" w14:textId="77777777" w:rsidR="009F6379" w:rsidRDefault="009F6379" w:rsidP="009F6379">
      <w:pPr>
        <w:spacing w:line="278" w:lineRule="auto"/>
      </w:pPr>
    </w:p>
    <w:p w14:paraId="7181494E" w14:textId="77777777" w:rsidR="009F6379" w:rsidRDefault="009F6379" w:rsidP="009F6379">
      <w:pPr>
        <w:spacing w:line="278" w:lineRule="auto"/>
      </w:pPr>
    </w:p>
    <w:p w14:paraId="6E1D0E4E" w14:textId="77777777" w:rsidR="00ED7EDF" w:rsidRDefault="00ED7EDF" w:rsidP="00ED7EDF">
      <w:pPr>
        <w:pStyle w:val="Title"/>
        <w:jc w:val="center"/>
      </w:pPr>
    </w:p>
    <w:p w14:paraId="6BBABC92" w14:textId="77777777" w:rsidR="00ED7EDF" w:rsidRPr="00520B41" w:rsidRDefault="00ED7EDF" w:rsidP="00ED7EDF">
      <w:pPr>
        <w:pStyle w:val="Chaptertitle1"/>
      </w:pPr>
      <w:r w:rsidRPr="00520B41">
        <w:t xml:space="preserve">Chapter </w:t>
      </w:r>
      <w:r w:rsidR="00963023">
        <w:t>6</w:t>
      </w:r>
    </w:p>
    <w:p w14:paraId="75E11F27" w14:textId="77777777" w:rsidR="00ED7EDF" w:rsidRPr="00520B41" w:rsidRDefault="00963023" w:rsidP="00ED7EDF">
      <w:pPr>
        <w:pStyle w:val="Chaptertitle"/>
      </w:pPr>
      <w:bookmarkStart w:id="7" w:name="_Toc197463977"/>
      <w:r w:rsidRPr="00963023">
        <w:t>Results &amp; Discussion</w:t>
      </w:r>
      <w:bookmarkEnd w:id="7"/>
    </w:p>
    <w:p w14:paraId="58750D95" w14:textId="77777777" w:rsidR="00ED7EDF" w:rsidRDefault="00ED7EDF" w:rsidP="00ED7EDF">
      <w:pPr>
        <w:spacing w:line="278" w:lineRule="auto"/>
      </w:pPr>
      <w:r>
        <w:br w:type="page"/>
      </w:r>
    </w:p>
    <w:p w14:paraId="1D96F50F" w14:textId="77777777" w:rsidR="00ED7EDF" w:rsidRDefault="00ED7EDF" w:rsidP="00ED7EDF"/>
    <w:p w14:paraId="4343F174" w14:textId="77777777" w:rsidR="006E6F10" w:rsidRDefault="006E6F10" w:rsidP="00ED7EDF"/>
    <w:p w14:paraId="2092C10A" w14:textId="77777777" w:rsidR="00ED7EDF" w:rsidRDefault="00ED7EDF">
      <w:pPr>
        <w:pStyle w:val="ListParagraph"/>
        <w:numPr>
          <w:ilvl w:val="1"/>
          <w:numId w:val="6"/>
        </w:numPr>
        <w:rPr>
          <w:b/>
          <w:bCs/>
        </w:rPr>
      </w:pPr>
      <w:r w:rsidRPr="00A5486E">
        <w:rPr>
          <w:b/>
          <w:bCs/>
        </w:rPr>
        <w:t xml:space="preserve">Introduction  </w:t>
      </w:r>
    </w:p>
    <w:p w14:paraId="6B9AFD55" w14:textId="77777777" w:rsidR="00DC17CD" w:rsidRDefault="00DC17CD" w:rsidP="00DC17CD">
      <w:r>
        <w:t>With a groundbreaking accuracy of 90.83%, our Siamese Neural Network model marks a significant advancement in the field of signature verification, offering a high level of reliability for mission-critical applications in banking, legal, and forensic domains. This Results &amp; Discussion section presents a detailed evaluation of the system’s performance, highlighting its technical foundation, real-world applicability, and measurable outcomes.</w:t>
      </w:r>
    </w:p>
    <w:p w14:paraId="33F58CFB" w14:textId="77777777" w:rsidR="00DC17CD" w:rsidRDefault="00DC17CD" w:rsidP="00DC17CD">
      <w:pPr>
        <w:pStyle w:val="ListParagraph"/>
        <w:ind w:left="360"/>
      </w:pPr>
    </w:p>
    <w:p w14:paraId="6E2E509F" w14:textId="77777777" w:rsidR="00DC17CD" w:rsidRDefault="00DC17CD" w:rsidP="00DC17CD">
      <w:pPr>
        <w:pStyle w:val="ListParagraph"/>
        <w:ind w:left="360"/>
      </w:pPr>
      <w:r>
        <w:t>The model is built on a solid stack of technologies—PyTorch for model development, an EfficientNet-Lite0 backbone for high-efficiency feature extraction, Flutter for a responsive cross-platform user interface, a Flask API for backend communication, and Firebase for secure authentication and cloud storage.</w:t>
      </w:r>
    </w:p>
    <w:p w14:paraId="01D7E2FE" w14:textId="77777777" w:rsidR="00DC17CD" w:rsidRDefault="00DC17CD" w:rsidP="00DC17CD">
      <w:pPr>
        <w:pStyle w:val="ListParagraph"/>
        <w:ind w:left="360"/>
      </w:pPr>
    </w:p>
    <w:p w14:paraId="522BEE3C" w14:textId="77777777" w:rsidR="00DC17CD" w:rsidRDefault="00DC17CD" w:rsidP="00DC17CD">
      <w:pPr>
        <w:pStyle w:val="ListParagraph"/>
        <w:ind w:left="360"/>
      </w:pPr>
      <w:r>
        <w:t>To further enhance accessibility and user engagement, we integrated an intelligent chatbot assistant—powered by LLaMA 3.2:latest via Ollama—into the application. This multilingual chatbot supports both Arabic and English, and is designed to assist users with questions about the system’s functionality, the signature verification process, and broader topics related to forgery detection. Whether through mobile or web interfaces, users can interact with the assistant to clarify results, understand system behavior, or learn about verification techniques, making the experience more informative and user-friendly.</w:t>
      </w:r>
    </w:p>
    <w:p w14:paraId="7A5F43F8" w14:textId="77777777" w:rsidR="00DC17CD" w:rsidRDefault="00DC17CD" w:rsidP="00DC17CD">
      <w:pPr>
        <w:pStyle w:val="ListParagraph"/>
        <w:ind w:left="360"/>
      </w:pPr>
    </w:p>
    <w:p w14:paraId="33BF7F93" w14:textId="77777777" w:rsidR="00DC17CD" w:rsidRDefault="00DC17CD" w:rsidP="00DC17CD">
      <w:pPr>
        <w:pStyle w:val="ListParagraph"/>
        <w:ind w:left="360"/>
      </w:pPr>
      <w:r>
        <w:t>In practical scenarios—such as verifying customer signatures on banking forms or analyzing documents in criminal investigations—this system proves both accurate and adaptable. This section delves into quantitative results, including metrics like accuracy, precision, recall, and F1-score, which collectively offer a robust picture of model performance.</w:t>
      </w:r>
    </w:p>
    <w:p w14:paraId="548DF541" w14:textId="77777777" w:rsidR="00DC17CD" w:rsidRDefault="00DC17CD" w:rsidP="00DC17CD">
      <w:pPr>
        <w:pStyle w:val="ListParagraph"/>
        <w:ind w:left="360"/>
      </w:pPr>
    </w:p>
    <w:p w14:paraId="33570B03" w14:textId="6506AA0F" w:rsidR="00A5486E" w:rsidRDefault="00DC17CD" w:rsidP="00DC17CD">
      <w:pPr>
        <w:pStyle w:val="ListParagraph"/>
        <w:ind w:left="360"/>
      </w:pPr>
      <w:r>
        <w:t>Beyond raw numbers, we also discuss the system’s strengths, practical impact, and current limitations, offering insights into areas for enhancement and potential directions for future development. Ultimately, this analysis affirms the system’s ability to meet project objectives while serving as a scalable, reliable solution for environments where authenticity is paramount.</w:t>
      </w:r>
    </w:p>
    <w:p w14:paraId="2D4E33A7" w14:textId="77777777" w:rsidR="001A74EF" w:rsidRDefault="001A74EF"/>
    <w:p w14:paraId="2C206509" w14:textId="77777777" w:rsidR="00A5486E" w:rsidRDefault="00A5486E" w:rsidP="00A5486E">
      <w:pPr>
        <w:pStyle w:val="ListParagraph"/>
        <w:ind w:left="360"/>
      </w:pPr>
    </w:p>
    <w:p w14:paraId="73955F09" w14:textId="77777777" w:rsidR="00DC17CD" w:rsidRDefault="00DC17CD" w:rsidP="00A5486E">
      <w:pPr>
        <w:pStyle w:val="ListParagraph"/>
        <w:ind w:left="360"/>
      </w:pPr>
    </w:p>
    <w:p w14:paraId="754CC9DC" w14:textId="77777777" w:rsidR="00DC17CD" w:rsidRDefault="00DC17CD" w:rsidP="00A5486E">
      <w:pPr>
        <w:pStyle w:val="ListParagraph"/>
        <w:ind w:left="360"/>
      </w:pPr>
    </w:p>
    <w:p w14:paraId="0F5A59C1" w14:textId="77777777" w:rsidR="00DC17CD" w:rsidRDefault="00DC17CD" w:rsidP="00A5486E">
      <w:pPr>
        <w:pStyle w:val="ListParagraph"/>
        <w:ind w:left="360"/>
      </w:pPr>
    </w:p>
    <w:p w14:paraId="52C590E5" w14:textId="77777777" w:rsidR="00DC17CD" w:rsidRDefault="00DC17CD" w:rsidP="00A5486E">
      <w:pPr>
        <w:pStyle w:val="ListParagraph"/>
        <w:ind w:left="360"/>
      </w:pPr>
    </w:p>
    <w:p w14:paraId="4271258E" w14:textId="77777777" w:rsidR="00DC17CD" w:rsidRDefault="00DC17CD" w:rsidP="00A5486E">
      <w:pPr>
        <w:pStyle w:val="ListParagraph"/>
        <w:ind w:left="360"/>
      </w:pPr>
    </w:p>
    <w:p w14:paraId="551A64F5" w14:textId="77777777" w:rsidR="00DC17CD" w:rsidRDefault="00DC17CD" w:rsidP="00A5486E">
      <w:pPr>
        <w:pStyle w:val="ListParagraph"/>
        <w:ind w:left="360"/>
      </w:pPr>
    </w:p>
    <w:p w14:paraId="42A4D26C" w14:textId="77777777" w:rsidR="00DC17CD" w:rsidRDefault="00DC17CD" w:rsidP="00A5486E">
      <w:pPr>
        <w:pStyle w:val="ListParagraph"/>
        <w:ind w:left="360"/>
      </w:pPr>
    </w:p>
    <w:p w14:paraId="75F73F77" w14:textId="77777777" w:rsidR="00DC17CD" w:rsidRDefault="00DC17CD" w:rsidP="00A5486E">
      <w:pPr>
        <w:pStyle w:val="ListParagraph"/>
        <w:ind w:left="360"/>
      </w:pPr>
    </w:p>
    <w:p w14:paraId="32478F6F" w14:textId="77777777" w:rsidR="00DC17CD" w:rsidRPr="00A5486E" w:rsidRDefault="00DC17CD" w:rsidP="00A5486E">
      <w:pPr>
        <w:pStyle w:val="ListParagraph"/>
        <w:ind w:left="360"/>
      </w:pPr>
    </w:p>
    <w:p w14:paraId="71D0DC2A" w14:textId="77777777" w:rsidR="00A5486E" w:rsidRDefault="00963023">
      <w:pPr>
        <w:pStyle w:val="ListParagraph"/>
        <w:numPr>
          <w:ilvl w:val="1"/>
          <w:numId w:val="6"/>
        </w:numPr>
        <w:rPr>
          <w:b/>
          <w:bCs/>
        </w:rPr>
      </w:pPr>
      <w:r w:rsidRPr="00A5486E">
        <w:rPr>
          <w:b/>
          <w:bCs/>
        </w:rPr>
        <w:t>Summary of findings.</w:t>
      </w:r>
    </w:p>
    <w:p w14:paraId="749B258D" w14:textId="77777777" w:rsidR="00A5486E" w:rsidRPr="00A5486E" w:rsidRDefault="00A5486E" w:rsidP="00A5486E">
      <w:pPr>
        <w:pStyle w:val="ListParagraph"/>
        <w:ind w:left="360"/>
        <w:rPr>
          <w:b/>
          <w:bCs/>
        </w:rPr>
      </w:pPr>
    </w:p>
    <w:p w14:paraId="7EFC7A72" w14:textId="77777777" w:rsidR="00A5486E" w:rsidRPr="00A5486E" w:rsidRDefault="00A5486E" w:rsidP="00A5486E">
      <w:pPr>
        <w:pStyle w:val="ListParagraph"/>
        <w:ind w:left="360"/>
      </w:pPr>
      <w:r w:rsidRPr="00A5486E">
        <w:t>During the development of the InkSentinel project, several key findings were identified that highlight the effectiveness of the proposed solution in signature verification:</w:t>
      </w:r>
    </w:p>
    <w:p w14:paraId="36F25ABB" w14:textId="77777777" w:rsidR="00A5486E" w:rsidRPr="00A5486E" w:rsidRDefault="00A5486E" w:rsidP="00A5486E">
      <w:pPr>
        <w:pStyle w:val="ListParagraph"/>
        <w:ind w:left="360"/>
      </w:pPr>
    </w:p>
    <w:p w14:paraId="0A8F8065" w14:textId="77777777" w:rsidR="00A5486E" w:rsidRPr="00A5486E" w:rsidRDefault="00A5486E" w:rsidP="00A5486E">
      <w:pPr>
        <w:pStyle w:val="ListParagraph"/>
        <w:ind w:left="360"/>
        <w:rPr>
          <w:b/>
          <w:bCs/>
        </w:rPr>
      </w:pPr>
      <w:r w:rsidRPr="00A5486E">
        <w:rPr>
          <w:b/>
          <w:bCs/>
        </w:rPr>
        <w:t>1- Accuracy Improvement:</w:t>
      </w:r>
    </w:p>
    <w:p w14:paraId="3E3D489B" w14:textId="77777777" w:rsidR="00A5486E" w:rsidRPr="001A74EF" w:rsidRDefault="00A5486E" w:rsidP="00A5486E">
      <w:pPr>
        <w:pStyle w:val="ListParagraph"/>
        <w:ind w:left="360"/>
        <w:rPr>
          <w:sz w:val="14"/>
          <w:szCs w:val="14"/>
        </w:rPr>
      </w:pPr>
    </w:p>
    <w:p w14:paraId="501738B3" w14:textId="77777777" w:rsidR="00A5486E" w:rsidRPr="00A5486E" w:rsidRDefault="00A5486E" w:rsidP="00A5486E">
      <w:pPr>
        <w:pStyle w:val="ListParagraph"/>
      </w:pPr>
      <w:r w:rsidRPr="00A5486E">
        <w:t>The model initially showed low accuracy due to limited and biased training data.</w:t>
      </w:r>
    </w:p>
    <w:p w14:paraId="25E7156D" w14:textId="77777777" w:rsidR="00A5486E" w:rsidRPr="001A74EF" w:rsidRDefault="00A5486E" w:rsidP="00A5486E">
      <w:pPr>
        <w:pStyle w:val="ListParagraph"/>
        <w:rPr>
          <w:sz w:val="14"/>
          <w:szCs w:val="14"/>
        </w:rPr>
      </w:pPr>
    </w:p>
    <w:p w14:paraId="2D2DCDBE" w14:textId="77777777" w:rsidR="00A5486E" w:rsidRPr="00A5486E" w:rsidRDefault="00A5486E" w:rsidP="00A5486E">
      <w:pPr>
        <w:pStyle w:val="ListParagraph"/>
      </w:pPr>
      <w:r w:rsidRPr="00A5486E">
        <w:t>After integrating diverse data from Kaggle with real-world samples and refining the model architecture, the verification accuracy reached 90.83%, demonstrating the model's effectiveness in distinguishing between genuine and forged signatures.</w:t>
      </w:r>
    </w:p>
    <w:p w14:paraId="513AAF04" w14:textId="77777777" w:rsidR="00A5486E" w:rsidRPr="00A5486E" w:rsidRDefault="00A5486E" w:rsidP="00A5486E">
      <w:pPr>
        <w:pStyle w:val="ListParagraph"/>
        <w:ind w:left="360"/>
      </w:pPr>
    </w:p>
    <w:p w14:paraId="535900BF" w14:textId="77777777" w:rsidR="00A5486E" w:rsidRPr="00A5486E" w:rsidRDefault="00A5486E" w:rsidP="00A5486E">
      <w:pPr>
        <w:pStyle w:val="ListParagraph"/>
        <w:ind w:left="360"/>
        <w:rPr>
          <w:b/>
          <w:bCs/>
        </w:rPr>
      </w:pPr>
      <w:r w:rsidRPr="00A5486E">
        <w:rPr>
          <w:b/>
          <w:bCs/>
        </w:rPr>
        <w:t>2- Model Performance in Real-World Environments:</w:t>
      </w:r>
    </w:p>
    <w:p w14:paraId="187E867E" w14:textId="77777777" w:rsidR="00A5486E" w:rsidRPr="001A74EF" w:rsidRDefault="00A5486E" w:rsidP="00A5486E">
      <w:pPr>
        <w:pStyle w:val="ListParagraph"/>
        <w:ind w:left="360"/>
        <w:rPr>
          <w:sz w:val="14"/>
          <w:szCs w:val="14"/>
        </w:rPr>
      </w:pPr>
    </w:p>
    <w:p w14:paraId="48FA40DA" w14:textId="77777777" w:rsidR="00A5486E" w:rsidRPr="00A5486E" w:rsidRDefault="00A5486E" w:rsidP="00122013">
      <w:pPr>
        <w:pStyle w:val="ListParagraph"/>
      </w:pPr>
      <w:r w:rsidRPr="00A5486E">
        <w:t>The integration of EfficientNet-Lite0 with a Siamese Network led to fast and accurate performance, suitable for mobile applications.</w:t>
      </w:r>
    </w:p>
    <w:p w14:paraId="4396C40F" w14:textId="77777777" w:rsidR="00A5486E" w:rsidRPr="001A74EF" w:rsidRDefault="00A5486E" w:rsidP="00122013">
      <w:pPr>
        <w:pStyle w:val="ListParagraph"/>
        <w:rPr>
          <w:sz w:val="14"/>
          <w:szCs w:val="14"/>
        </w:rPr>
      </w:pPr>
    </w:p>
    <w:p w14:paraId="09EC5DA0" w14:textId="77777777" w:rsidR="00A5486E" w:rsidRPr="00A5486E" w:rsidRDefault="00A5486E" w:rsidP="00122013">
      <w:pPr>
        <w:pStyle w:val="ListParagraph"/>
      </w:pPr>
      <w:r w:rsidRPr="00A5486E">
        <w:t>Response time was optimized to ensure a smooth user experience without compromising accuracy.</w:t>
      </w:r>
    </w:p>
    <w:p w14:paraId="4BD0855C" w14:textId="77777777" w:rsidR="00A5486E" w:rsidRDefault="00A5486E" w:rsidP="00A5486E">
      <w:pPr>
        <w:pStyle w:val="ListParagraph"/>
        <w:ind w:left="360"/>
      </w:pPr>
    </w:p>
    <w:p w14:paraId="19990A25" w14:textId="77777777" w:rsidR="006E6F10" w:rsidRDefault="006E6F10" w:rsidP="00A5486E">
      <w:pPr>
        <w:pStyle w:val="ListParagraph"/>
        <w:ind w:left="360"/>
      </w:pPr>
    </w:p>
    <w:p w14:paraId="1F26DA40" w14:textId="77777777" w:rsidR="006E6F10" w:rsidRDefault="006E6F10" w:rsidP="00A5486E">
      <w:pPr>
        <w:pStyle w:val="ListParagraph"/>
        <w:ind w:left="360"/>
      </w:pPr>
    </w:p>
    <w:p w14:paraId="308F948E" w14:textId="77777777" w:rsidR="006E6F10" w:rsidRPr="00A5486E" w:rsidRDefault="006E6F10" w:rsidP="00A5486E">
      <w:pPr>
        <w:pStyle w:val="ListParagraph"/>
        <w:ind w:left="360"/>
      </w:pPr>
    </w:p>
    <w:p w14:paraId="0F42D41F" w14:textId="77777777" w:rsidR="00A5486E" w:rsidRPr="00A5486E" w:rsidRDefault="00A5486E" w:rsidP="00A5486E">
      <w:pPr>
        <w:pStyle w:val="ListParagraph"/>
        <w:ind w:left="360"/>
        <w:rPr>
          <w:b/>
          <w:bCs/>
        </w:rPr>
      </w:pPr>
      <w:r w:rsidRPr="00A5486E">
        <w:rPr>
          <w:b/>
          <w:bCs/>
        </w:rPr>
        <w:t>3- Addressing Input Quality Challenges:</w:t>
      </w:r>
    </w:p>
    <w:p w14:paraId="11D05626" w14:textId="77777777" w:rsidR="00A5486E" w:rsidRPr="001A74EF" w:rsidRDefault="00A5486E" w:rsidP="00A5486E">
      <w:pPr>
        <w:pStyle w:val="ListParagraph"/>
        <w:ind w:left="360"/>
        <w:rPr>
          <w:sz w:val="14"/>
          <w:szCs w:val="14"/>
        </w:rPr>
      </w:pPr>
    </w:p>
    <w:p w14:paraId="00859BB8" w14:textId="77777777" w:rsidR="00122013" w:rsidRDefault="00A5486E" w:rsidP="001A74EF">
      <w:pPr>
        <w:pStyle w:val="ListParagraph"/>
      </w:pPr>
      <w:r w:rsidRPr="00A5486E">
        <w:t>Preprocessing techniques such as grayscale conversion, resizing, and normalization were applied to enhance signature image quality and reduce the impact of environmental factors.</w:t>
      </w:r>
    </w:p>
    <w:p w14:paraId="20B37FE4" w14:textId="77777777" w:rsidR="00122013" w:rsidRPr="001A74EF" w:rsidRDefault="00122013" w:rsidP="00A5486E">
      <w:pPr>
        <w:pStyle w:val="ListParagraph"/>
        <w:ind w:left="360"/>
        <w:rPr>
          <w:sz w:val="14"/>
          <w:szCs w:val="14"/>
        </w:rPr>
      </w:pPr>
    </w:p>
    <w:p w14:paraId="213E2174" w14:textId="77777777" w:rsidR="00A5486E" w:rsidRPr="00A5486E" w:rsidRDefault="00A5486E" w:rsidP="00A5486E">
      <w:pPr>
        <w:pStyle w:val="ListParagraph"/>
        <w:ind w:left="360"/>
        <w:rPr>
          <w:b/>
          <w:bCs/>
        </w:rPr>
      </w:pPr>
      <w:r w:rsidRPr="00A5486E">
        <w:rPr>
          <w:b/>
          <w:bCs/>
        </w:rPr>
        <w:t>4- Data Security:</w:t>
      </w:r>
    </w:p>
    <w:p w14:paraId="67961307" w14:textId="77777777" w:rsidR="00A5486E" w:rsidRPr="001A74EF" w:rsidRDefault="00A5486E" w:rsidP="00A5486E">
      <w:pPr>
        <w:pStyle w:val="ListParagraph"/>
        <w:ind w:left="360"/>
        <w:rPr>
          <w:sz w:val="14"/>
          <w:szCs w:val="14"/>
        </w:rPr>
      </w:pPr>
    </w:p>
    <w:p w14:paraId="0364D85D" w14:textId="77777777" w:rsidR="006F2B85" w:rsidRDefault="00A5486E" w:rsidP="006F2B85">
      <w:pPr>
        <w:pStyle w:val="ListParagraph"/>
      </w:pPr>
      <w:r w:rsidRPr="00A5486E">
        <w:t xml:space="preserve">Firebase Authentication was implemented for secure login, along with end-to-end encryption between the Flutter app and the Flask backend to protect user privacy and sensitive </w:t>
      </w:r>
      <w:r w:rsidR="006F2B85" w:rsidRPr="006F2B85">
        <w:t>Two-Factor Authentication  (2FA)</w:t>
      </w:r>
    </w:p>
    <w:p w14:paraId="4ECD174A" w14:textId="77777777" w:rsidR="006F2B85" w:rsidRDefault="006F2B85" w:rsidP="006F2B85">
      <w:pPr>
        <w:pStyle w:val="ListParagraph"/>
      </w:pPr>
    </w:p>
    <w:p w14:paraId="2D0351DE" w14:textId="77777777" w:rsidR="00A5486E" w:rsidRPr="00A5486E" w:rsidRDefault="00A5486E" w:rsidP="006F2B85">
      <w:pPr>
        <w:pStyle w:val="ListParagraph"/>
        <w:rPr>
          <w:b/>
          <w:bCs/>
        </w:rPr>
      </w:pPr>
      <w:r w:rsidRPr="00A5486E">
        <w:rPr>
          <w:b/>
          <w:bCs/>
        </w:rPr>
        <w:t>5- Scalability:</w:t>
      </w:r>
    </w:p>
    <w:p w14:paraId="73687F45" w14:textId="77777777" w:rsidR="00A5486E" w:rsidRPr="001A74EF" w:rsidRDefault="00A5486E" w:rsidP="00A5486E">
      <w:pPr>
        <w:pStyle w:val="ListParagraph"/>
        <w:ind w:left="360"/>
        <w:rPr>
          <w:sz w:val="14"/>
          <w:szCs w:val="14"/>
        </w:rPr>
      </w:pPr>
    </w:p>
    <w:p w14:paraId="0AE7812A" w14:textId="77777777" w:rsidR="00A5486E" w:rsidRPr="00A5486E" w:rsidRDefault="00A5486E" w:rsidP="00122013">
      <w:pPr>
        <w:pStyle w:val="ListParagraph"/>
      </w:pPr>
      <w:r w:rsidRPr="00A5486E">
        <w:t>The system was designed to handle future growth in users and data volume, with optimizations for both mobile and cloud environments to maintain performance.</w:t>
      </w:r>
    </w:p>
    <w:p w14:paraId="6E52EEEA" w14:textId="77777777" w:rsidR="00A5486E" w:rsidRPr="00A5486E" w:rsidRDefault="00A5486E" w:rsidP="00A5486E">
      <w:pPr>
        <w:pStyle w:val="ListParagraph"/>
        <w:ind w:left="360"/>
      </w:pPr>
    </w:p>
    <w:p w14:paraId="7EA46BDC" w14:textId="77777777" w:rsidR="00A5486E" w:rsidRPr="00A5486E" w:rsidRDefault="00A5486E" w:rsidP="00A5486E">
      <w:pPr>
        <w:pStyle w:val="ListParagraph"/>
        <w:ind w:left="360"/>
        <w:rPr>
          <w:b/>
          <w:bCs/>
        </w:rPr>
      </w:pPr>
      <w:r w:rsidRPr="00A5486E">
        <w:rPr>
          <w:b/>
          <w:bCs/>
        </w:rPr>
        <w:t>6- Effective Team Collaboration Using Agile Methodology:</w:t>
      </w:r>
    </w:p>
    <w:p w14:paraId="04CAC3A6" w14:textId="77777777" w:rsidR="00A5486E" w:rsidRPr="00A5486E" w:rsidRDefault="00A5486E" w:rsidP="00A5486E">
      <w:pPr>
        <w:pStyle w:val="ListParagraph"/>
        <w:ind w:left="360"/>
      </w:pPr>
    </w:p>
    <w:p w14:paraId="71C059FE" w14:textId="77777777" w:rsidR="00A5486E" w:rsidRPr="00A5486E" w:rsidRDefault="00A5486E" w:rsidP="00122013">
      <w:pPr>
        <w:pStyle w:val="ListParagraph"/>
      </w:pPr>
      <w:r w:rsidRPr="00A5486E">
        <w:t>The Agile approach helped improve team coordination, enhance communication, and boost productivity through short development cycles and regular progress reviews.</w:t>
      </w:r>
    </w:p>
    <w:p w14:paraId="7B49694B" w14:textId="77777777" w:rsidR="00A5486E" w:rsidRPr="00A5486E" w:rsidRDefault="00A5486E" w:rsidP="00A5486E">
      <w:pPr>
        <w:pStyle w:val="ListParagraph"/>
        <w:ind w:left="360"/>
      </w:pPr>
    </w:p>
    <w:p w14:paraId="4A59648C" w14:textId="77777777" w:rsidR="00122013" w:rsidRDefault="00A5486E" w:rsidP="001A74EF">
      <w:pPr>
        <w:pStyle w:val="ListParagraph"/>
        <w:ind w:left="360"/>
      </w:pPr>
      <w:r w:rsidRPr="00A5486E">
        <w:lastRenderedPageBreak/>
        <w:t>The system proved to be effective in terms of accuracy, speed, and data security, making it suitable for signature verification applications, with potential for future expansion and feature enhancements.</w:t>
      </w:r>
    </w:p>
    <w:p w14:paraId="627323E7" w14:textId="77777777" w:rsidR="001A74EF" w:rsidRDefault="001A74EF" w:rsidP="001A74EF">
      <w:pPr>
        <w:pStyle w:val="ListParagraph"/>
        <w:ind w:left="360"/>
      </w:pPr>
    </w:p>
    <w:p w14:paraId="763534F9" w14:textId="77777777" w:rsidR="00CF76D2" w:rsidRDefault="00CF76D2" w:rsidP="00CF76D2">
      <w:pPr>
        <w:pStyle w:val="ListParagraph"/>
        <w:spacing w:line="360" w:lineRule="auto"/>
        <w:ind w:left="360"/>
        <w:jc w:val="both"/>
        <w:rPr>
          <w:b/>
          <w:bCs/>
        </w:rPr>
      </w:pPr>
    </w:p>
    <w:p w14:paraId="723E2F69" w14:textId="77777777" w:rsidR="006E6F10" w:rsidRDefault="006E6F10" w:rsidP="00CF76D2">
      <w:pPr>
        <w:pStyle w:val="ListParagraph"/>
        <w:spacing w:line="360" w:lineRule="auto"/>
        <w:ind w:left="360"/>
        <w:jc w:val="both"/>
        <w:rPr>
          <w:b/>
          <w:bCs/>
        </w:rPr>
      </w:pPr>
    </w:p>
    <w:p w14:paraId="56ADD231" w14:textId="77777777" w:rsidR="00CF76D2" w:rsidRPr="00CF76D2" w:rsidRDefault="00CF76D2" w:rsidP="00CF76D2">
      <w:pPr>
        <w:pStyle w:val="ListParagraph"/>
        <w:numPr>
          <w:ilvl w:val="1"/>
          <w:numId w:val="6"/>
        </w:numPr>
        <w:spacing w:line="360" w:lineRule="auto"/>
        <w:jc w:val="both"/>
        <w:rPr>
          <w:b/>
          <w:bCs/>
          <w:sz w:val="26"/>
          <w:szCs w:val="26"/>
        </w:rPr>
      </w:pPr>
      <w:r w:rsidRPr="00CF76D2">
        <w:rPr>
          <w:b/>
          <w:bCs/>
          <w:sz w:val="26"/>
          <w:szCs w:val="26"/>
        </w:rPr>
        <w:t>Interpretation of results (Did the project meet its objectives?).</w:t>
      </w:r>
    </w:p>
    <w:p w14:paraId="6565962A" w14:textId="77777777" w:rsidR="00CF76D2" w:rsidRPr="00A927B5" w:rsidRDefault="00CF76D2" w:rsidP="00CF76D2">
      <w:pPr>
        <w:pStyle w:val="ListParagraph"/>
        <w:ind w:left="360"/>
        <w:rPr>
          <w:b/>
          <w:bCs/>
        </w:rPr>
      </w:pPr>
    </w:p>
    <w:p w14:paraId="053EA679" w14:textId="77777777" w:rsidR="00CF76D2" w:rsidRPr="00A927B5" w:rsidRDefault="00CF76D2" w:rsidP="00CF76D2">
      <w:pPr>
        <w:pStyle w:val="ListParagraph"/>
        <w:spacing w:line="360" w:lineRule="auto"/>
        <w:ind w:left="360"/>
        <w:rPr>
          <w:sz w:val="24"/>
          <w:szCs w:val="24"/>
        </w:rPr>
      </w:pPr>
      <w:r w:rsidRPr="00A927B5">
        <w:rPr>
          <w:sz w:val="24"/>
          <w:szCs w:val="24"/>
        </w:rPr>
        <w:t xml:space="preserve">The </w:t>
      </w:r>
      <w:r w:rsidRPr="00A927B5">
        <w:rPr>
          <w:b/>
          <w:bCs/>
          <w:sz w:val="24"/>
          <w:szCs w:val="24"/>
        </w:rPr>
        <w:t>InkSentinel</w:t>
      </w:r>
      <w:r w:rsidRPr="00A927B5">
        <w:rPr>
          <w:sz w:val="24"/>
          <w:szCs w:val="24"/>
        </w:rPr>
        <w:t xml:space="preserve"> project successfully met its stated objectives, both from technical and user-centric standpoints.</w:t>
      </w:r>
    </w:p>
    <w:p w14:paraId="4F8521EF" w14:textId="77777777" w:rsidR="00CF76D2" w:rsidRPr="00CF76D2" w:rsidRDefault="00CF76D2" w:rsidP="00CF76D2">
      <w:pPr>
        <w:pStyle w:val="ListParagraph"/>
        <w:ind w:left="360"/>
        <w:rPr>
          <w:sz w:val="24"/>
          <w:szCs w:val="24"/>
        </w:rPr>
      </w:pPr>
      <w:r w:rsidRPr="00A927B5">
        <w:rPr>
          <w:sz w:val="24"/>
          <w:szCs w:val="24"/>
        </w:rPr>
        <w:t xml:space="preserve">The primary goal was to develop a </w:t>
      </w:r>
      <w:r w:rsidRPr="00A927B5">
        <w:rPr>
          <w:b/>
          <w:bCs/>
          <w:sz w:val="24"/>
          <w:szCs w:val="24"/>
        </w:rPr>
        <w:t>mobile application</w:t>
      </w:r>
      <w:r w:rsidRPr="00A927B5">
        <w:rPr>
          <w:sz w:val="24"/>
          <w:szCs w:val="24"/>
        </w:rPr>
        <w:t xml:space="preserve"> capable of </w:t>
      </w:r>
      <w:r w:rsidRPr="00A927B5">
        <w:rPr>
          <w:b/>
          <w:bCs/>
          <w:sz w:val="24"/>
          <w:szCs w:val="24"/>
        </w:rPr>
        <w:t>real-time handwritten signature verification</w:t>
      </w:r>
      <w:r w:rsidRPr="00A927B5">
        <w:rPr>
          <w:sz w:val="24"/>
          <w:szCs w:val="24"/>
        </w:rPr>
        <w:t xml:space="preserve">, leveraging </w:t>
      </w:r>
      <w:r w:rsidRPr="00A927B5">
        <w:rPr>
          <w:b/>
          <w:bCs/>
          <w:sz w:val="24"/>
          <w:szCs w:val="24"/>
        </w:rPr>
        <w:t>deep learning</w:t>
      </w:r>
      <w:r w:rsidRPr="00A927B5">
        <w:rPr>
          <w:sz w:val="24"/>
          <w:szCs w:val="24"/>
        </w:rPr>
        <w:t xml:space="preserve"> models to distinguish between </w:t>
      </w:r>
      <w:r w:rsidRPr="00A927B5">
        <w:rPr>
          <w:b/>
          <w:bCs/>
          <w:sz w:val="24"/>
          <w:szCs w:val="24"/>
        </w:rPr>
        <w:t>genuine</w:t>
      </w:r>
      <w:r w:rsidRPr="00A927B5">
        <w:rPr>
          <w:sz w:val="24"/>
          <w:szCs w:val="24"/>
        </w:rPr>
        <w:t xml:space="preserve"> and </w:t>
      </w:r>
      <w:r w:rsidRPr="00A927B5">
        <w:rPr>
          <w:b/>
          <w:bCs/>
          <w:sz w:val="24"/>
          <w:szCs w:val="24"/>
        </w:rPr>
        <w:t>forged</w:t>
      </w:r>
      <w:r w:rsidRPr="00A927B5">
        <w:rPr>
          <w:sz w:val="24"/>
          <w:szCs w:val="24"/>
        </w:rPr>
        <w:t xml:space="preserve"> signatures. Based on project outcomes and system evaluations, this goal was effectively achieved, as demonstrated through the following accomplishments:</w:t>
      </w:r>
    </w:p>
    <w:p w14:paraId="4173AD95" w14:textId="77777777" w:rsidR="00CF76D2" w:rsidRDefault="00CF76D2" w:rsidP="00CF76D2">
      <w:pPr>
        <w:pStyle w:val="ListParagraph"/>
        <w:spacing w:line="360" w:lineRule="auto"/>
        <w:ind w:left="360"/>
        <w:rPr>
          <w:sz w:val="24"/>
          <w:szCs w:val="24"/>
        </w:rPr>
      </w:pPr>
    </w:p>
    <w:p w14:paraId="0DD70C37" w14:textId="77777777" w:rsidR="006E6F10" w:rsidRDefault="006E6F10" w:rsidP="00CF76D2">
      <w:pPr>
        <w:pStyle w:val="ListParagraph"/>
        <w:spacing w:line="360" w:lineRule="auto"/>
        <w:ind w:left="360"/>
        <w:rPr>
          <w:sz w:val="24"/>
          <w:szCs w:val="24"/>
        </w:rPr>
      </w:pPr>
    </w:p>
    <w:p w14:paraId="0DFC60B7" w14:textId="77777777" w:rsidR="006E6F10" w:rsidRDefault="006E6F10" w:rsidP="00CF76D2">
      <w:pPr>
        <w:pStyle w:val="ListParagraph"/>
        <w:spacing w:line="360" w:lineRule="auto"/>
        <w:ind w:left="360"/>
        <w:rPr>
          <w:sz w:val="24"/>
          <w:szCs w:val="24"/>
        </w:rPr>
      </w:pPr>
    </w:p>
    <w:p w14:paraId="261711F1" w14:textId="77777777" w:rsidR="00CF76D2" w:rsidRPr="006E6F10" w:rsidRDefault="00CF76D2" w:rsidP="006E6F10">
      <w:pPr>
        <w:spacing w:line="360" w:lineRule="auto"/>
        <w:rPr>
          <w:sz w:val="24"/>
          <w:szCs w:val="24"/>
        </w:rPr>
      </w:pPr>
    </w:p>
    <w:p w14:paraId="5E180CA3" w14:textId="77777777" w:rsidR="00CF76D2" w:rsidRPr="00A927B5" w:rsidRDefault="00CF76D2" w:rsidP="00CF76D2">
      <w:pPr>
        <w:pStyle w:val="ListParagraph"/>
        <w:spacing w:line="360" w:lineRule="auto"/>
        <w:ind w:left="360"/>
        <w:rPr>
          <w:b/>
          <w:bCs/>
          <w:sz w:val="24"/>
          <w:szCs w:val="24"/>
        </w:rPr>
      </w:pPr>
      <w:r w:rsidRPr="00A927B5">
        <w:rPr>
          <w:b/>
          <w:bCs/>
          <w:sz w:val="24"/>
          <w:szCs w:val="24"/>
        </w:rPr>
        <w:t>1. High Accuracy in Signature Verification</w:t>
      </w:r>
    </w:p>
    <w:p w14:paraId="5BA9AAFF" w14:textId="77777777" w:rsidR="00CF76D2" w:rsidRPr="00CF76D2" w:rsidRDefault="00CF76D2" w:rsidP="00CF76D2">
      <w:pPr>
        <w:pStyle w:val="ListParagraph"/>
        <w:ind w:left="360"/>
        <w:rPr>
          <w:sz w:val="24"/>
          <w:szCs w:val="24"/>
        </w:rPr>
      </w:pPr>
      <w:r w:rsidRPr="00A927B5">
        <w:rPr>
          <w:sz w:val="24"/>
          <w:szCs w:val="24"/>
        </w:rPr>
        <w:t xml:space="preserve">The system achieved a </w:t>
      </w:r>
      <w:r w:rsidRPr="00A927B5">
        <w:rPr>
          <w:b/>
          <w:bCs/>
          <w:sz w:val="24"/>
          <w:szCs w:val="24"/>
        </w:rPr>
        <w:t>verification accuracy of up to 90.83%</w:t>
      </w:r>
      <w:r w:rsidRPr="00A927B5">
        <w:rPr>
          <w:sz w:val="24"/>
          <w:szCs w:val="24"/>
        </w:rPr>
        <w:t xml:space="preserve"> using a </w:t>
      </w:r>
      <w:r w:rsidRPr="00A927B5">
        <w:rPr>
          <w:b/>
          <w:bCs/>
          <w:sz w:val="24"/>
          <w:szCs w:val="24"/>
        </w:rPr>
        <w:t>Siamese Neural Network</w:t>
      </w:r>
      <w:r w:rsidRPr="00A927B5">
        <w:rPr>
          <w:sz w:val="24"/>
          <w:szCs w:val="24"/>
        </w:rPr>
        <w:t xml:space="preserve"> architecture optimized with </w:t>
      </w:r>
      <w:r w:rsidRPr="00A927B5">
        <w:rPr>
          <w:b/>
          <w:bCs/>
          <w:sz w:val="24"/>
          <w:szCs w:val="24"/>
        </w:rPr>
        <w:t>EfficientNet-Lite</w:t>
      </w:r>
      <w:r w:rsidRPr="00A927B5">
        <w:rPr>
          <w:sz w:val="24"/>
          <w:szCs w:val="24"/>
        </w:rPr>
        <w:t>.</w:t>
      </w:r>
      <w:r w:rsidRPr="00A927B5">
        <w:rPr>
          <w:sz w:val="24"/>
          <w:szCs w:val="24"/>
        </w:rPr>
        <w:br/>
        <w:t>This high accuracy indicates strong generalization and model robustness in distinguishing authentic signatures from forgeries.</w:t>
      </w:r>
    </w:p>
    <w:p w14:paraId="1711D40D" w14:textId="77777777" w:rsidR="00CF76D2" w:rsidRPr="00A927B5" w:rsidRDefault="00CF76D2" w:rsidP="00CF76D2">
      <w:pPr>
        <w:pStyle w:val="ListParagraph"/>
        <w:spacing w:line="360" w:lineRule="auto"/>
        <w:ind w:left="360"/>
        <w:rPr>
          <w:sz w:val="24"/>
          <w:szCs w:val="24"/>
        </w:rPr>
      </w:pPr>
    </w:p>
    <w:p w14:paraId="2200C147" w14:textId="77777777" w:rsidR="00CF76D2" w:rsidRPr="00A927B5" w:rsidRDefault="00000000" w:rsidP="00CF76D2">
      <w:pPr>
        <w:pStyle w:val="ListParagraph"/>
        <w:spacing w:line="360" w:lineRule="auto"/>
        <w:ind w:left="360"/>
        <w:rPr>
          <w:sz w:val="24"/>
          <w:szCs w:val="24"/>
        </w:rPr>
      </w:pPr>
      <w:r>
        <w:rPr>
          <w:sz w:val="24"/>
          <w:szCs w:val="24"/>
        </w:rPr>
        <w:pict w14:anchorId="2EAEB286">
          <v:rect id="_x0000_i1026" style="width:0;height:1.5pt" o:hrstd="t" o:hr="t" fillcolor="#a0a0a0" stroked="f"/>
        </w:pict>
      </w:r>
    </w:p>
    <w:p w14:paraId="1203905F" w14:textId="77777777" w:rsidR="00CF76D2" w:rsidRPr="00A927B5" w:rsidRDefault="00CF76D2" w:rsidP="00CF76D2">
      <w:pPr>
        <w:pStyle w:val="ListParagraph"/>
        <w:spacing w:line="360" w:lineRule="auto"/>
        <w:ind w:left="360"/>
        <w:rPr>
          <w:b/>
          <w:bCs/>
          <w:sz w:val="24"/>
          <w:szCs w:val="24"/>
        </w:rPr>
      </w:pPr>
      <w:r w:rsidRPr="00A927B5">
        <w:rPr>
          <w:b/>
          <w:bCs/>
          <w:sz w:val="24"/>
          <w:szCs w:val="24"/>
        </w:rPr>
        <w:t>2. Real-Time Performance</w:t>
      </w:r>
    </w:p>
    <w:p w14:paraId="2DC63C3E" w14:textId="77777777" w:rsidR="00CF76D2" w:rsidRPr="00A927B5" w:rsidRDefault="00CF76D2" w:rsidP="00CF76D2">
      <w:pPr>
        <w:pStyle w:val="ListParagraph"/>
        <w:spacing w:line="360" w:lineRule="auto"/>
        <w:ind w:left="360"/>
        <w:rPr>
          <w:sz w:val="24"/>
          <w:szCs w:val="24"/>
        </w:rPr>
      </w:pPr>
      <w:r w:rsidRPr="00A927B5">
        <w:rPr>
          <w:sz w:val="24"/>
          <w:szCs w:val="24"/>
        </w:rPr>
        <w:t>To meet the requirement of real-time processing:</w:t>
      </w:r>
    </w:p>
    <w:p w14:paraId="2901E50D" w14:textId="77777777" w:rsidR="00CF76D2" w:rsidRPr="00A927B5" w:rsidRDefault="00CF76D2">
      <w:pPr>
        <w:pStyle w:val="ListParagraph"/>
        <w:numPr>
          <w:ilvl w:val="0"/>
          <w:numId w:val="42"/>
        </w:numPr>
        <w:spacing w:line="360" w:lineRule="auto"/>
        <w:rPr>
          <w:sz w:val="24"/>
          <w:szCs w:val="24"/>
        </w:rPr>
      </w:pPr>
      <w:r w:rsidRPr="00A927B5">
        <w:rPr>
          <w:sz w:val="24"/>
          <w:szCs w:val="24"/>
        </w:rPr>
        <w:t xml:space="preserve">The trained model was exported using </w:t>
      </w:r>
      <w:r w:rsidRPr="00A927B5">
        <w:rPr>
          <w:b/>
          <w:bCs/>
          <w:sz w:val="24"/>
          <w:szCs w:val="24"/>
        </w:rPr>
        <w:t>TorchScript</w:t>
      </w:r>
      <w:r w:rsidRPr="00A927B5">
        <w:rPr>
          <w:sz w:val="24"/>
          <w:szCs w:val="24"/>
        </w:rPr>
        <w:t xml:space="preserve"> for optimized mobile inference.</w:t>
      </w:r>
    </w:p>
    <w:p w14:paraId="48BCE4FC" w14:textId="77777777" w:rsidR="00CF76D2" w:rsidRPr="00A927B5" w:rsidRDefault="00CF76D2">
      <w:pPr>
        <w:pStyle w:val="ListParagraph"/>
        <w:numPr>
          <w:ilvl w:val="0"/>
          <w:numId w:val="42"/>
        </w:numPr>
        <w:spacing w:line="360" w:lineRule="auto"/>
        <w:rPr>
          <w:sz w:val="24"/>
          <w:szCs w:val="24"/>
        </w:rPr>
      </w:pPr>
      <w:r w:rsidRPr="00A927B5">
        <w:rPr>
          <w:sz w:val="24"/>
          <w:szCs w:val="24"/>
        </w:rPr>
        <w:t xml:space="preserve">It was deployed via a </w:t>
      </w:r>
      <w:r w:rsidRPr="00A927B5">
        <w:rPr>
          <w:b/>
          <w:bCs/>
          <w:sz w:val="24"/>
          <w:szCs w:val="24"/>
        </w:rPr>
        <w:t>Flask API backend</w:t>
      </w:r>
      <w:r w:rsidRPr="00A927B5">
        <w:rPr>
          <w:sz w:val="24"/>
          <w:szCs w:val="24"/>
        </w:rPr>
        <w:t xml:space="preserve">, achieving a latency as low as </w:t>
      </w:r>
      <w:r w:rsidRPr="00A927B5">
        <w:rPr>
          <w:b/>
          <w:bCs/>
          <w:sz w:val="24"/>
          <w:szCs w:val="24"/>
        </w:rPr>
        <w:t>8.3 milliseconds</w:t>
      </w:r>
      <w:r w:rsidRPr="00A927B5">
        <w:rPr>
          <w:sz w:val="24"/>
          <w:szCs w:val="24"/>
        </w:rPr>
        <w:t xml:space="preserve"> on mobile devices under test conditions.</w:t>
      </w:r>
    </w:p>
    <w:p w14:paraId="11A97968" w14:textId="77777777" w:rsidR="00CF76D2" w:rsidRPr="00CF76D2" w:rsidRDefault="00CF76D2" w:rsidP="00CF76D2">
      <w:pPr>
        <w:pStyle w:val="ListParagraph"/>
        <w:ind w:left="360"/>
        <w:rPr>
          <w:sz w:val="24"/>
          <w:szCs w:val="24"/>
        </w:rPr>
      </w:pPr>
      <w:r w:rsidRPr="00A927B5">
        <w:rPr>
          <w:sz w:val="24"/>
          <w:szCs w:val="24"/>
        </w:rPr>
        <w:t>These performance metrics indicate that the system is capable of rapid response suitable for real-world, time-sensitive use cases.</w:t>
      </w:r>
    </w:p>
    <w:p w14:paraId="2DA346CD" w14:textId="77777777" w:rsidR="00CF76D2" w:rsidRPr="00CF76D2" w:rsidRDefault="00CF76D2" w:rsidP="00CF76D2">
      <w:pPr>
        <w:pStyle w:val="ListParagraph"/>
        <w:ind w:left="360"/>
        <w:rPr>
          <w:sz w:val="24"/>
          <w:szCs w:val="24"/>
        </w:rPr>
      </w:pPr>
    </w:p>
    <w:p w14:paraId="6BDFECE7" w14:textId="77777777" w:rsidR="00CF76D2" w:rsidRPr="006E6F10" w:rsidRDefault="00000000" w:rsidP="006E6F10">
      <w:pPr>
        <w:pStyle w:val="ListParagraph"/>
        <w:spacing w:line="360" w:lineRule="auto"/>
        <w:ind w:left="360"/>
        <w:rPr>
          <w:sz w:val="24"/>
          <w:szCs w:val="24"/>
        </w:rPr>
      </w:pPr>
      <w:r>
        <w:rPr>
          <w:sz w:val="24"/>
          <w:szCs w:val="24"/>
        </w:rPr>
        <w:lastRenderedPageBreak/>
        <w:pict w14:anchorId="7F0378E5">
          <v:rect id="_x0000_i1027" style="width:0;height:1.5pt" o:hrstd="t" o:hr="t" fillcolor="#a0a0a0" stroked="f"/>
        </w:pict>
      </w:r>
    </w:p>
    <w:p w14:paraId="0890503C" w14:textId="77777777" w:rsidR="00CF76D2" w:rsidRPr="00A927B5" w:rsidRDefault="00CF76D2" w:rsidP="00CF76D2">
      <w:pPr>
        <w:pStyle w:val="ListParagraph"/>
        <w:spacing w:line="360" w:lineRule="auto"/>
        <w:ind w:left="360"/>
        <w:rPr>
          <w:b/>
          <w:bCs/>
          <w:sz w:val="24"/>
          <w:szCs w:val="24"/>
        </w:rPr>
      </w:pPr>
      <w:r w:rsidRPr="00A927B5">
        <w:rPr>
          <w:b/>
          <w:bCs/>
          <w:sz w:val="24"/>
          <w:szCs w:val="24"/>
        </w:rPr>
        <w:t>3. User-Friendly Mobile Application</w:t>
      </w:r>
    </w:p>
    <w:p w14:paraId="2362BA15" w14:textId="77777777" w:rsidR="00CF76D2" w:rsidRPr="00A927B5" w:rsidRDefault="00CF76D2" w:rsidP="00CF76D2">
      <w:pPr>
        <w:pStyle w:val="ListParagraph"/>
        <w:spacing w:line="360" w:lineRule="auto"/>
        <w:ind w:left="360"/>
        <w:rPr>
          <w:sz w:val="24"/>
          <w:szCs w:val="24"/>
        </w:rPr>
      </w:pPr>
      <w:r w:rsidRPr="00A927B5">
        <w:rPr>
          <w:sz w:val="24"/>
          <w:szCs w:val="24"/>
        </w:rPr>
        <w:t xml:space="preserve">The front-end was developed using </w:t>
      </w:r>
      <w:r w:rsidRPr="00A927B5">
        <w:rPr>
          <w:b/>
          <w:bCs/>
          <w:sz w:val="24"/>
          <w:szCs w:val="24"/>
        </w:rPr>
        <w:t>Flutter</w:t>
      </w:r>
      <w:r w:rsidRPr="00A927B5">
        <w:rPr>
          <w:sz w:val="24"/>
          <w:szCs w:val="24"/>
        </w:rPr>
        <w:t>, which enabled:</w:t>
      </w:r>
    </w:p>
    <w:p w14:paraId="1D897885" w14:textId="77777777" w:rsidR="00CF76D2" w:rsidRPr="00A927B5" w:rsidRDefault="00CF76D2">
      <w:pPr>
        <w:pStyle w:val="ListParagraph"/>
        <w:numPr>
          <w:ilvl w:val="0"/>
          <w:numId w:val="43"/>
        </w:numPr>
        <w:spacing w:line="360" w:lineRule="auto"/>
        <w:rPr>
          <w:sz w:val="24"/>
          <w:szCs w:val="24"/>
        </w:rPr>
      </w:pPr>
      <w:r w:rsidRPr="00A927B5">
        <w:rPr>
          <w:sz w:val="24"/>
          <w:szCs w:val="24"/>
        </w:rPr>
        <w:t xml:space="preserve">A smooth, responsive, and animated </w:t>
      </w:r>
      <w:r w:rsidRPr="00A927B5">
        <w:rPr>
          <w:b/>
          <w:bCs/>
          <w:sz w:val="24"/>
          <w:szCs w:val="24"/>
        </w:rPr>
        <w:t>user interface</w:t>
      </w:r>
      <w:r w:rsidRPr="00A927B5">
        <w:rPr>
          <w:sz w:val="24"/>
          <w:szCs w:val="24"/>
        </w:rPr>
        <w:t>.</w:t>
      </w:r>
    </w:p>
    <w:p w14:paraId="3DE14555" w14:textId="77777777" w:rsidR="00CF76D2" w:rsidRPr="00A927B5" w:rsidRDefault="00CF76D2">
      <w:pPr>
        <w:pStyle w:val="ListParagraph"/>
        <w:numPr>
          <w:ilvl w:val="0"/>
          <w:numId w:val="43"/>
        </w:numPr>
        <w:spacing w:line="360" w:lineRule="auto"/>
        <w:rPr>
          <w:sz w:val="24"/>
          <w:szCs w:val="24"/>
        </w:rPr>
      </w:pPr>
      <w:r w:rsidRPr="00A927B5">
        <w:rPr>
          <w:sz w:val="24"/>
          <w:szCs w:val="24"/>
        </w:rPr>
        <w:t xml:space="preserve">Features such as </w:t>
      </w:r>
      <w:r w:rsidRPr="00A927B5">
        <w:rPr>
          <w:b/>
          <w:bCs/>
          <w:sz w:val="24"/>
          <w:szCs w:val="24"/>
        </w:rPr>
        <w:t>real-time scanning</w:t>
      </w:r>
      <w:r w:rsidRPr="00A927B5">
        <w:rPr>
          <w:sz w:val="24"/>
          <w:szCs w:val="24"/>
        </w:rPr>
        <w:t xml:space="preserve">, </w:t>
      </w:r>
      <w:r w:rsidRPr="00A927B5">
        <w:rPr>
          <w:b/>
          <w:bCs/>
          <w:sz w:val="24"/>
          <w:szCs w:val="24"/>
        </w:rPr>
        <w:t>signature history tracking</w:t>
      </w:r>
      <w:r w:rsidRPr="00A927B5">
        <w:rPr>
          <w:sz w:val="24"/>
          <w:szCs w:val="24"/>
        </w:rPr>
        <w:t xml:space="preserve">, </w:t>
      </w:r>
      <w:r w:rsidRPr="00A927B5">
        <w:rPr>
          <w:b/>
          <w:bCs/>
          <w:sz w:val="24"/>
          <w:szCs w:val="24"/>
        </w:rPr>
        <w:t>language support</w:t>
      </w:r>
      <w:r w:rsidRPr="00A927B5">
        <w:rPr>
          <w:sz w:val="24"/>
          <w:szCs w:val="24"/>
        </w:rPr>
        <w:t xml:space="preserve">, and </w:t>
      </w:r>
      <w:r w:rsidRPr="00A927B5">
        <w:rPr>
          <w:b/>
          <w:bCs/>
          <w:sz w:val="24"/>
          <w:szCs w:val="24"/>
        </w:rPr>
        <w:t>secure login/logout</w:t>
      </w:r>
      <w:r w:rsidRPr="00A927B5">
        <w:rPr>
          <w:sz w:val="24"/>
          <w:szCs w:val="24"/>
        </w:rPr>
        <w:t>.</w:t>
      </w:r>
    </w:p>
    <w:p w14:paraId="062D9E81" w14:textId="77777777" w:rsidR="00CF76D2" w:rsidRPr="00CF76D2" w:rsidRDefault="00CF76D2" w:rsidP="00CF76D2">
      <w:pPr>
        <w:pStyle w:val="ListParagraph"/>
        <w:ind w:left="360"/>
        <w:rPr>
          <w:sz w:val="24"/>
          <w:szCs w:val="24"/>
        </w:rPr>
      </w:pPr>
      <w:r w:rsidRPr="00A927B5">
        <w:rPr>
          <w:sz w:val="24"/>
          <w:szCs w:val="24"/>
        </w:rPr>
        <w:t>These design choices aligned with the project's usability objectives and ensured accessibility for both technical and non-technical users.</w:t>
      </w:r>
    </w:p>
    <w:p w14:paraId="1F267F6D" w14:textId="77777777" w:rsidR="00CF76D2" w:rsidRPr="00A927B5" w:rsidRDefault="00CF76D2" w:rsidP="00CF76D2">
      <w:pPr>
        <w:pStyle w:val="ListParagraph"/>
        <w:spacing w:line="360" w:lineRule="auto"/>
        <w:ind w:left="360"/>
        <w:rPr>
          <w:sz w:val="24"/>
          <w:szCs w:val="24"/>
        </w:rPr>
      </w:pPr>
    </w:p>
    <w:p w14:paraId="22F333CB" w14:textId="77777777" w:rsidR="00CF76D2" w:rsidRPr="00A927B5" w:rsidRDefault="00000000" w:rsidP="00CF76D2">
      <w:pPr>
        <w:pStyle w:val="ListParagraph"/>
        <w:spacing w:line="360" w:lineRule="auto"/>
        <w:ind w:left="360"/>
        <w:rPr>
          <w:sz w:val="24"/>
          <w:szCs w:val="24"/>
        </w:rPr>
      </w:pPr>
      <w:r>
        <w:rPr>
          <w:sz w:val="24"/>
          <w:szCs w:val="24"/>
        </w:rPr>
        <w:pict w14:anchorId="4341EE90">
          <v:rect id="_x0000_i1028" style="width:0;height:1.5pt" o:hrstd="t" o:hr="t" fillcolor="#a0a0a0" stroked="f"/>
        </w:pict>
      </w:r>
    </w:p>
    <w:p w14:paraId="6716B940" w14:textId="77777777" w:rsidR="00CF76D2" w:rsidRPr="00A927B5" w:rsidRDefault="00CF76D2" w:rsidP="00CF76D2">
      <w:pPr>
        <w:pStyle w:val="ListParagraph"/>
        <w:spacing w:line="360" w:lineRule="auto"/>
        <w:ind w:left="360"/>
        <w:rPr>
          <w:b/>
          <w:bCs/>
          <w:sz w:val="24"/>
          <w:szCs w:val="24"/>
        </w:rPr>
      </w:pPr>
      <w:r w:rsidRPr="00A927B5">
        <w:rPr>
          <w:b/>
          <w:bCs/>
          <w:sz w:val="24"/>
          <w:szCs w:val="24"/>
        </w:rPr>
        <w:t>4. Cross-Platform Compatibility and Scalability</w:t>
      </w:r>
    </w:p>
    <w:p w14:paraId="6DCDC987" w14:textId="77777777" w:rsidR="00CF76D2" w:rsidRPr="00A927B5" w:rsidRDefault="00CF76D2">
      <w:pPr>
        <w:pStyle w:val="ListParagraph"/>
        <w:numPr>
          <w:ilvl w:val="0"/>
          <w:numId w:val="44"/>
        </w:numPr>
        <w:spacing w:line="360" w:lineRule="auto"/>
        <w:rPr>
          <w:sz w:val="24"/>
          <w:szCs w:val="24"/>
        </w:rPr>
      </w:pPr>
      <w:r w:rsidRPr="00A927B5">
        <w:rPr>
          <w:sz w:val="24"/>
          <w:szCs w:val="24"/>
        </w:rPr>
        <w:t xml:space="preserve">The use of Flutter allowed deployment on </w:t>
      </w:r>
      <w:r w:rsidRPr="00A927B5">
        <w:rPr>
          <w:b/>
          <w:bCs/>
          <w:sz w:val="24"/>
          <w:szCs w:val="24"/>
        </w:rPr>
        <w:t>both Android and iOS</w:t>
      </w:r>
      <w:r w:rsidRPr="00A927B5">
        <w:rPr>
          <w:sz w:val="24"/>
          <w:szCs w:val="24"/>
        </w:rPr>
        <w:t xml:space="preserve"> with a </w:t>
      </w:r>
      <w:r w:rsidRPr="00A927B5">
        <w:rPr>
          <w:b/>
          <w:bCs/>
          <w:sz w:val="24"/>
          <w:szCs w:val="24"/>
        </w:rPr>
        <w:t>single codebase</w:t>
      </w:r>
      <w:r w:rsidRPr="00A927B5">
        <w:rPr>
          <w:sz w:val="24"/>
          <w:szCs w:val="24"/>
        </w:rPr>
        <w:t>.</w:t>
      </w:r>
    </w:p>
    <w:p w14:paraId="0AB934DC" w14:textId="77777777" w:rsidR="00CF76D2" w:rsidRPr="00A927B5" w:rsidRDefault="00CF76D2">
      <w:pPr>
        <w:pStyle w:val="ListParagraph"/>
        <w:numPr>
          <w:ilvl w:val="0"/>
          <w:numId w:val="44"/>
        </w:numPr>
        <w:spacing w:line="360" w:lineRule="auto"/>
        <w:rPr>
          <w:sz w:val="24"/>
          <w:szCs w:val="24"/>
        </w:rPr>
      </w:pPr>
      <w:r w:rsidRPr="00A927B5">
        <w:rPr>
          <w:sz w:val="24"/>
          <w:szCs w:val="24"/>
        </w:rPr>
        <w:t xml:space="preserve">The modular backend, built with Flask and Firebase, allows </w:t>
      </w:r>
      <w:r w:rsidRPr="00A927B5">
        <w:rPr>
          <w:b/>
          <w:bCs/>
          <w:sz w:val="24"/>
          <w:szCs w:val="24"/>
        </w:rPr>
        <w:t>scalable model updates</w:t>
      </w:r>
      <w:r w:rsidRPr="00A927B5">
        <w:rPr>
          <w:sz w:val="24"/>
          <w:szCs w:val="24"/>
        </w:rPr>
        <w:t xml:space="preserve"> and </w:t>
      </w:r>
      <w:r w:rsidRPr="00A927B5">
        <w:rPr>
          <w:b/>
          <w:bCs/>
          <w:sz w:val="24"/>
          <w:szCs w:val="24"/>
        </w:rPr>
        <w:t>cloud integration</w:t>
      </w:r>
      <w:r w:rsidRPr="00A927B5">
        <w:rPr>
          <w:sz w:val="24"/>
          <w:szCs w:val="24"/>
        </w:rPr>
        <w:t xml:space="preserve"> without disrupting client-side functionality.</w:t>
      </w:r>
    </w:p>
    <w:p w14:paraId="7E2D964A" w14:textId="77777777" w:rsidR="00CF76D2" w:rsidRPr="00CF76D2" w:rsidRDefault="00CF76D2" w:rsidP="00CF76D2">
      <w:pPr>
        <w:pStyle w:val="ListParagraph"/>
        <w:ind w:left="360"/>
        <w:rPr>
          <w:sz w:val="24"/>
          <w:szCs w:val="24"/>
        </w:rPr>
      </w:pPr>
      <w:r w:rsidRPr="00A927B5">
        <w:rPr>
          <w:sz w:val="24"/>
          <w:szCs w:val="24"/>
        </w:rPr>
        <w:t>This confirms that the project meets scalability and platform-agnostic deployment goals.</w:t>
      </w:r>
    </w:p>
    <w:p w14:paraId="35EB81D4" w14:textId="77777777" w:rsidR="00CF76D2" w:rsidRPr="00A927B5" w:rsidRDefault="00CF76D2" w:rsidP="00CF76D2">
      <w:pPr>
        <w:pStyle w:val="ListParagraph"/>
        <w:spacing w:line="360" w:lineRule="auto"/>
        <w:ind w:left="360"/>
        <w:rPr>
          <w:sz w:val="24"/>
          <w:szCs w:val="24"/>
        </w:rPr>
      </w:pPr>
    </w:p>
    <w:p w14:paraId="26E0800D" w14:textId="77777777" w:rsidR="00CF76D2" w:rsidRPr="00A927B5" w:rsidRDefault="00CF76D2" w:rsidP="00CF76D2">
      <w:pPr>
        <w:pStyle w:val="ListParagraph"/>
        <w:spacing w:line="360" w:lineRule="auto"/>
        <w:ind w:left="360"/>
        <w:rPr>
          <w:sz w:val="24"/>
          <w:szCs w:val="24"/>
        </w:rPr>
      </w:pPr>
    </w:p>
    <w:p w14:paraId="0D9D4AFE" w14:textId="77777777" w:rsidR="00CF76D2" w:rsidRPr="00A927B5" w:rsidRDefault="00CF76D2" w:rsidP="00CF76D2">
      <w:pPr>
        <w:pStyle w:val="ListParagraph"/>
        <w:spacing w:line="360" w:lineRule="auto"/>
        <w:ind w:left="360"/>
        <w:rPr>
          <w:b/>
          <w:bCs/>
          <w:sz w:val="24"/>
          <w:szCs w:val="24"/>
        </w:rPr>
      </w:pPr>
      <w:r w:rsidRPr="00A927B5">
        <w:rPr>
          <w:b/>
          <w:bCs/>
          <w:sz w:val="24"/>
          <w:szCs w:val="24"/>
        </w:rPr>
        <w:t>5. Security and Privacy Compliance</w:t>
      </w:r>
    </w:p>
    <w:p w14:paraId="6652A4B3" w14:textId="77777777" w:rsidR="00CF76D2" w:rsidRPr="00A927B5" w:rsidRDefault="00CF76D2">
      <w:pPr>
        <w:pStyle w:val="ListParagraph"/>
        <w:numPr>
          <w:ilvl w:val="0"/>
          <w:numId w:val="45"/>
        </w:numPr>
        <w:spacing w:line="360" w:lineRule="auto"/>
        <w:rPr>
          <w:sz w:val="24"/>
          <w:szCs w:val="24"/>
        </w:rPr>
      </w:pPr>
      <w:r w:rsidRPr="00A927B5">
        <w:rPr>
          <w:sz w:val="24"/>
          <w:szCs w:val="24"/>
        </w:rPr>
        <w:t xml:space="preserve">Authentication and authorization are handled through </w:t>
      </w:r>
      <w:r w:rsidRPr="00A927B5">
        <w:rPr>
          <w:b/>
          <w:bCs/>
          <w:sz w:val="24"/>
          <w:szCs w:val="24"/>
        </w:rPr>
        <w:t>Firebase Authentication</w:t>
      </w:r>
      <w:r w:rsidRPr="00A927B5">
        <w:rPr>
          <w:sz w:val="24"/>
          <w:szCs w:val="24"/>
        </w:rPr>
        <w:t>.</w:t>
      </w:r>
    </w:p>
    <w:p w14:paraId="0B854A3C" w14:textId="77777777" w:rsidR="00CF76D2" w:rsidRPr="00A927B5" w:rsidRDefault="00CF76D2">
      <w:pPr>
        <w:pStyle w:val="ListParagraph"/>
        <w:numPr>
          <w:ilvl w:val="0"/>
          <w:numId w:val="45"/>
        </w:numPr>
        <w:spacing w:line="360" w:lineRule="auto"/>
        <w:rPr>
          <w:sz w:val="24"/>
          <w:szCs w:val="24"/>
        </w:rPr>
      </w:pPr>
      <w:r w:rsidRPr="00A927B5">
        <w:rPr>
          <w:sz w:val="24"/>
          <w:szCs w:val="24"/>
        </w:rPr>
        <w:t xml:space="preserve">Data transmission is </w:t>
      </w:r>
      <w:r w:rsidRPr="00A927B5">
        <w:rPr>
          <w:b/>
          <w:bCs/>
          <w:sz w:val="24"/>
          <w:szCs w:val="24"/>
        </w:rPr>
        <w:t>encrypted</w:t>
      </w:r>
      <w:r w:rsidRPr="00A927B5">
        <w:rPr>
          <w:sz w:val="24"/>
          <w:szCs w:val="24"/>
        </w:rPr>
        <w:t xml:space="preserve">, and local data storage uses </w:t>
      </w:r>
      <w:r w:rsidRPr="00A927B5">
        <w:rPr>
          <w:b/>
          <w:bCs/>
          <w:sz w:val="24"/>
          <w:szCs w:val="24"/>
        </w:rPr>
        <w:t>secure containers</w:t>
      </w:r>
      <w:r w:rsidRPr="00A927B5">
        <w:rPr>
          <w:sz w:val="24"/>
          <w:szCs w:val="24"/>
        </w:rPr>
        <w:t xml:space="preserve">, satisfying the project's objective to protect </w:t>
      </w:r>
      <w:r w:rsidR="00E176FF" w:rsidRPr="00E176FF">
        <w:rPr>
          <w:sz w:val="24"/>
          <w:szCs w:val="24"/>
        </w:rPr>
        <w:t>Two-Factor Authentication  (2FA)</w:t>
      </w:r>
      <w:r w:rsidR="00E176FF">
        <w:rPr>
          <w:sz w:val="24"/>
          <w:szCs w:val="24"/>
        </w:rPr>
        <w:t xml:space="preserve"> </w:t>
      </w:r>
      <w:r w:rsidRPr="00A927B5">
        <w:rPr>
          <w:sz w:val="24"/>
          <w:szCs w:val="24"/>
        </w:rPr>
        <w:t>signature data.</w:t>
      </w:r>
    </w:p>
    <w:p w14:paraId="137DA628" w14:textId="77777777" w:rsidR="00CF76D2" w:rsidRPr="00CF76D2" w:rsidRDefault="00CF76D2" w:rsidP="00CF76D2">
      <w:pPr>
        <w:pStyle w:val="ListParagraph"/>
        <w:ind w:left="360"/>
        <w:rPr>
          <w:sz w:val="24"/>
          <w:szCs w:val="24"/>
        </w:rPr>
      </w:pPr>
      <w:r w:rsidRPr="00A927B5">
        <w:rPr>
          <w:sz w:val="24"/>
          <w:szCs w:val="24"/>
        </w:rPr>
        <w:t xml:space="preserve">This ensures that the system adheres to modern </w:t>
      </w:r>
      <w:r w:rsidRPr="00A927B5">
        <w:rPr>
          <w:b/>
          <w:bCs/>
          <w:sz w:val="24"/>
          <w:szCs w:val="24"/>
        </w:rPr>
        <w:t>data protection standards</w:t>
      </w:r>
      <w:r w:rsidRPr="00A927B5">
        <w:rPr>
          <w:sz w:val="24"/>
          <w:szCs w:val="24"/>
        </w:rPr>
        <w:t xml:space="preserve"> and builds user trust.</w:t>
      </w:r>
    </w:p>
    <w:p w14:paraId="565C1583" w14:textId="77777777" w:rsidR="00CF76D2" w:rsidRPr="00A927B5" w:rsidRDefault="00CF76D2" w:rsidP="00CF76D2">
      <w:pPr>
        <w:pStyle w:val="ListParagraph"/>
        <w:spacing w:line="360" w:lineRule="auto"/>
        <w:ind w:left="360"/>
        <w:rPr>
          <w:sz w:val="24"/>
          <w:szCs w:val="24"/>
        </w:rPr>
      </w:pPr>
    </w:p>
    <w:p w14:paraId="25B21949" w14:textId="77777777" w:rsidR="00CF76D2" w:rsidRPr="00A927B5" w:rsidRDefault="00000000" w:rsidP="00CF76D2">
      <w:pPr>
        <w:pStyle w:val="ListParagraph"/>
        <w:spacing w:line="360" w:lineRule="auto"/>
        <w:ind w:left="360"/>
        <w:rPr>
          <w:sz w:val="24"/>
          <w:szCs w:val="24"/>
        </w:rPr>
      </w:pPr>
      <w:r>
        <w:rPr>
          <w:sz w:val="24"/>
          <w:szCs w:val="24"/>
        </w:rPr>
        <w:pict w14:anchorId="5369F070">
          <v:rect id="_x0000_i1029" style="width:0;height:1.5pt" o:hrstd="t" o:hr="t" fillcolor="#a0a0a0" stroked="f"/>
        </w:pict>
      </w:r>
    </w:p>
    <w:p w14:paraId="3C80BF11" w14:textId="77777777" w:rsidR="00CF76D2" w:rsidRDefault="00CF76D2" w:rsidP="006E6F10">
      <w:pPr>
        <w:spacing w:line="278" w:lineRule="auto"/>
        <w:rPr>
          <w:b/>
          <w:bCs/>
        </w:rPr>
      </w:pPr>
    </w:p>
    <w:p w14:paraId="322EB5D6" w14:textId="77777777" w:rsidR="00CF76D2" w:rsidRPr="00A927B5" w:rsidRDefault="00CF76D2" w:rsidP="00CF76D2">
      <w:pPr>
        <w:pStyle w:val="ListParagraph"/>
        <w:spacing w:line="360" w:lineRule="auto"/>
        <w:ind w:left="360"/>
        <w:rPr>
          <w:b/>
          <w:bCs/>
          <w:sz w:val="24"/>
          <w:szCs w:val="24"/>
        </w:rPr>
      </w:pPr>
      <w:r w:rsidRPr="00A927B5">
        <w:rPr>
          <w:b/>
          <w:bCs/>
          <w:sz w:val="24"/>
          <w:szCs w:val="24"/>
        </w:rPr>
        <w:t>6. Readiness for Real-World Deployment</w:t>
      </w:r>
    </w:p>
    <w:p w14:paraId="4502913B" w14:textId="77777777" w:rsidR="00CF76D2" w:rsidRPr="00A927B5" w:rsidRDefault="00CF76D2" w:rsidP="00CF76D2">
      <w:pPr>
        <w:pStyle w:val="ListParagraph"/>
        <w:spacing w:line="360" w:lineRule="auto"/>
        <w:ind w:left="360"/>
        <w:rPr>
          <w:sz w:val="24"/>
          <w:szCs w:val="24"/>
        </w:rPr>
      </w:pPr>
      <w:r w:rsidRPr="00A927B5">
        <w:rPr>
          <w:sz w:val="24"/>
          <w:szCs w:val="24"/>
        </w:rPr>
        <w:t xml:space="preserve">The application was tested in </w:t>
      </w:r>
      <w:r w:rsidRPr="00A927B5">
        <w:rPr>
          <w:b/>
          <w:bCs/>
          <w:sz w:val="24"/>
          <w:szCs w:val="24"/>
        </w:rPr>
        <w:t>real-world environments</w:t>
      </w:r>
      <w:r w:rsidRPr="00A927B5">
        <w:rPr>
          <w:sz w:val="24"/>
          <w:szCs w:val="24"/>
        </w:rPr>
        <w:t>, under conditions with variable lighting, handwriting styles, and device capabilities.</w:t>
      </w:r>
      <w:r w:rsidRPr="00A927B5">
        <w:rPr>
          <w:sz w:val="24"/>
          <w:szCs w:val="24"/>
        </w:rPr>
        <w:br/>
        <w:t>It demonstrated:</w:t>
      </w:r>
    </w:p>
    <w:p w14:paraId="0E8A7102" w14:textId="77777777" w:rsidR="00CF76D2" w:rsidRPr="00A927B5" w:rsidRDefault="00CF76D2">
      <w:pPr>
        <w:pStyle w:val="ListParagraph"/>
        <w:numPr>
          <w:ilvl w:val="0"/>
          <w:numId w:val="46"/>
        </w:numPr>
        <w:spacing w:line="360" w:lineRule="auto"/>
        <w:rPr>
          <w:sz w:val="24"/>
          <w:szCs w:val="24"/>
        </w:rPr>
      </w:pPr>
      <w:r w:rsidRPr="00A927B5">
        <w:rPr>
          <w:sz w:val="24"/>
          <w:szCs w:val="24"/>
        </w:rPr>
        <w:lastRenderedPageBreak/>
        <w:t xml:space="preserve">Consistent </w:t>
      </w:r>
      <w:r w:rsidRPr="00A927B5">
        <w:rPr>
          <w:b/>
          <w:bCs/>
          <w:sz w:val="24"/>
          <w:szCs w:val="24"/>
        </w:rPr>
        <w:t>accuracy and stability</w:t>
      </w:r>
      <w:r w:rsidRPr="00A927B5">
        <w:rPr>
          <w:sz w:val="24"/>
          <w:szCs w:val="24"/>
        </w:rPr>
        <w:t>.</w:t>
      </w:r>
    </w:p>
    <w:p w14:paraId="701E14C4" w14:textId="77777777" w:rsidR="00CF76D2" w:rsidRPr="00A927B5" w:rsidRDefault="00CF76D2">
      <w:pPr>
        <w:pStyle w:val="ListParagraph"/>
        <w:numPr>
          <w:ilvl w:val="0"/>
          <w:numId w:val="46"/>
        </w:numPr>
        <w:spacing w:line="360" w:lineRule="auto"/>
        <w:rPr>
          <w:sz w:val="24"/>
          <w:szCs w:val="24"/>
        </w:rPr>
      </w:pPr>
      <w:r w:rsidRPr="00A927B5">
        <w:rPr>
          <w:sz w:val="24"/>
          <w:szCs w:val="24"/>
        </w:rPr>
        <w:t xml:space="preserve">Graceful </w:t>
      </w:r>
      <w:r w:rsidRPr="00A927B5">
        <w:rPr>
          <w:b/>
          <w:bCs/>
          <w:sz w:val="24"/>
          <w:szCs w:val="24"/>
        </w:rPr>
        <w:t>error handling</w:t>
      </w:r>
      <w:r w:rsidRPr="00A927B5">
        <w:rPr>
          <w:sz w:val="24"/>
          <w:szCs w:val="24"/>
        </w:rPr>
        <w:t xml:space="preserve"> under poor connectivity or image quality conditions.</w:t>
      </w:r>
    </w:p>
    <w:p w14:paraId="4D0FA880" w14:textId="77777777" w:rsidR="00CF76D2" w:rsidRPr="00CF76D2" w:rsidRDefault="00CF76D2" w:rsidP="00CF76D2">
      <w:pPr>
        <w:pStyle w:val="ListParagraph"/>
        <w:ind w:left="360"/>
        <w:rPr>
          <w:sz w:val="24"/>
          <w:szCs w:val="24"/>
        </w:rPr>
      </w:pPr>
      <w:r w:rsidRPr="00A927B5">
        <w:rPr>
          <w:sz w:val="24"/>
          <w:szCs w:val="24"/>
        </w:rPr>
        <w:t xml:space="preserve">This reflects the system's robustness and potential for deployment in </w:t>
      </w:r>
      <w:r w:rsidRPr="00A927B5">
        <w:rPr>
          <w:b/>
          <w:bCs/>
          <w:sz w:val="24"/>
          <w:szCs w:val="24"/>
        </w:rPr>
        <w:t>high-volume signature verification</w:t>
      </w:r>
      <w:r w:rsidRPr="00A927B5">
        <w:rPr>
          <w:sz w:val="24"/>
          <w:szCs w:val="24"/>
        </w:rPr>
        <w:t xml:space="preserve"> scenarios such as </w:t>
      </w:r>
      <w:r w:rsidRPr="00A927B5">
        <w:rPr>
          <w:b/>
          <w:bCs/>
          <w:sz w:val="24"/>
          <w:szCs w:val="24"/>
        </w:rPr>
        <w:t>banking</w:t>
      </w:r>
      <w:r w:rsidRPr="00A927B5">
        <w:rPr>
          <w:sz w:val="24"/>
          <w:szCs w:val="24"/>
        </w:rPr>
        <w:t xml:space="preserve">, </w:t>
      </w:r>
      <w:r w:rsidRPr="00A927B5">
        <w:rPr>
          <w:b/>
          <w:bCs/>
          <w:sz w:val="24"/>
          <w:szCs w:val="24"/>
        </w:rPr>
        <w:t>legal documentation</w:t>
      </w:r>
      <w:r w:rsidRPr="00A927B5">
        <w:rPr>
          <w:sz w:val="24"/>
          <w:szCs w:val="24"/>
        </w:rPr>
        <w:t xml:space="preserve">, or </w:t>
      </w:r>
      <w:r w:rsidRPr="00A927B5">
        <w:rPr>
          <w:b/>
          <w:bCs/>
          <w:sz w:val="24"/>
          <w:szCs w:val="24"/>
        </w:rPr>
        <w:t>government services</w:t>
      </w:r>
      <w:r w:rsidRPr="00A927B5">
        <w:rPr>
          <w:sz w:val="24"/>
          <w:szCs w:val="24"/>
        </w:rPr>
        <w:t>.</w:t>
      </w:r>
    </w:p>
    <w:p w14:paraId="6CC015BB" w14:textId="77777777" w:rsidR="00CF76D2" w:rsidRPr="00A927B5" w:rsidRDefault="00CF76D2" w:rsidP="00CF76D2">
      <w:pPr>
        <w:pStyle w:val="ListParagraph"/>
        <w:spacing w:line="360" w:lineRule="auto"/>
        <w:ind w:left="360"/>
        <w:rPr>
          <w:sz w:val="24"/>
          <w:szCs w:val="24"/>
        </w:rPr>
      </w:pPr>
    </w:p>
    <w:p w14:paraId="200EA1F8" w14:textId="77777777" w:rsidR="00CF76D2" w:rsidRPr="00A927B5" w:rsidRDefault="00000000" w:rsidP="00CF76D2">
      <w:pPr>
        <w:pStyle w:val="ListParagraph"/>
        <w:spacing w:line="360" w:lineRule="auto"/>
        <w:ind w:left="360"/>
        <w:rPr>
          <w:sz w:val="24"/>
          <w:szCs w:val="24"/>
        </w:rPr>
      </w:pPr>
      <w:r>
        <w:rPr>
          <w:sz w:val="24"/>
          <w:szCs w:val="24"/>
        </w:rPr>
        <w:pict w14:anchorId="2239E8A2">
          <v:rect id="_x0000_i1030" style="width:0;height:1.5pt" o:hrstd="t" o:hr="t" fillcolor="#a0a0a0" stroked="f"/>
        </w:pict>
      </w:r>
    </w:p>
    <w:p w14:paraId="6C686475" w14:textId="77777777" w:rsidR="00CF76D2" w:rsidRPr="00A927B5" w:rsidRDefault="00CF76D2" w:rsidP="00CF76D2">
      <w:pPr>
        <w:pStyle w:val="ListParagraph"/>
        <w:spacing w:line="360" w:lineRule="auto"/>
        <w:ind w:left="360"/>
        <w:rPr>
          <w:b/>
          <w:bCs/>
          <w:sz w:val="24"/>
          <w:szCs w:val="24"/>
        </w:rPr>
      </w:pPr>
      <w:r w:rsidRPr="00A927B5">
        <w:rPr>
          <w:b/>
          <w:bCs/>
          <w:sz w:val="24"/>
          <w:szCs w:val="24"/>
        </w:rPr>
        <w:t>7. Achievement of Technical Objectives</w:t>
      </w:r>
    </w:p>
    <w:p w14:paraId="7BE2D3A3" w14:textId="77777777" w:rsidR="00CF76D2" w:rsidRPr="00A927B5" w:rsidRDefault="00CF76D2" w:rsidP="00CF76D2">
      <w:pPr>
        <w:pStyle w:val="ListParagraph"/>
        <w:spacing w:line="360" w:lineRule="auto"/>
        <w:ind w:left="360"/>
        <w:rPr>
          <w:sz w:val="24"/>
          <w:szCs w:val="24"/>
        </w:rPr>
      </w:pPr>
      <w:r w:rsidRPr="00A927B5">
        <w:rPr>
          <w:sz w:val="24"/>
          <w:szCs w:val="24"/>
        </w:rPr>
        <w:t>The integration of:</w:t>
      </w:r>
    </w:p>
    <w:p w14:paraId="47DE0D39" w14:textId="77777777" w:rsidR="00CF76D2" w:rsidRPr="00A927B5" w:rsidRDefault="00CF76D2">
      <w:pPr>
        <w:pStyle w:val="ListParagraph"/>
        <w:numPr>
          <w:ilvl w:val="0"/>
          <w:numId w:val="47"/>
        </w:numPr>
        <w:spacing w:line="360" w:lineRule="auto"/>
        <w:rPr>
          <w:sz w:val="24"/>
          <w:szCs w:val="24"/>
        </w:rPr>
      </w:pPr>
      <w:r w:rsidRPr="00A927B5">
        <w:rPr>
          <w:b/>
          <w:bCs/>
          <w:sz w:val="24"/>
          <w:szCs w:val="24"/>
        </w:rPr>
        <w:t>PyTorch</w:t>
      </w:r>
      <w:r w:rsidRPr="00A927B5">
        <w:rPr>
          <w:sz w:val="24"/>
          <w:szCs w:val="24"/>
        </w:rPr>
        <w:t xml:space="preserve"> for training,</w:t>
      </w:r>
    </w:p>
    <w:p w14:paraId="2CAE2B09" w14:textId="77777777" w:rsidR="00CF76D2" w:rsidRPr="00A927B5" w:rsidRDefault="00CF76D2">
      <w:pPr>
        <w:pStyle w:val="ListParagraph"/>
        <w:numPr>
          <w:ilvl w:val="0"/>
          <w:numId w:val="47"/>
        </w:numPr>
        <w:spacing w:line="360" w:lineRule="auto"/>
        <w:rPr>
          <w:sz w:val="24"/>
          <w:szCs w:val="24"/>
        </w:rPr>
      </w:pPr>
      <w:r w:rsidRPr="00A927B5">
        <w:rPr>
          <w:b/>
          <w:bCs/>
          <w:sz w:val="24"/>
          <w:szCs w:val="24"/>
        </w:rPr>
        <w:t>TorchScript</w:t>
      </w:r>
      <w:r w:rsidRPr="00A927B5">
        <w:rPr>
          <w:sz w:val="24"/>
          <w:szCs w:val="24"/>
        </w:rPr>
        <w:t xml:space="preserve"> for mobile deployment, and</w:t>
      </w:r>
    </w:p>
    <w:p w14:paraId="30B5BE41" w14:textId="77777777" w:rsidR="00CF76D2" w:rsidRPr="00A927B5" w:rsidRDefault="00CF76D2">
      <w:pPr>
        <w:pStyle w:val="ListParagraph"/>
        <w:numPr>
          <w:ilvl w:val="0"/>
          <w:numId w:val="47"/>
        </w:numPr>
        <w:spacing w:line="360" w:lineRule="auto"/>
        <w:rPr>
          <w:sz w:val="24"/>
          <w:szCs w:val="24"/>
        </w:rPr>
      </w:pPr>
      <w:r w:rsidRPr="00A927B5">
        <w:rPr>
          <w:b/>
          <w:bCs/>
          <w:sz w:val="24"/>
          <w:szCs w:val="24"/>
        </w:rPr>
        <w:t>EfficientNet-Lite</w:t>
      </w:r>
      <w:r w:rsidRPr="00A927B5">
        <w:rPr>
          <w:sz w:val="24"/>
          <w:szCs w:val="24"/>
        </w:rPr>
        <w:t xml:space="preserve"> for model optimization</w:t>
      </w:r>
    </w:p>
    <w:p w14:paraId="4750901D" w14:textId="77777777" w:rsidR="00CF76D2" w:rsidRDefault="00CF76D2" w:rsidP="00CF76D2">
      <w:pPr>
        <w:pStyle w:val="ListParagraph"/>
        <w:ind w:left="360"/>
        <w:rPr>
          <w:sz w:val="24"/>
          <w:szCs w:val="24"/>
        </w:rPr>
      </w:pPr>
      <w:r w:rsidRPr="00A927B5">
        <w:rPr>
          <w:sz w:val="24"/>
          <w:szCs w:val="24"/>
        </w:rPr>
        <w:t>fulfilled all key technical objectives outlined during the project planning phase. These components enabled the system to operate efficiently on resource-constrained mobile devices without compromising accuracy.</w:t>
      </w:r>
    </w:p>
    <w:p w14:paraId="6EA88DEE" w14:textId="77777777" w:rsidR="00DC17CD" w:rsidRDefault="00DC17CD" w:rsidP="00DC17CD">
      <w:pPr>
        <w:pStyle w:val="ListParagraph"/>
        <w:ind w:left="360"/>
        <w:rPr>
          <w:sz w:val="24"/>
          <w:szCs w:val="24"/>
        </w:rPr>
      </w:pPr>
    </w:p>
    <w:p w14:paraId="44BFA286" w14:textId="47A060A6" w:rsidR="00DC17CD" w:rsidRPr="00DC17CD" w:rsidRDefault="00DC17CD" w:rsidP="00DC17CD">
      <w:pPr>
        <w:pStyle w:val="ListParagraph"/>
        <w:ind w:left="360"/>
        <w:rPr>
          <w:rFonts w:asciiTheme="minorBidi" w:hAnsiTheme="minorBidi"/>
          <w:b/>
          <w:bCs/>
        </w:rPr>
      </w:pPr>
      <w:r w:rsidRPr="00DC17CD">
        <w:rPr>
          <w:rFonts w:asciiTheme="minorBidi" w:hAnsiTheme="minorBidi"/>
          <w:b/>
          <w:bCs/>
        </w:rPr>
        <w:t>8. Intelligent Chatbot Integration</w:t>
      </w:r>
    </w:p>
    <w:p w14:paraId="06CACBF8" w14:textId="77777777" w:rsidR="00DC17CD" w:rsidRPr="00DC17CD" w:rsidRDefault="00DC17CD" w:rsidP="00DC17CD">
      <w:pPr>
        <w:pStyle w:val="ListParagraph"/>
        <w:ind w:left="360"/>
        <w:rPr>
          <w:sz w:val="24"/>
          <w:szCs w:val="24"/>
        </w:rPr>
      </w:pPr>
      <w:r w:rsidRPr="00DC17CD">
        <w:rPr>
          <w:sz w:val="24"/>
          <w:szCs w:val="24"/>
        </w:rPr>
        <w:t>An intelligent, multilingual chatbot was incorporated into the mobile application to enhance usability and accessibility:</w:t>
      </w:r>
    </w:p>
    <w:p w14:paraId="2CFFA20A" w14:textId="52FC52A6" w:rsidR="00DC17CD" w:rsidRPr="00DC17CD" w:rsidRDefault="00DC17CD">
      <w:pPr>
        <w:pStyle w:val="ListParagraph"/>
        <w:numPr>
          <w:ilvl w:val="0"/>
          <w:numId w:val="126"/>
        </w:numPr>
        <w:rPr>
          <w:sz w:val="24"/>
          <w:szCs w:val="24"/>
        </w:rPr>
      </w:pPr>
      <w:r w:rsidRPr="00DC17CD">
        <w:rPr>
          <w:sz w:val="24"/>
          <w:szCs w:val="24"/>
        </w:rPr>
        <w:t>Built using the LLaMA 3.2:latest language model.</w:t>
      </w:r>
    </w:p>
    <w:p w14:paraId="65F83545" w14:textId="35C878D3" w:rsidR="00DC17CD" w:rsidRPr="00DC17CD" w:rsidRDefault="00DC17CD">
      <w:pPr>
        <w:pStyle w:val="ListParagraph"/>
        <w:numPr>
          <w:ilvl w:val="0"/>
          <w:numId w:val="126"/>
        </w:numPr>
        <w:rPr>
          <w:sz w:val="24"/>
          <w:szCs w:val="24"/>
        </w:rPr>
      </w:pPr>
      <w:r w:rsidRPr="00DC17CD">
        <w:rPr>
          <w:sz w:val="24"/>
          <w:szCs w:val="24"/>
        </w:rPr>
        <w:t>Supports both Arabic and English, allowing a broader range of users to interact with the system naturally.</w:t>
      </w:r>
    </w:p>
    <w:p w14:paraId="7E207786" w14:textId="662B3A2D" w:rsidR="00DC17CD" w:rsidRPr="00DC17CD" w:rsidRDefault="00DC17CD">
      <w:pPr>
        <w:pStyle w:val="ListParagraph"/>
        <w:numPr>
          <w:ilvl w:val="0"/>
          <w:numId w:val="126"/>
        </w:numPr>
        <w:rPr>
          <w:sz w:val="24"/>
          <w:szCs w:val="24"/>
        </w:rPr>
      </w:pPr>
      <w:r w:rsidRPr="00DC17CD">
        <w:rPr>
          <w:sz w:val="24"/>
          <w:szCs w:val="24"/>
        </w:rPr>
        <w:t>Answers questions about the app, signature verification, system feedback, and forgery-related topics.</w:t>
      </w:r>
    </w:p>
    <w:p w14:paraId="3E963941" w14:textId="3DBD384D" w:rsidR="00DC17CD" w:rsidRPr="00DC17CD" w:rsidRDefault="00DC17CD">
      <w:pPr>
        <w:pStyle w:val="ListParagraph"/>
        <w:numPr>
          <w:ilvl w:val="0"/>
          <w:numId w:val="126"/>
        </w:numPr>
        <w:rPr>
          <w:sz w:val="24"/>
          <w:szCs w:val="24"/>
        </w:rPr>
      </w:pPr>
      <w:r w:rsidRPr="00DC17CD">
        <w:rPr>
          <w:sz w:val="24"/>
          <w:szCs w:val="24"/>
        </w:rPr>
        <w:t>Integrated directly into the Flutter UI, offering real-time, context-aware responses and onboarding help.</w:t>
      </w:r>
    </w:p>
    <w:p w14:paraId="7FCD9C63" w14:textId="241F49E8" w:rsidR="00DC17CD" w:rsidRPr="00CF76D2" w:rsidRDefault="00DC17CD" w:rsidP="00DC17CD">
      <w:pPr>
        <w:pStyle w:val="ListParagraph"/>
        <w:ind w:left="360"/>
        <w:rPr>
          <w:sz w:val="24"/>
          <w:szCs w:val="24"/>
        </w:rPr>
      </w:pPr>
      <w:r w:rsidRPr="00DC17CD">
        <w:rPr>
          <w:sz w:val="24"/>
          <w:szCs w:val="24"/>
        </w:rPr>
        <w:t>This conversational assistant aligns with the project's goals of user-friendliness, educational support, and accessibility, especially for users unfamiliar with technical interfaces.</w:t>
      </w:r>
    </w:p>
    <w:p w14:paraId="78B593D4" w14:textId="77777777" w:rsidR="00CF76D2" w:rsidRPr="00A927B5" w:rsidRDefault="00CF76D2" w:rsidP="00CF76D2">
      <w:pPr>
        <w:pStyle w:val="ListParagraph"/>
        <w:spacing w:line="360" w:lineRule="auto"/>
        <w:ind w:left="360"/>
        <w:rPr>
          <w:sz w:val="24"/>
          <w:szCs w:val="24"/>
        </w:rPr>
      </w:pPr>
    </w:p>
    <w:p w14:paraId="752BA696" w14:textId="77777777" w:rsidR="00CF76D2" w:rsidRPr="00DC17CD" w:rsidRDefault="00CF76D2" w:rsidP="00DC17CD">
      <w:pPr>
        <w:spacing w:line="360" w:lineRule="auto"/>
        <w:rPr>
          <w:b/>
          <w:bCs/>
          <w:sz w:val="24"/>
          <w:szCs w:val="24"/>
        </w:rPr>
      </w:pPr>
      <w:r w:rsidRPr="00DC17CD">
        <w:rPr>
          <w:b/>
          <w:bCs/>
          <w:sz w:val="24"/>
          <w:szCs w:val="24"/>
        </w:rPr>
        <w:t xml:space="preserve"> Conclusion</w:t>
      </w:r>
    </w:p>
    <w:p w14:paraId="26A2CDF1" w14:textId="77777777" w:rsidR="00CF76D2" w:rsidRPr="00A927B5" w:rsidRDefault="00CF76D2" w:rsidP="00CF76D2">
      <w:pPr>
        <w:pStyle w:val="ListParagraph"/>
        <w:spacing w:line="360" w:lineRule="auto"/>
        <w:ind w:left="360"/>
        <w:rPr>
          <w:sz w:val="24"/>
          <w:szCs w:val="24"/>
        </w:rPr>
      </w:pPr>
      <w:r w:rsidRPr="00A927B5">
        <w:rPr>
          <w:sz w:val="24"/>
          <w:szCs w:val="24"/>
        </w:rPr>
        <w:t xml:space="preserve">In summary, </w:t>
      </w:r>
      <w:r w:rsidRPr="00A927B5">
        <w:rPr>
          <w:b/>
          <w:bCs/>
          <w:sz w:val="24"/>
          <w:szCs w:val="24"/>
        </w:rPr>
        <w:t>InkSentinel met or exceeded its core project objectives</w:t>
      </w:r>
      <w:r w:rsidRPr="00A927B5">
        <w:rPr>
          <w:sz w:val="24"/>
          <w:szCs w:val="24"/>
        </w:rPr>
        <w:t>, combining high-accuracy AI with a responsive and secure mobile experience. The project’s success establishes a solid foundation for future enhancements, such as cloud scalability, multi-language support, and broader institutional integration.</w:t>
      </w:r>
    </w:p>
    <w:p w14:paraId="4EC35D5C" w14:textId="77777777" w:rsidR="00CF76D2" w:rsidRDefault="00CF76D2" w:rsidP="00A5486E">
      <w:pPr>
        <w:pStyle w:val="ListParagraph"/>
        <w:ind w:left="360"/>
      </w:pPr>
    </w:p>
    <w:p w14:paraId="37E15ED9" w14:textId="77777777" w:rsidR="00122013" w:rsidRPr="00122013" w:rsidRDefault="00122013" w:rsidP="006E6F10"/>
    <w:p w14:paraId="5C008F29" w14:textId="77777777" w:rsidR="00963023" w:rsidRDefault="00963023">
      <w:pPr>
        <w:pStyle w:val="ListParagraph"/>
        <w:numPr>
          <w:ilvl w:val="1"/>
          <w:numId w:val="6"/>
        </w:numPr>
        <w:rPr>
          <w:b/>
          <w:bCs/>
        </w:rPr>
      </w:pPr>
      <w:r w:rsidRPr="00A5486E">
        <w:rPr>
          <w:b/>
          <w:bCs/>
        </w:rPr>
        <w:t>Limitations of the proposed solution.</w:t>
      </w:r>
    </w:p>
    <w:p w14:paraId="1C80FA0E" w14:textId="77777777" w:rsidR="00122013" w:rsidRDefault="00122013" w:rsidP="00122013"/>
    <w:p w14:paraId="1B059C9E" w14:textId="77777777" w:rsidR="00122013" w:rsidRDefault="00122013" w:rsidP="00122013">
      <w:pPr>
        <w:ind w:left="360"/>
      </w:pPr>
      <w:r>
        <w:t>While the proposed solution provides a reliable and intelligent method for signature verification using deep learning, it is not without limitations. Several challenges and constraints may affect its performance and generalizability:</w:t>
      </w:r>
    </w:p>
    <w:p w14:paraId="41560F59" w14:textId="77777777" w:rsidR="00122013" w:rsidRDefault="00122013" w:rsidP="00122013"/>
    <w:p w14:paraId="1D979AC8" w14:textId="77777777" w:rsidR="00122013" w:rsidRPr="00122013" w:rsidRDefault="00122013" w:rsidP="00122013">
      <w:pPr>
        <w:rPr>
          <w:b/>
          <w:bCs/>
        </w:rPr>
      </w:pPr>
      <w:r w:rsidRPr="00122013">
        <w:rPr>
          <w:b/>
          <w:bCs/>
        </w:rPr>
        <w:t>Data Quality and Diversity:</w:t>
      </w:r>
    </w:p>
    <w:p w14:paraId="5C19AF24" w14:textId="77777777" w:rsidR="00122013" w:rsidRDefault="00122013" w:rsidP="00122013">
      <w:pPr>
        <w:ind w:left="720"/>
      </w:pPr>
      <w:r>
        <w:t>The accuracy of the model heavily depends on the quality and variety of the signature images used for training. If the dataset lacks sufficient samples from different handwriting styles, writing instruments, or scanning conditions, the model may fail to generalize well to unseen signatures.</w:t>
      </w:r>
    </w:p>
    <w:p w14:paraId="6060D2AA" w14:textId="77777777" w:rsidR="00122013" w:rsidRDefault="00122013" w:rsidP="00122013"/>
    <w:p w14:paraId="7D7EB4BF" w14:textId="77777777" w:rsidR="00122013" w:rsidRPr="00122013" w:rsidRDefault="00122013" w:rsidP="00122013">
      <w:pPr>
        <w:rPr>
          <w:b/>
          <w:bCs/>
        </w:rPr>
      </w:pPr>
      <w:r w:rsidRPr="00122013">
        <w:rPr>
          <w:b/>
          <w:bCs/>
        </w:rPr>
        <w:t>False Positives/Negatives:</w:t>
      </w:r>
    </w:p>
    <w:p w14:paraId="00E9004C" w14:textId="77777777" w:rsidR="00122013" w:rsidRDefault="00122013" w:rsidP="00122013">
      <w:pPr>
        <w:ind w:left="720"/>
      </w:pPr>
      <w:r>
        <w:t>Although the Siamese network reduces error rates, there is still a possibility of misclassification. For instance, genuine signatures may be flagged as forged due to variations in pressure, angle, or speed during writing.</w:t>
      </w:r>
    </w:p>
    <w:p w14:paraId="05BD0F4C" w14:textId="77777777" w:rsidR="00122013" w:rsidRDefault="00122013" w:rsidP="00122013"/>
    <w:p w14:paraId="4100861E" w14:textId="77777777" w:rsidR="00122013" w:rsidRPr="00122013" w:rsidRDefault="00122013" w:rsidP="00122013">
      <w:pPr>
        <w:rPr>
          <w:b/>
          <w:bCs/>
        </w:rPr>
      </w:pPr>
      <w:r w:rsidRPr="00122013">
        <w:rPr>
          <w:b/>
          <w:bCs/>
        </w:rPr>
        <w:t>Computational Resources:</w:t>
      </w:r>
    </w:p>
    <w:p w14:paraId="4C25F204" w14:textId="77777777" w:rsidR="00122013" w:rsidRDefault="00122013" w:rsidP="00122013">
      <w:pPr>
        <w:ind w:left="720"/>
      </w:pPr>
      <w:r>
        <w:t>Deep learning models, especially those involving image comparison, require significant computational power during both training and inference. This could pose a challenge on resource-constrained mobile devices unless optimized correctly.</w:t>
      </w:r>
    </w:p>
    <w:p w14:paraId="66C2581F" w14:textId="77777777" w:rsidR="00122013" w:rsidRDefault="00122013" w:rsidP="00122013">
      <w:pPr>
        <w:ind w:left="720"/>
      </w:pPr>
    </w:p>
    <w:p w14:paraId="48BB80D7" w14:textId="77777777" w:rsidR="00122013" w:rsidRDefault="00122013" w:rsidP="00122013">
      <w:pPr>
        <w:ind w:left="720"/>
      </w:pPr>
    </w:p>
    <w:p w14:paraId="5C4AA14E" w14:textId="77777777" w:rsidR="00122013" w:rsidRDefault="00122013" w:rsidP="00122013">
      <w:pPr>
        <w:ind w:left="720"/>
      </w:pPr>
    </w:p>
    <w:p w14:paraId="361B0813" w14:textId="77777777" w:rsidR="008C6D5A" w:rsidRDefault="008C6D5A" w:rsidP="00122013">
      <w:pPr>
        <w:rPr>
          <w:b/>
          <w:bCs/>
        </w:rPr>
      </w:pPr>
    </w:p>
    <w:p w14:paraId="46119978" w14:textId="77777777" w:rsidR="00122013" w:rsidRDefault="00122013" w:rsidP="00122013">
      <w:pPr>
        <w:rPr>
          <w:b/>
          <w:bCs/>
        </w:rPr>
      </w:pPr>
      <w:r w:rsidRPr="00122013">
        <w:rPr>
          <w:b/>
          <w:bCs/>
        </w:rPr>
        <w:t>Dependence on Preprocessing:</w:t>
      </w:r>
    </w:p>
    <w:p w14:paraId="2C395EE5" w14:textId="77777777" w:rsidR="00122013" w:rsidRPr="00122013" w:rsidRDefault="00122013" w:rsidP="00122013">
      <w:pPr>
        <w:rPr>
          <w:b/>
          <w:bCs/>
        </w:rPr>
      </w:pPr>
    </w:p>
    <w:p w14:paraId="2FFA49EA" w14:textId="77777777" w:rsidR="00122013" w:rsidRDefault="00122013" w:rsidP="00122013">
      <w:pPr>
        <w:ind w:left="720"/>
      </w:pPr>
      <w:r>
        <w:t>The accuracy of the system also depends on the effectiveness of preprocessing steps such as image resizing, binarization, and noise removal. Poor preprocessing can lead to loss of critical signature features.</w:t>
      </w:r>
    </w:p>
    <w:p w14:paraId="2FF25DDE" w14:textId="77777777" w:rsidR="00122013" w:rsidRDefault="00122013" w:rsidP="00122013"/>
    <w:p w14:paraId="0007C88C" w14:textId="77777777" w:rsidR="00122013" w:rsidRDefault="00122013" w:rsidP="00122013">
      <w:r>
        <w:t>Security and Privacy Concerns:</w:t>
      </w:r>
    </w:p>
    <w:p w14:paraId="45A54D7E" w14:textId="77777777" w:rsidR="00122013" w:rsidRDefault="00122013" w:rsidP="00122013">
      <w:pPr>
        <w:ind w:left="720"/>
      </w:pPr>
    </w:p>
    <w:p w14:paraId="719AC22C" w14:textId="77777777" w:rsidR="00122013" w:rsidRDefault="00122013" w:rsidP="00122013">
      <w:pPr>
        <w:ind w:left="720"/>
      </w:pPr>
      <w:r>
        <w:t xml:space="preserve">Handling </w:t>
      </w:r>
      <w:r w:rsidR="00E176FF" w:rsidRPr="00E176FF">
        <w:t>Two-Factor Authentication  (2FA)</w:t>
      </w:r>
      <w:r>
        <w:t>such as signatures introduces privacy risks. Ensuring secure storage, encrypted transmission, and proper user consent is essential to protect sensitive information.</w:t>
      </w:r>
    </w:p>
    <w:p w14:paraId="591812EF" w14:textId="77777777" w:rsidR="00122013" w:rsidRDefault="00122013" w:rsidP="00122013"/>
    <w:p w14:paraId="0B9B4BE5" w14:textId="77777777" w:rsidR="00122013" w:rsidRDefault="00122013" w:rsidP="00122013">
      <w:r>
        <w:t>No Real-Time Feedback for Offline Signatures:</w:t>
      </w:r>
    </w:p>
    <w:p w14:paraId="5FBB4756" w14:textId="77777777" w:rsidR="00122013" w:rsidRDefault="00122013" w:rsidP="00122013">
      <w:pPr>
        <w:ind w:left="720"/>
      </w:pPr>
      <w:r>
        <w:t>The system is designed primarily for static (offline) signature images. It does not evaluate dynamic features like stroke speed or pen pressure, which are present in online signature verification systems.</w:t>
      </w:r>
    </w:p>
    <w:p w14:paraId="2EACA275" w14:textId="77777777" w:rsidR="00122013" w:rsidRDefault="00122013" w:rsidP="00122013"/>
    <w:p w14:paraId="2FE131C8" w14:textId="77777777" w:rsidR="00122013" w:rsidRPr="00122013" w:rsidRDefault="00122013" w:rsidP="00122013">
      <w:r>
        <w:t xml:space="preserve">Despite these limitations, the proposed solution serves as a strong foundation for secure and automated signature verification, and can be improved over time with more data, better preprocessing, and integration of additional </w:t>
      </w:r>
      <w:r w:rsidR="00E176FF" w:rsidRPr="00E176FF">
        <w:t>Two-Factor Authentication  (2FA)</w:t>
      </w:r>
    </w:p>
    <w:p w14:paraId="6D3F7FE0" w14:textId="77777777" w:rsidR="00ED7EDF" w:rsidRDefault="00ED7EDF">
      <w:pPr>
        <w:pStyle w:val="ListParagraph"/>
        <w:numPr>
          <w:ilvl w:val="0"/>
          <w:numId w:val="2"/>
        </w:numPr>
        <w:spacing w:line="278" w:lineRule="auto"/>
      </w:pPr>
      <w:r>
        <w:br w:type="page"/>
      </w:r>
    </w:p>
    <w:p w14:paraId="38199363" w14:textId="77777777" w:rsidR="00963023" w:rsidRDefault="00963023" w:rsidP="00ED7EDF">
      <w:pPr>
        <w:spacing w:line="278" w:lineRule="auto"/>
      </w:pPr>
    </w:p>
    <w:p w14:paraId="4837FCBB" w14:textId="77777777" w:rsidR="00ED7EDF" w:rsidRDefault="00ED7EDF" w:rsidP="00ED7EDF">
      <w:pPr>
        <w:pStyle w:val="Title"/>
        <w:jc w:val="center"/>
      </w:pPr>
    </w:p>
    <w:p w14:paraId="26E75B84" w14:textId="77777777" w:rsidR="00ED7EDF" w:rsidRDefault="00ED7EDF" w:rsidP="00ED7EDF">
      <w:pPr>
        <w:pStyle w:val="Title"/>
        <w:jc w:val="center"/>
      </w:pPr>
    </w:p>
    <w:p w14:paraId="14AE98AB" w14:textId="77777777" w:rsidR="00ED7EDF" w:rsidRDefault="00ED7EDF" w:rsidP="00ED7EDF">
      <w:pPr>
        <w:pStyle w:val="Title"/>
        <w:jc w:val="center"/>
      </w:pPr>
    </w:p>
    <w:p w14:paraId="09239711" w14:textId="77777777" w:rsidR="00ED7EDF" w:rsidRDefault="00ED7EDF" w:rsidP="00ED7EDF">
      <w:pPr>
        <w:pStyle w:val="Title"/>
        <w:jc w:val="center"/>
      </w:pPr>
    </w:p>
    <w:p w14:paraId="35670A78" w14:textId="77777777" w:rsidR="00ED7EDF" w:rsidRDefault="00ED7EDF" w:rsidP="00ED7EDF">
      <w:pPr>
        <w:pStyle w:val="Title"/>
        <w:jc w:val="center"/>
      </w:pPr>
    </w:p>
    <w:p w14:paraId="4D096646" w14:textId="77777777" w:rsidR="00ED7EDF" w:rsidRPr="00520B41" w:rsidRDefault="00ED7EDF" w:rsidP="00ED7EDF">
      <w:pPr>
        <w:pStyle w:val="Chaptertitle1"/>
      </w:pPr>
      <w:r w:rsidRPr="00520B41">
        <w:t xml:space="preserve">Chapter </w:t>
      </w:r>
      <w:r w:rsidR="00126C37">
        <w:t>7</w:t>
      </w:r>
    </w:p>
    <w:p w14:paraId="7CA56C9C" w14:textId="77777777" w:rsidR="00ED7EDF" w:rsidRPr="00520B41" w:rsidRDefault="00126C37" w:rsidP="00ED7EDF">
      <w:pPr>
        <w:pStyle w:val="Chaptertitle"/>
      </w:pPr>
      <w:bookmarkStart w:id="8" w:name="_Toc197463978"/>
      <w:r w:rsidRPr="00126C37">
        <w:t>Conclusion &amp; Future Work</w:t>
      </w:r>
      <w:bookmarkEnd w:id="8"/>
    </w:p>
    <w:p w14:paraId="71448D10" w14:textId="77777777" w:rsidR="00ED7EDF" w:rsidRDefault="00ED7EDF" w:rsidP="00ED7EDF">
      <w:pPr>
        <w:spacing w:line="278" w:lineRule="auto"/>
      </w:pPr>
      <w:r>
        <w:br w:type="page"/>
      </w:r>
    </w:p>
    <w:p w14:paraId="6DE48A55" w14:textId="77777777" w:rsidR="00ED7EDF" w:rsidRDefault="00ED7EDF" w:rsidP="00ED7EDF"/>
    <w:p w14:paraId="739BD1E4" w14:textId="77777777" w:rsidR="006E6F10" w:rsidRDefault="006E6F10" w:rsidP="00ED7EDF"/>
    <w:p w14:paraId="3BD01123" w14:textId="77777777" w:rsidR="00ED7EDF" w:rsidRPr="00122013" w:rsidRDefault="00126C37">
      <w:pPr>
        <w:pStyle w:val="ListParagraph"/>
        <w:numPr>
          <w:ilvl w:val="1"/>
          <w:numId w:val="7"/>
        </w:numPr>
        <w:rPr>
          <w:b/>
          <w:bCs/>
        </w:rPr>
      </w:pPr>
      <w:r w:rsidRPr="00122013">
        <w:rPr>
          <w:b/>
          <w:bCs/>
        </w:rPr>
        <w:t>Summary of contributions.</w:t>
      </w:r>
      <w:r w:rsidR="00ED7EDF" w:rsidRPr="00122013">
        <w:rPr>
          <w:b/>
          <w:bCs/>
        </w:rPr>
        <w:t xml:space="preserve">  </w:t>
      </w:r>
    </w:p>
    <w:p w14:paraId="382E488D" w14:textId="77777777" w:rsidR="00122013" w:rsidRDefault="00122013" w:rsidP="00122013">
      <w:pPr>
        <w:pStyle w:val="ListParagraph"/>
        <w:ind w:left="360"/>
      </w:pPr>
    </w:p>
    <w:p w14:paraId="74586E2A" w14:textId="77777777" w:rsidR="00DC17CD" w:rsidRDefault="00DC17CD" w:rsidP="00DC17CD">
      <w:pPr>
        <w:pStyle w:val="ListParagraph"/>
        <w:ind w:left="360"/>
      </w:pPr>
      <w:r>
        <w:t>Our project represents a pioneering advancement in signature verification, delivering a Siamese Neural Network that achieves an exceptional accuracy of 90.83% on test datasets, setting a new benchmark for precision and practicality. The primary contribution lies in the development of a lightweight yet highly effective system, powered by a pretrained EfficientNet-Lite0 backbone enhanced with attention mechanisms, capable of reliably distinguishing genuine signatures from forgeries.</w:t>
      </w:r>
    </w:p>
    <w:p w14:paraId="7F874893" w14:textId="77777777" w:rsidR="00DC17CD" w:rsidRDefault="00DC17CD" w:rsidP="00DC17CD">
      <w:pPr>
        <w:pStyle w:val="ListParagraph"/>
        <w:ind w:left="360"/>
      </w:pPr>
    </w:p>
    <w:p w14:paraId="03F83168" w14:textId="77777777" w:rsidR="00DC17CD" w:rsidRDefault="00DC17CD" w:rsidP="00DC17CD">
      <w:pPr>
        <w:pStyle w:val="ListParagraph"/>
        <w:ind w:left="360"/>
      </w:pPr>
      <w:r>
        <w:t>By integrating cutting-edge technologies—PyTorch for robust model development, Flutter for intuitive and cross-platform user interfaces, Flask API for seamless backend connectivity, and Firebase for secure data management—we have created a solution that is both technically sophisticated and user-centric. The system’s efficiency is further amplified by its operation on cost-effective platforms like Google Colab and Google Drive, democratizing access to advanced signature verification without the need for expensive infrastructure.</w:t>
      </w:r>
    </w:p>
    <w:p w14:paraId="638C1BF3" w14:textId="77777777" w:rsidR="00DC17CD" w:rsidRDefault="00DC17CD" w:rsidP="00DC17CD">
      <w:pPr>
        <w:pStyle w:val="ListParagraph"/>
        <w:ind w:left="360"/>
      </w:pPr>
    </w:p>
    <w:p w14:paraId="111929D3" w14:textId="77777777" w:rsidR="00DC17CD" w:rsidRDefault="00DC17CD" w:rsidP="00DC17CD">
      <w:pPr>
        <w:pStyle w:val="ListParagraph"/>
        <w:ind w:left="360"/>
      </w:pPr>
      <w:r>
        <w:t>A notable addition to the system is the integration of an intelligent, multilingual chatbot assistant, powered by LLaMA 3.2:latest via Ollama. This chatbot is embedded within the application and supports both Arabic and English, enabling users to ask questions related to signature verification, the underlying technology, and concepts such as forgery detection. This not only enhances user engagement and accessibility but also provides interactive support that caters to both technical and non-technical audiences.</w:t>
      </w:r>
    </w:p>
    <w:p w14:paraId="0D663063" w14:textId="77777777" w:rsidR="00DC17CD" w:rsidRDefault="00DC17CD" w:rsidP="00DC17CD">
      <w:pPr>
        <w:pStyle w:val="ListParagraph"/>
        <w:ind w:left="360"/>
      </w:pPr>
    </w:p>
    <w:p w14:paraId="245B0A4D" w14:textId="77777777" w:rsidR="00DC17CD" w:rsidRDefault="00DC17CD" w:rsidP="00DC17CD">
      <w:pPr>
        <w:pStyle w:val="ListParagraph"/>
        <w:ind w:left="360"/>
      </w:pPr>
      <w:r>
        <w:t>Additionally, the system’s readiness for real-world deployment—enabled by TorchScript conversion for rapid inference—positions it as a transformative tool in critical domains. In banking, it empowers institutions to verify customer signatures on documents, significantly reducing the risk of fraud. In forensic analysis, it supports legal investigations by authenticating signatures on disputed documents, enhancing the reliability of judicial processes.</w:t>
      </w:r>
    </w:p>
    <w:p w14:paraId="53A6F8A0" w14:textId="77777777" w:rsidR="00DC17CD" w:rsidRDefault="00DC17CD" w:rsidP="00DC17CD">
      <w:pPr>
        <w:pStyle w:val="ListParagraph"/>
        <w:ind w:left="360"/>
      </w:pPr>
    </w:p>
    <w:p w14:paraId="01758AFF" w14:textId="479CE4FF" w:rsidR="00122013" w:rsidRDefault="00DC17CD" w:rsidP="00DC17CD">
      <w:pPr>
        <w:pStyle w:val="ListParagraph"/>
        <w:ind w:left="360"/>
      </w:pPr>
      <w:r>
        <w:t>Collectively, these contributions establish a scalable, reliable, and accessible solution that addresses pressing challenges in signature verification, laying a solid foundation for future innovations in secure authentication technologies</w:t>
      </w:r>
    </w:p>
    <w:p w14:paraId="15620F7D" w14:textId="77777777" w:rsidR="00122013" w:rsidRDefault="00122013" w:rsidP="00122013">
      <w:pPr>
        <w:pStyle w:val="ListParagraph"/>
        <w:ind w:left="360"/>
      </w:pPr>
    </w:p>
    <w:p w14:paraId="6DF8E063" w14:textId="77777777" w:rsidR="00122013" w:rsidRDefault="00122013" w:rsidP="00122013">
      <w:pPr>
        <w:pStyle w:val="ListParagraph"/>
        <w:ind w:left="360"/>
      </w:pPr>
    </w:p>
    <w:p w14:paraId="7FC52139" w14:textId="77777777" w:rsidR="00122013" w:rsidRDefault="00122013" w:rsidP="00122013">
      <w:pPr>
        <w:pStyle w:val="ListParagraph"/>
        <w:ind w:left="360"/>
      </w:pPr>
    </w:p>
    <w:p w14:paraId="4898757A" w14:textId="77777777" w:rsidR="00122013" w:rsidRDefault="00122013" w:rsidP="00122013">
      <w:pPr>
        <w:pStyle w:val="ListParagraph"/>
        <w:ind w:left="360"/>
      </w:pPr>
    </w:p>
    <w:p w14:paraId="1BDFA735" w14:textId="77777777" w:rsidR="00122013" w:rsidRDefault="00122013" w:rsidP="00122013">
      <w:pPr>
        <w:pStyle w:val="ListParagraph"/>
        <w:ind w:left="360"/>
      </w:pPr>
    </w:p>
    <w:p w14:paraId="6E1E6695" w14:textId="77777777" w:rsidR="008C6D5A" w:rsidRDefault="008C6D5A" w:rsidP="00122013">
      <w:pPr>
        <w:pStyle w:val="ListParagraph"/>
        <w:ind w:left="360"/>
      </w:pPr>
    </w:p>
    <w:p w14:paraId="1F52432A" w14:textId="77777777" w:rsidR="008C6D5A" w:rsidRDefault="008C6D5A">
      <w:r>
        <w:br w:type="page"/>
      </w:r>
    </w:p>
    <w:p w14:paraId="31E75E6D" w14:textId="77777777" w:rsidR="00122013" w:rsidRDefault="00122013" w:rsidP="00122013">
      <w:pPr>
        <w:pStyle w:val="ListParagraph"/>
        <w:ind w:left="360"/>
      </w:pPr>
    </w:p>
    <w:p w14:paraId="141E4FF8" w14:textId="77777777" w:rsidR="006E6F10" w:rsidRDefault="006E6F10" w:rsidP="00122013">
      <w:pPr>
        <w:pStyle w:val="ListParagraph"/>
        <w:ind w:left="360"/>
      </w:pPr>
    </w:p>
    <w:p w14:paraId="69EEA4CC" w14:textId="77777777" w:rsidR="00ED7EDF" w:rsidRPr="00122013" w:rsidRDefault="00126C37">
      <w:pPr>
        <w:pStyle w:val="ListParagraph"/>
        <w:numPr>
          <w:ilvl w:val="1"/>
          <w:numId w:val="7"/>
        </w:numPr>
        <w:rPr>
          <w:b/>
          <w:bCs/>
        </w:rPr>
      </w:pPr>
      <w:r w:rsidRPr="00122013">
        <w:rPr>
          <w:b/>
          <w:bCs/>
        </w:rPr>
        <w:t>Possible improvements or extensions for future work.</w:t>
      </w:r>
    </w:p>
    <w:p w14:paraId="03351FCC" w14:textId="77777777" w:rsidR="00122013" w:rsidRDefault="00122013" w:rsidP="00122013">
      <w:pPr>
        <w:spacing w:line="278" w:lineRule="auto"/>
      </w:pPr>
    </w:p>
    <w:p w14:paraId="281187FD" w14:textId="77777777" w:rsidR="00122013" w:rsidRPr="00122013" w:rsidRDefault="00122013" w:rsidP="0042342A">
      <w:pPr>
        <w:spacing w:line="278" w:lineRule="auto"/>
        <w:ind w:firstLine="360"/>
        <w:rPr>
          <w:b/>
          <w:bCs/>
        </w:rPr>
      </w:pPr>
      <w:r w:rsidRPr="00122013">
        <w:rPr>
          <w:b/>
          <w:bCs/>
        </w:rPr>
        <w:t>Application in Forensic Analysis:</w:t>
      </w:r>
    </w:p>
    <w:p w14:paraId="439AB533" w14:textId="77777777" w:rsidR="00122013" w:rsidRPr="00122013" w:rsidRDefault="00122013" w:rsidP="00122013">
      <w:pPr>
        <w:spacing w:line="278" w:lineRule="auto"/>
        <w:ind w:firstLine="720"/>
        <w:rPr>
          <w:b/>
          <w:bCs/>
        </w:rPr>
      </w:pPr>
      <w:r w:rsidRPr="00122013">
        <w:rPr>
          <w:b/>
          <w:bCs/>
        </w:rPr>
        <w:t>InkSentinel can play a significant role in forensic science by:</w:t>
      </w:r>
    </w:p>
    <w:p w14:paraId="21265087" w14:textId="77777777" w:rsidR="00122013" w:rsidRDefault="00122013" w:rsidP="00122013">
      <w:pPr>
        <w:spacing w:line="278" w:lineRule="auto"/>
      </w:pPr>
    </w:p>
    <w:p w14:paraId="55EC0D34" w14:textId="77777777" w:rsidR="00122013" w:rsidRPr="00122013" w:rsidRDefault="00122013" w:rsidP="00122013">
      <w:pPr>
        <w:spacing w:line="278" w:lineRule="auto"/>
        <w:ind w:left="1440"/>
        <w:rPr>
          <w:b/>
          <w:bCs/>
        </w:rPr>
      </w:pPr>
      <w:r w:rsidRPr="00122013">
        <w:rPr>
          <w:b/>
          <w:bCs/>
        </w:rPr>
        <w:t xml:space="preserve">Criminal Investigations: </w:t>
      </w:r>
    </w:p>
    <w:p w14:paraId="5BC36CA4" w14:textId="77777777" w:rsidR="00122013" w:rsidRDefault="00122013" w:rsidP="00122013">
      <w:pPr>
        <w:spacing w:line="278" w:lineRule="auto"/>
        <w:ind w:left="1440"/>
      </w:pPr>
    </w:p>
    <w:p w14:paraId="732BA6DE" w14:textId="77777777" w:rsidR="00122013" w:rsidRDefault="00122013" w:rsidP="00122013">
      <w:pPr>
        <w:spacing w:line="278" w:lineRule="auto"/>
        <w:ind w:left="1440"/>
      </w:pPr>
      <w:r>
        <w:t>Analyzing signatures found on suspicious documents to determine if they are genuine or forged.</w:t>
      </w:r>
    </w:p>
    <w:p w14:paraId="6CAD83F0" w14:textId="77777777" w:rsidR="00122013" w:rsidRDefault="00122013" w:rsidP="00122013">
      <w:pPr>
        <w:spacing w:line="278" w:lineRule="auto"/>
        <w:ind w:left="1440"/>
      </w:pPr>
    </w:p>
    <w:p w14:paraId="57AB809A" w14:textId="77777777" w:rsidR="00122013" w:rsidRPr="00122013" w:rsidRDefault="00122013" w:rsidP="00122013">
      <w:pPr>
        <w:spacing w:line="278" w:lineRule="auto"/>
        <w:ind w:left="1440"/>
        <w:rPr>
          <w:b/>
          <w:bCs/>
        </w:rPr>
      </w:pPr>
      <w:r w:rsidRPr="00122013">
        <w:rPr>
          <w:b/>
          <w:bCs/>
        </w:rPr>
        <w:t>Assisting Forensic Experts:</w:t>
      </w:r>
    </w:p>
    <w:p w14:paraId="69717BDE" w14:textId="77777777" w:rsidR="00122013" w:rsidRDefault="00122013" w:rsidP="00122013">
      <w:pPr>
        <w:spacing w:line="278" w:lineRule="auto"/>
        <w:ind w:left="1440"/>
      </w:pPr>
    </w:p>
    <w:p w14:paraId="41A9F161" w14:textId="77777777" w:rsidR="00122013" w:rsidRDefault="00122013" w:rsidP="00122013">
      <w:pPr>
        <w:spacing w:line="278" w:lineRule="auto"/>
        <w:ind w:left="1440"/>
      </w:pPr>
      <w:r>
        <w:t xml:space="preserve"> Providing accurate preliminary results that support handwriting and forgery experts in evidence evaluation.</w:t>
      </w:r>
    </w:p>
    <w:p w14:paraId="2F9DE823" w14:textId="77777777" w:rsidR="00122013" w:rsidRDefault="00122013" w:rsidP="00122013">
      <w:pPr>
        <w:spacing w:line="278" w:lineRule="auto"/>
        <w:ind w:left="1440"/>
      </w:pPr>
    </w:p>
    <w:p w14:paraId="57DF4EA5" w14:textId="77777777" w:rsidR="00122013" w:rsidRPr="00122013" w:rsidRDefault="00122013" w:rsidP="00122013">
      <w:pPr>
        <w:spacing w:line="278" w:lineRule="auto"/>
        <w:ind w:left="1440"/>
        <w:rPr>
          <w:b/>
          <w:bCs/>
        </w:rPr>
      </w:pPr>
      <w:r w:rsidRPr="00122013">
        <w:rPr>
          <w:b/>
          <w:bCs/>
        </w:rPr>
        <w:t xml:space="preserve">Speeding Up Legal Procedures: </w:t>
      </w:r>
    </w:p>
    <w:p w14:paraId="2CD8F82B" w14:textId="77777777" w:rsidR="00122013" w:rsidRDefault="00122013" w:rsidP="00122013">
      <w:pPr>
        <w:spacing w:line="278" w:lineRule="auto"/>
        <w:ind w:left="1440"/>
      </w:pPr>
    </w:p>
    <w:p w14:paraId="1AB55680" w14:textId="77777777" w:rsidR="00122013" w:rsidRDefault="00122013" w:rsidP="00122013">
      <w:pPr>
        <w:spacing w:line="278" w:lineRule="auto"/>
        <w:ind w:left="1440"/>
      </w:pPr>
      <w:r>
        <w:t>Reducing the time required for signature analysis in criminal and civil cases.</w:t>
      </w:r>
    </w:p>
    <w:p w14:paraId="39C42DEA" w14:textId="77777777" w:rsidR="00122013" w:rsidRDefault="00122013" w:rsidP="00122013">
      <w:pPr>
        <w:spacing w:line="278" w:lineRule="auto"/>
        <w:ind w:left="1440"/>
      </w:pPr>
    </w:p>
    <w:p w14:paraId="36223370" w14:textId="77777777" w:rsidR="00122013" w:rsidRPr="00122013" w:rsidRDefault="00122013" w:rsidP="00122013">
      <w:pPr>
        <w:spacing w:line="278" w:lineRule="auto"/>
        <w:ind w:left="1440"/>
        <w:rPr>
          <w:b/>
          <w:bCs/>
        </w:rPr>
      </w:pPr>
      <w:r w:rsidRPr="00122013">
        <w:rPr>
          <w:b/>
          <w:bCs/>
        </w:rPr>
        <w:t xml:space="preserve">Acting as a Trusted Technical Assistant: </w:t>
      </w:r>
    </w:p>
    <w:p w14:paraId="591C29D3" w14:textId="77777777" w:rsidR="00122013" w:rsidRDefault="00122013" w:rsidP="00122013">
      <w:pPr>
        <w:spacing w:line="278" w:lineRule="auto"/>
        <w:ind w:left="1440"/>
      </w:pPr>
    </w:p>
    <w:p w14:paraId="287D7133" w14:textId="77777777" w:rsidR="00122013" w:rsidRDefault="00122013" w:rsidP="00122013">
      <w:pPr>
        <w:spacing w:line="278" w:lineRule="auto"/>
        <w:ind w:left="1440"/>
      </w:pPr>
      <w:r>
        <w:t>Serving as a reliable technical tool in forensic labs or courts, with full encryption and data protection.</w:t>
      </w:r>
    </w:p>
    <w:p w14:paraId="6F6C7A6E" w14:textId="77777777" w:rsidR="00122013" w:rsidRDefault="00122013" w:rsidP="00122013">
      <w:pPr>
        <w:spacing w:line="278" w:lineRule="auto"/>
        <w:ind w:left="1440"/>
      </w:pPr>
    </w:p>
    <w:p w14:paraId="2FA1C40D" w14:textId="77777777" w:rsidR="00226792" w:rsidRDefault="00226792" w:rsidP="00122013">
      <w:pPr>
        <w:spacing w:line="278" w:lineRule="auto"/>
        <w:ind w:left="1440"/>
      </w:pPr>
    </w:p>
    <w:p w14:paraId="6BEAE463" w14:textId="77777777" w:rsidR="00226792" w:rsidRDefault="00226792" w:rsidP="00122013">
      <w:pPr>
        <w:spacing w:line="278" w:lineRule="auto"/>
        <w:ind w:left="1440"/>
      </w:pPr>
    </w:p>
    <w:p w14:paraId="2D48969D" w14:textId="77777777" w:rsidR="008C6D5A" w:rsidRDefault="008C6D5A" w:rsidP="00122013">
      <w:pPr>
        <w:spacing w:line="278" w:lineRule="auto"/>
        <w:ind w:left="1440"/>
      </w:pPr>
    </w:p>
    <w:p w14:paraId="54C6C732" w14:textId="77777777" w:rsidR="008C6D5A" w:rsidRDefault="008C6D5A" w:rsidP="00122013">
      <w:pPr>
        <w:spacing w:line="278" w:lineRule="auto"/>
        <w:ind w:left="1440"/>
      </w:pPr>
    </w:p>
    <w:p w14:paraId="68D4B1E9" w14:textId="77777777" w:rsidR="00226792" w:rsidRDefault="00226792" w:rsidP="00122013">
      <w:pPr>
        <w:spacing w:line="278" w:lineRule="auto"/>
        <w:ind w:left="1440"/>
      </w:pPr>
    </w:p>
    <w:p w14:paraId="42BA354D" w14:textId="77777777" w:rsidR="00122013" w:rsidRPr="00226792" w:rsidRDefault="00122013" w:rsidP="00122013">
      <w:pPr>
        <w:spacing w:line="278" w:lineRule="auto"/>
        <w:ind w:left="1440"/>
        <w:rPr>
          <w:b/>
          <w:bCs/>
        </w:rPr>
      </w:pPr>
      <w:r w:rsidRPr="00226792">
        <w:rPr>
          <w:b/>
          <w:bCs/>
        </w:rPr>
        <w:t>Enhancing Forgery Detection Using Deeper Models:</w:t>
      </w:r>
    </w:p>
    <w:p w14:paraId="7C9B95E6" w14:textId="77777777" w:rsidR="00226792" w:rsidRDefault="00226792" w:rsidP="00122013">
      <w:pPr>
        <w:spacing w:line="278" w:lineRule="auto"/>
        <w:ind w:left="1440"/>
      </w:pPr>
    </w:p>
    <w:p w14:paraId="77D28AF8" w14:textId="77777777" w:rsidR="00122013" w:rsidRDefault="00122013" w:rsidP="00122013">
      <w:pPr>
        <w:spacing w:line="278" w:lineRule="auto"/>
        <w:ind w:left="1440"/>
      </w:pPr>
      <w:r>
        <w:t>Integrating more advanced deep learning models (such as Vision Transformers or deeper versions of EfficientNet) to better detect sophisticated forgeries.</w:t>
      </w:r>
    </w:p>
    <w:p w14:paraId="632A3404" w14:textId="77777777" w:rsidR="00122013" w:rsidRDefault="00122013" w:rsidP="00122013">
      <w:pPr>
        <w:spacing w:line="278" w:lineRule="auto"/>
        <w:ind w:left="1440"/>
      </w:pPr>
    </w:p>
    <w:p w14:paraId="651A7B41" w14:textId="77777777" w:rsidR="00122013" w:rsidRPr="00226792" w:rsidRDefault="00122013" w:rsidP="00122013">
      <w:pPr>
        <w:spacing w:line="278" w:lineRule="auto"/>
        <w:ind w:left="1440"/>
        <w:rPr>
          <w:b/>
          <w:bCs/>
        </w:rPr>
      </w:pPr>
      <w:r w:rsidRPr="00226792">
        <w:rPr>
          <w:b/>
          <w:bCs/>
        </w:rPr>
        <w:t>Supporting Multilingual and Diverse Signature Styles:</w:t>
      </w:r>
    </w:p>
    <w:p w14:paraId="43F76BD7" w14:textId="77777777" w:rsidR="00226792" w:rsidRDefault="00226792" w:rsidP="00122013">
      <w:pPr>
        <w:spacing w:line="278" w:lineRule="auto"/>
        <w:ind w:left="1440"/>
      </w:pPr>
    </w:p>
    <w:p w14:paraId="05F10148" w14:textId="77777777" w:rsidR="00122013" w:rsidRDefault="00122013" w:rsidP="00122013">
      <w:pPr>
        <w:spacing w:line="278" w:lineRule="auto"/>
        <w:ind w:left="1440"/>
      </w:pPr>
      <w:r>
        <w:t>Expanding the dataset and model capabilities to handle signatures written in various languages and writing styles, improving global model performance.</w:t>
      </w:r>
    </w:p>
    <w:p w14:paraId="09CAE966" w14:textId="77777777" w:rsidR="00122013" w:rsidRDefault="00122013" w:rsidP="00122013">
      <w:pPr>
        <w:spacing w:line="278" w:lineRule="auto"/>
        <w:ind w:left="1440"/>
      </w:pPr>
    </w:p>
    <w:p w14:paraId="4868910C" w14:textId="77777777" w:rsidR="00122013" w:rsidRPr="00226792" w:rsidRDefault="00122013" w:rsidP="00122013">
      <w:pPr>
        <w:spacing w:line="278" w:lineRule="auto"/>
        <w:ind w:left="1440"/>
        <w:rPr>
          <w:b/>
          <w:bCs/>
        </w:rPr>
      </w:pPr>
      <w:r w:rsidRPr="00226792">
        <w:rPr>
          <w:b/>
          <w:bCs/>
        </w:rPr>
        <w:t>Online Learning Capability:</w:t>
      </w:r>
    </w:p>
    <w:p w14:paraId="6E914C87" w14:textId="77777777" w:rsidR="00226792" w:rsidRDefault="00226792" w:rsidP="00122013">
      <w:pPr>
        <w:spacing w:line="278" w:lineRule="auto"/>
        <w:ind w:left="1440"/>
      </w:pPr>
    </w:p>
    <w:p w14:paraId="5731C8B5" w14:textId="77777777" w:rsidR="00122013" w:rsidRDefault="00122013" w:rsidP="00122013">
      <w:pPr>
        <w:spacing w:line="278" w:lineRule="auto"/>
        <w:ind w:left="1440"/>
      </w:pPr>
      <w:r>
        <w:t>Enabling the model to learn incrementally from new user data without requiring complete retraining, improving verification accuracy over time.</w:t>
      </w:r>
    </w:p>
    <w:p w14:paraId="2BEDB6B9" w14:textId="77777777" w:rsidR="00122013" w:rsidRDefault="00122013" w:rsidP="00122013">
      <w:pPr>
        <w:spacing w:line="278" w:lineRule="auto"/>
      </w:pPr>
    </w:p>
    <w:p w14:paraId="5987B16B" w14:textId="77777777" w:rsidR="00122013" w:rsidRPr="00226792" w:rsidRDefault="00122013" w:rsidP="00226792">
      <w:pPr>
        <w:spacing w:line="278" w:lineRule="auto"/>
        <w:ind w:left="1440"/>
        <w:rPr>
          <w:b/>
          <w:bCs/>
        </w:rPr>
      </w:pPr>
      <w:r w:rsidRPr="00226792">
        <w:rPr>
          <w:b/>
          <w:bCs/>
        </w:rPr>
        <w:t>Model Explainability:</w:t>
      </w:r>
    </w:p>
    <w:p w14:paraId="45AE4A62" w14:textId="77777777" w:rsidR="00226792" w:rsidRDefault="00226792" w:rsidP="00226792">
      <w:pPr>
        <w:spacing w:line="278" w:lineRule="auto"/>
        <w:ind w:left="1440"/>
      </w:pPr>
    </w:p>
    <w:p w14:paraId="4A687CC0" w14:textId="77777777" w:rsidR="00122013" w:rsidRDefault="00122013" w:rsidP="00226792">
      <w:pPr>
        <w:spacing w:line="278" w:lineRule="auto"/>
        <w:ind w:left="1440"/>
      </w:pPr>
      <w:r>
        <w:t>Providing interpretability features that explain why a signature was accepted or rejected, increasing user and legal system trust in the model</w:t>
      </w:r>
      <w:r w:rsidR="00226792">
        <w:t>’</w:t>
      </w:r>
      <w:r>
        <w:t>s decisions.</w:t>
      </w:r>
    </w:p>
    <w:p w14:paraId="2586A1DA" w14:textId="77777777" w:rsidR="00122013" w:rsidRDefault="00122013" w:rsidP="00226792">
      <w:pPr>
        <w:spacing w:line="278" w:lineRule="auto"/>
        <w:ind w:left="1440"/>
      </w:pPr>
    </w:p>
    <w:p w14:paraId="38FBE257" w14:textId="77777777" w:rsidR="00122013" w:rsidRDefault="00122013" w:rsidP="00226792">
      <w:pPr>
        <w:spacing w:line="278" w:lineRule="auto"/>
        <w:ind w:left="1440"/>
        <w:rPr>
          <w:b/>
          <w:bCs/>
        </w:rPr>
      </w:pPr>
      <w:r w:rsidRPr="00226792">
        <w:rPr>
          <w:b/>
          <w:bCs/>
        </w:rPr>
        <w:t>Offline Mode Support:</w:t>
      </w:r>
    </w:p>
    <w:p w14:paraId="3226FBA6" w14:textId="77777777" w:rsidR="00226792" w:rsidRPr="00226792" w:rsidRDefault="00226792" w:rsidP="00226792">
      <w:pPr>
        <w:spacing w:line="278" w:lineRule="auto"/>
        <w:ind w:left="1440"/>
        <w:rPr>
          <w:b/>
          <w:bCs/>
        </w:rPr>
      </w:pPr>
    </w:p>
    <w:p w14:paraId="1C90D331" w14:textId="77777777" w:rsidR="00122013" w:rsidRDefault="00122013" w:rsidP="00226792">
      <w:pPr>
        <w:spacing w:line="278" w:lineRule="auto"/>
        <w:ind w:left="1440"/>
      </w:pPr>
      <w:r>
        <w:t>Allowing the application to function without internet access using a lightweight version of the model, suitable for limited-connectivity environments.</w:t>
      </w:r>
    </w:p>
    <w:p w14:paraId="7B02C801" w14:textId="77777777" w:rsidR="00122013" w:rsidRDefault="00122013" w:rsidP="00226792">
      <w:pPr>
        <w:spacing w:line="278" w:lineRule="auto"/>
        <w:ind w:left="1440"/>
      </w:pPr>
    </w:p>
    <w:p w14:paraId="34BFB9F6" w14:textId="77777777" w:rsidR="00226792" w:rsidRDefault="00226792" w:rsidP="00226792">
      <w:pPr>
        <w:spacing w:line="278" w:lineRule="auto"/>
        <w:ind w:left="1440"/>
      </w:pPr>
    </w:p>
    <w:p w14:paraId="3A4DE5EA" w14:textId="77777777" w:rsidR="00226792" w:rsidRDefault="00226792" w:rsidP="00226792">
      <w:pPr>
        <w:spacing w:line="278" w:lineRule="auto"/>
        <w:ind w:left="1440"/>
      </w:pPr>
    </w:p>
    <w:p w14:paraId="597A09CA" w14:textId="77777777" w:rsidR="00226792" w:rsidRDefault="00226792" w:rsidP="00226792">
      <w:pPr>
        <w:spacing w:line="278" w:lineRule="auto"/>
        <w:ind w:left="1440"/>
      </w:pPr>
    </w:p>
    <w:p w14:paraId="39D664AC" w14:textId="77777777" w:rsidR="008C6D5A" w:rsidRDefault="008C6D5A" w:rsidP="00226792">
      <w:pPr>
        <w:spacing w:line="278" w:lineRule="auto"/>
        <w:ind w:left="1440"/>
      </w:pPr>
    </w:p>
    <w:p w14:paraId="70E0EF9A" w14:textId="77777777" w:rsidR="00122013" w:rsidRPr="00226792" w:rsidRDefault="00122013" w:rsidP="00226792">
      <w:pPr>
        <w:spacing w:line="278" w:lineRule="auto"/>
        <w:ind w:left="1440"/>
        <w:rPr>
          <w:b/>
          <w:bCs/>
        </w:rPr>
      </w:pPr>
      <w:r w:rsidRPr="00226792">
        <w:rPr>
          <w:b/>
          <w:bCs/>
        </w:rPr>
        <w:t xml:space="preserve">Integration with Additional </w:t>
      </w:r>
      <w:r w:rsidR="00E176FF" w:rsidRPr="00E176FF">
        <w:rPr>
          <w:b/>
          <w:bCs/>
        </w:rPr>
        <w:t>Two-Factor Authentication  (2FA)</w:t>
      </w:r>
      <w:r w:rsidRPr="00226792">
        <w:rPr>
          <w:b/>
          <w:bCs/>
        </w:rPr>
        <w:t xml:space="preserve"> Methods:</w:t>
      </w:r>
    </w:p>
    <w:p w14:paraId="0054CDFA" w14:textId="77777777" w:rsidR="00226792" w:rsidRDefault="00226792" w:rsidP="00226792">
      <w:pPr>
        <w:spacing w:line="278" w:lineRule="auto"/>
        <w:ind w:left="1440"/>
      </w:pPr>
    </w:p>
    <w:p w14:paraId="506E9A01" w14:textId="77777777" w:rsidR="00122013" w:rsidRDefault="00122013" w:rsidP="00226792">
      <w:pPr>
        <w:spacing w:line="278" w:lineRule="auto"/>
        <w:ind w:left="1440"/>
      </w:pPr>
      <w:r>
        <w:t xml:space="preserve">Expanding the system to operate within a broader </w:t>
      </w:r>
      <w:r w:rsidR="00E176FF" w:rsidRPr="00E176FF">
        <w:t>Two-Factor Authentication  (2FA)</w:t>
      </w:r>
      <w:r w:rsidR="00E176FF">
        <w:t xml:space="preserve"> </w:t>
      </w:r>
      <w:r>
        <w:t>framework for enhanced security.</w:t>
      </w:r>
    </w:p>
    <w:p w14:paraId="3E16FC52" w14:textId="77777777" w:rsidR="00122013" w:rsidRDefault="00122013" w:rsidP="00226792">
      <w:pPr>
        <w:spacing w:line="278" w:lineRule="auto"/>
        <w:ind w:left="1440"/>
      </w:pPr>
    </w:p>
    <w:p w14:paraId="12DAA37E" w14:textId="77777777" w:rsidR="00122013" w:rsidRPr="00226792" w:rsidRDefault="00122013" w:rsidP="00226792">
      <w:pPr>
        <w:spacing w:line="278" w:lineRule="auto"/>
        <w:ind w:left="1440"/>
        <w:rPr>
          <w:b/>
          <w:bCs/>
        </w:rPr>
      </w:pPr>
      <w:r w:rsidRPr="00226792">
        <w:rPr>
          <w:b/>
          <w:bCs/>
        </w:rPr>
        <w:t>User Feedback Mechanism:</w:t>
      </w:r>
    </w:p>
    <w:p w14:paraId="68BEDA1C" w14:textId="77777777" w:rsidR="00226792" w:rsidRDefault="00226792" w:rsidP="00226792">
      <w:pPr>
        <w:spacing w:line="278" w:lineRule="auto"/>
        <w:ind w:left="1440"/>
      </w:pPr>
    </w:p>
    <w:p w14:paraId="7CC24CFE" w14:textId="77777777" w:rsidR="00122013" w:rsidRDefault="00122013" w:rsidP="00226792">
      <w:pPr>
        <w:spacing w:line="278" w:lineRule="auto"/>
        <w:ind w:left="1440"/>
      </w:pPr>
      <w:r>
        <w:t>Allowing users to report false results (false acceptances or rejections), providing valuable real-world data to further train and improve the system.</w:t>
      </w:r>
    </w:p>
    <w:p w14:paraId="4510B0E6" w14:textId="77777777" w:rsidR="00122013" w:rsidRDefault="00122013" w:rsidP="00226792">
      <w:pPr>
        <w:spacing w:line="278" w:lineRule="auto"/>
        <w:ind w:left="1440"/>
      </w:pPr>
    </w:p>
    <w:p w14:paraId="2C5F2E83" w14:textId="77777777" w:rsidR="00122013" w:rsidRDefault="00122013" w:rsidP="00226792">
      <w:pPr>
        <w:spacing w:line="278" w:lineRule="auto"/>
        <w:ind w:left="1440"/>
        <w:rPr>
          <w:b/>
          <w:bCs/>
        </w:rPr>
      </w:pPr>
      <w:r w:rsidRPr="00226792">
        <w:rPr>
          <w:b/>
          <w:bCs/>
        </w:rPr>
        <w:t>Improving Scalability for Large Institutions:</w:t>
      </w:r>
    </w:p>
    <w:p w14:paraId="5A8831F4" w14:textId="77777777" w:rsidR="00226792" w:rsidRPr="00226792" w:rsidRDefault="00226792" w:rsidP="00226792">
      <w:pPr>
        <w:spacing w:line="278" w:lineRule="auto"/>
        <w:ind w:left="1440"/>
        <w:rPr>
          <w:b/>
          <w:bCs/>
        </w:rPr>
      </w:pPr>
    </w:p>
    <w:p w14:paraId="35F139BA" w14:textId="77777777" w:rsidR="00126C37" w:rsidRDefault="00122013" w:rsidP="00226792">
      <w:pPr>
        <w:spacing w:line="278" w:lineRule="auto"/>
        <w:ind w:left="1440"/>
      </w:pPr>
      <w:r>
        <w:t xml:space="preserve">Optimizing the backend to support high traffic, a large user base, and frequent verification requests while maintaining speed and accuracy. </w:t>
      </w:r>
      <w:r w:rsidR="00126C37">
        <w:br w:type="page"/>
      </w:r>
    </w:p>
    <w:p w14:paraId="0240777B" w14:textId="77777777" w:rsidR="00126C37" w:rsidRDefault="00126C37" w:rsidP="00126C37">
      <w:pPr>
        <w:pStyle w:val="Title"/>
        <w:jc w:val="center"/>
      </w:pPr>
    </w:p>
    <w:p w14:paraId="7E34542A" w14:textId="77777777" w:rsidR="00126C37" w:rsidRDefault="00126C37" w:rsidP="00126C37">
      <w:pPr>
        <w:pStyle w:val="Title"/>
        <w:jc w:val="center"/>
      </w:pPr>
    </w:p>
    <w:p w14:paraId="388DCF17" w14:textId="77777777" w:rsidR="00126C37" w:rsidRDefault="00126C37" w:rsidP="00126C37">
      <w:pPr>
        <w:pStyle w:val="Title"/>
        <w:jc w:val="center"/>
      </w:pPr>
    </w:p>
    <w:p w14:paraId="334E6B44" w14:textId="77777777" w:rsidR="00126C37" w:rsidRDefault="00126C37" w:rsidP="00126C37">
      <w:pPr>
        <w:pStyle w:val="Title"/>
        <w:jc w:val="center"/>
      </w:pPr>
    </w:p>
    <w:p w14:paraId="6275D53C" w14:textId="77777777" w:rsidR="00126C37" w:rsidRDefault="00126C37" w:rsidP="00126C37">
      <w:pPr>
        <w:pStyle w:val="Title"/>
        <w:jc w:val="center"/>
      </w:pPr>
    </w:p>
    <w:p w14:paraId="5D824E37" w14:textId="77777777" w:rsidR="00126C37" w:rsidRDefault="00126C37" w:rsidP="00126C37">
      <w:pPr>
        <w:pStyle w:val="Chaptertitle"/>
      </w:pPr>
      <w:bookmarkStart w:id="9" w:name="_Toc197463979"/>
      <w:r w:rsidRPr="00126C37">
        <w:t>References</w:t>
      </w:r>
      <w:bookmarkEnd w:id="9"/>
      <w:r w:rsidRPr="00126C37">
        <w:t xml:space="preserve"> </w:t>
      </w:r>
      <w:r>
        <w:br w:type="page"/>
      </w:r>
    </w:p>
    <w:p w14:paraId="6AFF71A3" w14:textId="77777777" w:rsidR="00126C37" w:rsidRDefault="00126C37" w:rsidP="00126C37"/>
    <w:p w14:paraId="64B77C5D" w14:textId="77777777" w:rsidR="00126C37" w:rsidRDefault="00126C37" w:rsidP="00126C37">
      <w:r>
        <w:t xml:space="preserve">(List all cited works in a standard format, e.g., APA, IEEE, or ACM.)  </w:t>
      </w:r>
    </w:p>
    <w:p w14:paraId="7F434AE9" w14:textId="77777777" w:rsidR="00226792" w:rsidRPr="00226792" w:rsidRDefault="00226792">
      <w:pPr>
        <w:numPr>
          <w:ilvl w:val="0"/>
          <w:numId w:val="41"/>
        </w:numPr>
        <w:rPr>
          <w:lang w:bidi="ar-EG"/>
        </w:rPr>
      </w:pPr>
      <w:hyperlink r:id="rId50" w:tgtFrame="_new" w:history="1">
        <w:r w:rsidRPr="00226792">
          <w:rPr>
            <w:rStyle w:val="Hyperlink"/>
            <w:lang w:bidi="ar-EG"/>
          </w:rPr>
          <w:t>https://www.kaggle.com/datasets/robinreni/signature-verification-dataset</w:t>
        </w:r>
      </w:hyperlink>
      <w:r w:rsidRPr="00226792">
        <w:rPr>
          <w:lang w:bidi="ar-EG"/>
        </w:rPr>
        <w:t>(SignatureVerification Dataset)</w:t>
      </w:r>
    </w:p>
    <w:p w14:paraId="539DC6DA" w14:textId="77777777" w:rsidR="00226792" w:rsidRPr="00226792" w:rsidRDefault="00226792">
      <w:pPr>
        <w:numPr>
          <w:ilvl w:val="0"/>
          <w:numId w:val="41"/>
        </w:numPr>
        <w:rPr>
          <w:lang w:bidi="ar-EG"/>
        </w:rPr>
      </w:pPr>
      <w:hyperlink r:id="rId51" w:tgtFrame="_new" w:history="1">
        <w:r w:rsidRPr="00226792">
          <w:rPr>
            <w:rStyle w:val="Hyperlink"/>
            <w:lang w:bidi="ar-EG"/>
          </w:rPr>
          <w:t>https://arxiv.org/pdf/1707.02131.pdf</w:t>
        </w:r>
      </w:hyperlink>
      <w:r w:rsidRPr="00226792">
        <w:rPr>
          <w:lang w:bidi="ar-EG"/>
        </w:rPr>
        <w:t xml:space="preserve"> (SigNet Paper)</w:t>
      </w:r>
    </w:p>
    <w:p w14:paraId="66E27CEC" w14:textId="77777777" w:rsidR="00226792" w:rsidRPr="00226792" w:rsidRDefault="00226792">
      <w:pPr>
        <w:numPr>
          <w:ilvl w:val="0"/>
          <w:numId w:val="41"/>
        </w:numPr>
        <w:rPr>
          <w:lang w:bidi="ar-EG"/>
        </w:rPr>
      </w:pPr>
      <w:hyperlink r:id="rId52" w:tgtFrame="_new" w:history="1">
        <w:r w:rsidRPr="00226792">
          <w:rPr>
            <w:rStyle w:val="Hyperlink"/>
            <w:lang w:bidi="ar-EG"/>
          </w:rPr>
          <w:t>https://arxiv.org/pdf/2009.07409.pdf</w:t>
        </w:r>
      </w:hyperlink>
      <w:r w:rsidRPr="00226792">
        <w:rPr>
          <w:lang w:bidi="ar-EG"/>
        </w:rPr>
        <w:t xml:space="preserve"> (EfficientNet-Lite Paper)</w:t>
      </w:r>
    </w:p>
    <w:p w14:paraId="19DF60DF" w14:textId="77777777" w:rsidR="00226792" w:rsidRPr="00226792" w:rsidRDefault="00226792">
      <w:pPr>
        <w:numPr>
          <w:ilvl w:val="0"/>
          <w:numId w:val="41"/>
        </w:numPr>
        <w:rPr>
          <w:lang w:bidi="ar-EG"/>
        </w:rPr>
      </w:pPr>
      <w:hyperlink r:id="rId53" w:tgtFrame="_new" w:history="1">
        <w:r w:rsidRPr="00226792">
          <w:rPr>
            <w:rStyle w:val="Hyperlink"/>
            <w:lang w:bidi="ar-EG"/>
          </w:rPr>
          <w:t>https://arxiv.org/pdf/2311.05579.pdf</w:t>
        </w:r>
      </w:hyperlink>
      <w:r w:rsidRPr="00226792">
        <w:rPr>
          <w:lang w:bidi="ar-EG"/>
        </w:rPr>
        <w:t xml:space="preserve"> (SigScatNet Paper)</w:t>
      </w:r>
    </w:p>
    <w:p w14:paraId="29941D82" w14:textId="77777777" w:rsidR="00226792" w:rsidRPr="00226792" w:rsidRDefault="00226792">
      <w:pPr>
        <w:numPr>
          <w:ilvl w:val="0"/>
          <w:numId w:val="41"/>
        </w:numPr>
        <w:rPr>
          <w:lang w:bidi="ar-EG"/>
        </w:rPr>
      </w:pPr>
      <w:hyperlink r:id="rId54" w:tgtFrame="_new" w:history="1">
        <w:r w:rsidRPr="00226792">
          <w:rPr>
            <w:rStyle w:val="Hyperlink"/>
            <w:lang w:bidi="ar-EG"/>
          </w:rPr>
          <w:t>https://arxiv.org/pdf/1602.07261.pdf</w:t>
        </w:r>
      </w:hyperlink>
      <w:r w:rsidRPr="00226792">
        <w:rPr>
          <w:lang w:bidi="ar-EG"/>
        </w:rPr>
        <w:t xml:space="preserve"> (Contrastive Loss Paper)</w:t>
      </w:r>
    </w:p>
    <w:p w14:paraId="323CDD8B" w14:textId="77777777" w:rsidR="00226792" w:rsidRPr="00226792" w:rsidRDefault="00226792">
      <w:pPr>
        <w:numPr>
          <w:ilvl w:val="0"/>
          <w:numId w:val="41"/>
        </w:numPr>
        <w:rPr>
          <w:lang w:bidi="ar-EG"/>
        </w:rPr>
      </w:pPr>
      <w:hyperlink r:id="rId55" w:tgtFrame="_new" w:history="1">
        <w:r w:rsidRPr="00226792">
          <w:rPr>
            <w:rStyle w:val="Hyperlink"/>
            <w:lang w:bidi="ar-EG"/>
          </w:rPr>
          <w:t>https://arxiv.org/pdf/1704.04864.pdf</w:t>
        </w:r>
      </w:hyperlink>
      <w:r w:rsidRPr="00226792">
        <w:rPr>
          <w:lang w:bidi="ar-EG"/>
        </w:rPr>
        <w:t xml:space="preserve"> (CBAM Paper)</w:t>
      </w:r>
    </w:p>
    <w:p w14:paraId="640BE4C0" w14:textId="77777777" w:rsidR="00226792" w:rsidRPr="00226792" w:rsidRDefault="00226792">
      <w:pPr>
        <w:numPr>
          <w:ilvl w:val="0"/>
          <w:numId w:val="41"/>
        </w:numPr>
        <w:rPr>
          <w:lang w:bidi="ar-EG"/>
        </w:rPr>
      </w:pPr>
      <w:hyperlink r:id="rId56" w:tgtFrame="_new" w:history="1">
        <w:r w:rsidRPr="00226792">
          <w:rPr>
            <w:rStyle w:val="Hyperlink"/>
            <w:lang w:bidi="ar-EG"/>
          </w:rPr>
          <w:t>https://arxiv.org/pdf/1711.09534.pdf</w:t>
        </w:r>
      </w:hyperlink>
      <w:r w:rsidRPr="00226792">
        <w:rPr>
          <w:lang w:bidi="ar-EG"/>
        </w:rPr>
        <w:t xml:space="preserve"> (Mixup Paper)</w:t>
      </w:r>
    </w:p>
    <w:p w14:paraId="37538FFD" w14:textId="77777777" w:rsidR="00226792" w:rsidRPr="00226792" w:rsidRDefault="00226792">
      <w:pPr>
        <w:numPr>
          <w:ilvl w:val="0"/>
          <w:numId w:val="41"/>
        </w:numPr>
        <w:rPr>
          <w:lang w:bidi="ar-EG"/>
        </w:rPr>
      </w:pPr>
      <w:hyperlink r:id="rId57" w:tgtFrame="_new" w:history="1">
        <w:r w:rsidRPr="00226792">
          <w:rPr>
            <w:rStyle w:val="Hyperlink"/>
            <w:lang w:bidi="ar-EG"/>
          </w:rPr>
          <w:t>https://link.springer.com/content/pdf/10.1007/s11263-019-01228-7.pdf</w:t>
        </w:r>
      </w:hyperlink>
      <w:r w:rsidRPr="00226792">
        <w:rPr>
          <w:lang w:bidi="ar-EG"/>
        </w:rPr>
        <w:t>(Grad-CAMPaper)</w:t>
      </w:r>
    </w:p>
    <w:p w14:paraId="1BC7A884" w14:textId="77777777" w:rsidR="00226792" w:rsidRPr="00226792" w:rsidRDefault="00226792">
      <w:pPr>
        <w:numPr>
          <w:ilvl w:val="0"/>
          <w:numId w:val="41"/>
        </w:numPr>
        <w:rPr>
          <w:lang w:bidi="ar-EG"/>
        </w:rPr>
      </w:pPr>
      <w:hyperlink r:id="rId58" w:tgtFrame="_new" w:history="1">
        <w:r w:rsidRPr="00226792">
          <w:rPr>
            <w:rStyle w:val="Hyperlink"/>
            <w:lang w:bidi="ar-EG"/>
          </w:rPr>
          <w:t>https://www.researchgate.net/publication/292145562_A_Review_of_Image_Denoising_Methods</w:t>
        </w:r>
      </w:hyperlink>
      <w:r w:rsidRPr="00226792">
        <w:rPr>
          <w:lang w:bidi="ar-EG"/>
        </w:rPr>
        <w:t xml:space="preserve">  (Image Denoising Review)</w:t>
      </w:r>
    </w:p>
    <w:p w14:paraId="55988DFE" w14:textId="77777777" w:rsidR="00226792" w:rsidRPr="00226792" w:rsidRDefault="00226792">
      <w:pPr>
        <w:numPr>
          <w:ilvl w:val="0"/>
          <w:numId w:val="41"/>
        </w:numPr>
        <w:rPr>
          <w:lang w:bidi="ar-EG"/>
        </w:rPr>
      </w:pPr>
      <w:hyperlink r:id="rId59" w:history="1">
        <w:r w:rsidRPr="00226792">
          <w:rPr>
            <w:rStyle w:val="Hyperlink"/>
            <w:lang w:bidi="ar-EG"/>
          </w:rPr>
          <w:t>https://www.cs.cmu.edu/~rsalakhu/papers/oneshot1.pdf</w:t>
        </w:r>
      </w:hyperlink>
      <w:r w:rsidRPr="00226792">
        <w:rPr>
          <w:lang w:bidi="ar-EG"/>
        </w:rPr>
        <w:t>(SiameseNetworksOne-ShotLearning Paper)</w:t>
      </w:r>
    </w:p>
    <w:p w14:paraId="588C3266" w14:textId="77777777" w:rsidR="00226792" w:rsidRPr="00226792" w:rsidRDefault="00226792">
      <w:pPr>
        <w:numPr>
          <w:ilvl w:val="0"/>
          <w:numId w:val="41"/>
        </w:numPr>
        <w:rPr>
          <w:lang w:bidi="ar-EG"/>
        </w:rPr>
      </w:pPr>
      <w:hyperlink r:id="rId60" w:history="1">
        <w:r w:rsidRPr="00226792">
          <w:rPr>
            <w:rStyle w:val="Hyperlink"/>
            <w:lang w:bidi="ar-EG"/>
          </w:rPr>
          <w:t>https://paperswithcode.com/model/efficientnet?variant=efficientnet-lite0</w:t>
        </w:r>
      </w:hyperlink>
      <w:r w:rsidRPr="00226792">
        <w:rPr>
          <w:lang w:bidi="ar-EG"/>
        </w:rPr>
        <w:t xml:space="preserve">  (EfficientNet)</w:t>
      </w:r>
    </w:p>
    <w:p w14:paraId="157646D4" w14:textId="77777777" w:rsidR="00226792" w:rsidRPr="00226792" w:rsidRDefault="00226792">
      <w:pPr>
        <w:numPr>
          <w:ilvl w:val="0"/>
          <w:numId w:val="41"/>
        </w:numPr>
        <w:rPr>
          <w:lang w:bidi="ar-EG"/>
        </w:rPr>
      </w:pPr>
      <w:hyperlink r:id="rId61" w:history="1">
        <w:r w:rsidRPr="00226792">
          <w:rPr>
            <w:rStyle w:val="Hyperlink"/>
            <w:lang w:bidi="ar-EG"/>
          </w:rPr>
          <w:t>https://www.researchgate.net/publication/348671670_A_Novel_Spatio-Temporal_Siamese_Network_for_3D_Signature_Recognition</w:t>
        </w:r>
      </w:hyperlink>
      <w:r w:rsidRPr="00226792">
        <w:rPr>
          <w:lang w:bidi="ar-EG"/>
        </w:rPr>
        <w:t xml:space="preserve">  (Spatio-Temporal Siamese Network Paper)</w:t>
      </w:r>
    </w:p>
    <w:p w14:paraId="7587E956" w14:textId="77777777" w:rsidR="00226792" w:rsidRPr="00226792" w:rsidRDefault="00226792">
      <w:pPr>
        <w:numPr>
          <w:ilvl w:val="0"/>
          <w:numId w:val="41"/>
        </w:numPr>
        <w:rPr>
          <w:lang w:bidi="ar-EG"/>
        </w:rPr>
      </w:pPr>
      <w:hyperlink r:id="rId62" w:tgtFrame="_new" w:history="1">
        <w:r w:rsidRPr="00226792">
          <w:rPr>
            <w:rStyle w:val="Hyperlink"/>
            <w:lang w:bidi="ar-EG"/>
          </w:rPr>
          <w:t>https://arxiv.org/pdf/1503.03832.pdf</w:t>
        </w:r>
      </w:hyperlink>
      <w:r w:rsidRPr="00226792">
        <w:rPr>
          <w:lang w:bidi="ar-EG"/>
        </w:rPr>
        <w:t xml:space="preserve"> (FaceNet Paper)</w:t>
      </w:r>
    </w:p>
    <w:p w14:paraId="7A0F7C87" w14:textId="77777777" w:rsidR="0003715A" w:rsidRDefault="00226792">
      <w:pPr>
        <w:numPr>
          <w:ilvl w:val="0"/>
          <w:numId w:val="41"/>
        </w:numPr>
        <w:rPr>
          <w:lang w:bidi="ar-EG"/>
        </w:rPr>
      </w:pPr>
      <w:hyperlink r:id="rId63" w:history="1">
        <w:r w:rsidRPr="00226792">
          <w:rPr>
            <w:rStyle w:val="Hyperlink"/>
            <w:lang w:bidi="ar-EG"/>
          </w:rPr>
          <w:t>https://learning.oreilly.com/library/view/deep-learning-for/9781492045519/</w:t>
        </w:r>
      </w:hyperlink>
      <w:r w:rsidRPr="00226792">
        <w:rPr>
          <w:lang w:bidi="ar-EG"/>
        </w:rPr>
        <w:t>(DeepLearning with PyTorch Book)</w:t>
      </w:r>
    </w:p>
    <w:p w14:paraId="1CA70576" w14:textId="77777777" w:rsidR="00226792" w:rsidRPr="00226792" w:rsidRDefault="00226792">
      <w:pPr>
        <w:numPr>
          <w:ilvl w:val="0"/>
          <w:numId w:val="41"/>
        </w:numPr>
        <w:rPr>
          <w:lang w:bidi="ar-EG"/>
        </w:rPr>
      </w:pPr>
      <w:hyperlink r:id="rId64" w:tgtFrame="_new" w:history="1">
        <w:r w:rsidRPr="00226792">
          <w:rPr>
            <w:rStyle w:val="Hyperlink"/>
            <w:lang w:bidi="ar-EG"/>
          </w:rPr>
          <w:t>https://link.springer.com/book/10.1007/978-3-030-14596-5</w:t>
        </w:r>
      </w:hyperlink>
      <w:r w:rsidRPr="00226792">
        <w:rPr>
          <w:lang w:bidi="ar-EG"/>
        </w:rPr>
        <w:t>(Handbookof</w:t>
      </w:r>
      <w:r w:rsidR="00041959" w:rsidRPr="00041959">
        <w:rPr>
          <w:lang w:bidi="ar-EG"/>
        </w:rPr>
        <w:t>Two-Factor Authentication  (2FA)</w:t>
      </w:r>
      <w:r w:rsidRPr="00226792">
        <w:rPr>
          <w:lang w:bidi="ar-EG"/>
        </w:rPr>
        <w:t>AntiSpoofing Book)</w:t>
      </w:r>
    </w:p>
    <w:p w14:paraId="4E8937FD" w14:textId="77777777" w:rsidR="00226792" w:rsidRPr="00226792" w:rsidRDefault="00226792">
      <w:pPr>
        <w:numPr>
          <w:ilvl w:val="0"/>
          <w:numId w:val="41"/>
        </w:numPr>
        <w:rPr>
          <w:lang w:bidi="ar-EG"/>
        </w:rPr>
      </w:pPr>
      <w:hyperlink r:id="rId65" w:tgtFrame="_new" w:history="1">
        <w:r w:rsidRPr="00226792">
          <w:rPr>
            <w:rStyle w:val="Hyperlink"/>
            <w:lang w:bidi="ar-EG"/>
          </w:rPr>
          <w:t>https://www.manning.com/books/deep-learning-with-python-second-edition</w:t>
        </w:r>
      </w:hyperlink>
      <w:r w:rsidRPr="00226792">
        <w:rPr>
          <w:lang w:bidi="ar-EG"/>
        </w:rPr>
        <w:t>(DeepLearning with Python Book)</w:t>
      </w:r>
    </w:p>
    <w:p w14:paraId="0135C0A0" w14:textId="77777777" w:rsidR="00226792" w:rsidRDefault="00226792">
      <w:pPr>
        <w:numPr>
          <w:ilvl w:val="0"/>
          <w:numId w:val="41"/>
        </w:numPr>
        <w:rPr>
          <w:lang w:bidi="ar-EG"/>
        </w:rPr>
      </w:pPr>
      <w:hyperlink r:id="rId66" w:history="1">
        <w:r w:rsidRPr="00226792">
          <w:rPr>
            <w:rStyle w:val="Hyperlink"/>
            <w:lang w:bidi="ar-EG"/>
          </w:rPr>
          <w:t>https://www.researchgate.net/publication/373846416_A_Survey_Deep_Learning_Approaches_for_Signature_Verification</w:t>
        </w:r>
      </w:hyperlink>
      <w:r w:rsidRPr="00226792">
        <w:rPr>
          <w:lang w:bidi="ar-EG"/>
        </w:rPr>
        <w:t xml:space="preserve"> (Deep Learning Approaches for Signature Verification)</w:t>
      </w:r>
    </w:p>
    <w:p w14:paraId="63F3D5EA" w14:textId="77777777" w:rsidR="00226792" w:rsidRPr="00226792" w:rsidRDefault="00226792">
      <w:pPr>
        <w:numPr>
          <w:ilvl w:val="0"/>
          <w:numId w:val="41"/>
        </w:numPr>
        <w:rPr>
          <w:lang w:bidi="ar-EG"/>
        </w:rPr>
      </w:pPr>
      <w:hyperlink r:id="rId67" w:tgtFrame="_new" w:history="1">
        <w:r w:rsidRPr="00226792">
          <w:rPr>
            <w:rStyle w:val="Hyperlink"/>
            <w:lang w:bidi="ar-EG"/>
          </w:rPr>
          <w:t>https://www.oreilly.com/library/view/computer-vision/9781492038795/</w:t>
        </w:r>
      </w:hyperlink>
      <w:r w:rsidRPr="00226792">
        <w:rPr>
          <w:lang w:bidi="ar-EG"/>
        </w:rPr>
        <w:t>(ComputerVisionwith Python Book)</w:t>
      </w:r>
    </w:p>
    <w:p w14:paraId="1C625FDB" w14:textId="77777777" w:rsidR="00226792" w:rsidRDefault="00226792">
      <w:pPr>
        <w:numPr>
          <w:ilvl w:val="0"/>
          <w:numId w:val="41"/>
        </w:numPr>
        <w:rPr>
          <w:lang w:bidi="ar-EG"/>
        </w:rPr>
      </w:pPr>
      <w:hyperlink r:id="rId68" w:history="1">
        <w:r w:rsidRPr="00226792">
          <w:rPr>
            <w:rStyle w:val="Hyperlink"/>
            <w:lang w:bidi="ar-EG"/>
          </w:rPr>
          <w:t>https://onlinelibrary.wiley.com/doi/10.1155/2022/8170424</w:t>
        </w:r>
      </w:hyperlink>
      <w:r w:rsidRPr="00226792">
        <w:rPr>
          <w:lang w:bidi="ar-EG"/>
        </w:rPr>
        <w:t>(AComparativeStudyamongHandwritten Signature Verification Techniques)</w:t>
      </w:r>
    </w:p>
    <w:p w14:paraId="11FEB18C" w14:textId="77777777" w:rsidR="00C37B12" w:rsidRPr="00226792" w:rsidRDefault="00C37B12" w:rsidP="00C37B12">
      <w:pPr>
        <w:ind w:left="720"/>
        <w:rPr>
          <w:lang w:bidi="ar-EG"/>
        </w:rPr>
      </w:pPr>
    </w:p>
    <w:p w14:paraId="050412FA" w14:textId="77777777" w:rsidR="00226792" w:rsidRPr="00226792" w:rsidRDefault="00226792">
      <w:pPr>
        <w:numPr>
          <w:ilvl w:val="0"/>
          <w:numId w:val="41"/>
        </w:numPr>
        <w:rPr>
          <w:lang w:bidi="ar-EG"/>
        </w:rPr>
      </w:pPr>
      <w:hyperlink r:id="rId69" w:tgtFrame="_new" w:history="1">
        <w:r w:rsidRPr="00226792">
          <w:rPr>
            <w:rStyle w:val="Hyperlink"/>
            <w:lang w:bidi="ar-EG"/>
          </w:rPr>
          <w:t>https://pypi.org</w:t>
        </w:r>
      </w:hyperlink>
      <w:r w:rsidRPr="00226792">
        <w:rPr>
          <w:lang w:bidi="ar-EG"/>
        </w:rPr>
        <w:t xml:space="preserve"> (PyPI)</w:t>
      </w:r>
    </w:p>
    <w:p w14:paraId="0858C010" w14:textId="77777777" w:rsidR="00226792" w:rsidRPr="00226792" w:rsidRDefault="00226792">
      <w:pPr>
        <w:numPr>
          <w:ilvl w:val="0"/>
          <w:numId w:val="41"/>
        </w:numPr>
        <w:rPr>
          <w:lang w:bidi="ar-EG"/>
        </w:rPr>
      </w:pPr>
      <w:hyperlink r:id="rId70" w:tgtFrame="_new" w:history="1">
        <w:r w:rsidRPr="00226792">
          <w:rPr>
            <w:rStyle w:val="Hyperlink"/>
            <w:lang w:bidi="ar-EG"/>
          </w:rPr>
          <w:t>https://firebase.flutter.dev/docs/overview</w:t>
        </w:r>
      </w:hyperlink>
      <w:r w:rsidRPr="00226792">
        <w:rPr>
          <w:lang w:bidi="ar-EG"/>
        </w:rPr>
        <w:t xml:space="preserve"> (Flutter Firebase Docs)</w:t>
      </w:r>
    </w:p>
    <w:p w14:paraId="4FCCE4FA" w14:textId="77777777" w:rsidR="00226792" w:rsidRPr="00226792" w:rsidRDefault="00226792">
      <w:pPr>
        <w:numPr>
          <w:ilvl w:val="0"/>
          <w:numId w:val="41"/>
        </w:numPr>
        <w:rPr>
          <w:lang w:bidi="ar-EG"/>
        </w:rPr>
      </w:pPr>
      <w:hyperlink r:id="rId71" w:tgtFrame="_new" w:history="1">
        <w:r w:rsidRPr="00226792">
          <w:rPr>
            <w:rStyle w:val="Hyperlink"/>
            <w:lang w:bidi="ar-EG"/>
          </w:rPr>
          <w:t>https://firebase.google.com</w:t>
        </w:r>
      </w:hyperlink>
      <w:r w:rsidRPr="00226792">
        <w:rPr>
          <w:lang w:bidi="ar-EG"/>
        </w:rPr>
        <w:t xml:space="preserve"> (Firebase)</w:t>
      </w:r>
    </w:p>
    <w:p w14:paraId="02792962" w14:textId="77777777" w:rsidR="00226792" w:rsidRPr="00226792" w:rsidRDefault="00226792">
      <w:pPr>
        <w:numPr>
          <w:ilvl w:val="0"/>
          <w:numId w:val="41"/>
        </w:numPr>
        <w:rPr>
          <w:lang w:bidi="ar-EG"/>
        </w:rPr>
      </w:pPr>
      <w:hyperlink r:id="rId72" w:tgtFrame="_new" w:history="1">
        <w:r w:rsidRPr="00226792">
          <w:rPr>
            <w:rStyle w:val="Hyperlink"/>
            <w:lang w:bidi="ar-EG"/>
          </w:rPr>
          <w:t>https://docs.flutter.dev</w:t>
        </w:r>
      </w:hyperlink>
      <w:r w:rsidRPr="00226792">
        <w:rPr>
          <w:lang w:bidi="ar-EG"/>
        </w:rPr>
        <w:t xml:space="preserve"> (Flutter Docs)</w:t>
      </w:r>
    </w:p>
    <w:p w14:paraId="7D3550EA" w14:textId="77777777" w:rsidR="00226792" w:rsidRPr="00226792" w:rsidRDefault="00226792">
      <w:pPr>
        <w:numPr>
          <w:ilvl w:val="0"/>
          <w:numId w:val="41"/>
        </w:numPr>
        <w:rPr>
          <w:lang w:bidi="ar-EG"/>
        </w:rPr>
      </w:pPr>
      <w:hyperlink r:id="rId73" w:tgtFrame="_new" w:history="1">
        <w:r w:rsidRPr="00226792">
          <w:rPr>
            <w:rStyle w:val="Hyperlink"/>
            <w:lang w:bidi="ar-EG"/>
          </w:rPr>
          <w:t>https://www.figma.com</w:t>
        </w:r>
      </w:hyperlink>
      <w:r w:rsidRPr="00226792">
        <w:rPr>
          <w:lang w:bidi="ar-EG"/>
        </w:rPr>
        <w:t xml:space="preserve"> (Figma)</w:t>
      </w:r>
    </w:p>
    <w:p w14:paraId="016E29AF" w14:textId="77777777" w:rsidR="00226792" w:rsidRPr="00226792" w:rsidRDefault="00226792">
      <w:pPr>
        <w:numPr>
          <w:ilvl w:val="0"/>
          <w:numId w:val="41"/>
        </w:numPr>
        <w:rPr>
          <w:lang w:bidi="ar-EG"/>
        </w:rPr>
      </w:pPr>
      <w:hyperlink r:id="rId74" w:tgtFrame="_new" w:history="1">
        <w:r w:rsidRPr="00226792">
          <w:rPr>
            <w:rStyle w:val="Hyperlink"/>
            <w:lang w:bidi="ar-EG"/>
          </w:rPr>
          <w:t>https://pytorch.org/docs/stable/index.html</w:t>
        </w:r>
      </w:hyperlink>
      <w:r w:rsidRPr="00226792">
        <w:rPr>
          <w:lang w:bidi="ar-EG"/>
        </w:rPr>
        <w:t xml:space="preserve"> (PyTorch Documentation)</w:t>
      </w:r>
    </w:p>
    <w:p w14:paraId="7A41CEC0" w14:textId="77777777" w:rsidR="00226792" w:rsidRPr="00226792" w:rsidRDefault="00226792">
      <w:pPr>
        <w:numPr>
          <w:ilvl w:val="0"/>
          <w:numId w:val="41"/>
        </w:numPr>
        <w:rPr>
          <w:lang w:bidi="ar-EG"/>
        </w:rPr>
      </w:pPr>
      <w:hyperlink r:id="rId75" w:tgtFrame="_new" w:history="1">
        <w:r w:rsidRPr="00226792">
          <w:rPr>
            <w:rStyle w:val="Hyperlink"/>
            <w:lang w:bidi="ar-EG"/>
          </w:rPr>
          <w:t>https://pytorch.org/vision/stable/index.html</w:t>
        </w:r>
      </w:hyperlink>
      <w:r w:rsidRPr="00226792">
        <w:rPr>
          <w:lang w:bidi="ar-EG"/>
        </w:rPr>
        <w:t xml:space="preserve"> (Torchvision Documentation)</w:t>
      </w:r>
    </w:p>
    <w:p w14:paraId="49A59416" w14:textId="77777777" w:rsidR="00226792" w:rsidRPr="00226792" w:rsidRDefault="00226792">
      <w:pPr>
        <w:numPr>
          <w:ilvl w:val="0"/>
          <w:numId w:val="41"/>
        </w:numPr>
        <w:rPr>
          <w:lang w:bidi="ar-EG"/>
        </w:rPr>
      </w:pPr>
      <w:hyperlink r:id="rId76" w:history="1">
        <w:r w:rsidRPr="00226792">
          <w:rPr>
            <w:rStyle w:val="Hyperlink"/>
            <w:lang w:bidi="ar-EG"/>
          </w:rPr>
          <w:t>https://huggingface.co/docs/timm/models/tf-efficientnet-lite</w:t>
        </w:r>
      </w:hyperlink>
      <w:r w:rsidRPr="00226792">
        <w:rPr>
          <w:lang w:bidi="ar-EG"/>
        </w:rPr>
        <w:t xml:space="preserve"> (timm Documentation)</w:t>
      </w:r>
    </w:p>
    <w:p w14:paraId="702EEA6E" w14:textId="77777777" w:rsidR="00226792" w:rsidRPr="00226792" w:rsidRDefault="00226792">
      <w:pPr>
        <w:numPr>
          <w:ilvl w:val="0"/>
          <w:numId w:val="41"/>
        </w:numPr>
        <w:rPr>
          <w:lang w:bidi="ar-EG"/>
        </w:rPr>
      </w:pPr>
      <w:hyperlink r:id="rId77" w:tgtFrame="_new" w:history="1">
        <w:r w:rsidRPr="00226792">
          <w:rPr>
            <w:rStyle w:val="Hyperlink"/>
            <w:lang w:bidi="ar-EG"/>
          </w:rPr>
          <w:t>https://opencv.org/releases/</w:t>
        </w:r>
      </w:hyperlink>
      <w:r w:rsidRPr="00226792">
        <w:rPr>
          <w:lang w:bidi="ar-EG"/>
        </w:rPr>
        <w:t xml:space="preserve"> (OpenCV Documentation)</w:t>
      </w:r>
    </w:p>
    <w:p w14:paraId="52E46104" w14:textId="77777777" w:rsidR="00226792" w:rsidRPr="00226792" w:rsidRDefault="00226792">
      <w:pPr>
        <w:numPr>
          <w:ilvl w:val="0"/>
          <w:numId w:val="41"/>
        </w:numPr>
        <w:rPr>
          <w:lang w:bidi="ar-EG"/>
        </w:rPr>
      </w:pPr>
      <w:hyperlink r:id="rId78" w:tgtFrame="_new" w:history="1">
        <w:r w:rsidRPr="00226792">
          <w:rPr>
            <w:rStyle w:val="Hyperlink"/>
            <w:lang w:bidi="ar-EG"/>
          </w:rPr>
          <w:t>https://scikit-learn.org/stable/modules/model_evaluation.html</w:t>
        </w:r>
      </w:hyperlink>
      <w:r w:rsidRPr="00226792">
        <w:rPr>
          <w:lang w:bidi="ar-EG"/>
        </w:rPr>
        <w:t>(Scikit-LearnMetricsDocumentation)</w:t>
      </w:r>
    </w:p>
    <w:p w14:paraId="1E6AB564" w14:textId="77777777" w:rsidR="00226792" w:rsidRPr="00226792" w:rsidRDefault="00226792">
      <w:pPr>
        <w:numPr>
          <w:ilvl w:val="0"/>
          <w:numId w:val="41"/>
        </w:numPr>
        <w:rPr>
          <w:lang w:bidi="ar-EG"/>
        </w:rPr>
      </w:pPr>
      <w:hyperlink r:id="rId79" w:tgtFrame="_new" w:history="1">
        <w:r w:rsidRPr="00226792">
          <w:rPr>
            <w:rStyle w:val="Hyperlink"/>
            <w:lang w:bidi="ar-EG"/>
          </w:rPr>
          <w:t>https://pandas.pydata.org/docs/</w:t>
        </w:r>
      </w:hyperlink>
      <w:r w:rsidRPr="00226792">
        <w:rPr>
          <w:lang w:bidi="ar-EG"/>
        </w:rPr>
        <w:t xml:space="preserve"> (Pandas Documentation)</w:t>
      </w:r>
    </w:p>
    <w:p w14:paraId="7EBD761F" w14:textId="77777777" w:rsidR="00226792" w:rsidRPr="00226792" w:rsidRDefault="00226792">
      <w:pPr>
        <w:numPr>
          <w:ilvl w:val="0"/>
          <w:numId w:val="41"/>
        </w:numPr>
        <w:rPr>
          <w:lang w:bidi="ar-EG"/>
        </w:rPr>
      </w:pPr>
      <w:hyperlink r:id="rId80" w:tgtFrame="_new" w:history="1">
        <w:r w:rsidRPr="00226792">
          <w:rPr>
            <w:rStyle w:val="Hyperlink"/>
            <w:lang w:bidi="ar-EG"/>
          </w:rPr>
          <w:t>https://seaborn.pydata.org/</w:t>
        </w:r>
      </w:hyperlink>
      <w:r w:rsidRPr="00226792">
        <w:rPr>
          <w:lang w:bidi="ar-EG"/>
        </w:rPr>
        <w:t xml:space="preserve"> (Seaborn Documentation)</w:t>
      </w:r>
    </w:p>
    <w:p w14:paraId="45697753" w14:textId="77777777" w:rsidR="00226792" w:rsidRPr="00226792" w:rsidRDefault="00226792">
      <w:pPr>
        <w:numPr>
          <w:ilvl w:val="0"/>
          <w:numId w:val="41"/>
        </w:numPr>
        <w:rPr>
          <w:lang w:bidi="ar-EG"/>
        </w:rPr>
      </w:pPr>
      <w:hyperlink r:id="rId81" w:tgtFrame="_new" w:history="1">
        <w:r w:rsidRPr="00226792">
          <w:rPr>
            <w:rStyle w:val="Hyperlink"/>
            <w:lang w:bidi="ar-EG"/>
          </w:rPr>
          <w:t>https://matplotlib.org/stable/contents.html</w:t>
        </w:r>
      </w:hyperlink>
      <w:r w:rsidRPr="00226792">
        <w:rPr>
          <w:lang w:bidi="ar-EG"/>
        </w:rPr>
        <w:t xml:space="preserve"> (Matplotlib Documentation)</w:t>
      </w:r>
    </w:p>
    <w:p w14:paraId="7A1392ED" w14:textId="77777777" w:rsidR="00226792" w:rsidRPr="00226792" w:rsidRDefault="00226792">
      <w:pPr>
        <w:numPr>
          <w:ilvl w:val="0"/>
          <w:numId w:val="41"/>
        </w:numPr>
        <w:rPr>
          <w:lang w:bidi="ar-EG"/>
        </w:rPr>
      </w:pPr>
      <w:hyperlink r:id="rId82" w:tgtFrame="_new" w:history="1">
        <w:r w:rsidRPr="00226792">
          <w:rPr>
            <w:rStyle w:val="Hyperlink"/>
            <w:lang w:bidi="ar-EG"/>
          </w:rPr>
          <w:t>https://github.com/rwightman/pytorch-image-models</w:t>
        </w:r>
      </w:hyperlink>
      <w:r w:rsidRPr="00226792">
        <w:rPr>
          <w:lang w:bidi="ar-EG"/>
        </w:rPr>
        <w:t xml:space="preserve"> (timm GitHub)</w:t>
      </w:r>
    </w:p>
    <w:p w14:paraId="5BF87DE4" w14:textId="77777777" w:rsidR="00226792" w:rsidRPr="00226792" w:rsidRDefault="00226792">
      <w:pPr>
        <w:numPr>
          <w:ilvl w:val="0"/>
          <w:numId w:val="41"/>
        </w:numPr>
        <w:rPr>
          <w:lang w:bidi="ar-EG"/>
        </w:rPr>
      </w:pPr>
      <w:hyperlink r:id="rId83" w:tgtFrame="_new" w:history="1">
        <w:r w:rsidRPr="00226792">
          <w:rPr>
            <w:rStyle w:val="Hyperlink"/>
            <w:lang w:bidi="ar-EG"/>
          </w:rPr>
          <w:t>https://towardsdatascience.com/a-comprehensive-guide-to-siamese-neural-networks-4b99224b54b</w:t>
        </w:r>
      </w:hyperlink>
      <w:r w:rsidRPr="00226792">
        <w:rPr>
          <w:lang w:bidi="ar-EG"/>
        </w:rPr>
        <w:t xml:space="preserve"> (Siamese Networks Guide)</w:t>
      </w:r>
    </w:p>
    <w:p w14:paraId="67026DF7" w14:textId="77777777" w:rsidR="00226792" w:rsidRPr="00226792" w:rsidRDefault="00226792">
      <w:pPr>
        <w:numPr>
          <w:ilvl w:val="0"/>
          <w:numId w:val="41"/>
        </w:numPr>
        <w:rPr>
          <w:lang w:bidi="ar-EG"/>
        </w:rPr>
      </w:pPr>
      <w:hyperlink r:id="rId84" w:tgtFrame="_new" w:history="1">
        <w:r w:rsidRPr="00226792">
          <w:rPr>
            <w:rStyle w:val="Hyperlink"/>
            <w:lang w:bidi="ar-EG"/>
          </w:rPr>
          <w:t>https://arxiv.org/pdf/1906.08260.pdf</w:t>
        </w:r>
      </w:hyperlink>
      <w:r w:rsidRPr="00226792">
        <w:rPr>
          <w:lang w:bidi="ar-EG"/>
        </w:rPr>
        <w:t xml:space="preserve"> (EfficientNet Paper)</w:t>
      </w:r>
    </w:p>
    <w:p w14:paraId="63418A46" w14:textId="77777777" w:rsidR="00226792" w:rsidRPr="00226792" w:rsidRDefault="00226792">
      <w:pPr>
        <w:numPr>
          <w:ilvl w:val="0"/>
          <w:numId w:val="41"/>
        </w:numPr>
        <w:rPr>
          <w:lang w:bidi="ar-EG"/>
        </w:rPr>
      </w:pPr>
      <w:hyperlink r:id="rId85" w:tgtFrame="_new" w:history="1">
        <w:r w:rsidRPr="00226792">
          <w:rPr>
            <w:rStyle w:val="Hyperlink"/>
            <w:lang w:bidi="ar-EG"/>
          </w:rPr>
          <w:t>https://arxiv.org/pdf/1807.11626.pdf</w:t>
        </w:r>
      </w:hyperlink>
      <w:r w:rsidRPr="00226792">
        <w:rPr>
          <w:lang w:bidi="ar-EG"/>
        </w:rPr>
        <w:t xml:space="preserve"> (Attention Mechanisms Survey)</w:t>
      </w:r>
    </w:p>
    <w:p w14:paraId="64628EB2" w14:textId="77777777" w:rsidR="00226792" w:rsidRPr="00226792" w:rsidRDefault="00226792">
      <w:pPr>
        <w:numPr>
          <w:ilvl w:val="0"/>
          <w:numId w:val="41"/>
        </w:numPr>
        <w:rPr>
          <w:lang w:bidi="ar-EG"/>
        </w:rPr>
      </w:pPr>
      <w:hyperlink r:id="rId86" w:history="1">
        <w:r w:rsidRPr="00226792">
          <w:rPr>
            <w:rStyle w:val="Hyperlink"/>
            <w:lang w:bidi="ar-EG"/>
          </w:rPr>
          <w:t>https://arxiv.org/pdf/1507.07909</w:t>
        </w:r>
      </w:hyperlink>
      <w:r w:rsidRPr="00226792">
        <w:rPr>
          <w:lang w:bidi="ar-EG"/>
        </w:rPr>
        <w:t xml:space="preserve"> ((Offline Handwritten Signature Verification – LiteratureReview, arXiv)</w:t>
      </w:r>
    </w:p>
    <w:p w14:paraId="340938C1" w14:textId="77777777" w:rsidR="00226792" w:rsidRDefault="00226792">
      <w:pPr>
        <w:numPr>
          <w:ilvl w:val="0"/>
          <w:numId w:val="41"/>
        </w:numPr>
        <w:rPr>
          <w:lang w:bidi="ar-EG"/>
        </w:rPr>
      </w:pPr>
      <w:hyperlink r:id="rId87" w:history="1">
        <w:r w:rsidRPr="00226792">
          <w:rPr>
            <w:rStyle w:val="Hyperlink"/>
            <w:lang w:bidi="ar-EG"/>
          </w:rPr>
          <w:t>https://www.researchgate.net/publication/351322176_A_Review_-_Signature_Verification_System_Using_Deep_Learning_A_Challenging_Problem</w:t>
        </w:r>
      </w:hyperlink>
      <w:r w:rsidRPr="00226792">
        <w:rPr>
          <w:lang w:bidi="ar-EG"/>
        </w:rPr>
        <w:t xml:space="preserve"> (Signature Verification System Using Deep Learning: A Challenging Problem)</w:t>
      </w:r>
    </w:p>
    <w:p w14:paraId="60D301C7" w14:textId="77777777" w:rsidR="00226792" w:rsidRDefault="006E6F10">
      <w:pPr>
        <w:pStyle w:val="ListParagraph"/>
        <w:numPr>
          <w:ilvl w:val="0"/>
          <w:numId w:val="41"/>
        </w:numPr>
        <w:rPr>
          <w:lang w:bidi="ar-EG"/>
        </w:rPr>
      </w:pPr>
      <w:hyperlink r:id="rId88" w:history="1">
        <w:r w:rsidRPr="00AB03E6">
          <w:rPr>
            <w:rStyle w:val="Hyperlink"/>
            <w:lang w:bidi="ar-EG"/>
          </w:rPr>
          <w:t>https://ijettjournal.org/Volume-72/Issue-4/IJETT-V72I4P109.pdf</w:t>
        </w:r>
      </w:hyperlink>
      <w:r w:rsidR="00226792" w:rsidRPr="00226792">
        <w:rPr>
          <w:lang w:bidi="ar-EG"/>
        </w:rPr>
        <w:t xml:space="preserve"> (Advancing Handwritten Signature Verification Through  Deep Learning)</w:t>
      </w:r>
    </w:p>
    <w:p w14:paraId="622255C6" w14:textId="77777777" w:rsidR="0060682D" w:rsidRPr="0060682D" w:rsidRDefault="0060682D">
      <w:pPr>
        <w:pStyle w:val="ListParagraph"/>
        <w:numPr>
          <w:ilvl w:val="0"/>
          <w:numId w:val="41"/>
        </w:numPr>
        <w:rPr>
          <w:lang w:bidi="ar-EG"/>
        </w:rPr>
      </w:pPr>
      <w:hyperlink r:id="rId89" w:history="1">
        <w:r w:rsidRPr="0060682D">
          <w:rPr>
            <w:rStyle w:val="Hyperlink"/>
            <w:lang w:bidi="ar-EG"/>
          </w:rPr>
          <w:t>https://ollama.com/library/llama3.2:latest</w:t>
        </w:r>
      </w:hyperlink>
    </w:p>
    <w:p w14:paraId="5A41771A" w14:textId="77777777" w:rsidR="0060682D" w:rsidRPr="0060682D" w:rsidRDefault="0060682D">
      <w:pPr>
        <w:pStyle w:val="ListParagraph"/>
        <w:numPr>
          <w:ilvl w:val="0"/>
          <w:numId w:val="41"/>
        </w:numPr>
        <w:rPr>
          <w:rtl/>
          <w:lang w:bidi="ar-EG"/>
        </w:rPr>
      </w:pPr>
      <w:hyperlink r:id="rId90" w:history="1">
        <w:r w:rsidRPr="0060682D">
          <w:rPr>
            <w:rStyle w:val="Hyperlink"/>
            <w:lang w:bidi="ar-EG"/>
          </w:rPr>
          <w:t>https://ollama.com/library/llama3.2:1b</w:t>
        </w:r>
      </w:hyperlink>
    </w:p>
    <w:p w14:paraId="1C83090C" w14:textId="77777777" w:rsidR="0060682D" w:rsidRPr="0060682D" w:rsidRDefault="0060682D">
      <w:pPr>
        <w:pStyle w:val="ListParagraph"/>
        <w:numPr>
          <w:ilvl w:val="0"/>
          <w:numId w:val="41"/>
        </w:numPr>
        <w:rPr>
          <w:rtl/>
          <w:lang w:bidi="ar-EG"/>
        </w:rPr>
      </w:pPr>
      <w:hyperlink r:id="rId91" w:history="1">
        <w:r w:rsidRPr="0060682D">
          <w:rPr>
            <w:rStyle w:val="Hyperlink"/>
            <w:lang w:bidi="ar-EG"/>
          </w:rPr>
          <w:t>https://ollama.com/library/llama3.2:3b</w:t>
        </w:r>
      </w:hyperlink>
    </w:p>
    <w:p w14:paraId="69FEDAB6" w14:textId="77777777" w:rsidR="0060682D" w:rsidRPr="0060682D" w:rsidRDefault="0060682D">
      <w:pPr>
        <w:pStyle w:val="ListParagraph"/>
        <w:numPr>
          <w:ilvl w:val="0"/>
          <w:numId w:val="41"/>
        </w:numPr>
        <w:rPr>
          <w:rtl/>
          <w:lang w:bidi="ar-EG"/>
        </w:rPr>
      </w:pPr>
      <w:hyperlink r:id="rId92" w:history="1">
        <w:r w:rsidRPr="0060682D">
          <w:rPr>
            <w:rStyle w:val="Hyperlink"/>
            <w:lang w:bidi="ar-EG"/>
          </w:rPr>
          <w:t>https://ollama.com/library/llama3.3</w:t>
        </w:r>
      </w:hyperlink>
    </w:p>
    <w:p w14:paraId="711971A6" w14:textId="6645D70E" w:rsidR="0060682D" w:rsidRDefault="00231536">
      <w:pPr>
        <w:pStyle w:val="ListParagraph"/>
        <w:numPr>
          <w:ilvl w:val="0"/>
          <w:numId w:val="41"/>
        </w:numPr>
        <w:rPr>
          <w:color w:val="0070C0"/>
          <w:lang w:bidi="ar-EG"/>
        </w:rPr>
      </w:pPr>
      <w:hyperlink r:id="rId93" w:history="1">
        <w:r w:rsidRPr="007E79D3">
          <w:rPr>
            <w:rStyle w:val="Hyperlink"/>
            <w:lang w:bidi="ar-EG"/>
          </w:rPr>
          <w:t>https://ollama.com/library/llama4</w:t>
        </w:r>
      </w:hyperlink>
      <w:r w:rsidR="0060682D" w:rsidRPr="0060682D">
        <w:rPr>
          <w:color w:val="0070C0"/>
          <w:u w:val="single"/>
          <w:lang w:bidi="ar-EG"/>
        </w:rPr>
        <w:t xml:space="preserve"> </w:t>
      </w:r>
    </w:p>
    <w:p w14:paraId="207218C1" w14:textId="78A323C5" w:rsidR="00231536" w:rsidRPr="0060682D" w:rsidRDefault="00231536">
      <w:pPr>
        <w:pStyle w:val="ListParagraph"/>
        <w:numPr>
          <w:ilvl w:val="0"/>
          <w:numId w:val="41"/>
        </w:numPr>
        <w:rPr>
          <w:color w:val="0070C0"/>
          <w:rtl/>
          <w:lang w:bidi="ar-EG"/>
        </w:rPr>
      </w:pPr>
      <w:r w:rsidRPr="00231536">
        <w:rPr>
          <w:color w:val="0070C0"/>
          <w:lang w:bidi="ar-EG"/>
        </w:rPr>
        <w:t>https://github.com/graduationteam25/InkSentinel.git</w:t>
      </w:r>
    </w:p>
    <w:p w14:paraId="7620CE3B" w14:textId="77777777" w:rsidR="00414DFD" w:rsidRPr="00226792" w:rsidRDefault="00414DFD" w:rsidP="0060682D">
      <w:pPr>
        <w:pStyle w:val="ListParagraph"/>
        <w:rPr>
          <w:lang w:bidi="ar-EG"/>
        </w:rPr>
      </w:pPr>
    </w:p>
    <w:p w14:paraId="19F81BF1" w14:textId="77777777" w:rsidR="00126C37" w:rsidRDefault="00723B23" w:rsidP="00126C37">
      <w:pPr>
        <w:pStyle w:val="Title"/>
        <w:jc w:val="center"/>
      </w:pPr>
      <w:r>
        <w:t xml:space="preserve">  </w:t>
      </w:r>
    </w:p>
    <w:p w14:paraId="5E54AE90" w14:textId="77777777" w:rsidR="00126C37" w:rsidRDefault="00126C37" w:rsidP="00126C37">
      <w:pPr>
        <w:pStyle w:val="Title"/>
        <w:jc w:val="center"/>
      </w:pPr>
    </w:p>
    <w:p w14:paraId="71B9A51F" w14:textId="77777777" w:rsidR="00126C37" w:rsidRDefault="00126C37" w:rsidP="00126C37">
      <w:pPr>
        <w:pStyle w:val="Title"/>
        <w:jc w:val="center"/>
      </w:pPr>
    </w:p>
    <w:p w14:paraId="7A009C28" w14:textId="77777777" w:rsidR="00126C37" w:rsidRDefault="00126C37" w:rsidP="00126C37">
      <w:pPr>
        <w:pStyle w:val="Chaptertitle"/>
      </w:pPr>
      <w:bookmarkStart w:id="10" w:name="_Toc197463980"/>
      <w:r>
        <w:t>Appendices</w:t>
      </w:r>
      <w:r w:rsidRPr="00126C37">
        <w:t xml:space="preserve"> </w:t>
      </w:r>
      <w:r>
        <w:t>(Optional)</w:t>
      </w:r>
      <w:bookmarkEnd w:id="10"/>
      <w:r>
        <w:br w:type="page"/>
      </w:r>
    </w:p>
    <w:p w14:paraId="04739B27" w14:textId="77777777" w:rsidR="00723B23" w:rsidRDefault="00723B23" w:rsidP="00126C37">
      <w:pPr>
        <w:spacing w:line="278" w:lineRule="auto"/>
        <w:rPr>
          <w:rtl/>
        </w:rPr>
      </w:pPr>
    </w:p>
    <w:p w14:paraId="6213DAF1" w14:textId="77777777" w:rsidR="005470D8" w:rsidRDefault="008C6D5A" w:rsidP="00723B23">
      <w:pPr>
        <w:spacing w:line="278" w:lineRule="auto"/>
        <w:rPr>
          <w:b/>
          <w:bCs/>
        </w:rPr>
      </w:pPr>
      <w:r w:rsidRPr="008C6D5A">
        <w:rPr>
          <w:b/>
          <w:bCs/>
        </w:rPr>
        <w:t>Pages</w:t>
      </w:r>
      <w:r w:rsidR="00126C37" w:rsidRPr="008C6D5A">
        <w:rPr>
          <w:b/>
          <w:bCs/>
        </w:rPr>
        <w:t xml:space="preserve">.  </w:t>
      </w:r>
    </w:p>
    <w:p w14:paraId="2EC33D19" w14:textId="77777777" w:rsidR="00B85351" w:rsidRPr="00723B23" w:rsidRDefault="00B85351" w:rsidP="00723B23">
      <w:pPr>
        <w:spacing w:line="278" w:lineRule="auto"/>
        <w:rPr>
          <w:b/>
          <w:bCs/>
        </w:rPr>
      </w:pPr>
    </w:p>
    <w:p w14:paraId="130BB0FE" w14:textId="77777777" w:rsidR="009F59B8" w:rsidRDefault="00F13F10" w:rsidP="00F13F10">
      <w:pPr>
        <w:spacing w:line="278" w:lineRule="auto"/>
        <w:rPr>
          <w:rtl/>
        </w:rPr>
      </w:pPr>
      <w:r w:rsidRPr="00F13F10">
        <w:t xml:space="preserve"> </w:t>
      </w:r>
      <w:r>
        <w:rPr>
          <w:noProof/>
        </w:rPr>
        <w:drawing>
          <wp:inline distT="0" distB="0" distL="0" distR="0" wp14:anchorId="229E5091" wp14:editId="75640E8A">
            <wp:extent cx="1449598" cy="3220630"/>
            <wp:effectExtent l="0" t="0" r="0" b="0"/>
            <wp:docPr id="1364009414" name="Picture 6"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9414" name="Picture 6" descr="A screenshot of a login screen&#10;&#10;AI-generated content may be incorrec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476731" cy="3280912"/>
                    </a:xfrm>
                    <a:prstGeom prst="rect">
                      <a:avLst/>
                    </a:prstGeom>
                    <a:noFill/>
                    <a:ln>
                      <a:noFill/>
                    </a:ln>
                  </pic:spPr>
                </pic:pic>
              </a:graphicData>
            </a:graphic>
          </wp:inline>
        </w:drawing>
      </w:r>
      <w:r w:rsidR="00034D86" w:rsidRPr="00034D86">
        <w:t xml:space="preserve"> </w:t>
      </w:r>
      <w:r w:rsidR="00034D86">
        <w:rPr>
          <w:noProof/>
        </w:rPr>
        <w:drawing>
          <wp:inline distT="0" distB="0" distL="0" distR="0" wp14:anchorId="53FD3C0D" wp14:editId="1A9F8954">
            <wp:extent cx="1438673" cy="3196354"/>
            <wp:effectExtent l="0" t="0" r="9525" b="4445"/>
            <wp:docPr id="1044107307" name="Picture 7"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7307" name="Picture 7" descr="A screenshot of a login screen&#10;&#10;AI-generated content may be incorrect."/>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465399" cy="3255733"/>
                    </a:xfrm>
                    <a:prstGeom prst="rect">
                      <a:avLst/>
                    </a:prstGeom>
                    <a:noFill/>
                    <a:ln>
                      <a:noFill/>
                    </a:ln>
                  </pic:spPr>
                </pic:pic>
              </a:graphicData>
            </a:graphic>
          </wp:inline>
        </w:drawing>
      </w:r>
      <w:r w:rsidR="00034D86" w:rsidRPr="00034D86">
        <w:t xml:space="preserve"> </w:t>
      </w:r>
      <w:r w:rsidR="00034D86">
        <w:rPr>
          <w:noProof/>
        </w:rPr>
        <w:drawing>
          <wp:inline distT="0" distB="0" distL="0" distR="0" wp14:anchorId="50181962" wp14:editId="4EBBEDD3">
            <wp:extent cx="1440382" cy="3200155"/>
            <wp:effectExtent l="0" t="0" r="7620" b="635"/>
            <wp:docPr id="1127196186"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96186" name="Picture 8" descr="A screenshot of a phone&#10;&#10;AI-generated content may be incorrect."/>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460345" cy="3244507"/>
                    </a:xfrm>
                    <a:prstGeom prst="rect">
                      <a:avLst/>
                    </a:prstGeom>
                    <a:noFill/>
                    <a:ln>
                      <a:noFill/>
                    </a:ln>
                  </pic:spPr>
                </pic:pic>
              </a:graphicData>
            </a:graphic>
          </wp:inline>
        </w:drawing>
      </w:r>
      <w:r w:rsidR="00034D86" w:rsidRPr="00034D86">
        <w:t xml:space="preserve"> </w:t>
      </w:r>
      <w:r w:rsidR="00034D86">
        <w:rPr>
          <w:noProof/>
        </w:rPr>
        <w:drawing>
          <wp:inline distT="0" distB="0" distL="0" distR="0" wp14:anchorId="62365FCB" wp14:editId="5F4AAC2C">
            <wp:extent cx="1432290" cy="3182172"/>
            <wp:effectExtent l="0" t="0" r="0" b="0"/>
            <wp:docPr id="1686274855"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74855" name="Picture 9" descr="A screenshot of a phone&#10;&#10;AI-generated content may be incorrec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472930" cy="3272464"/>
                    </a:xfrm>
                    <a:prstGeom prst="rect">
                      <a:avLst/>
                    </a:prstGeom>
                    <a:noFill/>
                    <a:ln>
                      <a:noFill/>
                    </a:ln>
                  </pic:spPr>
                </pic:pic>
              </a:graphicData>
            </a:graphic>
          </wp:inline>
        </w:drawing>
      </w:r>
    </w:p>
    <w:p w14:paraId="4291A9A2" w14:textId="77777777" w:rsidR="00723B23" w:rsidRDefault="00723B23" w:rsidP="00034D86">
      <w:pPr>
        <w:spacing w:line="278" w:lineRule="auto"/>
      </w:pPr>
    </w:p>
    <w:p w14:paraId="69258FE1" w14:textId="77777777" w:rsidR="00C47EB4" w:rsidRDefault="00034D86" w:rsidP="00B7259C">
      <w:pPr>
        <w:spacing w:line="278" w:lineRule="auto"/>
        <w:rPr>
          <w:rFonts w:ascii="Arial" w:hAnsi="Arial" w:cs="Arial"/>
        </w:rPr>
      </w:pPr>
      <w:r w:rsidRPr="00034D86">
        <w:rPr>
          <w:rFonts w:ascii="Arial" w:hAnsi="Arial" w:cs="Arial"/>
          <w:b/>
          <w:bCs/>
        </w:rPr>
        <w:t>Login Page</w:t>
      </w:r>
      <w:r w:rsidRPr="00034D86">
        <w:rPr>
          <w:rFonts w:ascii="Arial" w:hAnsi="Arial" w:cs="Arial"/>
        </w:rPr>
        <w:t>:</w:t>
      </w:r>
      <w:r w:rsidRPr="00034D86">
        <w:rPr>
          <w:rFonts w:ascii="Arial" w:hAnsi="Arial" w:cs="Arial"/>
        </w:rPr>
        <w:br/>
        <w:t>A user authentication screen with animated transitions and validation, allowing users to sign in using email and password via Firebase.</w:t>
      </w:r>
    </w:p>
    <w:p w14:paraId="610D9762" w14:textId="77777777" w:rsidR="00B85351" w:rsidRDefault="00B85351" w:rsidP="00C47EB4">
      <w:pPr>
        <w:spacing w:line="278" w:lineRule="auto"/>
        <w:rPr>
          <w:rFonts w:ascii="Arial" w:hAnsi="Arial" w:cs="Arial"/>
        </w:rPr>
      </w:pPr>
    </w:p>
    <w:p w14:paraId="617572FA" w14:textId="77777777" w:rsidR="00B85351" w:rsidRDefault="00B85351" w:rsidP="00C47EB4">
      <w:pPr>
        <w:spacing w:line="278" w:lineRule="auto"/>
        <w:rPr>
          <w:rFonts w:ascii="Arial" w:hAnsi="Arial" w:cs="Arial"/>
        </w:rPr>
      </w:pPr>
    </w:p>
    <w:p w14:paraId="71C8BBA1" w14:textId="77777777" w:rsidR="00FD6A4A" w:rsidRDefault="00FD6A4A" w:rsidP="00C47EB4">
      <w:pPr>
        <w:spacing w:line="278" w:lineRule="auto"/>
        <w:rPr>
          <w:rFonts w:ascii="Arial" w:hAnsi="Arial" w:cs="Arial"/>
        </w:rPr>
      </w:pPr>
    </w:p>
    <w:p w14:paraId="3CD31563" w14:textId="77777777" w:rsidR="00FD6A4A" w:rsidRDefault="00FD6A4A" w:rsidP="00C47EB4">
      <w:pPr>
        <w:spacing w:line="278" w:lineRule="auto"/>
        <w:rPr>
          <w:rFonts w:ascii="Arial" w:hAnsi="Arial" w:cs="Arial"/>
        </w:rPr>
      </w:pPr>
    </w:p>
    <w:p w14:paraId="08E84139" w14:textId="77777777" w:rsidR="00FD6A4A" w:rsidRDefault="00FD6A4A" w:rsidP="00C47EB4">
      <w:pPr>
        <w:spacing w:line="278" w:lineRule="auto"/>
        <w:rPr>
          <w:rFonts w:ascii="Arial" w:hAnsi="Arial" w:cs="Arial"/>
        </w:rPr>
      </w:pPr>
    </w:p>
    <w:p w14:paraId="511ADB68" w14:textId="77777777" w:rsidR="00FD6A4A" w:rsidRDefault="00FD6A4A" w:rsidP="00C47EB4">
      <w:pPr>
        <w:spacing w:line="278" w:lineRule="auto"/>
        <w:rPr>
          <w:rFonts w:ascii="Arial" w:hAnsi="Arial" w:cs="Arial"/>
        </w:rPr>
      </w:pPr>
    </w:p>
    <w:p w14:paraId="0E600B5D" w14:textId="77777777" w:rsidR="00FD6A4A" w:rsidRDefault="00FD6A4A" w:rsidP="00C47EB4">
      <w:pPr>
        <w:spacing w:line="278" w:lineRule="auto"/>
        <w:rPr>
          <w:rFonts w:ascii="Arial" w:hAnsi="Arial" w:cs="Arial"/>
        </w:rPr>
      </w:pPr>
    </w:p>
    <w:p w14:paraId="15A09573" w14:textId="77777777" w:rsidR="00FD6A4A" w:rsidRDefault="00FD6A4A" w:rsidP="00C47EB4">
      <w:pPr>
        <w:spacing w:line="278" w:lineRule="auto"/>
        <w:rPr>
          <w:rFonts w:ascii="Arial" w:hAnsi="Arial" w:cs="Arial"/>
        </w:rPr>
      </w:pPr>
    </w:p>
    <w:p w14:paraId="4C922C20" w14:textId="77777777" w:rsidR="00FD6A4A" w:rsidRDefault="00FD6A4A" w:rsidP="00C47EB4">
      <w:pPr>
        <w:spacing w:line="278" w:lineRule="auto"/>
        <w:rPr>
          <w:rFonts w:ascii="Arial" w:hAnsi="Arial" w:cs="Arial"/>
        </w:rPr>
      </w:pPr>
    </w:p>
    <w:p w14:paraId="1EB3AF2E" w14:textId="77777777" w:rsidR="00FD6A4A" w:rsidRDefault="00FD6A4A" w:rsidP="00C47EB4">
      <w:pPr>
        <w:spacing w:line="278" w:lineRule="auto"/>
        <w:rPr>
          <w:rFonts w:ascii="Arial" w:hAnsi="Arial" w:cs="Arial"/>
        </w:rPr>
      </w:pPr>
    </w:p>
    <w:p w14:paraId="6E542C3C" w14:textId="77777777" w:rsidR="00FD6A4A" w:rsidRDefault="00FD6A4A" w:rsidP="00C47EB4">
      <w:pPr>
        <w:spacing w:line="278" w:lineRule="auto"/>
        <w:rPr>
          <w:rFonts w:ascii="Arial" w:hAnsi="Arial" w:cs="Arial"/>
        </w:rPr>
      </w:pPr>
    </w:p>
    <w:p w14:paraId="2E31E04D" w14:textId="77777777" w:rsidR="00FD6A4A" w:rsidRPr="00723B23" w:rsidRDefault="00FD6A4A" w:rsidP="00C47EB4">
      <w:pPr>
        <w:spacing w:line="278" w:lineRule="auto"/>
        <w:rPr>
          <w:rFonts w:ascii="Arial" w:hAnsi="Arial" w:cs="Arial"/>
          <w:rtl/>
        </w:rPr>
      </w:pPr>
    </w:p>
    <w:p w14:paraId="4A76B008" w14:textId="77777777" w:rsidR="00A94A6C" w:rsidRDefault="009A25F3" w:rsidP="009A25F3">
      <w:pPr>
        <w:spacing w:line="278" w:lineRule="auto"/>
        <w:rPr>
          <w:rtl/>
        </w:rPr>
      </w:pPr>
      <w:r w:rsidRPr="00F13F10">
        <w:rPr>
          <w:noProof/>
          <w:sz w:val="20"/>
          <w:szCs w:val="20"/>
        </w:rPr>
        <w:drawing>
          <wp:inline distT="0" distB="0" distL="0" distR="0" wp14:anchorId="0BAFE8D8" wp14:editId="6F24512A">
            <wp:extent cx="1367112" cy="3212538"/>
            <wp:effectExtent l="0" t="0" r="5080" b="6985"/>
            <wp:docPr id="419700450" name="Picture 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00450" name="Picture 2" descr="A screenshot of a login form&#10;&#10;AI-generated content may be incorrect."/>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401557" cy="3293479"/>
                    </a:xfrm>
                    <a:prstGeom prst="rect">
                      <a:avLst/>
                    </a:prstGeom>
                    <a:noFill/>
                    <a:ln>
                      <a:noFill/>
                    </a:ln>
                  </pic:spPr>
                </pic:pic>
              </a:graphicData>
            </a:graphic>
          </wp:inline>
        </w:drawing>
      </w:r>
      <w:r w:rsidR="00F13F10" w:rsidRPr="00F13F10">
        <w:t xml:space="preserve"> </w:t>
      </w:r>
      <w:r w:rsidR="00F13F10">
        <w:rPr>
          <w:noProof/>
        </w:rPr>
        <w:drawing>
          <wp:inline distT="0" distB="0" distL="0" distR="0" wp14:anchorId="4E7E4A75" wp14:editId="4B49F40C">
            <wp:extent cx="1467810" cy="3261091"/>
            <wp:effectExtent l="0" t="0" r="0" b="0"/>
            <wp:docPr id="1785661338"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61338" name="Picture 3" descr="A screenshot of a login form&#10;&#10;AI-generated content may be incorrec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495906" cy="3323513"/>
                    </a:xfrm>
                    <a:prstGeom prst="rect">
                      <a:avLst/>
                    </a:prstGeom>
                    <a:noFill/>
                    <a:ln>
                      <a:noFill/>
                    </a:ln>
                  </pic:spPr>
                </pic:pic>
              </a:graphicData>
            </a:graphic>
          </wp:inline>
        </w:drawing>
      </w:r>
      <w:r w:rsidR="00F13F10" w:rsidRPr="00F13F10">
        <w:t xml:space="preserve"> </w:t>
      </w:r>
      <w:r w:rsidR="00F13F10">
        <w:rPr>
          <w:noProof/>
        </w:rPr>
        <w:drawing>
          <wp:inline distT="0" distB="0" distL="0" distR="0" wp14:anchorId="0ACD3D67" wp14:editId="60C6F24A">
            <wp:extent cx="1460525" cy="3244906"/>
            <wp:effectExtent l="0" t="0" r="6350" b="0"/>
            <wp:docPr id="553959559"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59559" name="Picture 4" descr="A screenshot of a phone&#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472766" cy="3272103"/>
                    </a:xfrm>
                    <a:prstGeom prst="rect">
                      <a:avLst/>
                    </a:prstGeom>
                    <a:noFill/>
                    <a:ln>
                      <a:noFill/>
                    </a:ln>
                  </pic:spPr>
                </pic:pic>
              </a:graphicData>
            </a:graphic>
          </wp:inline>
        </w:drawing>
      </w:r>
      <w:r w:rsidR="00F13F10" w:rsidRPr="00F13F10">
        <w:t xml:space="preserve"> </w:t>
      </w:r>
      <w:r w:rsidR="00F13F10">
        <w:rPr>
          <w:noProof/>
        </w:rPr>
        <w:drawing>
          <wp:inline distT="0" distB="0" distL="0" distR="0" wp14:anchorId="281F8528" wp14:editId="0E835E57">
            <wp:extent cx="1475095" cy="3277275"/>
            <wp:effectExtent l="0" t="0" r="0" b="0"/>
            <wp:docPr id="1339200529"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00529" name="Picture 5" descr="A screenshot of a phone&#10;&#10;AI-generated content may be incorrect."/>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493271" cy="3317657"/>
                    </a:xfrm>
                    <a:prstGeom prst="rect">
                      <a:avLst/>
                    </a:prstGeom>
                    <a:noFill/>
                    <a:ln>
                      <a:noFill/>
                    </a:ln>
                  </pic:spPr>
                </pic:pic>
              </a:graphicData>
            </a:graphic>
          </wp:inline>
        </w:drawing>
      </w:r>
    </w:p>
    <w:p w14:paraId="464BF660" w14:textId="77777777" w:rsidR="00B7259C" w:rsidRDefault="00B7259C" w:rsidP="00723B23">
      <w:pPr>
        <w:widowControl w:val="0"/>
        <w:autoSpaceDE w:val="0"/>
        <w:autoSpaceDN w:val="0"/>
        <w:adjustRightInd w:val="0"/>
        <w:spacing w:after="200" w:line="276" w:lineRule="auto"/>
        <w:rPr>
          <w:rFonts w:ascii="Arial" w:hAnsi="Arial" w:cs="Arial"/>
          <w:b/>
          <w:bCs/>
        </w:rPr>
      </w:pPr>
    </w:p>
    <w:p w14:paraId="6B37A80D" w14:textId="77777777" w:rsidR="009A25F3" w:rsidRPr="00723B23" w:rsidRDefault="009A25F3" w:rsidP="00723B23">
      <w:pPr>
        <w:widowControl w:val="0"/>
        <w:autoSpaceDE w:val="0"/>
        <w:autoSpaceDN w:val="0"/>
        <w:adjustRightInd w:val="0"/>
        <w:spacing w:after="200" w:line="276" w:lineRule="auto"/>
        <w:rPr>
          <w:rFonts w:ascii="Arial" w:hAnsi="Arial" w:cs="Arial"/>
          <w:b/>
          <w:bCs/>
        </w:rPr>
      </w:pPr>
      <w:r w:rsidRPr="009A25F3">
        <w:rPr>
          <w:rFonts w:ascii="Arial" w:hAnsi="Arial" w:cs="Arial"/>
          <w:b/>
          <w:bCs/>
        </w:rPr>
        <w:t>Sign-Up Page</w:t>
      </w:r>
      <w:r w:rsidRPr="009A25F3">
        <w:rPr>
          <w:rFonts w:ascii="Arial" w:hAnsi="Arial" w:cs="Arial"/>
        </w:rPr>
        <w:t>: A user registration page with animated transitions, password strength validation, error handling, and email verification via Firebase.</w:t>
      </w:r>
    </w:p>
    <w:p w14:paraId="5136D922" w14:textId="77777777" w:rsidR="00444485" w:rsidRDefault="00444485" w:rsidP="00AD2F78">
      <w:pPr>
        <w:widowControl w:val="0"/>
        <w:autoSpaceDE w:val="0"/>
        <w:autoSpaceDN w:val="0"/>
        <w:adjustRightInd w:val="0"/>
        <w:spacing w:after="200" w:line="276" w:lineRule="auto"/>
        <w:rPr>
          <w:noProof/>
        </w:rPr>
      </w:pPr>
    </w:p>
    <w:p w14:paraId="4034C219" w14:textId="77777777" w:rsidR="00FD6A4A" w:rsidRDefault="00FD6A4A" w:rsidP="00AD2F78">
      <w:pPr>
        <w:widowControl w:val="0"/>
        <w:autoSpaceDE w:val="0"/>
        <w:autoSpaceDN w:val="0"/>
        <w:adjustRightInd w:val="0"/>
        <w:spacing w:after="200" w:line="276" w:lineRule="auto"/>
        <w:rPr>
          <w:noProof/>
        </w:rPr>
      </w:pPr>
    </w:p>
    <w:p w14:paraId="4306FD44" w14:textId="77777777" w:rsidR="00FD6A4A" w:rsidRDefault="00FD6A4A" w:rsidP="00AD2F78">
      <w:pPr>
        <w:widowControl w:val="0"/>
        <w:autoSpaceDE w:val="0"/>
        <w:autoSpaceDN w:val="0"/>
        <w:adjustRightInd w:val="0"/>
        <w:spacing w:after="200" w:line="276" w:lineRule="auto"/>
        <w:rPr>
          <w:noProof/>
        </w:rPr>
      </w:pPr>
    </w:p>
    <w:p w14:paraId="7E2EFEC7" w14:textId="77777777" w:rsidR="00FD6A4A" w:rsidRDefault="00FD6A4A" w:rsidP="00AD2F78">
      <w:pPr>
        <w:widowControl w:val="0"/>
        <w:autoSpaceDE w:val="0"/>
        <w:autoSpaceDN w:val="0"/>
        <w:adjustRightInd w:val="0"/>
        <w:spacing w:after="200" w:line="276" w:lineRule="auto"/>
        <w:rPr>
          <w:noProof/>
        </w:rPr>
      </w:pPr>
    </w:p>
    <w:p w14:paraId="6BF119C4" w14:textId="77777777" w:rsidR="00FD6A4A" w:rsidRDefault="00FD6A4A" w:rsidP="00AD2F78">
      <w:pPr>
        <w:widowControl w:val="0"/>
        <w:autoSpaceDE w:val="0"/>
        <w:autoSpaceDN w:val="0"/>
        <w:adjustRightInd w:val="0"/>
        <w:spacing w:after="200" w:line="276" w:lineRule="auto"/>
        <w:rPr>
          <w:noProof/>
        </w:rPr>
      </w:pPr>
    </w:p>
    <w:p w14:paraId="1B766F9D" w14:textId="77777777" w:rsidR="00FD6A4A" w:rsidRDefault="00FD6A4A" w:rsidP="00AD2F78">
      <w:pPr>
        <w:widowControl w:val="0"/>
        <w:autoSpaceDE w:val="0"/>
        <w:autoSpaceDN w:val="0"/>
        <w:adjustRightInd w:val="0"/>
        <w:spacing w:after="200" w:line="276" w:lineRule="auto"/>
        <w:rPr>
          <w:noProof/>
        </w:rPr>
      </w:pPr>
    </w:p>
    <w:p w14:paraId="29A493CE" w14:textId="77777777" w:rsidR="00FD6A4A" w:rsidRDefault="00FD6A4A" w:rsidP="00AD2F78">
      <w:pPr>
        <w:widowControl w:val="0"/>
        <w:autoSpaceDE w:val="0"/>
        <w:autoSpaceDN w:val="0"/>
        <w:adjustRightInd w:val="0"/>
        <w:spacing w:after="200" w:line="276" w:lineRule="auto"/>
        <w:rPr>
          <w:noProof/>
        </w:rPr>
      </w:pPr>
    </w:p>
    <w:p w14:paraId="29C72166" w14:textId="77777777" w:rsidR="00FD6A4A" w:rsidRDefault="00FD6A4A" w:rsidP="00AD2F78">
      <w:pPr>
        <w:widowControl w:val="0"/>
        <w:autoSpaceDE w:val="0"/>
        <w:autoSpaceDN w:val="0"/>
        <w:adjustRightInd w:val="0"/>
        <w:spacing w:after="200" w:line="276" w:lineRule="auto"/>
        <w:rPr>
          <w:noProof/>
        </w:rPr>
      </w:pPr>
    </w:p>
    <w:p w14:paraId="57591E8B" w14:textId="77777777" w:rsidR="00FD6A4A" w:rsidRDefault="00FD6A4A" w:rsidP="00AD2F78">
      <w:pPr>
        <w:widowControl w:val="0"/>
        <w:autoSpaceDE w:val="0"/>
        <w:autoSpaceDN w:val="0"/>
        <w:adjustRightInd w:val="0"/>
        <w:spacing w:after="200" w:line="276" w:lineRule="auto"/>
        <w:rPr>
          <w:noProof/>
        </w:rPr>
      </w:pPr>
    </w:p>
    <w:p w14:paraId="10F5A832" w14:textId="77777777" w:rsidR="00FD6A4A" w:rsidRDefault="00FD6A4A" w:rsidP="00AD2F78">
      <w:pPr>
        <w:widowControl w:val="0"/>
        <w:autoSpaceDE w:val="0"/>
        <w:autoSpaceDN w:val="0"/>
        <w:adjustRightInd w:val="0"/>
        <w:spacing w:after="200" w:line="276" w:lineRule="auto"/>
        <w:rPr>
          <w:noProof/>
        </w:rPr>
      </w:pPr>
    </w:p>
    <w:p w14:paraId="3B4236A5" w14:textId="77777777" w:rsidR="00FD6A4A" w:rsidRDefault="00FD6A4A" w:rsidP="00AD2F78">
      <w:pPr>
        <w:widowControl w:val="0"/>
        <w:autoSpaceDE w:val="0"/>
        <w:autoSpaceDN w:val="0"/>
        <w:adjustRightInd w:val="0"/>
        <w:spacing w:after="200" w:line="276" w:lineRule="auto"/>
        <w:rPr>
          <w:noProof/>
        </w:rPr>
      </w:pPr>
    </w:p>
    <w:p w14:paraId="76371F6C" w14:textId="77777777" w:rsidR="00FD6A4A" w:rsidRDefault="00FD6A4A" w:rsidP="00AD2F78">
      <w:pPr>
        <w:widowControl w:val="0"/>
        <w:autoSpaceDE w:val="0"/>
        <w:autoSpaceDN w:val="0"/>
        <w:adjustRightInd w:val="0"/>
        <w:spacing w:after="200" w:line="276" w:lineRule="auto"/>
        <w:rPr>
          <w:noProof/>
        </w:rPr>
      </w:pPr>
    </w:p>
    <w:p w14:paraId="3BBD5703" w14:textId="77777777" w:rsidR="00444485" w:rsidRDefault="00444485" w:rsidP="00AD2F78">
      <w:pPr>
        <w:widowControl w:val="0"/>
        <w:autoSpaceDE w:val="0"/>
        <w:autoSpaceDN w:val="0"/>
        <w:adjustRightInd w:val="0"/>
        <w:spacing w:after="200" w:line="276" w:lineRule="auto"/>
        <w:rPr>
          <w:rFonts w:ascii="Arial" w:hAnsi="Arial" w:cs="Arial"/>
        </w:rPr>
      </w:pPr>
      <w:r>
        <w:rPr>
          <w:noProof/>
        </w:rPr>
        <w:drawing>
          <wp:inline distT="0" distB="0" distL="0" distR="0" wp14:anchorId="39032C16" wp14:editId="4C8B13CC">
            <wp:extent cx="1445957" cy="3212538"/>
            <wp:effectExtent l="0" t="0" r="1905" b="6985"/>
            <wp:docPr id="1380963567" name="Picture 16"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63567" name="Picture 16" descr="A screenshot of a login screen&#10;&#10;AI-generated content may be incorrect."/>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467370" cy="3260112"/>
                    </a:xfrm>
                    <a:prstGeom prst="rect">
                      <a:avLst/>
                    </a:prstGeom>
                    <a:noFill/>
                    <a:ln>
                      <a:noFill/>
                    </a:ln>
                  </pic:spPr>
                </pic:pic>
              </a:graphicData>
            </a:graphic>
          </wp:inline>
        </w:drawing>
      </w:r>
      <w:r>
        <w:rPr>
          <w:noProof/>
        </w:rPr>
        <w:drawing>
          <wp:inline distT="0" distB="0" distL="0" distR="0" wp14:anchorId="45F7693D" wp14:editId="0EED9C1F">
            <wp:extent cx="1453241" cy="3228722"/>
            <wp:effectExtent l="0" t="0" r="0" b="0"/>
            <wp:docPr id="280617333" name="Picture 15" descr="A screenshot of a phone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17333" name="Picture 15" descr="A screenshot of a phone login&#10;&#10;AI-generated content may be incorrect."/>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457054" cy="3237193"/>
                    </a:xfrm>
                    <a:prstGeom prst="rect">
                      <a:avLst/>
                    </a:prstGeom>
                    <a:noFill/>
                    <a:ln>
                      <a:noFill/>
                    </a:ln>
                  </pic:spPr>
                </pic:pic>
              </a:graphicData>
            </a:graphic>
          </wp:inline>
        </w:drawing>
      </w:r>
      <w:r>
        <w:rPr>
          <w:noProof/>
        </w:rPr>
        <w:drawing>
          <wp:inline distT="0" distB="0" distL="0" distR="0" wp14:anchorId="24A7071F" wp14:editId="4801FA56">
            <wp:extent cx="1448474" cy="3218131"/>
            <wp:effectExtent l="0" t="0" r="0" b="1905"/>
            <wp:docPr id="445828509"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28509" name="Picture 17" descr="A screenshot of a phone&#10;&#10;AI-generated content may be incorrec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455466" cy="3233665"/>
                    </a:xfrm>
                    <a:prstGeom prst="rect">
                      <a:avLst/>
                    </a:prstGeom>
                    <a:noFill/>
                    <a:ln>
                      <a:noFill/>
                    </a:ln>
                  </pic:spPr>
                </pic:pic>
              </a:graphicData>
            </a:graphic>
          </wp:inline>
        </w:drawing>
      </w:r>
      <w:r>
        <w:rPr>
          <w:noProof/>
        </w:rPr>
        <w:drawing>
          <wp:inline distT="0" distB="0" distL="0" distR="0" wp14:anchorId="57DAAD08" wp14:editId="3FA214BA">
            <wp:extent cx="1445895" cy="3212401"/>
            <wp:effectExtent l="0" t="0" r="1905" b="7620"/>
            <wp:docPr id="841167165"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67165" name="Picture 21" descr="A screenshot of a phone&#10;&#10;AI-generated content may be incorrect."/>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447975" cy="3217022"/>
                    </a:xfrm>
                    <a:prstGeom prst="rect">
                      <a:avLst/>
                    </a:prstGeom>
                    <a:noFill/>
                    <a:ln>
                      <a:noFill/>
                    </a:ln>
                  </pic:spPr>
                </pic:pic>
              </a:graphicData>
            </a:graphic>
          </wp:inline>
        </w:drawing>
      </w:r>
    </w:p>
    <w:p w14:paraId="69BFF3C4" w14:textId="77777777" w:rsidR="00444485" w:rsidRDefault="00444485" w:rsidP="00AD2F78">
      <w:pPr>
        <w:widowControl w:val="0"/>
        <w:autoSpaceDE w:val="0"/>
        <w:autoSpaceDN w:val="0"/>
        <w:adjustRightInd w:val="0"/>
        <w:spacing w:after="200" w:line="276" w:lineRule="auto"/>
        <w:rPr>
          <w:rFonts w:ascii="Arial" w:hAnsi="Arial" w:cs="Arial"/>
          <w:rtl/>
        </w:rPr>
      </w:pPr>
      <w:r>
        <w:rPr>
          <w:noProof/>
        </w:rPr>
        <w:drawing>
          <wp:inline distT="0" distB="0" distL="0" distR="0" wp14:anchorId="07847EE3" wp14:editId="084E51BA">
            <wp:extent cx="1351370" cy="3002391"/>
            <wp:effectExtent l="0" t="0" r="1270" b="7620"/>
            <wp:docPr id="944222119" name="Picture 1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22119" name="Picture 18" descr="A screenshot of a phone&#10;&#10;AI-generated content may be incorrect."/>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364109" cy="3030693"/>
                    </a:xfrm>
                    <a:prstGeom prst="rect">
                      <a:avLst/>
                    </a:prstGeom>
                    <a:noFill/>
                    <a:ln>
                      <a:noFill/>
                    </a:ln>
                  </pic:spPr>
                </pic:pic>
              </a:graphicData>
            </a:graphic>
          </wp:inline>
        </w:drawing>
      </w:r>
      <w:r>
        <w:rPr>
          <w:noProof/>
        </w:rPr>
        <w:drawing>
          <wp:inline distT="0" distB="0" distL="0" distR="0" wp14:anchorId="2312E73A" wp14:editId="76B13BC1">
            <wp:extent cx="1351259" cy="3002145"/>
            <wp:effectExtent l="0" t="0" r="1905" b="8255"/>
            <wp:docPr id="110904294"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294" name="Picture 19" descr="A screenshot of a phone&#10;&#10;AI-generated content may be incorrect."/>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360246" cy="3022112"/>
                    </a:xfrm>
                    <a:prstGeom prst="rect">
                      <a:avLst/>
                    </a:prstGeom>
                    <a:noFill/>
                    <a:ln>
                      <a:noFill/>
                    </a:ln>
                  </pic:spPr>
                </pic:pic>
              </a:graphicData>
            </a:graphic>
          </wp:inline>
        </w:drawing>
      </w:r>
      <w:r>
        <w:rPr>
          <w:noProof/>
        </w:rPr>
        <w:drawing>
          <wp:inline distT="0" distB="0" distL="0" distR="0" wp14:anchorId="78B6AD49" wp14:editId="7AF3D14C">
            <wp:extent cx="1369471" cy="3042606"/>
            <wp:effectExtent l="0" t="0" r="2540" b="5715"/>
            <wp:docPr id="1975995679"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95679" name="Picture 20" descr="A screenshot of a phone&#10;&#10;AI-generated content may be incorrect."/>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382015" cy="3070475"/>
                    </a:xfrm>
                    <a:prstGeom prst="rect">
                      <a:avLst/>
                    </a:prstGeom>
                    <a:noFill/>
                    <a:ln>
                      <a:noFill/>
                    </a:ln>
                  </pic:spPr>
                </pic:pic>
              </a:graphicData>
            </a:graphic>
          </wp:inline>
        </w:drawing>
      </w:r>
      <w:r>
        <w:rPr>
          <w:noProof/>
        </w:rPr>
        <w:drawing>
          <wp:inline distT="0" distB="0" distL="0" distR="0" wp14:anchorId="36B1B64D" wp14:editId="4C33D15E">
            <wp:extent cx="1376755" cy="3058790"/>
            <wp:effectExtent l="0" t="0" r="0" b="8890"/>
            <wp:docPr id="9050260"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260" name="Picture 22" descr="A screenshot of a phone&#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393275" cy="3095493"/>
                    </a:xfrm>
                    <a:prstGeom prst="rect">
                      <a:avLst/>
                    </a:prstGeom>
                    <a:noFill/>
                    <a:ln>
                      <a:noFill/>
                    </a:ln>
                  </pic:spPr>
                </pic:pic>
              </a:graphicData>
            </a:graphic>
          </wp:inline>
        </w:drawing>
      </w:r>
    </w:p>
    <w:p w14:paraId="03F792B4" w14:textId="77777777" w:rsidR="00B7259C" w:rsidRDefault="00B7259C" w:rsidP="00AD2F78">
      <w:pPr>
        <w:spacing w:line="278" w:lineRule="auto"/>
        <w:jc w:val="center"/>
        <w:rPr>
          <w:rFonts w:ascii="Arial" w:hAnsi="Arial" w:cs="Arial"/>
        </w:rPr>
      </w:pPr>
    </w:p>
    <w:p w14:paraId="4BC3B777" w14:textId="77777777" w:rsidR="00034D86" w:rsidRDefault="00AD2F78" w:rsidP="00B7259C">
      <w:pPr>
        <w:spacing w:line="278" w:lineRule="auto"/>
        <w:jc w:val="center"/>
        <w:rPr>
          <w:rFonts w:ascii="Arial" w:hAnsi="Arial" w:cs="Arial"/>
        </w:rPr>
      </w:pPr>
      <w:r w:rsidRPr="00AD2F78">
        <w:rPr>
          <w:rFonts w:ascii="Arial" w:hAnsi="Arial" w:cs="Arial"/>
        </w:rPr>
        <w:t>A visually animated "Forgot Password" page that allows users to request a password reset email with error handling and success feedback.</w:t>
      </w:r>
    </w:p>
    <w:p w14:paraId="2E623349" w14:textId="77777777" w:rsidR="00B7259C" w:rsidRDefault="00B7259C" w:rsidP="00B7259C">
      <w:pPr>
        <w:spacing w:line="278" w:lineRule="auto"/>
        <w:jc w:val="center"/>
        <w:rPr>
          <w:rFonts w:ascii="Arial" w:hAnsi="Arial" w:cs="Arial"/>
        </w:rPr>
      </w:pPr>
    </w:p>
    <w:p w14:paraId="0856564F" w14:textId="77777777" w:rsidR="00FD6A4A" w:rsidRPr="00B7259C" w:rsidRDefault="00FD6A4A" w:rsidP="00B7259C">
      <w:pPr>
        <w:spacing w:line="278" w:lineRule="auto"/>
        <w:jc w:val="center"/>
        <w:rPr>
          <w:rFonts w:ascii="Arial" w:hAnsi="Arial" w:cs="Arial"/>
          <w:rtl/>
        </w:rPr>
      </w:pPr>
    </w:p>
    <w:p w14:paraId="7339BF8E" w14:textId="77777777" w:rsidR="00A94A6C" w:rsidRDefault="00AD2F78" w:rsidP="00034D86">
      <w:pPr>
        <w:spacing w:line="278" w:lineRule="auto"/>
        <w:rPr>
          <w:rtl/>
        </w:rPr>
      </w:pPr>
      <w:r>
        <w:rPr>
          <w:noProof/>
        </w:rPr>
        <w:drawing>
          <wp:inline distT="0" distB="0" distL="0" distR="0" wp14:anchorId="7F6C4812" wp14:editId="0BEE3354">
            <wp:extent cx="1470220" cy="3269183"/>
            <wp:effectExtent l="0" t="0" r="0" b="7620"/>
            <wp:docPr id="405767330" name="Picture 11" descr="A blue and white sign with a pen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67330" name="Picture 11" descr="A blue and white sign with a pen and a blue square&#10;&#10;AI-generated content may be incorrec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487100" cy="3306718"/>
                    </a:xfrm>
                    <a:prstGeom prst="rect">
                      <a:avLst/>
                    </a:prstGeom>
                    <a:noFill/>
                    <a:ln>
                      <a:noFill/>
                    </a:ln>
                  </pic:spPr>
                </pic:pic>
              </a:graphicData>
            </a:graphic>
          </wp:inline>
        </w:drawing>
      </w:r>
      <w:r w:rsidRPr="00AD2F78">
        <w:t xml:space="preserve"> </w:t>
      </w:r>
      <w:r>
        <w:rPr>
          <w:noProof/>
        </w:rPr>
        <w:drawing>
          <wp:inline distT="0" distB="0" distL="0" distR="0" wp14:anchorId="767BBF1D" wp14:editId="69480B81">
            <wp:extent cx="1471453" cy="3269183"/>
            <wp:effectExtent l="0" t="0" r="0" b="7620"/>
            <wp:docPr id="349558437" name="Picture 12" descr="A blue square with a pen and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58437" name="Picture 12" descr="A blue square with a pen and writing on it&#10;&#10;AI-generated content may be incorrect."/>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504696" cy="3343039"/>
                    </a:xfrm>
                    <a:prstGeom prst="rect">
                      <a:avLst/>
                    </a:prstGeom>
                    <a:noFill/>
                    <a:ln>
                      <a:noFill/>
                    </a:ln>
                  </pic:spPr>
                </pic:pic>
              </a:graphicData>
            </a:graphic>
          </wp:inline>
        </w:drawing>
      </w:r>
      <w:r w:rsidRPr="00AD2F78">
        <w:t xml:space="preserve"> </w:t>
      </w:r>
      <w:r>
        <w:rPr>
          <w:noProof/>
        </w:rPr>
        <w:drawing>
          <wp:inline distT="0" distB="0" distL="0" distR="0" wp14:anchorId="66A99F4E" wp14:editId="03157577">
            <wp:extent cx="1438673" cy="3196354"/>
            <wp:effectExtent l="0" t="0" r="9525" b="4445"/>
            <wp:docPr id="1093751630" name="Picture 13" descr="A blue square with a white square with 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51630" name="Picture 13" descr="A blue square with a white square with a blue and white logo&#10;&#10;AI-generated content may be incorrect."/>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454496" cy="3231509"/>
                    </a:xfrm>
                    <a:prstGeom prst="rect">
                      <a:avLst/>
                    </a:prstGeom>
                    <a:noFill/>
                    <a:ln>
                      <a:noFill/>
                    </a:ln>
                  </pic:spPr>
                </pic:pic>
              </a:graphicData>
            </a:graphic>
          </wp:inline>
        </w:drawing>
      </w:r>
      <w:r w:rsidRPr="00AD2F78">
        <w:t xml:space="preserve"> </w:t>
      </w:r>
      <w:r>
        <w:rPr>
          <w:noProof/>
        </w:rPr>
        <w:drawing>
          <wp:inline distT="0" distB="0" distL="0" distR="0" wp14:anchorId="0E582588" wp14:editId="73F46D63">
            <wp:extent cx="1440382" cy="3200151"/>
            <wp:effectExtent l="0" t="0" r="7620" b="635"/>
            <wp:docPr id="1805963425" name="Picture 14" descr="A blue square with a logo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63425" name="Picture 14" descr="A blue square with a logo on it&#10;&#10;AI-generated content may be incorrect."/>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469216" cy="3264213"/>
                    </a:xfrm>
                    <a:prstGeom prst="rect">
                      <a:avLst/>
                    </a:prstGeom>
                    <a:noFill/>
                    <a:ln>
                      <a:noFill/>
                    </a:ln>
                  </pic:spPr>
                </pic:pic>
              </a:graphicData>
            </a:graphic>
          </wp:inline>
        </w:drawing>
      </w:r>
    </w:p>
    <w:p w14:paraId="0976A6E5" w14:textId="77777777" w:rsidR="00A94A6C" w:rsidRDefault="00A94A6C" w:rsidP="009F59B8">
      <w:pPr>
        <w:spacing w:line="278" w:lineRule="auto"/>
        <w:jc w:val="center"/>
        <w:rPr>
          <w:rtl/>
        </w:rPr>
      </w:pPr>
    </w:p>
    <w:p w14:paraId="27ED5FDB" w14:textId="77777777" w:rsidR="00D21F1C" w:rsidRDefault="00034D86" w:rsidP="00B7259C">
      <w:pPr>
        <w:spacing w:line="278" w:lineRule="auto"/>
        <w:jc w:val="center"/>
        <w:rPr>
          <w:rFonts w:ascii="Arial" w:hAnsi="Arial" w:cs="Arial"/>
        </w:rPr>
      </w:pPr>
      <w:r w:rsidRPr="00034D86">
        <w:rPr>
          <w:rFonts w:ascii="Arial" w:hAnsi="Arial" w:cs="Arial"/>
        </w:rPr>
        <w:t>A visually animated splash screen that welcomes users and routes them to either the home or login screen based on Firebase authentication status.</w:t>
      </w:r>
    </w:p>
    <w:p w14:paraId="1B9B6469" w14:textId="77777777" w:rsidR="003C315A" w:rsidRDefault="003C315A" w:rsidP="00B7259C">
      <w:pPr>
        <w:spacing w:line="278" w:lineRule="auto"/>
        <w:jc w:val="center"/>
        <w:rPr>
          <w:rFonts w:ascii="Arial" w:hAnsi="Arial" w:cs="Arial"/>
        </w:rPr>
      </w:pPr>
    </w:p>
    <w:p w14:paraId="2E6C8093" w14:textId="77777777" w:rsidR="003C315A" w:rsidRDefault="003C315A" w:rsidP="00B7259C">
      <w:pPr>
        <w:spacing w:line="278" w:lineRule="auto"/>
        <w:jc w:val="center"/>
        <w:rPr>
          <w:rFonts w:ascii="Arial" w:hAnsi="Arial" w:cs="Arial"/>
        </w:rPr>
      </w:pPr>
    </w:p>
    <w:p w14:paraId="2E8B3F38" w14:textId="77777777" w:rsidR="003C315A" w:rsidRDefault="003C315A" w:rsidP="00B7259C">
      <w:pPr>
        <w:spacing w:line="278" w:lineRule="auto"/>
        <w:jc w:val="center"/>
        <w:rPr>
          <w:rFonts w:ascii="Arial" w:hAnsi="Arial" w:cs="Arial"/>
        </w:rPr>
      </w:pPr>
    </w:p>
    <w:p w14:paraId="705E7632" w14:textId="77777777" w:rsidR="003C315A" w:rsidRDefault="003C315A" w:rsidP="00B7259C">
      <w:pPr>
        <w:spacing w:line="278" w:lineRule="auto"/>
        <w:jc w:val="center"/>
        <w:rPr>
          <w:rFonts w:ascii="Arial" w:hAnsi="Arial" w:cs="Arial"/>
        </w:rPr>
      </w:pPr>
    </w:p>
    <w:p w14:paraId="7B5BACFB" w14:textId="77777777" w:rsidR="003C315A" w:rsidRDefault="003C315A" w:rsidP="00B7259C">
      <w:pPr>
        <w:spacing w:line="278" w:lineRule="auto"/>
        <w:jc w:val="center"/>
        <w:rPr>
          <w:rFonts w:ascii="Arial" w:hAnsi="Arial" w:cs="Arial"/>
        </w:rPr>
      </w:pPr>
    </w:p>
    <w:p w14:paraId="5CD3FBEF" w14:textId="77777777" w:rsidR="003C315A" w:rsidRDefault="003C315A" w:rsidP="00B7259C">
      <w:pPr>
        <w:spacing w:line="278" w:lineRule="auto"/>
        <w:jc w:val="center"/>
        <w:rPr>
          <w:rFonts w:ascii="Arial" w:hAnsi="Arial" w:cs="Arial"/>
        </w:rPr>
      </w:pPr>
    </w:p>
    <w:p w14:paraId="5FD45DA4" w14:textId="77777777" w:rsidR="003C315A" w:rsidRDefault="003C315A" w:rsidP="00B7259C">
      <w:pPr>
        <w:spacing w:line="278" w:lineRule="auto"/>
        <w:jc w:val="center"/>
        <w:rPr>
          <w:rFonts w:ascii="Arial" w:hAnsi="Arial" w:cs="Arial"/>
        </w:rPr>
      </w:pPr>
    </w:p>
    <w:p w14:paraId="6FD09276" w14:textId="77777777" w:rsidR="003C315A" w:rsidRDefault="003C315A" w:rsidP="00B7259C">
      <w:pPr>
        <w:spacing w:line="278" w:lineRule="auto"/>
        <w:jc w:val="center"/>
        <w:rPr>
          <w:rFonts w:ascii="Arial" w:hAnsi="Arial" w:cs="Arial"/>
        </w:rPr>
      </w:pPr>
    </w:p>
    <w:p w14:paraId="37657D2B" w14:textId="77777777" w:rsidR="003C315A" w:rsidRDefault="003C315A" w:rsidP="00B7259C">
      <w:pPr>
        <w:spacing w:line="278" w:lineRule="auto"/>
        <w:jc w:val="center"/>
        <w:rPr>
          <w:rFonts w:ascii="Arial" w:hAnsi="Arial" w:cs="Arial"/>
        </w:rPr>
      </w:pPr>
    </w:p>
    <w:p w14:paraId="79BCECC2" w14:textId="77777777" w:rsidR="003C315A" w:rsidRDefault="003C315A" w:rsidP="00B7259C">
      <w:pPr>
        <w:spacing w:line="278" w:lineRule="auto"/>
        <w:jc w:val="center"/>
        <w:rPr>
          <w:rFonts w:ascii="Arial" w:hAnsi="Arial" w:cs="Arial"/>
        </w:rPr>
      </w:pPr>
    </w:p>
    <w:p w14:paraId="7253E09B" w14:textId="77777777" w:rsidR="003C315A" w:rsidRDefault="003C315A" w:rsidP="00B7259C">
      <w:pPr>
        <w:spacing w:line="278" w:lineRule="auto"/>
        <w:jc w:val="center"/>
        <w:rPr>
          <w:rFonts w:ascii="Arial" w:hAnsi="Arial" w:cs="Arial"/>
        </w:rPr>
      </w:pPr>
    </w:p>
    <w:p w14:paraId="7C543920" w14:textId="77777777" w:rsidR="003C315A" w:rsidRDefault="003C315A" w:rsidP="00B7259C">
      <w:pPr>
        <w:spacing w:line="278" w:lineRule="auto"/>
        <w:jc w:val="center"/>
        <w:rPr>
          <w:rFonts w:ascii="Arial" w:hAnsi="Arial" w:cs="Arial"/>
        </w:rPr>
      </w:pPr>
    </w:p>
    <w:p w14:paraId="58832508" w14:textId="77777777" w:rsidR="00FD6A4A" w:rsidRPr="00B7259C" w:rsidRDefault="00FD6A4A" w:rsidP="00B7259C">
      <w:pPr>
        <w:spacing w:line="278" w:lineRule="auto"/>
        <w:jc w:val="center"/>
        <w:rPr>
          <w:rFonts w:ascii="Arial" w:hAnsi="Arial" w:cs="Arial"/>
        </w:rPr>
      </w:pPr>
    </w:p>
    <w:p w14:paraId="3A3080E5" w14:textId="77777777" w:rsidR="00A94A6C" w:rsidRDefault="00D21F1C" w:rsidP="00D21F1C">
      <w:pPr>
        <w:spacing w:line="278" w:lineRule="auto"/>
      </w:pPr>
      <w:r>
        <w:rPr>
          <w:noProof/>
        </w:rPr>
        <w:drawing>
          <wp:inline distT="0" distB="0" distL="0" distR="0" wp14:anchorId="51325AF4" wp14:editId="688C931B">
            <wp:extent cx="1438672" cy="3196354"/>
            <wp:effectExtent l="0" t="0" r="9525" b="4445"/>
            <wp:docPr id="150628246" name="Picture 2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8246" name="Picture 28" descr="A screenshot of a phone&#10;&#10;AI-generated content may be incorrect."/>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448451" cy="3218080"/>
                    </a:xfrm>
                    <a:prstGeom prst="rect">
                      <a:avLst/>
                    </a:prstGeom>
                    <a:noFill/>
                    <a:ln>
                      <a:noFill/>
                    </a:ln>
                  </pic:spPr>
                </pic:pic>
              </a:graphicData>
            </a:graphic>
          </wp:inline>
        </w:drawing>
      </w:r>
      <w:r>
        <w:rPr>
          <w:noProof/>
        </w:rPr>
        <w:drawing>
          <wp:inline distT="0" distB="0" distL="0" distR="0" wp14:anchorId="65AC8223" wp14:editId="4E63DFC6">
            <wp:extent cx="1448474" cy="3218131"/>
            <wp:effectExtent l="0" t="0" r="0" b="1905"/>
            <wp:docPr id="15062676"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676" name="Picture 25" descr="A screenshot of a phone&#10;&#10;AI-generated content may be incorrect."/>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454674" cy="3231906"/>
                    </a:xfrm>
                    <a:prstGeom prst="rect">
                      <a:avLst/>
                    </a:prstGeom>
                    <a:noFill/>
                    <a:ln>
                      <a:noFill/>
                    </a:ln>
                  </pic:spPr>
                </pic:pic>
              </a:graphicData>
            </a:graphic>
          </wp:inline>
        </w:drawing>
      </w:r>
      <w:r>
        <w:rPr>
          <w:noProof/>
        </w:rPr>
        <w:drawing>
          <wp:inline distT="0" distB="0" distL="0" distR="0" wp14:anchorId="5193A205" wp14:editId="63EE774E">
            <wp:extent cx="1449598" cy="3220630"/>
            <wp:effectExtent l="0" t="0" r="0" b="0"/>
            <wp:docPr id="1146849094"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49094" name="Picture 26" descr="A screenshot of a phone&#10;&#10;AI-generated content may be incorrect."/>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459556" cy="3242753"/>
                    </a:xfrm>
                    <a:prstGeom prst="rect">
                      <a:avLst/>
                    </a:prstGeom>
                    <a:noFill/>
                    <a:ln>
                      <a:noFill/>
                    </a:ln>
                  </pic:spPr>
                </pic:pic>
              </a:graphicData>
            </a:graphic>
          </wp:inline>
        </w:drawing>
      </w:r>
      <w:r>
        <w:rPr>
          <w:noProof/>
        </w:rPr>
        <w:drawing>
          <wp:inline distT="0" distB="0" distL="0" distR="0" wp14:anchorId="5F814C7C" wp14:editId="3B771F09">
            <wp:extent cx="1456566" cy="3236104"/>
            <wp:effectExtent l="0" t="0" r="0" b="2540"/>
            <wp:docPr id="962078267"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8267" name="Picture 27" descr="A screenshot of a phone&#10;&#10;AI-generated content may be incorrect."/>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480331" cy="3288904"/>
                    </a:xfrm>
                    <a:prstGeom prst="rect">
                      <a:avLst/>
                    </a:prstGeom>
                    <a:noFill/>
                    <a:ln>
                      <a:noFill/>
                    </a:ln>
                  </pic:spPr>
                </pic:pic>
              </a:graphicData>
            </a:graphic>
          </wp:inline>
        </w:drawing>
      </w:r>
    </w:p>
    <w:p w14:paraId="71CD94A0" w14:textId="77777777" w:rsidR="00D21F1C" w:rsidRPr="00D21F1C" w:rsidRDefault="00D21F1C" w:rsidP="00D21F1C">
      <w:pPr>
        <w:spacing w:line="278" w:lineRule="auto"/>
        <w:rPr>
          <w:sz w:val="12"/>
          <w:szCs w:val="12"/>
        </w:rPr>
      </w:pPr>
    </w:p>
    <w:p w14:paraId="76CBAA3E" w14:textId="77777777" w:rsidR="00D21F1C" w:rsidRDefault="00D21F1C" w:rsidP="00D21F1C">
      <w:pPr>
        <w:spacing w:line="278" w:lineRule="auto"/>
        <w:rPr>
          <w:rtl/>
        </w:rPr>
      </w:pPr>
      <w:r>
        <w:rPr>
          <w:noProof/>
        </w:rPr>
        <w:drawing>
          <wp:inline distT="0" distB="0" distL="0" distR="0" wp14:anchorId="45CAD56C" wp14:editId="75DD078A">
            <wp:extent cx="1448475" cy="3218133"/>
            <wp:effectExtent l="0" t="0" r="0" b="1905"/>
            <wp:docPr id="1343966654"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66654" name="Picture 23" descr="A screenshot of a phone&#10;&#10;AI-generated content may be incorrect."/>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457966" cy="3239220"/>
                    </a:xfrm>
                    <a:prstGeom prst="rect">
                      <a:avLst/>
                    </a:prstGeom>
                    <a:noFill/>
                    <a:ln>
                      <a:noFill/>
                    </a:ln>
                  </pic:spPr>
                </pic:pic>
              </a:graphicData>
            </a:graphic>
          </wp:inline>
        </w:drawing>
      </w:r>
      <w:r>
        <w:rPr>
          <w:noProof/>
        </w:rPr>
        <w:drawing>
          <wp:inline distT="0" distB="0" distL="0" distR="0" wp14:anchorId="38ED3E2A" wp14:editId="6A3E5F5B">
            <wp:extent cx="1442314" cy="3204446"/>
            <wp:effectExtent l="0" t="0" r="5715" b="0"/>
            <wp:docPr id="1786811466" name="Picture 2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11466" name="Picture 24" descr="A screenshot of a phone&#10;&#10;AI-generated content may be incorrect."/>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454563" cy="3231660"/>
                    </a:xfrm>
                    <a:prstGeom prst="rect">
                      <a:avLst/>
                    </a:prstGeom>
                    <a:noFill/>
                    <a:ln>
                      <a:noFill/>
                    </a:ln>
                  </pic:spPr>
                </pic:pic>
              </a:graphicData>
            </a:graphic>
          </wp:inline>
        </w:drawing>
      </w:r>
      <w:r>
        <w:rPr>
          <w:noProof/>
        </w:rPr>
        <w:drawing>
          <wp:inline distT="0" distB="0" distL="0" distR="0" wp14:anchorId="613E8A65" wp14:editId="2B3D504D">
            <wp:extent cx="1445957" cy="3212538"/>
            <wp:effectExtent l="0" t="0" r="1905" b="6985"/>
            <wp:docPr id="1714880795"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0795" name="Picture 29" descr="A screenshot of a phone&#10;&#10;AI-generated content may be incorrect."/>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451677" cy="3225247"/>
                    </a:xfrm>
                    <a:prstGeom prst="rect">
                      <a:avLst/>
                    </a:prstGeom>
                    <a:noFill/>
                    <a:ln>
                      <a:noFill/>
                    </a:ln>
                  </pic:spPr>
                </pic:pic>
              </a:graphicData>
            </a:graphic>
          </wp:inline>
        </w:drawing>
      </w:r>
      <w:r>
        <w:rPr>
          <w:noProof/>
        </w:rPr>
        <w:drawing>
          <wp:inline distT="0" distB="0" distL="0" distR="0" wp14:anchorId="185C9CC9" wp14:editId="2D7CE3D6">
            <wp:extent cx="1449600" cy="3220630"/>
            <wp:effectExtent l="0" t="0" r="0" b="0"/>
            <wp:docPr id="1293425470" name="Picture 3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25470" name="Picture 30" descr="A screenshot of a phone&#10;&#10;AI-generated content may be incorrect."/>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456756" cy="3236528"/>
                    </a:xfrm>
                    <a:prstGeom prst="rect">
                      <a:avLst/>
                    </a:prstGeom>
                    <a:noFill/>
                    <a:ln>
                      <a:noFill/>
                    </a:ln>
                  </pic:spPr>
                </pic:pic>
              </a:graphicData>
            </a:graphic>
          </wp:inline>
        </w:drawing>
      </w:r>
    </w:p>
    <w:p w14:paraId="3A490613" w14:textId="77777777" w:rsidR="008A61B7" w:rsidRDefault="00D21F1C" w:rsidP="00723B23">
      <w:pPr>
        <w:spacing w:line="278" w:lineRule="auto"/>
        <w:rPr>
          <w:rFonts w:ascii="Arial" w:hAnsi="Arial" w:cs="Arial"/>
        </w:rPr>
      </w:pPr>
      <w:r>
        <w:rPr>
          <w:rFonts w:ascii="Arial" w:hAnsi="Arial" w:cs="Arial"/>
          <w:b/>
          <w:bCs/>
        </w:rPr>
        <w:t xml:space="preserve">Home </w:t>
      </w:r>
      <w:r w:rsidRPr="00D21F1C">
        <w:rPr>
          <w:rFonts w:ascii="Arial" w:hAnsi="Arial" w:cs="Arial"/>
          <w:b/>
          <w:bCs/>
        </w:rPr>
        <w:t>Page:</w:t>
      </w:r>
      <w:r w:rsidRPr="00D21F1C">
        <w:rPr>
          <w:rFonts w:ascii="Arial" w:hAnsi="Arial" w:cs="Arial"/>
        </w:rPr>
        <w:br/>
        <w:t>A visually engaging, animated home screen that introduces the app’s purpose—verifying signatures—with a call-to-action button and feature highlights.</w:t>
      </w:r>
    </w:p>
    <w:p w14:paraId="1E7AE6BD" w14:textId="77777777" w:rsidR="00FD6A4A" w:rsidRDefault="00FD6A4A" w:rsidP="00723B23">
      <w:pPr>
        <w:spacing w:line="278" w:lineRule="auto"/>
        <w:rPr>
          <w:rFonts w:ascii="Arial" w:hAnsi="Arial" w:cs="Arial"/>
        </w:rPr>
      </w:pPr>
    </w:p>
    <w:p w14:paraId="6BF2A059" w14:textId="77777777" w:rsidR="00FD6A4A" w:rsidRDefault="00FD6A4A" w:rsidP="00723B23">
      <w:pPr>
        <w:spacing w:line="278" w:lineRule="auto"/>
      </w:pPr>
    </w:p>
    <w:p w14:paraId="55FE5F4E" w14:textId="77777777" w:rsidR="00D11687" w:rsidRDefault="00D11687" w:rsidP="00D11687">
      <w:pPr>
        <w:spacing w:line="278" w:lineRule="auto"/>
      </w:pPr>
      <w:r>
        <w:rPr>
          <w:noProof/>
        </w:rPr>
        <w:drawing>
          <wp:inline distT="0" distB="0" distL="0" distR="0" wp14:anchorId="3AA829B2" wp14:editId="48DBA605">
            <wp:extent cx="1448475" cy="3218133"/>
            <wp:effectExtent l="0" t="0" r="0" b="1905"/>
            <wp:docPr id="1067419910" name="Picture 3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19910" name="Picture 31" descr="A screenshot of a phone&#10;&#10;AI-generated content may be incorrect."/>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455724" cy="3234239"/>
                    </a:xfrm>
                    <a:prstGeom prst="rect">
                      <a:avLst/>
                    </a:prstGeom>
                    <a:noFill/>
                    <a:ln>
                      <a:noFill/>
                    </a:ln>
                  </pic:spPr>
                </pic:pic>
              </a:graphicData>
            </a:graphic>
          </wp:inline>
        </w:drawing>
      </w:r>
      <w:r>
        <w:rPr>
          <w:noProof/>
        </w:rPr>
        <w:drawing>
          <wp:inline distT="0" distB="0" distL="0" distR="0" wp14:anchorId="1F7C7EC2" wp14:editId="331BB42B">
            <wp:extent cx="1464659" cy="3254089"/>
            <wp:effectExtent l="0" t="0" r="2540" b="3810"/>
            <wp:docPr id="1689623522" name="Picture 3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23522" name="Picture 32" descr="A screenshot of a phone&#10;&#10;AI-generated content may be incorrect."/>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480041" cy="3288263"/>
                    </a:xfrm>
                    <a:prstGeom prst="rect">
                      <a:avLst/>
                    </a:prstGeom>
                    <a:noFill/>
                    <a:ln>
                      <a:noFill/>
                    </a:ln>
                  </pic:spPr>
                </pic:pic>
              </a:graphicData>
            </a:graphic>
          </wp:inline>
        </w:drawing>
      </w:r>
      <w:r>
        <w:rPr>
          <w:noProof/>
        </w:rPr>
        <w:drawing>
          <wp:inline distT="0" distB="0" distL="0" distR="0" wp14:anchorId="50020594" wp14:editId="7F928595">
            <wp:extent cx="1453242" cy="3228722"/>
            <wp:effectExtent l="0" t="0" r="0" b="0"/>
            <wp:docPr id="18891270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466837" cy="3258927"/>
                    </a:xfrm>
                    <a:prstGeom prst="rect">
                      <a:avLst/>
                    </a:prstGeom>
                    <a:noFill/>
                    <a:ln>
                      <a:noFill/>
                    </a:ln>
                  </pic:spPr>
                </pic:pic>
              </a:graphicData>
            </a:graphic>
          </wp:inline>
        </w:drawing>
      </w:r>
      <w:r>
        <w:rPr>
          <w:noProof/>
        </w:rPr>
        <w:drawing>
          <wp:inline distT="0" distB="0" distL="0" distR="0" wp14:anchorId="373F40AD" wp14:editId="245C2F62">
            <wp:extent cx="1464659" cy="3254087"/>
            <wp:effectExtent l="0" t="0" r="2540" b="3810"/>
            <wp:docPr id="271580175" name="Picture 3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0175" name="Picture 34" descr="A screenshot of a phone&#10;&#10;AI-generated content may be incorrect."/>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470597" cy="3267281"/>
                    </a:xfrm>
                    <a:prstGeom prst="rect">
                      <a:avLst/>
                    </a:prstGeom>
                    <a:noFill/>
                    <a:ln>
                      <a:noFill/>
                    </a:ln>
                  </pic:spPr>
                </pic:pic>
              </a:graphicData>
            </a:graphic>
          </wp:inline>
        </w:drawing>
      </w:r>
    </w:p>
    <w:p w14:paraId="1A9B1F9C" w14:textId="77777777" w:rsidR="00D11687" w:rsidRPr="00D11687" w:rsidRDefault="00D11687" w:rsidP="00D11687"/>
    <w:p w14:paraId="4C186934" w14:textId="77777777" w:rsidR="00D11687" w:rsidRDefault="00D11687" w:rsidP="00723B23">
      <w:pPr>
        <w:tabs>
          <w:tab w:val="left" w:pos="1274"/>
        </w:tabs>
        <w:spacing w:line="278" w:lineRule="auto"/>
        <w:rPr>
          <w:b/>
          <w:bCs/>
        </w:rPr>
      </w:pPr>
      <w:r w:rsidRPr="00D11687">
        <w:rPr>
          <w:b/>
          <w:bCs/>
        </w:rPr>
        <w:t>Settings page with animated UI and options for language selection, theme toggle, privacy policy, password change, and logout.</w:t>
      </w:r>
    </w:p>
    <w:p w14:paraId="5F88DF4F" w14:textId="77777777" w:rsidR="0030274B" w:rsidRDefault="0030274B" w:rsidP="00723B23">
      <w:pPr>
        <w:tabs>
          <w:tab w:val="left" w:pos="1274"/>
        </w:tabs>
        <w:spacing w:line="278" w:lineRule="auto"/>
        <w:rPr>
          <w:b/>
          <w:bCs/>
        </w:rPr>
      </w:pPr>
    </w:p>
    <w:p w14:paraId="20EBB75D" w14:textId="77777777" w:rsidR="0030274B" w:rsidRDefault="0030274B" w:rsidP="00723B23">
      <w:pPr>
        <w:tabs>
          <w:tab w:val="left" w:pos="1274"/>
        </w:tabs>
        <w:spacing w:line="278" w:lineRule="auto"/>
        <w:rPr>
          <w:b/>
          <w:bCs/>
        </w:rPr>
      </w:pPr>
    </w:p>
    <w:p w14:paraId="0DE62036" w14:textId="77777777" w:rsidR="0030274B" w:rsidRDefault="0030274B" w:rsidP="00723B23">
      <w:pPr>
        <w:tabs>
          <w:tab w:val="left" w:pos="1274"/>
        </w:tabs>
        <w:spacing w:line="278" w:lineRule="auto"/>
        <w:rPr>
          <w:b/>
          <w:bCs/>
        </w:rPr>
      </w:pPr>
    </w:p>
    <w:p w14:paraId="506E7EA6" w14:textId="77777777" w:rsidR="0030274B" w:rsidRDefault="0030274B" w:rsidP="00723B23">
      <w:pPr>
        <w:tabs>
          <w:tab w:val="left" w:pos="1274"/>
        </w:tabs>
        <w:spacing w:line="278" w:lineRule="auto"/>
        <w:rPr>
          <w:b/>
          <w:bCs/>
        </w:rPr>
      </w:pPr>
    </w:p>
    <w:p w14:paraId="39FD87A3" w14:textId="77777777" w:rsidR="0030274B" w:rsidRDefault="0030274B" w:rsidP="00723B23">
      <w:pPr>
        <w:tabs>
          <w:tab w:val="left" w:pos="1274"/>
        </w:tabs>
        <w:spacing w:line="278" w:lineRule="auto"/>
        <w:rPr>
          <w:b/>
          <w:bCs/>
        </w:rPr>
      </w:pPr>
    </w:p>
    <w:p w14:paraId="4E49502E" w14:textId="77777777" w:rsidR="0030274B" w:rsidRDefault="0030274B" w:rsidP="00723B23">
      <w:pPr>
        <w:tabs>
          <w:tab w:val="left" w:pos="1274"/>
        </w:tabs>
        <w:spacing w:line="278" w:lineRule="auto"/>
        <w:rPr>
          <w:b/>
          <w:bCs/>
        </w:rPr>
      </w:pPr>
    </w:p>
    <w:p w14:paraId="6D95D7FD" w14:textId="77777777" w:rsidR="0030274B" w:rsidRDefault="0030274B" w:rsidP="00723B23">
      <w:pPr>
        <w:tabs>
          <w:tab w:val="left" w:pos="1274"/>
        </w:tabs>
        <w:spacing w:line="278" w:lineRule="auto"/>
        <w:rPr>
          <w:b/>
          <w:bCs/>
        </w:rPr>
      </w:pPr>
    </w:p>
    <w:p w14:paraId="288BF89A" w14:textId="77777777" w:rsidR="0030274B" w:rsidRDefault="0030274B" w:rsidP="00723B23">
      <w:pPr>
        <w:tabs>
          <w:tab w:val="left" w:pos="1274"/>
        </w:tabs>
        <w:spacing w:line="278" w:lineRule="auto"/>
        <w:rPr>
          <w:b/>
          <w:bCs/>
        </w:rPr>
      </w:pPr>
    </w:p>
    <w:p w14:paraId="1CCCF0CF" w14:textId="77777777" w:rsidR="0030274B" w:rsidRDefault="0030274B" w:rsidP="00723B23">
      <w:pPr>
        <w:tabs>
          <w:tab w:val="left" w:pos="1274"/>
        </w:tabs>
        <w:spacing w:line="278" w:lineRule="auto"/>
        <w:rPr>
          <w:b/>
          <w:bCs/>
        </w:rPr>
      </w:pPr>
    </w:p>
    <w:p w14:paraId="7D3EE5E6" w14:textId="77777777" w:rsidR="0030274B" w:rsidRDefault="0030274B" w:rsidP="00723B23">
      <w:pPr>
        <w:tabs>
          <w:tab w:val="left" w:pos="1274"/>
        </w:tabs>
        <w:spacing w:line="278" w:lineRule="auto"/>
        <w:rPr>
          <w:b/>
          <w:bCs/>
        </w:rPr>
      </w:pPr>
    </w:p>
    <w:p w14:paraId="7106AB4D" w14:textId="77777777" w:rsidR="0030274B" w:rsidRDefault="0030274B" w:rsidP="00723B23">
      <w:pPr>
        <w:tabs>
          <w:tab w:val="left" w:pos="1274"/>
        </w:tabs>
        <w:spacing w:line="278" w:lineRule="auto"/>
        <w:rPr>
          <w:b/>
          <w:bCs/>
        </w:rPr>
      </w:pPr>
    </w:p>
    <w:p w14:paraId="27E6A7D4" w14:textId="77777777" w:rsidR="0030274B" w:rsidRDefault="0030274B" w:rsidP="00723B23">
      <w:pPr>
        <w:tabs>
          <w:tab w:val="left" w:pos="1274"/>
        </w:tabs>
        <w:spacing w:line="278" w:lineRule="auto"/>
        <w:rPr>
          <w:b/>
          <w:bCs/>
        </w:rPr>
      </w:pPr>
    </w:p>
    <w:p w14:paraId="56C1376C" w14:textId="77777777" w:rsidR="0030274B" w:rsidRPr="00723B23" w:rsidRDefault="0030274B" w:rsidP="00723B23">
      <w:pPr>
        <w:tabs>
          <w:tab w:val="left" w:pos="1274"/>
        </w:tabs>
        <w:spacing w:line="278" w:lineRule="auto"/>
        <w:rPr>
          <w:b/>
          <w:bCs/>
          <w:rtl/>
        </w:rPr>
      </w:pPr>
    </w:p>
    <w:p w14:paraId="4D78080B" w14:textId="77777777" w:rsidR="00EB0380" w:rsidRDefault="004E711C" w:rsidP="009D15A5">
      <w:pPr>
        <w:spacing w:line="278" w:lineRule="auto"/>
        <w:jc w:val="both"/>
      </w:pPr>
      <w:r>
        <w:rPr>
          <w:rFonts w:hint="cs"/>
          <w:rtl/>
        </w:rPr>
        <w:t xml:space="preserve">   </w:t>
      </w:r>
      <w:r w:rsidR="009D15A5">
        <w:rPr>
          <w:noProof/>
        </w:rPr>
        <w:drawing>
          <wp:inline distT="0" distB="0" distL="0" distR="0" wp14:anchorId="0A9BF5DB" wp14:editId="39D4660F">
            <wp:extent cx="1318480" cy="2929317"/>
            <wp:effectExtent l="0" t="0" r="0" b="4445"/>
            <wp:docPr id="2047248050" name="Picture 3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48050" name="Picture 39" descr="A screenshot of a phone&#10;&#10;AI-generated content may be incorrect."/>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329605" cy="2954034"/>
                    </a:xfrm>
                    <a:prstGeom prst="rect">
                      <a:avLst/>
                    </a:prstGeom>
                    <a:noFill/>
                    <a:ln>
                      <a:noFill/>
                    </a:ln>
                  </pic:spPr>
                </pic:pic>
              </a:graphicData>
            </a:graphic>
          </wp:inline>
        </w:drawing>
      </w:r>
      <w:r w:rsidR="009D15A5">
        <w:rPr>
          <w:noProof/>
        </w:rPr>
        <w:drawing>
          <wp:inline distT="0" distB="0" distL="0" distR="0" wp14:anchorId="0255FA2A" wp14:editId="6CCAC42A">
            <wp:extent cx="1319002" cy="2930478"/>
            <wp:effectExtent l="0" t="0" r="0" b="3810"/>
            <wp:docPr id="275174699" name="Picture 37"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74699" name="Picture 37" descr="Screens screenshot of a phone&#10;&#10;AI-generated content may be incorrect."/>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333524" cy="2962741"/>
                    </a:xfrm>
                    <a:prstGeom prst="rect">
                      <a:avLst/>
                    </a:prstGeom>
                    <a:noFill/>
                    <a:ln>
                      <a:noFill/>
                    </a:ln>
                  </pic:spPr>
                </pic:pic>
              </a:graphicData>
            </a:graphic>
          </wp:inline>
        </w:drawing>
      </w:r>
      <w:r w:rsidR="009D15A5">
        <w:rPr>
          <w:noProof/>
        </w:rPr>
        <w:drawing>
          <wp:inline distT="0" distB="0" distL="0" distR="0" wp14:anchorId="1A43720A" wp14:editId="46314FAF">
            <wp:extent cx="1322121" cy="2937409"/>
            <wp:effectExtent l="0" t="0" r="0" b="0"/>
            <wp:docPr id="1399837440" name="Picture 3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37440" name="Picture 38" descr="A screenshot of a phone&#10;&#10;AI-generated content may be incorrect."/>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353447" cy="3007008"/>
                    </a:xfrm>
                    <a:prstGeom prst="rect">
                      <a:avLst/>
                    </a:prstGeom>
                    <a:noFill/>
                    <a:ln>
                      <a:noFill/>
                    </a:ln>
                  </pic:spPr>
                </pic:pic>
              </a:graphicData>
            </a:graphic>
          </wp:inline>
        </w:drawing>
      </w:r>
      <w:r w:rsidR="009D15A5">
        <w:rPr>
          <w:noProof/>
        </w:rPr>
        <w:drawing>
          <wp:inline distT="0" distB="0" distL="0" distR="0" wp14:anchorId="0520535F" wp14:editId="38699978">
            <wp:extent cx="1322070" cy="2937294"/>
            <wp:effectExtent l="0" t="0" r="0" b="0"/>
            <wp:docPr id="1861437923" name="Picture 40"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7923" name="Picture 40" descr="Screens screenshot of a phone&#10;&#10;AI-generated content may be incorrect."/>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327235" cy="2948769"/>
                    </a:xfrm>
                    <a:prstGeom prst="rect">
                      <a:avLst/>
                    </a:prstGeom>
                    <a:noFill/>
                    <a:ln>
                      <a:noFill/>
                    </a:ln>
                  </pic:spPr>
                </pic:pic>
              </a:graphicData>
            </a:graphic>
          </wp:inline>
        </w:drawing>
      </w:r>
    </w:p>
    <w:p w14:paraId="10D977B9" w14:textId="77777777" w:rsidR="00C47EB4" w:rsidRDefault="00C47EB4" w:rsidP="009D15A5">
      <w:pPr>
        <w:spacing w:line="278" w:lineRule="auto"/>
        <w:jc w:val="both"/>
        <w:rPr>
          <w:rtl/>
        </w:rPr>
      </w:pPr>
    </w:p>
    <w:p w14:paraId="01D2B300" w14:textId="77777777" w:rsidR="004E711C" w:rsidRDefault="009D15A5" w:rsidP="004E711C">
      <w:pPr>
        <w:spacing w:line="278" w:lineRule="auto"/>
        <w:rPr>
          <w:rtl/>
        </w:rPr>
      </w:pPr>
      <w:r>
        <w:rPr>
          <w:noProof/>
        </w:rPr>
        <w:drawing>
          <wp:inline distT="0" distB="0" distL="0" distR="0" wp14:anchorId="431DE518" wp14:editId="3A10FA93">
            <wp:extent cx="1322122" cy="2937409"/>
            <wp:effectExtent l="0" t="0" r="0" b="0"/>
            <wp:docPr id="1859199913" name="Picture 4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9913" name="Picture 41" descr="A screenshot of a phone&#10;&#10;AI-generated content may be incorrect."/>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332348" cy="2960128"/>
                    </a:xfrm>
                    <a:prstGeom prst="rect">
                      <a:avLst/>
                    </a:prstGeom>
                    <a:noFill/>
                    <a:ln>
                      <a:noFill/>
                    </a:ln>
                  </pic:spPr>
                </pic:pic>
              </a:graphicData>
            </a:graphic>
          </wp:inline>
        </w:drawing>
      </w:r>
      <w:r>
        <w:rPr>
          <w:noProof/>
        </w:rPr>
        <w:drawing>
          <wp:inline distT="0" distB="0" distL="0" distR="0" wp14:anchorId="7DF9747E" wp14:editId="30F1748C">
            <wp:extent cx="1314837" cy="2921224"/>
            <wp:effectExtent l="0" t="0" r="0" b="0"/>
            <wp:docPr id="1904568402" name="Picture 4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8402" name="Picture 42" descr="A screenshot of a phone&#10;&#10;AI-generated content may be incorrec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326769" cy="2947733"/>
                    </a:xfrm>
                    <a:prstGeom prst="rect">
                      <a:avLst/>
                    </a:prstGeom>
                    <a:noFill/>
                    <a:ln>
                      <a:noFill/>
                    </a:ln>
                  </pic:spPr>
                </pic:pic>
              </a:graphicData>
            </a:graphic>
          </wp:inline>
        </w:drawing>
      </w:r>
      <w:r>
        <w:rPr>
          <w:noProof/>
        </w:rPr>
        <w:drawing>
          <wp:inline distT="0" distB="0" distL="0" distR="0" wp14:anchorId="4F8DA680" wp14:editId="5D5F6D50">
            <wp:extent cx="1311195" cy="2913132"/>
            <wp:effectExtent l="0" t="0" r="3810" b="1905"/>
            <wp:docPr id="2083258114" name="Picture 4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58114" name="Picture 43" descr="A screenshot of a phone&#10;&#10;AI-generated content may be incorrect."/>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327185" cy="2948657"/>
                    </a:xfrm>
                    <a:prstGeom prst="rect">
                      <a:avLst/>
                    </a:prstGeom>
                    <a:noFill/>
                    <a:ln>
                      <a:noFill/>
                    </a:ln>
                  </pic:spPr>
                </pic:pic>
              </a:graphicData>
            </a:graphic>
          </wp:inline>
        </w:drawing>
      </w:r>
      <w:r>
        <w:rPr>
          <w:noProof/>
        </w:rPr>
        <w:drawing>
          <wp:inline distT="0" distB="0" distL="0" distR="0" wp14:anchorId="1A30BF19" wp14:editId="17B3876F">
            <wp:extent cx="1307553" cy="2905040"/>
            <wp:effectExtent l="0" t="0" r="6985" b="0"/>
            <wp:docPr id="803550858" name="Picture 4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50858" name="Picture 44" descr="A screenshot of a phone&#10;&#10;AI-generated content may be incorrect."/>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321635" cy="2936327"/>
                    </a:xfrm>
                    <a:prstGeom prst="rect">
                      <a:avLst/>
                    </a:prstGeom>
                    <a:noFill/>
                    <a:ln>
                      <a:noFill/>
                    </a:ln>
                  </pic:spPr>
                </pic:pic>
              </a:graphicData>
            </a:graphic>
          </wp:inline>
        </w:drawing>
      </w:r>
    </w:p>
    <w:p w14:paraId="0B29C2B9" w14:textId="77777777" w:rsidR="00FD6A4A" w:rsidRDefault="00FD6A4A" w:rsidP="00723B23">
      <w:pPr>
        <w:spacing w:line="278" w:lineRule="auto"/>
      </w:pPr>
    </w:p>
    <w:p w14:paraId="5C1FDDC4" w14:textId="77777777" w:rsidR="00723B23" w:rsidRDefault="00723B23" w:rsidP="009D15A5">
      <w:pPr>
        <w:spacing w:line="278" w:lineRule="auto"/>
        <w:jc w:val="center"/>
      </w:pPr>
    </w:p>
    <w:p w14:paraId="4D8B9FA1" w14:textId="77777777" w:rsidR="00EB0380" w:rsidRDefault="009D15A5" w:rsidP="00723B23">
      <w:pPr>
        <w:spacing w:line="278" w:lineRule="auto"/>
        <w:jc w:val="center"/>
      </w:pPr>
      <w:r w:rsidRPr="009D15A5">
        <w:t>A responsive and animated Help &amp; FAQ page that provides users with expandable answers to common questions, supporting localization and dark mode.</w:t>
      </w:r>
    </w:p>
    <w:p w14:paraId="0077C294" w14:textId="77777777" w:rsidR="0030274B" w:rsidRDefault="0030274B" w:rsidP="00723B23">
      <w:pPr>
        <w:spacing w:line="278" w:lineRule="auto"/>
        <w:jc w:val="center"/>
      </w:pPr>
    </w:p>
    <w:p w14:paraId="0D704823" w14:textId="77777777" w:rsidR="0030274B" w:rsidRDefault="0030274B" w:rsidP="00723B23">
      <w:pPr>
        <w:spacing w:line="278" w:lineRule="auto"/>
        <w:jc w:val="center"/>
        <w:rPr>
          <w:rtl/>
        </w:rPr>
      </w:pPr>
    </w:p>
    <w:p w14:paraId="278C2C2D" w14:textId="77777777" w:rsidR="00EB0380" w:rsidRDefault="001554D4" w:rsidP="001554D4">
      <w:pPr>
        <w:spacing w:line="278" w:lineRule="auto"/>
      </w:pPr>
      <w:r>
        <w:rPr>
          <w:noProof/>
        </w:rPr>
        <w:drawing>
          <wp:inline distT="0" distB="0" distL="0" distR="0" wp14:anchorId="740ACA2C" wp14:editId="1F4E3E2A">
            <wp:extent cx="1380397" cy="3066881"/>
            <wp:effectExtent l="0" t="0" r="0" b="635"/>
            <wp:docPr id="896395348" name="Picture 4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95348" name="Picture 46" descr="A screenshot of a phone&#10;&#10;AI-generated content may be incorrect."/>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391803" cy="3092223"/>
                    </a:xfrm>
                    <a:prstGeom prst="rect">
                      <a:avLst/>
                    </a:prstGeom>
                    <a:noFill/>
                    <a:ln>
                      <a:noFill/>
                    </a:ln>
                  </pic:spPr>
                </pic:pic>
              </a:graphicData>
            </a:graphic>
          </wp:inline>
        </w:drawing>
      </w:r>
      <w:r>
        <w:rPr>
          <w:noProof/>
        </w:rPr>
        <w:drawing>
          <wp:inline distT="0" distB="0" distL="0" distR="0" wp14:anchorId="220104E9" wp14:editId="330343D6">
            <wp:extent cx="1369471" cy="3042606"/>
            <wp:effectExtent l="0" t="0" r="2540" b="5715"/>
            <wp:docPr id="1618551316" name="Picture 4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51316" name="Picture 47" descr="A screenshot of a phone&#10;&#10;AI-generated content may be incorrect."/>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386258" cy="3079902"/>
                    </a:xfrm>
                    <a:prstGeom prst="rect">
                      <a:avLst/>
                    </a:prstGeom>
                    <a:noFill/>
                    <a:ln>
                      <a:noFill/>
                    </a:ln>
                  </pic:spPr>
                </pic:pic>
              </a:graphicData>
            </a:graphic>
          </wp:inline>
        </w:drawing>
      </w:r>
      <w:r>
        <w:rPr>
          <w:noProof/>
        </w:rPr>
        <w:drawing>
          <wp:inline distT="0" distB="0" distL="0" distR="0" wp14:anchorId="7D9489C8" wp14:editId="5CA4A2B8">
            <wp:extent cx="1380398" cy="3066882"/>
            <wp:effectExtent l="0" t="0" r="0" b="635"/>
            <wp:docPr id="204839384" name="Picture 4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9384" name="Picture 48" descr="A screenshot of a phone&#10;&#10;AI-generated content may be incorrect."/>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398039" cy="3106076"/>
                    </a:xfrm>
                    <a:prstGeom prst="rect">
                      <a:avLst/>
                    </a:prstGeom>
                    <a:noFill/>
                    <a:ln>
                      <a:noFill/>
                    </a:ln>
                  </pic:spPr>
                </pic:pic>
              </a:graphicData>
            </a:graphic>
          </wp:inline>
        </w:drawing>
      </w:r>
      <w:r>
        <w:rPr>
          <w:noProof/>
        </w:rPr>
        <w:drawing>
          <wp:inline distT="0" distB="0" distL="0" distR="0" wp14:anchorId="52FCE280" wp14:editId="6CE65DAD">
            <wp:extent cx="1391830" cy="3092282"/>
            <wp:effectExtent l="0" t="0" r="0" b="0"/>
            <wp:docPr id="187040225" name="Picture 4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0225" name="Picture 49" descr="A screenshot of a phone&#10;&#10;AI-generated content may be incorrect."/>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401763" cy="3114350"/>
                    </a:xfrm>
                    <a:prstGeom prst="rect">
                      <a:avLst/>
                    </a:prstGeom>
                    <a:noFill/>
                    <a:ln>
                      <a:noFill/>
                    </a:ln>
                  </pic:spPr>
                </pic:pic>
              </a:graphicData>
            </a:graphic>
          </wp:inline>
        </w:drawing>
      </w:r>
    </w:p>
    <w:p w14:paraId="478787F0" w14:textId="77777777" w:rsidR="00C47EB4" w:rsidRDefault="00C47EB4" w:rsidP="001554D4">
      <w:pPr>
        <w:spacing w:line="278" w:lineRule="auto"/>
      </w:pPr>
    </w:p>
    <w:p w14:paraId="3576CC41" w14:textId="77777777" w:rsidR="001554D4" w:rsidRDefault="001554D4" w:rsidP="001554D4">
      <w:pPr>
        <w:spacing w:line="278" w:lineRule="auto"/>
        <w:rPr>
          <w:rtl/>
        </w:rPr>
      </w:pPr>
      <w:r>
        <w:rPr>
          <w:noProof/>
        </w:rPr>
        <w:drawing>
          <wp:inline distT="0" distB="0" distL="0" distR="0" wp14:anchorId="317C47F5" wp14:editId="6B13AD25">
            <wp:extent cx="1379855" cy="3065676"/>
            <wp:effectExtent l="0" t="0" r="0" b="1905"/>
            <wp:docPr id="799226893" name="Picture 5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26893" name="Picture 50" descr="A screenshot of a phone&#10;&#10;AI-generated content may be incorrect."/>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392382" cy="3093508"/>
                    </a:xfrm>
                    <a:prstGeom prst="rect">
                      <a:avLst/>
                    </a:prstGeom>
                    <a:noFill/>
                    <a:ln>
                      <a:noFill/>
                    </a:ln>
                  </pic:spPr>
                </pic:pic>
              </a:graphicData>
            </a:graphic>
          </wp:inline>
        </w:drawing>
      </w:r>
      <w:r>
        <w:rPr>
          <w:noProof/>
        </w:rPr>
        <w:drawing>
          <wp:inline distT="0" distB="0" distL="0" distR="0" wp14:anchorId="6B1D242F" wp14:editId="03017C8C">
            <wp:extent cx="1373112" cy="3050697"/>
            <wp:effectExtent l="0" t="0" r="0" b="0"/>
            <wp:docPr id="1292276804" name="Picture 5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76804" name="Picture 51" descr="A screenshot of a phone&#10;&#10;AI-generated content may be incorrect."/>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391502" cy="3091555"/>
                    </a:xfrm>
                    <a:prstGeom prst="rect">
                      <a:avLst/>
                    </a:prstGeom>
                    <a:noFill/>
                    <a:ln>
                      <a:noFill/>
                    </a:ln>
                  </pic:spPr>
                </pic:pic>
              </a:graphicData>
            </a:graphic>
          </wp:inline>
        </w:drawing>
      </w:r>
      <w:r>
        <w:rPr>
          <w:noProof/>
        </w:rPr>
        <w:drawing>
          <wp:inline distT="0" distB="0" distL="0" distR="0" wp14:anchorId="5FBC8F0F" wp14:editId="55CF0BB8">
            <wp:extent cx="1379855" cy="3065678"/>
            <wp:effectExtent l="0" t="0" r="0" b="1905"/>
            <wp:docPr id="32205303" name="Picture 5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5303" name="Picture 52" descr="A screenshot of a phone&#10;&#10;AI-generated content may be incorrect."/>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403417" cy="3118027"/>
                    </a:xfrm>
                    <a:prstGeom prst="rect">
                      <a:avLst/>
                    </a:prstGeom>
                    <a:noFill/>
                    <a:ln>
                      <a:noFill/>
                    </a:ln>
                  </pic:spPr>
                </pic:pic>
              </a:graphicData>
            </a:graphic>
          </wp:inline>
        </w:drawing>
      </w:r>
      <w:r>
        <w:rPr>
          <w:noProof/>
        </w:rPr>
        <w:drawing>
          <wp:inline distT="0" distB="0" distL="0" distR="0" wp14:anchorId="42393E67" wp14:editId="0B625121">
            <wp:extent cx="1351260" cy="3002145"/>
            <wp:effectExtent l="0" t="0" r="1905" b="8255"/>
            <wp:docPr id="472293773" name="Picture 5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93773" name="Picture 53" descr="A screenshot of a phone&#10;&#10;AI-generated content may be incorrect."/>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362730" cy="3027629"/>
                    </a:xfrm>
                    <a:prstGeom prst="rect">
                      <a:avLst/>
                    </a:prstGeom>
                    <a:noFill/>
                    <a:ln>
                      <a:noFill/>
                    </a:ln>
                  </pic:spPr>
                </pic:pic>
              </a:graphicData>
            </a:graphic>
          </wp:inline>
        </w:drawing>
      </w:r>
    </w:p>
    <w:p w14:paraId="2986B57A" w14:textId="77777777" w:rsidR="00EB0380" w:rsidRDefault="00EB0380" w:rsidP="00EB0380">
      <w:pPr>
        <w:spacing w:line="278" w:lineRule="auto"/>
        <w:jc w:val="center"/>
        <w:rPr>
          <w:rtl/>
        </w:rPr>
      </w:pPr>
    </w:p>
    <w:p w14:paraId="2FECD752" w14:textId="77777777" w:rsidR="001554D4" w:rsidRDefault="001554D4" w:rsidP="00C47EB4">
      <w:pPr>
        <w:spacing w:line="278" w:lineRule="auto"/>
        <w:jc w:val="center"/>
      </w:pPr>
      <w:r w:rsidRPr="001554D4">
        <w:t>This page displays an animated, expandable privacy policy with multiple sections, supporting localization and smooth transitions.</w:t>
      </w:r>
    </w:p>
    <w:p w14:paraId="2C0D4200" w14:textId="77777777" w:rsidR="0030274B" w:rsidRDefault="0030274B" w:rsidP="00C47EB4">
      <w:pPr>
        <w:spacing w:line="278" w:lineRule="auto"/>
        <w:jc w:val="center"/>
      </w:pPr>
    </w:p>
    <w:p w14:paraId="13A9D258" w14:textId="77777777" w:rsidR="0030274B" w:rsidRDefault="0030274B" w:rsidP="00C47EB4">
      <w:pPr>
        <w:spacing w:line="278" w:lineRule="auto"/>
        <w:jc w:val="center"/>
      </w:pPr>
    </w:p>
    <w:p w14:paraId="74F7335C" w14:textId="77777777" w:rsidR="00E81BDA" w:rsidRDefault="00E81BDA">
      <w:r>
        <w:rPr>
          <w:noProof/>
        </w:rPr>
        <w:drawing>
          <wp:inline distT="0" distB="0" distL="0" distR="0" wp14:anchorId="2CA2B4DD" wp14:editId="680B0F99">
            <wp:extent cx="1496948" cy="3325827"/>
            <wp:effectExtent l="0" t="0" r="8255" b="8255"/>
            <wp:docPr id="281664648" name="Picture 54"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64648" name="Picture 54" descr="A screenshot of a login screen&#10;&#10;AI-generated content may be incorrect."/>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511505" cy="3358170"/>
                    </a:xfrm>
                    <a:prstGeom prst="rect">
                      <a:avLst/>
                    </a:prstGeom>
                    <a:noFill/>
                    <a:ln>
                      <a:noFill/>
                    </a:ln>
                  </pic:spPr>
                </pic:pic>
              </a:graphicData>
            </a:graphic>
          </wp:inline>
        </w:drawing>
      </w:r>
      <w:r>
        <w:rPr>
          <w:noProof/>
        </w:rPr>
        <w:drawing>
          <wp:inline distT="0" distB="0" distL="0" distR="0" wp14:anchorId="41A5C6EA" wp14:editId="60B3AD45">
            <wp:extent cx="1489663" cy="3309643"/>
            <wp:effectExtent l="0" t="0" r="0" b="5080"/>
            <wp:docPr id="1100942494" name="Picture 5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2494" name="Picture 55" descr="A screenshot of a phone&#10;&#10;AI-generated content may be incorrect."/>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514055" cy="3363835"/>
                    </a:xfrm>
                    <a:prstGeom prst="rect">
                      <a:avLst/>
                    </a:prstGeom>
                    <a:noFill/>
                    <a:ln>
                      <a:noFill/>
                    </a:ln>
                  </pic:spPr>
                </pic:pic>
              </a:graphicData>
            </a:graphic>
          </wp:inline>
        </w:drawing>
      </w:r>
      <w:r>
        <w:rPr>
          <w:noProof/>
        </w:rPr>
        <w:drawing>
          <wp:inline distT="0" distB="0" distL="0" distR="0" wp14:anchorId="3E4C29AA" wp14:editId="71017A09">
            <wp:extent cx="1475094" cy="3277275"/>
            <wp:effectExtent l="0" t="0" r="0" b="0"/>
            <wp:docPr id="412121490" name="Picture 5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21490" name="Picture 56" descr="A screenshot of a phone&#10;&#10;AI-generated content may be incorrect."/>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493221" cy="3317548"/>
                    </a:xfrm>
                    <a:prstGeom prst="rect">
                      <a:avLst/>
                    </a:prstGeom>
                    <a:noFill/>
                    <a:ln>
                      <a:noFill/>
                    </a:ln>
                  </pic:spPr>
                </pic:pic>
              </a:graphicData>
            </a:graphic>
          </wp:inline>
        </w:drawing>
      </w:r>
      <w:r>
        <w:rPr>
          <w:noProof/>
        </w:rPr>
        <w:drawing>
          <wp:inline distT="0" distB="0" distL="0" distR="0" wp14:anchorId="60D83541" wp14:editId="0C0683F8">
            <wp:extent cx="1464658" cy="3254085"/>
            <wp:effectExtent l="0" t="0" r="2540" b="3810"/>
            <wp:docPr id="1053724323" name="Picture 5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24323" name="Picture 57" descr="A screenshot of a phone&#10;&#10;AI-generated content may be incorrect."/>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504737" cy="3343129"/>
                    </a:xfrm>
                    <a:prstGeom prst="rect">
                      <a:avLst/>
                    </a:prstGeom>
                    <a:noFill/>
                    <a:ln>
                      <a:noFill/>
                    </a:ln>
                  </pic:spPr>
                </pic:pic>
              </a:graphicData>
            </a:graphic>
          </wp:inline>
        </w:drawing>
      </w:r>
    </w:p>
    <w:p w14:paraId="4A7A55DE" w14:textId="77777777" w:rsidR="00E81BDA" w:rsidRDefault="00E81BDA"/>
    <w:p w14:paraId="523D12D1" w14:textId="77777777" w:rsidR="00413C5B" w:rsidRDefault="00E81BDA" w:rsidP="00C47EB4">
      <w:r w:rsidRPr="00E81BDA">
        <w:t>This page provides a secure, animated form for users to change their password with validation, error handling, and Firebase authentication integration.</w:t>
      </w:r>
    </w:p>
    <w:p w14:paraId="0C07CEB8" w14:textId="77777777" w:rsidR="0030274B" w:rsidRDefault="0030274B" w:rsidP="00C47EB4"/>
    <w:p w14:paraId="229226D0" w14:textId="77777777" w:rsidR="0030274B" w:rsidRDefault="0030274B" w:rsidP="00C47EB4"/>
    <w:p w14:paraId="5BE7B55B" w14:textId="77777777" w:rsidR="0030274B" w:rsidRDefault="0030274B" w:rsidP="00C47EB4"/>
    <w:p w14:paraId="63253BF3" w14:textId="77777777" w:rsidR="0030274B" w:rsidRDefault="0030274B" w:rsidP="00C47EB4"/>
    <w:p w14:paraId="2679B597" w14:textId="77777777" w:rsidR="0030274B" w:rsidRDefault="0030274B" w:rsidP="00C47EB4"/>
    <w:p w14:paraId="2638334E" w14:textId="77777777" w:rsidR="0030274B" w:rsidRDefault="0030274B" w:rsidP="00C47EB4"/>
    <w:p w14:paraId="5514FBD2" w14:textId="77777777" w:rsidR="0030274B" w:rsidRDefault="0030274B" w:rsidP="00C47EB4"/>
    <w:p w14:paraId="210D81E1" w14:textId="77777777" w:rsidR="0030274B" w:rsidRDefault="0030274B" w:rsidP="00C47EB4"/>
    <w:p w14:paraId="1E3C5F5F" w14:textId="77777777" w:rsidR="0030274B" w:rsidRDefault="0030274B" w:rsidP="00C47EB4"/>
    <w:p w14:paraId="0D236FB2" w14:textId="77777777" w:rsidR="0030274B" w:rsidRDefault="0030274B" w:rsidP="00C47EB4"/>
    <w:p w14:paraId="2380AB46" w14:textId="77777777" w:rsidR="0030274B" w:rsidRDefault="0030274B" w:rsidP="00C47EB4"/>
    <w:p w14:paraId="1A376B55" w14:textId="77777777" w:rsidR="0030274B" w:rsidRDefault="0030274B" w:rsidP="00C47EB4"/>
    <w:p w14:paraId="5B1D599E" w14:textId="77777777" w:rsidR="0030274B" w:rsidRDefault="0030274B" w:rsidP="00C47EB4"/>
    <w:p w14:paraId="1003F604" w14:textId="77777777" w:rsidR="00413C5B" w:rsidRDefault="00413C5B"/>
    <w:p w14:paraId="0301B559" w14:textId="77777777" w:rsidR="00413C5B" w:rsidRDefault="008519ED">
      <w:r>
        <w:rPr>
          <w:noProof/>
        </w:rPr>
        <w:drawing>
          <wp:inline distT="0" distB="0" distL="0" distR="0" wp14:anchorId="05DB2F8D" wp14:editId="0CBEBA87">
            <wp:extent cx="1345130" cy="2988527"/>
            <wp:effectExtent l="0" t="0" r="7620" b="2540"/>
            <wp:docPr id="738464576" name="Picture 5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64576" name="Picture 58" descr="A screenshot of a phone&#10;&#10;AI-generated content may be incorrect."/>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354058" cy="3008363"/>
                    </a:xfrm>
                    <a:prstGeom prst="rect">
                      <a:avLst/>
                    </a:prstGeom>
                    <a:noFill/>
                    <a:ln>
                      <a:noFill/>
                    </a:ln>
                  </pic:spPr>
                </pic:pic>
              </a:graphicData>
            </a:graphic>
          </wp:inline>
        </w:drawing>
      </w:r>
      <w:r>
        <w:rPr>
          <w:noProof/>
        </w:rPr>
        <w:drawing>
          <wp:inline distT="0" distB="0" distL="0" distR="0" wp14:anchorId="774D145A" wp14:editId="5F66FB2C">
            <wp:extent cx="1343805" cy="2989089"/>
            <wp:effectExtent l="0" t="0" r="8890" b="1905"/>
            <wp:docPr id="938534971" name="Picture 5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34971" name="Picture 59" descr="A screenshot of a phone&#10;&#10;AI-generated content may be incorrect."/>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350612" cy="3004230"/>
                    </a:xfrm>
                    <a:prstGeom prst="rect">
                      <a:avLst/>
                    </a:prstGeom>
                    <a:noFill/>
                    <a:ln>
                      <a:noFill/>
                    </a:ln>
                  </pic:spPr>
                </pic:pic>
              </a:graphicData>
            </a:graphic>
          </wp:inline>
        </w:drawing>
      </w:r>
      <w:r>
        <w:rPr>
          <w:noProof/>
        </w:rPr>
        <w:drawing>
          <wp:inline distT="0" distB="0" distL="0" distR="0" wp14:anchorId="60AA52DF" wp14:editId="29CAAD4C">
            <wp:extent cx="1343806" cy="2989089"/>
            <wp:effectExtent l="0" t="0" r="8890" b="1905"/>
            <wp:docPr id="1436718753" name="Picture 6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18753" name="Picture 60" descr="A screenshot of a phone&#10;&#10;AI-generated content may be incorrect."/>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351301" cy="3005760"/>
                    </a:xfrm>
                    <a:prstGeom prst="rect">
                      <a:avLst/>
                    </a:prstGeom>
                    <a:noFill/>
                    <a:ln>
                      <a:noFill/>
                    </a:ln>
                  </pic:spPr>
                </pic:pic>
              </a:graphicData>
            </a:graphic>
          </wp:inline>
        </w:drawing>
      </w:r>
      <w:r>
        <w:rPr>
          <w:noProof/>
        </w:rPr>
        <w:drawing>
          <wp:inline distT="0" distB="0" distL="0" distR="0" wp14:anchorId="2C07EAFB" wp14:editId="76F1800F">
            <wp:extent cx="1340351" cy="2981405"/>
            <wp:effectExtent l="0" t="0" r="0" b="0"/>
            <wp:docPr id="1507393315" name="Picture 6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93315" name="Picture 61" descr="A screenshot of a phone&#10;&#10;AI-generated content may be incorrect."/>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350370" cy="3003690"/>
                    </a:xfrm>
                    <a:prstGeom prst="rect">
                      <a:avLst/>
                    </a:prstGeom>
                    <a:noFill/>
                    <a:ln>
                      <a:noFill/>
                    </a:ln>
                  </pic:spPr>
                </pic:pic>
              </a:graphicData>
            </a:graphic>
          </wp:inline>
        </w:drawing>
      </w:r>
    </w:p>
    <w:p w14:paraId="7396CC27" w14:textId="77777777" w:rsidR="00413C5B" w:rsidRDefault="00413C5B"/>
    <w:p w14:paraId="7B22F68B" w14:textId="77777777" w:rsidR="00413C5B" w:rsidRDefault="00413C5B" w:rsidP="00C47EB4">
      <w:r w:rsidRPr="00413C5B">
        <w:t xml:space="preserve">The </w:t>
      </w:r>
      <w:r w:rsidRPr="00413C5B">
        <w:rPr>
          <w:b/>
          <w:bCs/>
        </w:rPr>
        <w:t>History</w:t>
      </w:r>
      <w:r w:rsidRPr="00413C5B">
        <w:t xml:space="preserve"> Page displays a list of signature verification results with search, filter, and delete functionalities, featuring smooth animations and </w:t>
      </w:r>
      <w:r w:rsidR="00C47EB4">
        <w:t>F</w:t>
      </w:r>
      <w:r w:rsidRPr="00413C5B">
        <w:t>irebase integration.</w:t>
      </w:r>
      <w:r>
        <w:br w:type="page"/>
      </w:r>
    </w:p>
    <w:p w14:paraId="07592584" w14:textId="77777777" w:rsidR="00E81BDA" w:rsidRDefault="00E81BDA"/>
    <w:p w14:paraId="0200E58A" w14:textId="77777777" w:rsidR="00EB0380" w:rsidRDefault="008519ED" w:rsidP="008519ED">
      <w:pPr>
        <w:spacing w:line="278" w:lineRule="auto"/>
      </w:pPr>
      <w:r>
        <w:rPr>
          <w:noProof/>
        </w:rPr>
        <w:drawing>
          <wp:inline distT="0" distB="0" distL="0" distR="0" wp14:anchorId="76C6FDBA" wp14:editId="3A234A98">
            <wp:extent cx="1424726" cy="3169085"/>
            <wp:effectExtent l="0" t="0" r="4445" b="0"/>
            <wp:docPr id="1470417302" name="Picture 62" descr="A screenshot of a uploa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17302" name="Picture 62" descr="A screenshot of a upload image&#10;&#10;AI-generated content may be incorrect."/>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445580" cy="3215472"/>
                    </a:xfrm>
                    <a:prstGeom prst="rect">
                      <a:avLst/>
                    </a:prstGeom>
                    <a:noFill/>
                    <a:ln>
                      <a:noFill/>
                    </a:ln>
                  </pic:spPr>
                </pic:pic>
              </a:graphicData>
            </a:graphic>
          </wp:inline>
        </w:drawing>
      </w:r>
      <w:r>
        <w:rPr>
          <w:noProof/>
        </w:rPr>
        <w:drawing>
          <wp:inline distT="0" distB="0" distL="0" distR="0" wp14:anchorId="74C7AC44" wp14:editId="1B738789">
            <wp:extent cx="1425203" cy="3166428"/>
            <wp:effectExtent l="0" t="0" r="3810" b="0"/>
            <wp:docPr id="1264658924" name="Picture 6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58924" name="Picture 63" descr="A screenshot of a phone&#10;&#10;AI-generated content may be incorrect."/>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444277" cy="3208804"/>
                    </a:xfrm>
                    <a:prstGeom prst="rect">
                      <a:avLst/>
                    </a:prstGeom>
                    <a:noFill/>
                    <a:ln>
                      <a:noFill/>
                    </a:ln>
                  </pic:spPr>
                </pic:pic>
              </a:graphicData>
            </a:graphic>
          </wp:inline>
        </w:drawing>
      </w:r>
      <w:r>
        <w:rPr>
          <w:noProof/>
        </w:rPr>
        <w:drawing>
          <wp:inline distT="0" distB="0" distL="0" distR="0" wp14:anchorId="531C2AFD" wp14:editId="0223334B">
            <wp:extent cx="1422045" cy="3159410"/>
            <wp:effectExtent l="0" t="0" r="6985" b="3175"/>
            <wp:docPr id="723043291" name="Picture 6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43291" name="Picture 64" descr="A screenshot of a phone&#10;&#10;AI-generated content may be incorrect."/>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450033" cy="3221591"/>
                    </a:xfrm>
                    <a:prstGeom prst="rect">
                      <a:avLst/>
                    </a:prstGeom>
                    <a:noFill/>
                    <a:ln>
                      <a:noFill/>
                    </a:ln>
                  </pic:spPr>
                </pic:pic>
              </a:graphicData>
            </a:graphic>
          </wp:inline>
        </w:drawing>
      </w:r>
      <w:r>
        <w:rPr>
          <w:noProof/>
        </w:rPr>
        <w:drawing>
          <wp:inline distT="0" distB="0" distL="0" distR="0" wp14:anchorId="6A37EB10" wp14:editId="4F1C0CC8">
            <wp:extent cx="1407852" cy="3127879"/>
            <wp:effectExtent l="0" t="0" r="1905" b="0"/>
            <wp:docPr id="1622142501" name="Picture 6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42501" name="Picture 65" descr="A screenshot of a phone&#10;&#10;AI-generated content may be incorrect."/>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420953" cy="3156986"/>
                    </a:xfrm>
                    <a:prstGeom prst="rect">
                      <a:avLst/>
                    </a:prstGeom>
                    <a:noFill/>
                    <a:ln>
                      <a:noFill/>
                    </a:ln>
                  </pic:spPr>
                </pic:pic>
              </a:graphicData>
            </a:graphic>
          </wp:inline>
        </w:drawing>
      </w:r>
    </w:p>
    <w:p w14:paraId="77729587" w14:textId="77777777" w:rsidR="008519ED" w:rsidRPr="008519ED" w:rsidRDefault="008519ED" w:rsidP="008519ED">
      <w:pPr>
        <w:spacing w:line="278" w:lineRule="auto"/>
        <w:rPr>
          <w:sz w:val="12"/>
          <w:szCs w:val="12"/>
        </w:rPr>
      </w:pPr>
    </w:p>
    <w:p w14:paraId="01DF574E" w14:textId="77777777" w:rsidR="008519ED" w:rsidRDefault="008519ED" w:rsidP="008519ED">
      <w:pPr>
        <w:spacing w:line="278" w:lineRule="auto"/>
        <w:rPr>
          <w:rtl/>
        </w:rPr>
      </w:pPr>
      <w:r>
        <w:rPr>
          <w:noProof/>
        </w:rPr>
        <w:drawing>
          <wp:inline distT="0" distB="0" distL="0" distR="0" wp14:anchorId="39EB5640" wp14:editId="7A84AE34">
            <wp:extent cx="1424305" cy="3164434"/>
            <wp:effectExtent l="0" t="0" r="4445" b="0"/>
            <wp:docPr id="1454943592" name="Picture 67"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43592" name="Picture 67" descr="A screen shot of a phone&#10;&#10;AI-generated content may be incorrect."/>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445996" cy="3212625"/>
                    </a:xfrm>
                    <a:prstGeom prst="rect">
                      <a:avLst/>
                    </a:prstGeom>
                    <a:noFill/>
                    <a:ln>
                      <a:noFill/>
                    </a:ln>
                  </pic:spPr>
                </pic:pic>
              </a:graphicData>
            </a:graphic>
          </wp:inline>
        </w:drawing>
      </w:r>
      <w:r>
        <w:rPr>
          <w:noProof/>
        </w:rPr>
        <w:drawing>
          <wp:inline distT="0" distB="0" distL="0" distR="0" wp14:anchorId="2775EBB9" wp14:editId="570BCB57">
            <wp:extent cx="1427720" cy="3172022"/>
            <wp:effectExtent l="0" t="0" r="1270" b="0"/>
            <wp:docPr id="1077571779" name="Picture 6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71779" name="Picture 68" descr="A screenshot of a phone&#10;&#10;AI-generated content may be incorrect."/>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440055" cy="3199427"/>
                    </a:xfrm>
                    <a:prstGeom prst="rect">
                      <a:avLst/>
                    </a:prstGeom>
                    <a:noFill/>
                    <a:ln>
                      <a:noFill/>
                    </a:ln>
                  </pic:spPr>
                </pic:pic>
              </a:graphicData>
            </a:graphic>
          </wp:inline>
        </w:drawing>
      </w:r>
      <w:r>
        <w:rPr>
          <w:noProof/>
        </w:rPr>
        <w:drawing>
          <wp:inline distT="0" distB="0" distL="0" distR="0" wp14:anchorId="58F57E9B" wp14:editId="4C8CF7D0">
            <wp:extent cx="1436237" cy="3190941"/>
            <wp:effectExtent l="0" t="0" r="0" b="0"/>
            <wp:docPr id="675253914" name="Picture 6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53914" name="Picture 69" descr="A screenshot of a phone&#10;&#10;AI-generated content may be incorrect."/>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460590" cy="3245046"/>
                    </a:xfrm>
                    <a:prstGeom prst="rect">
                      <a:avLst/>
                    </a:prstGeom>
                    <a:noFill/>
                    <a:ln>
                      <a:noFill/>
                    </a:ln>
                  </pic:spPr>
                </pic:pic>
              </a:graphicData>
            </a:graphic>
          </wp:inline>
        </w:drawing>
      </w:r>
      <w:r w:rsidR="00E662AB">
        <w:rPr>
          <w:noProof/>
        </w:rPr>
        <w:drawing>
          <wp:inline distT="0" distB="0" distL="0" distR="0" wp14:anchorId="6CC32044" wp14:editId="131CA259">
            <wp:extent cx="1443990" cy="3208167"/>
            <wp:effectExtent l="0" t="0" r="3810" b="0"/>
            <wp:docPr id="585138657" name="Picture 7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38657" name="Picture 70" descr="A screenshot of a phone&#10;&#10;AI-generated content may be incorrect."/>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474322" cy="3275557"/>
                    </a:xfrm>
                    <a:prstGeom prst="rect">
                      <a:avLst/>
                    </a:prstGeom>
                    <a:noFill/>
                    <a:ln>
                      <a:noFill/>
                    </a:ln>
                  </pic:spPr>
                </pic:pic>
              </a:graphicData>
            </a:graphic>
          </wp:inline>
        </w:drawing>
      </w:r>
    </w:p>
    <w:p w14:paraId="70250E18" w14:textId="77777777" w:rsidR="00EB0380" w:rsidRDefault="00EB0380" w:rsidP="00E662AB">
      <w:pPr>
        <w:spacing w:line="278" w:lineRule="auto"/>
        <w:rPr>
          <w:rtl/>
        </w:rPr>
      </w:pPr>
    </w:p>
    <w:p w14:paraId="589AA8DA" w14:textId="77777777" w:rsidR="00E662AB" w:rsidRDefault="008519ED" w:rsidP="00573205">
      <w:pPr>
        <w:spacing w:line="278" w:lineRule="auto"/>
        <w:jc w:val="center"/>
      </w:pPr>
      <w:r w:rsidRPr="008519ED">
        <w:t>The Verification page provides an interactive interface for uploading original signatures, featuring responsive design, animated elements, and instructional guidelines for optimal image submission.</w:t>
      </w:r>
    </w:p>
    <w:p w14:paraId="404CA6F6" w14:textId="77777777" w:rsidR="00E662AB" w:rsidRDefault="00E662AB">
      <w:r>
        <w:br w:type="page"/>
      </w:r>
    </w:p>
    <w:p w14:paraId="57ADF732" w14:textId="77777777" w:rsidR="00E662AB" w:rsidRDefault="00E662AB" w:rsidP="00E662AB">
      <w:pPr>
        <w:spacing w:line="278" w:lineRule="auto"/>
      </w:pPr>
    </w:p>
    <w:p w14:paraId="47F10C1C" w14:textId="77777777" w:rsidR="00E662AB" w:rsidRDefault="00B51D91" w:rsidP="00E662AB">
      <w:r>
        <w:rPr>
          <w:noProof/>
        </w:rPr>
        <w:drawing>
          <wp:inline distT="0" distB="0" distL="0" distR="0" wp14:anchorId="33F28FAC" wp14:editId="392D1F75">
            <wp:extent cx="1456734" cy="3236479"/>
            <wp:effectExtent l="0" t="0" r="0" b="2540"/>
            <wp:docPr id="1900196763" name="Picture 7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96763" name="Picture 72" descr="A screenshot of a phone&#10;&#10;AI-generated content may be incorrect."/>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509251" cy="3353159"/>
                    </a:xfrm>
                    <a:prstGeom prst="rect">
                      <a:avLst/>
                    </a:prstGeom>
                    <a:noFill/>
                    <a:ln>
                      <a:noFill/>
                    </a:ln>
                  </pic:spPr>
                </pic:pic>
              </a:graphicData>
            </a:graphic>
          </wp:inline>
        </w:drawing>
      </w:r>
      <w:r>
        <w:rPr>
          <w:noProof/>
        </w:rPr>
        <w:drawing>
          <wp:inline distT="0" distB="0" distL="0" distR="0" wp14:anchorId="408518BB" wp14:editId="1527F6A0">
            <wp:extent cx="1478812" cy="3285533"/>
            <wp:effectExtent l="0" t="0" r="7620" b="0"/>
            <wp:docPr id="1347588816" name="Picture 7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88816" name="Picture 71" descr="A screenshot of a phone&#10;&#10;AI-generated content may be incorrect."/>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505610" cy="3345070"/>
                    </a:xfrm>
                    <a:prstGeom prst="rect">
                      <a:avLst/>
                    </a:prstGeom>
                    <a:noFill/>
                    <a:ln>
                      <a:noFill/>
                    </a:ln>
                  </pic:spPr>
                </pic:pic>
              </a:graphicData>
            </a:graphic>
          </wp:inline>
        </w:drawing>
      </w:r>
      <w:r w:rsidR="00C2192D">
        <w:rPr>
          <w:noProof/>
        </w:rPr>
        <w:drawing>
          <wp:inline distT="0" distB="0" distL="0" distR="0" wp14:anchorId="5E804B26" wp14:editId="46D9308A">
            <wp:extent cx="1481958" cy="3292523"/>
            <wp:effectExtent l="0" t="0" r="4445" b="3175"/>
            <wp:docPr id="859477345" name="Picture 7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77345" name="Picture 73" descr="A screenshot of a phone&#10;&#10;AI-generated content may be incorrect."/>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497985" cy="3328132"/>
                    </a:xfrm>
                    <a:prstGeom prst="rect">
                      <a:avLst/>
                    </a:prstGeom>
                    <a:noFill/>
                    <a:ln>
                      <a:noFill/>
                    </a:ln>
                  </pic:spPr>
                </pic:pic>
              </a:graphicData>
            </a:graphic>
          </wp:inline>
        </w:drawing>
      </w:r>
      <w:r w:rsidR="00C2192D">
        <w:rPr>
          <w:noProof/>
        </w:rPr>
        <w:drawing>
          <wp:inline distT="0" distB="0" distL="0" distR="0" wp14:anchorId="154F778F" wp14:editId="0DA32543">
            <wp:extent cx="1475653" cy="3278518"/>
            <wp:effectExtent l="0" t="0" r="0" b="0"/>
            <wp:docPr id="520878035" name="Picture 7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78035" name="Picture 78" descr="A screenshot of a phone&#10;&#10;AI-generated content may be incorrect."/>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498550" cy="3329388"/>
                    </a:xfrm>
                    <a:prstGeom prst="rect">
                      <a:avLst/>
                    </a:prstGeom>
                    <a:noFill/>
                    <a:ln>
                      <a:noFill/>
                    </a:ln>
                  </pic:spPr>
                </pic:pic>
              </a:graphicData>
            </a:graphic>
          </wp:inline>
        </w:drawing>
      </w:r>
    </w:p>
    <w:p w14:paraId="056A6AF0" w14:textId="77777777" w:rsidR="00C2192D" w:rsidRPr="00C2192D" w:rsidRDefault="00C2192D" w:rsidP="00E662AB">
      <w:pPr>
        <w:rPr>
          <w:sz w:val="10"/>
          <w:szCs w:val="10"/>
        </w:rPr>
      </w:pPr>
    </w:p>
    <w:p w14:paraId="5E9527B7" w14:textId="77777777" w:rsidR="00C2192D" w:rsidRDefault="00C2192D" w:rsidP="00E662AB">
      <w:r>
        <w:rPr>
          <w:noProof/>
        </w:rPr>
        <w:drawing>
          <wp:inline distT="0" distB="0" distL="0" distR="0" wp14:anchorId="37270D94" wp14:editId="049CC7A1">
            <wp:extent cx="1456690" cy="3236384"/>
            <wp:effectExtent l="0" t="0" r="0" b="2540"/>
            <wp:docPr id="140649769" name="Picture 76" descr="A screenshot of a upload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9769" name="Picture 76" descr="A screenshot of a upload sign&#10;&#10;AI-generated content may be incorrect."/>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480572" cy="3289443"/>
                    </a:xfrm>
                    <a:prstGeom prst="rect">
                      <a:avLst/>
                    </a:prstGeom>
                    <a:noFill/>
                    <a:ln>
                      <a:noFill/>
                    </a:ln>
                  </pic:spPr>
                </pic:pic>
              </a:graphicData>
            </a:graphic>
          </wp:inline>
        </w:drawing>
      </w:r>
      <w:r>
        <w:rPr>
          <w:noProof/>
        </w:rPr>
        <w:drawing>
          <wp:inline distT="0" distB="0" distL="0" distR="0" wp14:anchorId="00AAFAA8" wp14:editId="724CBA87">
            <wp:extent cx="1453266" cy="3228777"/>
            <wp:effectExtent l="0" t="0" r="0" b="0"/>
            <wp:docPr id="308125937" name="Picture 7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25937" name="Picture 77" descr="A screenshot of a phone&#10;&#10;AI-generated content may be incorrect."/>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472421" cy="3271335"/>
                    </a:xfrm>
                    <a:prstGeom prst="rect">
                      <a:avLst/>
                    </a:prstGeom>
                    <a:noFill/>
                    <a:ln>
                      <a:noFill/>
                    </a:ln>
                  </pic:spPr>
                </pic:pic>
              </a:graphicData>
            </a:graphic>
          </wp:inline>
        </w:drawing>
      </w:r>
      <w:r>
        <w:rPr>
          <w:noProof/>
        </w:rPr>
        <w:drawing>
          <wp:inline distT="0" distB="0" distL="0" distR="0" wp14:anchorId="5B9D11CC" wp14:editId="2F3DD623">
            <wp:extent cx="1453266" cy="3228777"/>
            <wp:effectExtent l="0" t="0" r="0" b="0"/>
            <wp:docPr id="135312256" name="Picture 7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2256" name="Picture 75" descr="A screenshot of a phone&#10;&#10;AI-generated content may be incorrect."/>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466445" cy="3258056"/>
                    </a:xfrm>
                    <a:prstGeom prst="rect">
                      <a:avLst/>
                    </a:prstGeom>
                    <a:noFill/>
                    <a:ln>
                      <a:noFill/>
                    </a:ln>
                  </pic:spPr>
                </pic:pic>
              </a:graphicData>
            </a:graphic>
          </wp:inline>
        </w:drawing>
      </w:r>
      <w:r w:rsidR="00544796">
        <w:rPr>
          <w:noProof/>
        </w:rPr>
        <w:drawing>
          <wp:inline distT="0" distB="0" distL="0" distR="0" wp14:anchorId="0258EA2E" wp14:editId="75E6B86B">
            <wp:extent cx="1441800" cy="3204376"/>
            <wp:effectExtent l="0" t="0" r="6350" b="0"/>
            <wp:docPr id="1408652531" name="Picture 10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52531" name="Picture 100" descr="A screenshot of a phone&#10;&#10;AI-generated content may be incorrect."/>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450397" cy="3223484"/>
                    </a:xfrm>
                    <a:prstGeom prst="rect">
                      <a:avLst/>
                    </a:prstGeom>
                    <a:noFill/>
                    <a:ln>
                      <a:noFill/>
                    </a:ln>
                  </pic:spPr>
                </pic:pic>
              </a:graphicData>
            </a:graphic>
          </wp:inline>
        </w:drawing>
      </w:r>
    </w:p>
    <w:p w14:paraId="1B218FF8" w14:textId="77777777" w:rsidR="00E662AB" w:rsidRDefault="00E662AB" w:rsidP="00E662AB">
      <w:r>
        <w:t xml:space="preserve">- </w:t>
      </w:r>
      <w:r w:rsidRPr="00E662AB">
        <w:rPr>
          <w:b/>
          <w:bCs/>
        </w:rPr>
        <w:t>Scan</w:t>
      </w:r>
      <w:r>
        <w:rPr>
          <w:b/>
          <w:bCs/>
        </w:rPr>
        <w:t xml:space="preserve"> Page</w:t>
      </w:r>
      <w:r>
        <w:t>: A modal interface for selecting and uploading an original signature image from the gallery or camera, with smooth animations and local storage handling.</w:t>
      </w:r>
    </w:p>
    <w:p w14:paraId="719CD390" w14:textId="77777777" w:rsidR="00E662AB" w:rsidRDefault="00E662AB" w:rsidP="00E662AB">
      <w:r>
        <w:t xml:space="preserve">- </w:t>
      </w:r>
      <w:r w:rsidRPr="00E662AB">
        <w:rPr>
          <w:b/>
          <w:bCs/>
        </w:rPr>
        <w:t>Scan Current</w:t>
      </w:r>
      <w:r>
        <w:t>: A modal interface for uploading a current signature image to compare with a previously selected original, featuring animations, progress indication, and navigation to verification.</w:t>
      </w:r>
      <w:r>
        <w:br w:type="page"/>
      </w:r>
    </w:p>
    <w:p w14:paraId="286D3D8A" w14:textId="77777777" w:rsidR="00573205" w:rsidRDefault="00573205" w:rsidP="00C2192D">
      <w:pPr>
        <w:spacing w:line="278" w:lineRule="auto"/>
        <w:rPr>
          <w:rtl/>
        </w:rPr>
      </w:pPr>
    </w:p>
    <w:p w14:paraId="01DEA54A" w14:textId="77777777" w:rsidR="00573205" w:rsidRDefault="00F66222" w:rsidP="00C2192D">
      <w:pPr>
        <w:spacing w:line="278" w:lineRule="auto"/>
        <w:rPr>
          <w:rtl/>
        </w:rPr>
      </w:pPr>
      <w:r>
        <w:rPr>
          <w:noProof/>
        </w:rPr>
        <w:drawing>
          <wp:inline distT="0" distB="0" distL="0" distR="0" wp14:anchorId="6E0041D7" wp14:editId="628DD30E">
            <wp:extent cx="1349528" cy="2998298"/>
            <wp:effectExtent l="0" t="0" r="3175" b="0"/>
            <wp:docPr id="1295539054" name="Picture 8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39054" name="Picture 82" descr="A screenshot of a phone&#10;&#10;AI-generated content may be incorrect."/>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371616" cy="3047372"/>
                    </a:xfrm>
                    <a:prstGeom prst="rect">
                      <a:avLst/>
                    </a:prstGeom>
                    <a:noFill/>
                    <a:ln>
                      <a:noFill/>
                    </a:ln>
                  </pic:spPr>
                </pic:pic>
              </a:graphicData>
            </a:graphic>
          </wp:inline>
        </w:drawing>
      </w:r>
      <w:r>
        <w:rPr>
          <w:noProof/>
        </w:rPr>
        <w:drawing>
          <wp:inline distT="0" distB="0" distL="0" distR="0" wp14:anchorId="3B9EE51F" wp14:editId="04739E55">
            <wp:extent cx="1374753" cy="3054342"/>
            <wp:effectExtent l="0" t="0" r="0" b="0"/>
            <wp:docPr id="773838582" name="Picture 8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8582" name="Picture 81" descr="A screen shot of a phone&#10;&#10;AI-generated content may be incorrect."/>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400480" cy="3111502"/>
                    </a:xfrm>
                    <a:prstGeom prst="rect">
                      <a:avLst/>
                    </a:prstGeom>
                    <a:noFill/>
                    <a:ln>
                      <a:noFill/>
                    </a:ln>
                  </pic:spPr>
                </pic:pic>
              </a:graphicData>
            </a:graphic>
          </wp:inline>
        </w:drawing>
      </w:r>
      <w:r>
        <w:rPr>
          <w:noProof/>
        </w:rPr>
        <w:drawing>
          <wp:inline distT="0" distB="0" distL="0" distR="0" wp14:anchorId="04017CA5" wp14:editId="3D7D214F">
            <wp:extent cx="1356761" cy="3014367"/>
            <wp:effectExtent l="0" t="0" r="0" b="0"/>
            <wp:docPr id="675487627" name="Picture 83"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87627" name="Picture 83" descr="A screen shot of a phone&#10;&#10;AI-generated content may be incorrect."/>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361194" cy="3024217"/>
                    </a:xfrm>
                    <a:prstGeom prst="rect">
                      <a:avLst/>
                    </a:prstGeom>
                    <a:noFill/>
                    <a:ln>
                      <a:noFill/>
                    </a:ln>
                  </pic:spPr>
                </pic:pic>
              </a:graphicData>
            </a:graphic>
          </wp:inline>
        </w:drawing>
      </w:r>
      <w:r>
        <w:rPr>
          <w:noProof/>
        </w:rPr>
        <w:drawing>
          <wp:inline distT="0" distB="0" distL="0" distR="0" wp14:anchorId="49405C88" wp14:editId="32388618">
            <wp:extent cx="1362141" cy="3026323"/>
            <wp:effectExtent l="0" t="0" r="0" b="3175"/>
            <wp:docPr id="263150472" name="Picture 8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50472" name="Picture 80" descr="A screenshot of a phone&#10;&#10;AI-generated content may be incorrect."/>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395765" cy="3101027"/>
                    </a:xfrm>
                    <a:prstGeom prst="rect">
                      <a:avLst/>
                    </a:prstGeom>
                    <a:noFill/>
                    <a:ln>
                      <a:noFill/>
                    </a:ln>
                  </pic:spPr>
                </pic:pic>
              </a:graphicData>
            </a:graphic>
          </wp:inline>
        </w:drawing>
      </w:r>
    </w:p>
    <w:p w14:paraId="5577A64D" w14:textId="77777777" w:rsidR="00573205" w:rsidRDefault="00573205" w:rsidP="00C2192D">
      <w:pPr>
        <w:spacing w:line="278" w:lineRule="auto"/>
        <w:rPr>
          <w:rtl/>
        </w:rPr>
      </w:pPr>
    </w:p>
    <w:p w14:paraId="6A33CE6F" w14:textId="77777777" w:rsidR="00F66222" w:rsidRDefault="00F66222" w:rsidP="00C47EB4">
      <w:pPr>
        <w:spacing w:line="278" w:lineRule="auto"/>
      </w:pPr>
      <w:r w:rsidRPr="00F66222">
        <w:t xml:space="preserve">The </w:t>
      </w:r>
      <w:r w:rsidRPr="00F66222">
        <w:rPr>
          <w:b/>
          <w:bCs/>
        </w:rPr>
        <w:t xml:space="preserve">Selected Original Screen </w:t>
      </w:r>
      <w:r w:rsidRPr="00F66222">
        <w:t>displays a selected original signature image, allowing users to change the image or proceed to upload a current signature for verification, with smooth animations and error handling.</w:t>
      </w:r>
    </w:p>
    <w:p w14:paraId="60836FD5" w14:textId="77777777" w:rsidR="00573205" w:rsidRDefault="00573205" w:rsidP="00C2192D">
      <w:pPr>
        <w:spacing w:line="278" w:lineRule="auto"/>
        <w:rPr>
          <w:sz w:val="12"/>
          <w:szCs w:val="12"/>
        </w:rPr>
      </w:pPr>
    </w:p>
    <w:p w14:paraId="2D6633B8" w14:textId="77777777" w:rsidR="0030274B" w:rsidRDefault="0030274B" w:rsidP="00C2192D">
      <w:pPr>
        <w:spacing w:line="278" w:lineRule="auto"/>
        <w:rPr>
          <w:sz w:val="12"/>
          <w:szCs w:val="12"/>
        </w:rPr>
      </w:pPr>
    </w:p>
    <w:p w14:paraId="44DADE8E" w14:textId="77777777" w:rsidR="0030274B" w:rsidRDefault="0030274B" w:rsidP="00C2192D">
      <w:pPr>
        <w:spacing w:line="278" w:lineRule="auto"/>
        <w:rPr>
          <w:sz w:val="12"/>
          <w:szCs w:val="12"/>
        </w:rPr>
      </w:pPr>
    </w:p>
    <w:p w14:paraId="1B98B6B8" w14:textId="77777777" w:rsidR="0030274B" w:rsidRDefault="0030274B" w:rsidP="00C2192D">
      <w:pPr>
        <w:spacing w:line="278" w:lineRule="auto"/>
        <w:rPr>
          <w:sz w:val="12"/>
          <w:szCs w:val="12"/>
        </w:rPr>
      </w:pPr>
    </w:p>
    <w:p w14:paraId="4CA66F1C" w14:textId="77777777" w:rsidR="0030274B" w:rsidRDefault="0030274B" w:rsidP="00C2192D">
      <w:pPr>
        <w:spacing w:line="278" w:lineRule="auto"/>
        <w:rPr>
          <w:sz w:val="12"/>
          <w:szCs w:val="12"/>
        </w:rPr>
      </w:pPr>
    </w:p>
    <w:p w14:paraId="28015CD7" w14:textId="77777777" w:rsidR="0030274B" w:rsidRDefault="0030274B" w:rsidP="00C2192D">
      <w:pPr>
        <w:spacing w:line="278" w:lineRule="auto"/>
        <w:rPr>
          <w:sz w:val="12"/>
          <w:szCs w:val="12"/>
        </w:rPr>
      </w:pPr>
    </w:p>
    <w:p w14:paraId="57536B83" w14:textId="77777777" w:rsidR="0030274B" w:rsidRDefault="0030274B" w:rsidP="00C2192D">
      <w:pPr>
        <w:spacing w:line="278" w:lineRule="auto"/>
        <w:rPr>
          <w:sz w:val="12"/>
          <w:szCs w:val="12"/>
        </w:rPr>
      </w:pPr>
    </w:p>
    <w:p w14:paraId="36505E67" w14:textId="77777777" w:rsidR="0030274B" w:rsidRDefault="0030274B" w:rsidP="00C2192D">
      <w:pPr>
        <w:spacing w:line="278" w:lineRule="auto"/>
        <w:rPr>
          <w:sz w:val="12"/>
          <w:szCs w:val="12"/>
        </w:rPr>
      </w:pPr>
    </w:p>
    <w:p w14:paraId="444258C7" w14:textId="77777777" w:rsidR="0030274B" w:rsidRDefault="0030274B" w:rsidP="00C2192D">
      <w:pPr>
        <w:spacing w:line="278" w:lineRule="auto"/>
        <w:rPr>
          <w:sz w:val="12"/>
          <w:szCs w:val="12"/>
        </w:rPr>
      </w:pPr>
    </w:p>
    <w:p w14:paraId="4054AF72" w14:textId="77777777" w:rsidR="0030274B" w:rsidRDefault="0030274B" w:rsidP="00C2192D">
      <w:pPr>
        <w:spacing w:line="278" w:lineRule="auto"/>
        <w:rPr>
          <w:sz w:val="12"/>
          <w:szCs w:val="12"/>
        </w:rPr>
      </w:pPr>
    </w:p>
    <w:p w14:paraId="0BDB8A80" w14:textId="77777777" w:rsidR="0030274B" w:rsidRDefault="0030274B" w:rsidP="00C2192D">
      <w:pPr>
        <w:spacing w:line="278" w:lineRule="auto"/>
        <w:rPr>
          <w:sz w:val="12"/>
          <w:szCs w:val="12"/>
        </w:rPr>
      </w:pPr>
    </w:p>
    <w:p w14:paraId="005CFB10" w14:textId="77777777" w:rsidR="0030274B" w:rsidRDefault="0030274B" w:rsidP="00C2192D">
      <w:pPr>
        <w:spacing w:line="278" w:lineRule="auto"/>
        <w:rPr>
          <w:sz w:val="12"/>
          <w:szCs w:val="12"/>
        </w:rPr>
      </w:pPr>
    </w:p>
    <w:p w14:paraId="0A184EE3" w14:textId="77777777" w:rsidR="0030274B" w:rsidRDefault="0030274B" w:rsidP="00C2192D">
      <w:pPr>
        <w:spacing w:line="278" w:lineRule="auto"/>
        <w:rPr>
          <w:sz w:val="12"/>
          <w:szCs w:val="12"/>
        </w:rPr>
      </w:pPr>
    </w:p>
    <w:p w14:paraId="6197052C" w14:textId="77777777" w:rsidR="0030274B" w:rsidRDefault="0030274B" w:rsidP="00C2192D">
      <w:pPr>
        <w:spacing w:line="278" w:lineRule="auto"/>
        <w:rPr>
          <w:sz w:val="12"/>
          <w:szCs w:val="12"/>
        </w:rPr>
      </w:pPr>
    </w:p>
    <w:p w14:paraId="79AE65BA" w14:textId="77777777" w:rsidR="0030274B" w:rsidRDefault="0030274B" w:rsidP="00C2192D">
      <w:pPr>
        <w:spacing w:line="278" w:lineRule="auto"/>
        <w:rPr>
          <w:sz w:val="12"/>
          <w:szCs w:val="12"/>
        </w:rPr>
      </w:pPr>
    </w:p>
    <w:p w14:paraId="3281920C" w14:textId="77777777" w:rsidR="0030274B" w:rsidRDefault="0030274B" w:rsidP="00C2192D">
      <w:pPr>
        <w:spacing w:line="278" w:lineRule="auto"/>
        <w:rPr>
          <w:sz w:val="12"/>
          <w:szCs w:val="12"/>
        </w:rPr>
      </w:pPr>
    </w:p>
    <w:p w14:paraId="2FCCAB68" w14:textId="77777777" w:rsidR="0030274B" w:rsidRDefault="0030274B" w:rsidP="00C2192D">
      <w:pPr>
        <w:spacing w:line="278" w:lineRule="auto"/>
        <w:rPr>
          <w:sz w:val="12"/>
          <w:szCs w:val="12"/>
        </w:rPr>
      </w:pPr>
    </w:p>
    <w:p w14:paraId="59D86E7A" w14:textId="77777777" w:rsidR="0030274B" w:rsidRDefault="0030274B" w:rsidP="00C2192D">
      <w:pPr>
        <w:spacing w:line="278" w:lineRule="auto"/>
        <w:rPr>
          <w:sz w:val="12"/>
          <w:szCs w:val="12"/>
        </w:rPr>
      </w:pPr>
    </w:p>
    <w:p w14:paraId="5F1312EA" w14:textId="77777777" w:rsidR="0030274B" w:rsidRDefault="0030274B" w:rsidP="00C2192D">
      <w:pPr>
        <w:spacing w:line="278" w:lineRule="auto"/>
        <w:rPr>
          <w:sz w:val="12"/>
          <w:szCs w:val="12"/>
        </w:rPr>
      </w:pPr>
    </w:p>
    <w:p w14:paraId="79C9779E" w14:textId="77777777" w:rsidR="0030274B" w:rsidRPr="00F66222" w:rsidRDefault="0030274B" w:rsidP="00C2192D">
      <w:pPr>
        <w:spacing w:line="278" w:lineRule="auto"/>
        <w:rPr>
          <w:sz w:val="12"/>
          <w:szCs w:val="12"/>
        </w:rPr>
      </w:pPr>
    </w:p>
    <w:p w14:paraId="40FED5B8" w14:textId="77777777" w:rsidR="00C47EB4" w:rsidRPr="0030274B" w:rsidRDefault="00F66222" w:rsidP="0030274B">
      <w:pPr>
        <w:spacing w:line="278" w:lineRule="auto"/>
      </w:pPr>
      <w:r>
        <w:rPr>
          <w:noProof/>
        </w:rPr>
        <w:drawing>
          <wp:inline distT="0" distB="0" distL="0" distR="0" wp14:anchorId="11814080" wp14:editId="311FF64C">
            <wp:extent cx="1444121" cy="3208460"/>
            <wp:effectExtent l="0" t="0" r="3810" b="0"/>
            <wp:docPr id="102601079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472984" cy="3272587"/>
                    </a:xfrm>
                    <a:prstGeom prst="rect">
                      <a:avLst/>
                    </a:prstGeom>
                    <a:noFill/>
                    <a:ln>
                      <a:noFill/>
                    </a:ln>
                  </pic:spPr>
                </pic:pic>
              </a:graphicData>
            </a:graphic>
          </wp:inline>
        </w:drawing>
      </w:r>
      <w:r>
        <w:rPr>
          <w:noProof/>
        </w:rPr>
        <w:drawing>
          <wp:inline distT="0" distB="0" distL="0" distR="0" wp14:anchorId="1CB45C50" wp14:editId="64DA98AC">
            <wp:extent cx="1437815" cy="3194447"/>
            <wp:effectExtent l="0" t="0" r="0" b="6350"/>
            <wp:docPr id="2045560011" name="Picture 8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60011" name="Picture 87" descr="A screenshot of a phone&#10;&#10;AI-generated content may be incorrect."/>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460758" cy="3245421"/>
                    </a:xfrm>
                    <a:prstGeom prst="rect">
                      <a:avLst/>
                    </a:prstGeom>
                    <a:noFill/>
                    <a:ln>
                      <a:noFill/>
                    </a:ln>
                  </pic:spPr>
                </pic:pic>
              </a:graphicData>
            </a:graphic>
          </wp:inline>
        </w:drawing>
      </w:r>
      <w:r>
        <w:rPr>
          <w:noProof/>
        </w:rPr>
        <w:drawing>
          <wp:inline distT="0" distB="0" distL="0" distR="0" wp14:anchorId="74D573E0" wp14:editId="723E8E00">
            <wp:extent cx="1437815" cy="3194449"/>
            <wp:effectExtent l="0" t="0" r="0" b="6350"/>
            <wp:docPr id="1730557861" name="Picture 8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57861" name="Picture 88" descr="A screenshot of a phone&#10;&#10;AI-generated content may be incorrect."/>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470605" cy="3267299"/>
                    </a:xfrm>
                    <a:prstGeom prst="rect">
                      <a:avLst/>
                    </a:prstGeom>
                    <a:noFill/>
                    <a:ln>
                      <a:noFill/>
                    </a:ln>
                  </pic:spPr>
                </pic:pic>
              </a:graphicData>
            </a:graphic>
          </wp:inline>
        </w:drawing>
      </w:r>
      <w:r>
        <w:rPr>
          <w:noProof/>
        </w:rPr>
        <w:drawing>
          <wp:inline distT="0" distB="0" distL="0" distR="0" wp14:anchorId="03BB8FF6" wp14:editId="534752C1">
            <wp:extent cx="1447589" cy="3216166"/>
            <wp:effectExtent l="0" t="0" r="635" b="3810"/>
            <wp:docPr id="60952191" name="Picture 8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2191" name="Picture 89" descr="A screenshot of a phone&#10;&#10;AI-generated content may be incorrect."/>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481703" cy="3291958"/>
                    </a:xfrm>
                    <a:prstGeom prst="rect">
                      <a:avLst/>
                    </a:prstGeom>
                    <a:noFill/>
                    <a:ln>
                      <a:noFill/>
                    </a:ln>
                  </pic:spPr>
                </pic:pic>
              </a:graphicData>
            </a:graphic>
          </wp:inline>
        </w:drawing>
      </w:r>
    </w:p>
    <w:p w14:paraId="0B59CE49" w14:textId="77777777" w:rsidR="00F66222" w:rsidRDefault="00F66222" w:rsidP="00C2192D">
      <w:pPr>
        <w:spacing w:line="278" w:lineRule="auto"/>
      </w:pPr>
      <w:r>
        <w:rPr>
          <w:noProof/>
        </w:rPr>
        <w:drawing>
          <wp:inline distT="0" distB="0" distL="0" distR="0" wp14:anchorId="6F78E63C" wp14:editId="549AD76D">
            <wp:extent cx="1450428" cy="3222473"/>
            <wp:effectExtent l="0" t="0" r="0" b="0"/>
            <wp:docPr id="556992228" name="Picture 8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92228" name="Picture 84" descr="A screenshot of a phone&#10;&#10;AI-generated content may be incorrect."/>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489727" cy="3309784"/>
                    </a:xfrm>
                    <a:prstGeom prst="rect">
                      <a:avLst/>
                    </a:prstGeom>
                    <a:noFill/>
                    <a:ln>
                      <a:noFill/>
                    </a:ln>
                  </pic:spPr>
                </pic:pic>
              </a:graphicData>
            </a:graphic>
          </wp:inline>
        </w:drawing>
      </w:r>
      <w:r>
        <w:rPr>
          <w:noProof/>
        </w:rPr>
        <w:drawing>
          <wp:inline distT="0" distB="0" distL="0" distR="0" wp14:anchorId="1314C03E" wp14:editId="63AF3BED">
            <wp:extent cx="1450428" cy="3222472"/>
            <wp:effectExtent l="0" t="0" r="0" b="0"/>
            <wp:docPr id="1302129559" name="Picture 8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29559" name="Picture 85" descr="A screenshot of a phone&#10;&#10;AI-generated content may be incorrect."/>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469233" cy="3264252"/>
                    </a:xfrm>
                    <a:prstGeom prst="rect">
                      <a:avLst/>
                    </a:prstGeom>
                    <a:noFill/>
                    <a:ln>
                      <a:noFill/>
                    </a:ln>
                  </pic:spPr>
                </pic:pic>
              </a:graphicData>
            </a:graphic>
          </wp:inline>
        </w:drawing>
      </w:r>
      <w:r w:rsidR="00AE49FB">
        <w:rPr>
          <w:noProof/>
        </w:rPr>
        <w:drawing>
          <wp:inline distT="0" distB="0" distL="0" distR="0" wp14:anchorId="42BA7852" wp14:editId="3D363580">
            <wp:extent cx="1450428" cy="3222472"/>
            <wp:effectExtent l="0" t="0" r="0" b="0"/>
            <wp:docPr id="174566519" name="Picture 9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6519" name="Picture 90" descr="A screenshot of a phone&#10;&#10;AI-generated content may be incorrect."/>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469037" cy="3263816"/>
                    </a:xfrm>
                    <a:prstGeom prst="rect">
                      <a:avLst/>
                    </a:prstGeom>
                    <a:noFill/>
                    <a:ln>
                      <a:noFill/>
                    </a:ln>
                  </pic:spPr>
                </pic:pic>
              </a:graphicData>
            </a:graphic>
          </wp:inline>
        </w:drawing>
      </w:r>
      <w:r w:rsidR="00AE49FB">
        <w:rPr>
          <w:noProof/>
        </w:rPr>
        <w:drawing>
          <wp:inline distT="0" distB="0" distL="0" distR="0" wp14:anchorId="42BE6096" wp14:editId="22C6BC65">
            <wp:extent cx="1456055" cy="3234972"/>
            <wp:effectExtent l="0" t="0" r="0" b="3810"/>
            <wp:docPr id="2102116960" name="Picture 9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16960" name="Picture 91" descr="A screenshot of a phone&#10;&#10;AI-generated content may be incorrect."/>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475257" cy="3277635"/>
                    </a:xfrm>
                    <a:prstGeom prst="rect">
                      <a:avLst/>
                    </a:prstGeom>
                    <a:noFill/>
                    <a:ln>
                      <a:noFill/>
                    </a:ln>
                  </pic:spPr>
                </pic:pic>
              </a:graphicData>
            </a:graphic>
          </wp:inline>
        </w:drawing>
      </w:r>
    </w:p>
    <w:p w14:paraId="0F4B8337" w14:textId="77777777" w:rsidR="00F66222" w:rsidRDefault="00F66222" w:rsidP="00C2192D">
      <w:pPr>
        <w:spacing w:line="278" w:lineRule="auto"/>
      </w:pPr>
    </w:p>
    <w:p w14:paraId="5EF58D66" w14:textId="77777777" w:rsidR="00AE49FB" w:rsidRDefault="00F66222" w:rsidP="00C47EB4">
      <w:pPr>
        <w:spacing w:line="278" w:lineRule="auto"/>
      </w:pPr>
      <w:r w:rsidRPr="00F66222">
        <w:t xml:space="preserve">The </w:t>
      </w:r>
      <w:r w:rsidRPr="00F66222">
        <w:rPr>
          <w:b/>
          <w:bCs/>
        </w:rPr>
        <w:t xml:space="preserve">Verification Current </w:t>
      </w:r>
      <w:r w:rsidRPr="00F66222">
        <w:t>page facilitates the upload of a current signature for comparison with a previously selected original, featuring animated UI elements, responsive design, and informational cards about the verification process.</w:t>
      </w:r>
    </w:p>
    <w:p w14:paraId="0D3E79A5" w14:textId="77777777" w:rsidR="0030274B" w:rsidRPr="00C47EB4" w:rsidRDefault="0030274B" w:rsidP="00C47EB4">
      <w:pPr>
        <w:spacing w:line="278" w:lineRule="auto"/>
      </w:pPr>
    </w:p>
    <w:p w14:paraId="30CD5E86" w14:textId="77777777" w:rsidR="00AE49FB" w:rsidRDefault="00AE49FB">
      <w:r>
        <w:rPr>
          <w:noProof/>
        </w:rPr>
        <w:drawing>
          <wp:inline distT="0" distB="0" distL="0" distR="0" wp14:anchorId="4A478C79" wp14:editId="785CFF9A">
            <wp:extent cx="1472130" cy="3270142"/>
            <wp:effectExtent l="0" t="0" r="0" b="6985"/>
            <wp:docPr id="801628902" name="Picture 9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28902" name="Picture 96" descr="A screenshot of a phone&#10;&#10;AI-generated content may be incorrect."/>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497813" cy="3327194"/>
                    </a:xfrm>
                    <a:prstGeom prst="rect">
                      <a:avLst/>
                    </a:prstGeom>
                    <a:noFill/>
                    <a:ln>
                      <a:noFill/>
                    </a:ln>
                  </pic:spPr>
                </pic:pic>
              </a:graphicData>
            </a:graphic>
          </wp:inline>
        </w:drawing>
      </w:r>
      <w:r>
        <w:rPr>
          <w:noProof/>
        </w:rPr>
        <w:drawing>
          <wp:inline distT="0" distB="0" distL="0" distR="0" wp14:anchorId="26DE62CB" wp14:editId="51E5CFAD">
            <wp:extent cx="1472130" cy="3270142"/>
            <wp:effectExtent l="0" t="0" r="0" b="6985"/>
            <wp:docPr id="1187802059" name="Picture 99"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02059" name="Picture 99" descr="A screen shot of a phone&#10;&#10;AI-generated content may be incorrect."/>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1483104" cy="3294520"/>
                    </a:xfrm>
                    <a:prstGeom prst="rect">
                      <a:avLst/>
                    </a:prstGeom>
                    <a:noFill/>
                    <a:ln>
                      <a:noFill/>
                    </a:ln>
                  </pic:spPr>
                </pic:pic>
              </a:graphicData>
            </a:graphic>
          </wp:inline>
        </w:drawing>
      </w:r>
      <w:r>
        <w:rPr>
          <w:noProof/>
        </w:rPr>
        <w:drawing>
          <wp:inline distT="0" distB="0" distL="0" distR="0" wp14:anchorId="33231C4D" wp14:editId="0FBFF34F">
            <wp:extent cx="1475620" cy="3277891"/>
            <wp:effectExtent l="0" t="0" r="0" b="0"/>
            <wp:docPr id="1214440251" name="Picture 9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40251" name="Picture 98" descr="A screenshot of a phone&#10;&#10;AI-generated content may be incorrect."/>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498548" cy="3328822"/>
                    </a:xfrm>
                    <a:prstGeom prst="rect">
                      <a:avLst/>
                    </a:prstGeom>
                    <a:noFill/>
                    <a:ln>
                      <a:noFill/>
                    </a:ln>
                  </pic:spPr>
                </pic:pic>
              </a:graphicData>
            </a:graphic>
          </wp:inline>
        </w:drawing>
      </w:r>
      <w:r>
        <w:rPr>
          <w:noProof/>
        </w:rPr>
        <w:drawing>
          <wp:inline distT="0" distB="0" distL="0" distR="0" wp14:anchorId="04F772C5" wp14:editId="7C8EDCF7">
            <wp:extent cx="1492574" cy="3316109"/>
            <wp:effectExtent l="0" t="0" r="0" b="0"/>
            <wp:docPr id="554349509" name="Picture 9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49509" name="Picture 92" descr="A screenshot of a phone&#10;&#10;AI-generated content may be incorrect."/>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511887" cy="3359018"/>
                    </a:xfrm>
                    <a:prstGeom prst="rect">
                      <a:avLst/>
                    </a:prstGeom>
                    <a:noFill/>
                    <a:ln>
                      <a:noFill/>
                    </a:ln>
                  </pic:spPr>
                </pic:pic>
              </a:graphicData>
            </a:graphic>
          </wp:inline>
        </w:drawing>
      </w:r>
    </w:p>
    <w:p w14:paraId="51AFFB44" w14:textId="77777777" w:rsidR="00C47EB4" w:rsidRDefault="00C47EB4"/>
    <w:p w14:paraId="67474F92" w14:textId="77777777" w:rsidR="00AE49FB" w:rsidRDefault="00AE49FB">
      <w:r>
        <w:rPr>
          <w:noProof/>
        </w:rPr>
        <w:drawing>
          <wp:inline distT="0" distB="0" distL="0" distR="0" wp14:anchorId="5F67E486" wp14:editId="285C6B58">
            <wp:extent cx="1451201" cy="3223647"/>
            <wp:effectExtent l="0" t="0" r="0" b="0"/>
            <wp:docPr id="1697050164" name="Picture 95" descr="A screenshot of a fake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50164" name="Picture 95" descr="A screenshot of a fake information&#10;&#10;AI-generated content may be incorrect."/>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461452" cy="3246417"/>
                    </a:xfrm>
                    <a:prstGeom prst="rect">
                      <a:avLst/>
                    </a:prstGeom>
                    <a:noFill/>
                    <a:ln>
                      <a:noFill/>
                    </a:ln>
                  </pic:spPr>
                </pic:pic>
              </a:graphicData>
            </a:graphic>
          </wp:inline>
        </w:drawing>
      </w:r>
      <w:r>
        <w:rPr>
          <w:noProof/>
        </w:rPr>
        <w:drawing>
          <wp:inline distT="0" distB="0" distL="0" distR="0" wp14:anchorId="1223108D" wp14:editId="681C7FB7">
            <wp:extent cx="1437246" cy="3192651"/>
            <wp:effectExtent l="0" t="0" r="0" b="8255"/>
            <wp:docPr id="1518228657" name="Picture 9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28657" name="Picture 94" descr="A screenshot of a phone&#10;&#10;AI-generated content may be incorrect."/>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457007" cy="3236548"/>
                    </a:xfrm>
                    <a:prstGeom prst="rect">
                      <a:avLst/>
                    </a:prstGeom>
                    <a:noFill/>
                    <a:ln>
                      <a:noFill/>
                    </a:ln>
                  </pic:spPr>
                </pic:pic>
              </a:graphicData>
            </a:graphic>
          </wp:inline>
        </w:drawing>
      </w:r>
      <w:r>
        <w:rPr>
          <w:noProof/>
        </w:rPr>
        <w:drawing>
          <wp:inline distT="0" distB="0" distL="0" distR="0" wp14:anchorId="0D18CF01" wp14:editId="5A541E55">
            <wp:extent cx="1432318" cy="3184901"/>
            <wp:effectExtent l="0" t="0" r="0" b="0"/>
            <wp:docPr id="188564862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48623" name="Picture 97"/>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447333" cy="3218289"/>
                    </a:xfrm>
                    <a:prstGeom prst="rect">
                      <a:avLst/>
                    </a:prstGeom>
                    <a:noFill/>
                    <a:ln>
                      <a:noFill/>
                    </a:ln>
                  </pic:spPr>
                </pic:pic>
              </a:graphicData>
            </a:graphic>
          </wp:inline>
        </w:drawing>
      </w:r>
      <w:r>
        <w:rPr>
          <w:noProof/>
        </w:rPr>
        <w:drawing>
          <wp:inline distT="0" distB="0" distL="0" distR="0" wp14:anchorId="60F6CA4D" wp14:editId="197C8DAE">
            <wp:extent cx="1444224" cy="3208149"/>
            <wp:effectExtent l="0" t="0" r="3810" b="0"/>
            <wp:docPr id="2045501894" name="Picture 9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01894" name="Picture 93" descr="A screenshot of a phone&#10;&#10;AI-generated content may be incorrect."/>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465990" cy="3256498"/>
                    </a:xfrm>
                    <a:prstGeom prst="rect">
                      <a:avLst/>
                    </a:prstGeom>
                    <a:noFill/>
                    <a:ln>
                      <a:noFill/>
                    </a:ln>
                  </pic:spPr>
                </pic:pic>
              </a:graphicData>
            </a:graphic>
          </wp:inline>
        </w:drawing>
      </w:r>
    </w:p>
    <w:p w14:paraId="35C47526" w14:textId="77777777" w:rsidR="00AE49FB" w:rsidRPr="00AE49FB" w:rsidRDefault="00AE49FB">
      <w:pPr>
        <w:rPr>
          <w:sz w:val="12"/>
          <w:szCs w:val="12"/>
        </w:rPr>
      </w:pPr>
    </w:p>
    <w:p w14:paraId="4CCEF5DD" w14:textId="0B6BDCFE" w:rsidR="00AE49FB" w:rsidRDefault="00AE49FB">
      <w:r>
        <w:br w:type="page"/>
      </w:r>
    </w:p>
    <w:p w14:paraId="28F7954A" w14:textId="36C33CDA" w:rsidR="00285DF5" w:rsidRDefault="00285DF5" w:rsidP="00285DF5">
      <w:pPr>
        <w:spacing w:line="278" w:lineRule="auto"/>
      </w:pPr>
      <w:r w:rsidRPr="00285DF5">
        <w:lastRenderedPageBreak/>
        <w:t>The Check page enables verification of a current signature against the original by displaying the</w:t>
      </w:r>
    </w:p>
    <w:p w14:paraId="1C3C3646" w14:textId="77777777" w:rsidR="00285DF5" w:rsidRDefault="00285DF5" w:rsidP="00285DF5">
      <w:pPr>
        <w:spacing w:line="278" w:lineRule="auto"/>
      </w:pPr>
      <w:r w:rsidRPr="00285DF5">
        <w:t xml:space="preserve">captured signature image, performing secure API-based verification, and presenting results through </w:t>
      </w:r>
    </w:p>
    <w:p w14:paraId="4E367C90" w14:textId="77777777" w:rsidR="00285DF5" w:rsidRDefault="00285DF5" w:rsidP="00285DF5">
      <w:pPr>
        <w:spacing w:line="278" w:lineRule="auto"/>
      </w:pPr>
      <w:r w:rsidRPr="00285DF5">
        <w:t xml:space="preserve">smooth animations and Firestore integration. Additionally, a chatbot is integrated to guide users </w:t>
      </w:r>
    </w:p>
    <w:p w14:paraId="0B039A78" w14:textId="32AD81EE" w:rsidR="00525B74" w:rsidRDefault="00285DF5" w:rsidP="00525B74">
      <w:pPr>
        <w:spacing w:line="278" w:lineRule="auto"/>
      </w:pPr>
      <w:r w:rsidRPr="00285DF5">
        <w:t>through the verification process, answer queries, and enhance the overall user experience..</w:t>
      </w:r>
    </w:p>
    <w:p w14:paraId="5303840F" w14:textId="2990C53A" w:rsidR="00525B74" w:rsidRDefault="00525B74" w:rsidP="00285DF5">
      <w:pPr>
        <w:spacing w:line="278" w:lineRule="auto"/>
      </w:pPr>
      <w:r w:rsidRPr="00525B74">
        <w:rPr>
          <w:noProof/>
        </w:rPr>
        <w:drawing>
          <wp:inline distT="0" distB="0" distL="0" distR="0" wp14:anchorId="33E002E3" wp14:editId="2AF48C0F">
            <wp:extent cx="1287780" cy="3515490"/>
            <wp:effectExtent l="0" t="0" r="7620" b="8890"/>
            <wp:docPr id="177936629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66296" name="Picture 1" descr="A screenshot of a chat&#10;&#10;AI-generated content may be incorrect."/>
                    <pic:cNvPicPr/>
                  </pic:nvPicPr>
                  <pic:blipFill>
                    <a:blip r:embed="rId186"/>
                    <a:stretch>
                      <a:fillRect/>
                    </a:stretch>
                  </pic:blipFill>
                  <pic:spPr>
                    <a:xfrm>
                      <a:off x="0" y="0"/>
                      <a:ext cx="1298905" cy="3545861"/>
                    </a:xfrm>
                    <a:prstGeom prst="rect">
                      <a:avLst/>
                    </a:prstGeom>
                  </pic:spPr>
                </pic:pic>
              </a:graphicData>
            </a:graphic>
          </wp:inline>
        </w:drawing>
      </w:r>
      <w:r>
        <w:rPr>
          <w:noProof/>
        </w:rPr>
        <w:drawing>
          <wp:inline distT="0" distB="0" distL="0" distR="0" wp14:anchorId="78B7E11E" wp14:editId="626B1DE2">
            <wp:extent cx="1463040" cy="3538855"/>
            <wp:effectExtent l="0" t="0" r="3810" b="4445"/>
            <wp:docPr id="761934614" name="Picture 1" descr="A screenshot of a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34614" name="Picture 1" descr="A screenshot of a chat"/>
                    <pic:cNvPicPr/>
                  </pic:nvPicPr>
                  <pic:blipFill>
                    <a:blip r:embed="rId187"/>
                    <a:stretch>
                      <a:fillRect/>
                    </a:stretch>
                  </pic:blipFill>
                  <pic:spPr>
                    <a:xfrm>
                      <a:off x="0" y="0"/>
                      <a:ext cx="1479399" cy="3578425"/>
                    </a:xfrm>
                    <a:prstGeom prst="rect">
                      <a:avLst/>
                    </a:prstGeom>
                  </pic:spPr>
                </pic:pic>
              </a:graphicData>
            </a:graphic>
          </wp:inline>
        </w:drawing>
      </w:r>
      <w:r>
        <w:rPr>
          <w:noProof/>
        </w:rPr>
        <w:drawing>
          <wp:inline distT="0" distB="0" distL="0" distR="0" wp14:anchorId="70DF5FA9" wp14:editId="41E3A505">
            <wp:extent cx="1455420" cy="3482975"/>
            <wp:effectExtent l="0" t="0" r="0" b="3175"/>
            <wp:docPr id="18579901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90111" name="Picture 1" descr="A screenshot of a phone&#10;&#10;AI-generated content may be incorrect."/>
                    <pic:cNvPicPr/>
                  </pic:nvPicPr>
                  <pic:blipFill>
                    <a:blip r:embed="rId188"/>
                    <a:stretch>
                      <a:fillRect/>
                    </a:stretch>
                  </pic:blipFill>
                  <pic:spPr>
                    <a:xfrm>
                      <a:off x="0" y="0"/>
                      <a:ext cx="1483665" cy="3550569"/>
                    </a:xfrm>
                    <a:prstGeom prst="rect">
                      <a:avLst/>
                    </a:prstGeom>
                  </pic:spPr>
                </pic:pic>
              </a:graphicData>
            </a:graphic>
          </wp:inline>
        </w:drawing>
      </w:r>
      <w:r>
        <w:rPr>
          <w:noProof/>
        </w:rPr>
        <w:drawing>
          <wp:inline distT="0" distB="0" distL="0" distR="0" wp14:anchorId="31EB0B0D" wp14:editId="545946CB">
            <wp:extent cx="1446530" cy="3466347"/>
            <wp:effectExtent l="0" t="0" r="1270" b="1270"/>
            <wp:docPr id="213387497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4974" name="Picture 1" descr="A screenshot of a phone&#10;&#10;AI-generated content may be incorrect."/>
                    <pic:cNvPicPr/>
                  </pic:nvPicPr>
                  <pic:blipFill>
                    <a:blip r:embed="rId189"/>
                    <a:stretch>
                      <a:fillRect/>
                    </a:stretch>
                  </pic:blipFill>
                  <pic:spPr>
                    <a:xfrm>
                      <a:off x="0" y="0"/>
                      <a:ext cx="1451653" cy="3478624"/>
                    </a:xfrm>
                    <a:prstGeom prst="rect">
                      <a:avLst/>
                    </a:prstGeom>
                  </pic:spPr>
                </pic:pic>
              </a:graphicData>
            </a:graphic>
          </wp:inline>
        </w:drawing>
      </w:r>
    </w:p>
    <w:p w14:paraId="6BB1EFAD" w14:textId="77777777" w:rsidR="00525B74" w:rsidRDefault="00525B74" w:rsidP="00F472A1"/>
    <w:p w14:paraId="3A5DF14F" w14:textId="77777777" w:rsidR="00525B74" w:rsidRDefault="00525B74" w:rsidP="00F472A1">
      <w:pPr>
        <w:rPr>
          <w:rFonts w:asciiTheme="minorBidi" w:hAnsiTheme="minorBidi"/>
          <w:b/>
          <w:bCs/>
          <w:lang w:bidi="ar-EG"/>
        </w:rPr>
      </w:pPr>
    </w:p>
    <w:p w14:paraId="1828687E" w14:textId="77777777" w:rsidR="00525B74" w:rsidRDefault="00525B74" w:rsidP="00F472A1">
      <w:pPr>
        <w:rPr>
          <w:rFonts w:asciiTheme="minorBidi" w:hAnsiTheme="minorBidi"/>
          <w:b/>
          <w:bCs/>
          <w:lang w:bidi="ar-EG"/>
        </w:rPr>
      </w:pPr>
    </w:p>
    <w:p w14:paraId="7BE0316F" w14:textId="3C9E4EF1" w:rsidR="00525B74" w:rsidRPr="00525B74" w:rsidRDefault="00525B74" w:rsidP="00525B74">
      <w:pPr>
        <w:rPr>
          <w:rFonts w:asciiTheme="minorBidi" w:hAnsiTheme="minorBidi"/>
          <w:lang w:bidi="ar-EG"/>
        </w:rPr>
      </w:pPr>
      <w:r>
        <w:rPr>
          <w:rFonts w:asciiTheme="minorBidi" w:hAnsiTheme="minorBidi"/>
          <w:b/>
          <w:bCs/>
          <w:lang w:bidi="ar-EG"/>
        </w:rPr>
        <w:t xml:space="preserve">           </w:t>
      </w:r>
      <w:r w:rsidRPr="00525B74">
        <w:rPr>
          <w:rFonts w:asciiTheme="minorBidi" w:hAnsiTheme="minorBidi"/>
          <w:lang w:bidi="ar-EG"/>
        </w:rPr>
        <w:t>This is the chatbot page that helps the user to get to know about apps.</w:t>
      </w:r>
    </w:p>
    <w:p w14:paraId="2FA8F0DD" w14:textId="77777777" w:rsidR="00525B74" w:rsidRPr="00525B74" w:rsidRDefault="00525B74" w:rsidP="00F472A1">
      <w:pPr>
        <w:rPr>
          <w:rFonts w:asciiTheme="minorBidi" w:hAnsiTheme="minorBidi"/>
          <w:lang w:bidi="ar-EG"/>
        </w:rPr>
      </w:pPr>
    </w:p>
    <w:p w14:paraId="7EABF05C" w14:textId="77777777" w:rsidR="00525B74" w:rsidRDefault="00525B74" w:rsidP="00F472A1">
      <w:pPr>
        <w:rPr>
          <w:rFonts w:asciiTheme="minorBidi" w:hAnsiTheme="minorBidi"/>
          <w:b/>
          <w:bCs/>
          <w:lang w:bidi="ar-EG"/>
        </w:rPr>
      </w:pPr>
    </w:p>
    <w:p w14:paraId="618690A6" w14:textId="77777777" w:rsidR="00525B74" w:rsidRDefault="00525B74" w:rsidP="00F472A1">
      <w:pPr>
        <w:rPr>
          <w:rFonts w:asciiTheme="minorBidi" w:hAnsiTheme="minorBidi"/>
          <w:b/>
          <w:bCs/>
          <w:lang w:bidi="ar-EG"/>
        </w:rPr>
      </w:pPr>
    </w:p>
    <w:p w14:paraId="6DEF4CE0" w14:textId="77777777" w:rsidR="00525B74" w:rsidRDefault="00525B74" w:rsidP="00F472A1">
      <w:pPr>
        <w:rPr>
          <w:rFonts w:asciiTheme="minorBidi" w:hAnsiTheme="minorBidi"/>
          <w:b/>
          <w:bCs/>
          <w:lang w:bidi="ar-EG"/>
        </w:rPr>
      </w:pPr>
    </w:p>
    <w:p w14:paraId="13A999FE" w14:textId="77777777" w:rsidR="00525B74" w:rsidRDefault="00525B74" w:rsidP="00F472A1">
      <w:pPr>
        <w:rPr>
          <w:rFonts w:asciiTheme="minorBidi" w:hAnsiTheme="minorBidi"/>
          <w:b/>
          <w:bCs/>
          <w:lang w:bidi="ar-EG"/>
        </w:rPr>
      </w:pPr>
    </w:p>
    <w:p w14:paraId="5650C564" w14:textId="77777777" w:rsidR="00525B74" w:rsidRDefault="00525B74" w:rsidP="00F472A1">
      <w:pPr>
        <w:rPr>
          <w:rFonts w:asciiTheme="minorBidi" w:hAnsiTheme="minorBidi"/>
          <w:b/>
          <w:bCs/>
          <w:lang w:bidi="ar-EG"/>
        </w:rPr>
      </w:pPr>
    </w:p>
    <w:p w14:paraId="7842A91E" w14:textId="77777777" w:rsidR="00525B74" w:rsidRDefault="00525B74" w:rsidP="00F472A1">
      <w:pPr>
        <w:rPr>
          <w:rFonts w:asciiTheme="minorBidi" w:hAnsiTheme="minorBidi"/>
          <w:b/>
          <w:bCs/>
          <w:lang w:bidi="ar-EG"/>
        </w:rPr>
      </w:pPr>
    </w:p>
    <w:p w14:paraId="67B37204" w14:textId="77777777" w:rsidR="00525B74" w:rsidRDefault="00525B74" w:rsidP="00F472A1">
      <w:pPr>
        <w:rPr>
          <w:rFonts w:asciiTheme="minorBidi" w:hAnsiTheme="minorBidi"/>
          <w:b/>
          <w:bCs/>
          <w:lang w:bidi="ar-EG"/>
        </w:rPr>
      </w:pPr>
    </w:p>
    <w:p w14:paraId="68CCB659" w14:textId="77777777" w:rsidR="00525B74" w:rsidRDefault="00525B74" w:rsidP="00F472A1">
      <w:pPr>
        <w:rPr>
          <w:rFonts w:asciiTheme="minorBidi" w:hAnsiTheme="minorBidi"/>
          <w:b/>
          <w:bCs/>
          <w:lang w:bidi="ar-EG"/>
        </w:rPr>
      </w:pPr>
    </w:p>
    <w:p w14:paraId="35388CAA" w14:textId="6A2A0347" w:rsidR="00F472A1" w:rsidRPr="00D84C66" w:rsidRDefault="00F472A1" w:rsidP="00F472A1">
      <w:pPr>
        <w:rPr>
          <w:rFonts w:asciiTheme="minorBidi" w:hAnsiTheme="minorBidi"/>
          <w:b/>
          <w:bCs/>
          <w:lang w:bidi="ar-EG"/>
        </w:rPr>
      </w:pPr>
      <w:r w:rsidRPr="00D84C66">
        <w:rPr>
          <w:rFonts w:asciiTheme="minorBidi" w:hAnsiTheme="minorBidi"/>
          <w:b/>
          <w:bCs/>
          <w:lang w:bidi="ar-EG"/>
        </w:rPr>
        <w:t>Dataset Preparation and Preprocessing</w:t>
      </w:r>
    </w:p>
    <w:p w14:paraId="5579252E"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A. Code</w:t>
      </w:r>
    </w:p>
    <w:tbl>
      <w:tblPr>
        <w:tblStyle w:val="TableGrid"/>
        <w:tblW w:w="0" w:type="auto"/>
        <w:tblLook w:val="04A0" w:firstRow="1" w:lastRow="0" w:firstColumn="1" w:lastColumn="0" w:noHBand="0" w:noVBand="1"/>
      </w:tblPr>
      <w:tblGrid>
        <w:gridCol w:w="8296"/>
      </w:tblGrid>
      <w:tr w:rsidR="00F472A1" w:rsidRPr="00D84C66" w14:paraId="7511F99C" w14:textId="77777777" w:rsidTr="006761E8">
        <w:tc>
          <w:tcPr>
            <w:tcW w:w="8296" w:type="dxa"/>
            <w:shd w:val="clear" w:color="auto" w:fill="D0CECE" w:themeFill="background2" w:themeFillShade="E6"/>
          </w:tcPr>
          <w:p w14:paraId="2394443B" w14:textId="77777777" w:rsidR="00F472A1" w:rsidRPr="00D84C66" w:rsidRDefault="00F472A1" w:rsidP="006761E8">
            <w:pPr>
              <w:rPr>
                <w:rFonts w:asciiTheme="minorBidi" w:hAnsiTheme="minorBidi"/>
                <w:lang w:bidi="ar-EG"/>
              </w:rPr>
            </w:pPr>
            <w:r w:rsidRPr="00D84C66">
              <w:rPr>
                <w:rFonts w:asciiTheme="minorBidi" w:hAnsiTheme="minorBidi"/>
                <w:lang w:bidi="ar-EG"/>
              </w:rPr>
              <w:t>from google.colab import drive</w:t>
            </w:r>
          </w:p>
          <w:p w14:paraId="0A0A6234" w14:textId="77777777" w:rsidR="00F472A1" w:rsidRPr="00D84C66" w:rsidRDefault="00F472A1" w:rsidP="006761E8">
            <w:pPr>
              <w:rPr>
                <w:rFonts w:asciiTheme="minorBidi" w:hAnsiTheme="minorBidi"/>
                <w:lang w:bidi="ar-EG"/>
              </w:rPr>
            </w:pPr>
            <w:r w:rsidRPr="00D84C66">
              <w:rPr>
                <w:rFonts w:asciiTheme="minorBidi" w:hAnsiTheme="minorBidi"/>
                <w:lang w:bidi="ar-EG"/>
              </w:rPr>
              <w:t>from torch.utils.data import Dataset, DataLoader</w:t>
            </w:r>
          </w:p>
          <w:p w14:paraId="4B662567"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torchvision.transforms as transforms</w:t>
            </w:r>
          </w:p>
          <w:p w14:paraId="28B5C952" w14:textId="77777777" w:rsidR="00F472A1" w:rsidRPr="00D84C66" w:rsidRDefault="00F472A1" w:rsidP="006761E8">
            <w:pPr>
              <w:rPr>
                <w:rFonts w:asciiTheme="minorBidi" w:hAnsiTheme="minorBidi"/>
                <w:lang w:bidi="ar-EG"/>
              </w:rPr>
            </w:pPr>
            <w:r w:rsidRPr="00D84C66">
              <w:rPr>
                <w:rFonts w:asciiTheme="minorBidi" w:hAnsiTheme="minorBidi"/>
                <w:lang w:bidi="ar-EG"/>
              </w:rPr>
              <w:t>from PIL import Image</w:t>
            </w:r>
          </w:p>
          <w:p w14:paraId="60F90DA7" w14:textId="77777777" w:rsidR="00F472A1" w:rsidRPr="00D84C66" w:rsidRDefault="00F472A1" w:rsidP="006761E8">
            <w:pPr>
              <w:rPr>
                <w:rFonts w:asciiTheme="minorBidi" w:hAnsiTheme="minorBidi"/>
                <w:lang w:bidi="ar-EG"/>
              </w:rPr>
            </w:pPr>
            <w:r w:rsidRPr="00D84C66">
              <w:rPr>
                <w:rFonts w:asciiTheme="minorBidi" w:hAnsiTheme="minorBidi"/>
                <w:lang w:bidi="ar-EG"/>
              </w:rPr>
              <w:t>import pandas as pd</w:t>
            </w:r>
          </w:p>
          <w:p w14:paraId="4D8DA8B8" w14:textId="77777777" w:rsidR="00F472A1" w:rsidRPr="00D84C66" w:rsidRDefault="00F472A1" w:rsidP="006761E8">
            <w:pPr>
              <w:rPr>
                <w:rFonts w:asciiTheme="minorBidi" w:hAnsiTheme="minorBidi"/>
                <w:lang w:bidi="ar-EG"/>
              </w:rPr>
            </w:pPr>
            <w:r w:rsidRPr="00D84C66">
              <w:rPr>
                <w:rFonts w:asciiTheme="minorBidi" w:hAnsiTheme="minorBidi"/>
                <w:lang w:bidi="ar-EG"/>
              </w:rPr>
              <w:t>import os</w:t>
            </w:r>
          </w:p>
          <w:p w14:paraId="4E8E67A5"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torch</w:t>
            </w:r>
          </w:p>
          <w:p w14:paraId="482B05C0" w14:textId="77777777" w:rsidR="00F472A1" w:rsidRPr="00D84C66" w:rsidRDefault="00F472A1" w:rsidP="006761E8">
            <w:pPr>
              <w:rPr>
                <w:rFonts w:asciiTheme="minorBidi" w:hAnsiTheme="minorBidi"/>
                <w:lang w:bidi="ar-EG"/>
              </w:rPr>
            </w:pPr>
            <w:r w:rsidRPr="00D84C66">
              <w:rPr>
                <w:rFonts w:asciiTheme="minorBidi" w:hAnsiTheme="minorBidi"/>
                <w:lang w:bidi="ar-EG"/>
              </w:rPr>
              <w:t>import matplotlib.pyplot as plt</w:t>
            </w:r>
          </w:p>
          <w:p w14:paraId="3588644D" w14:textId="77777777" w:rsidR="00F472A1" w:rsidRPr="00D84C66" w:rsidRDefault="00F472A1" w:rsidP="006761E8">
            <w:pPr>
              <w:rPr>
                <w:rFonts w:asciiTheme="minorBidi" w:hAnsiTheme="minorBidi"/>
                <w:lang w:bidi="ar-EG"/>
              </w:rPr>
            </w:pPr>
            <w:r w:rsidRPr="00D84C66">
              <w:rPr>
                <w:rFonts w:asciiTheme="minorBidi" w:hAnsiTheme="minorBidi"/>
                <w:lang w:bidi="ar-EG"/>
              </w:rPr>
              <w:t>import numpy as np</w:t>
            </w:r>
          </w:p>
          <w:p w14:paraId="4C7CB7BC" w14:textId="77777777" w:rsidR="00F472A1" w:rsidRPr="00D84C66" w:rsidRDefault="00F472A1" w:rsidP="006761E8">
            <w:pPr>
              <w:rPr>
                <w:rFonts w:asciiTheme="minorBidi" w:hAnsiTheme="minorBidi"/>
                <w:lang w:bidi="ar-EG"/>
              </w:rPr>
            </w:pPr>
            <w:r w:rsidRPr="00D84C66">
              <w:rPr>
                <w:rFonts w:asciiTheme="minorBidi" w:hAnsiTheme="minorBidi"/>
                <w:lang w:bidi="ar-EG"/>
              </w:rPr>
              <w:t>from tqdm import tqdm</w:t>
            </w:r>
          </w:p>
          <w:p w14:paraId="67A1985D" w14:textId="77777777" w:rsidR="00F472A1" w:rsidRPr="00D84C66" w:rsidRDefault="00F472A1" w:rsidP="006761E8">
            <w:pPr>
              <w:rPr>
                <w:rFonts w:asciiTheme="minorBidi" w:hAnsiTheme="minorBidi"/>
                <w:lang w:bidi="ar-EG"/>
              </w:rPr>
            </w:pPr>
          </w:p>
          <w:p w14:paraId="3D5F054C" w14:textId="77777777" w:rsidR="00F472A1" w:rsidRPr="00D84C66" w:rsidRDefault="00F472A1" w:rsidP="006761E8">
            <w:pPr>
              <w:rPr>
                <w:rFonts w:asciiTheme="minorBidi" w:hAnsiTheme="minorBidi"/>
                <w:lang w:bidi="ar-EG"/>
              </w:rPr>
            </w:pPr>
            <w:r w:rsidRPr="00D84C66">
              <w:rPr>
                <w:rFonts w:asciiTheme="minorBidi" w:hAnsiTheme="minorBidi"/>
                <w:lang w:bidi="ar-EG"/>
              </w:rPr>
              <w:t># Mount Google Drive</w:t>
            </w:r>
          </w:p>
          <w:p w14:paraId="015B0277" w14:textId="77777777" w:rsidR="00F472A1" w:rsidRPr="00D84C66" w:rsidRDefault="00F472A1" w:rsidP="006761E8">
            <w:pPr>
              <w:rPr>
                <w:rFonts w:asciiTheme="minorBidi" w:hAnsiTheme="minorBidi"/>
                <w:lang w:bidi="ar-EG"/>
              </w:rPr>
            </w:pPr>
            <w:r w:rsidRPr="00D84C66">
              <w:rPr>
                <w:rFonts w:asciiTheme="minorBidi" w:hAnsiTheme="minorBidi"/>
                <w:lang w:bidi="ar-EG"/>
              </w:rPr>
              <w:t>drive.mount('/content/drive')</w:t>
            </w:r>
          </w:p>
          <w:p w14:paraId="1B7A3825" w14:textId="77777777" w:rsidR="00F472A1" w:rsidRPr="00D84C66" w:rsidRDefault="00F472A1" w:rsidP="006761E8">
            <w:pPr>
              <w:rPr>
                <w:rFonts w:asciiTheme="minorBidi" w:hAnsiTheme="minorBidi"/>
                <w:lang w:bidi="ar-EG"/>
              </w:rPr>
            </w:pPr>
          </w:p>
          <w:p w14:paraId="3AC89DAA" w14:textId="77777777" w:rsidR="00F472A1" w:rsidRPr="00D84C66" w:rsidRDefault="00F472A1" w:rsidP="006761E8">
            <w:pPr>
              <w:rPr>
                <w:rFonts w:asciiTheme="minorBidi" w:hAnsiTheme="minorBidi"/>
                <w:lang w:bidi="ar-EG"/>
              </w:rPr>
            </w:pPr>
            <w:r w:rsidRPr="00D84C66">
              <w:rPr>
                <w:rFonts w:asciiTheme="minorBidi" w:hAnsiTheme="minorBidi"/>
                <w:lang w:bidi="ar-EG"/>
              </w:rPr>
              <w:t>class SiameseNetworkDataset(Dataset):</w:t>
            </w:r>
          </w:p>
          <w:p w14:paraId="3D5546E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__init__(self, training_csv=None, training_dir=None, transform=None):</w:t>
            </w:r>
          </w:p>
          <w:p w14:paraId="0B8E00A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self.training_df = pd.read_csv(training_csv)</w:t>
            </w:r>
          </w:p>
          <w:p w14:paraId="61BC06B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self.training_df.columns = ["image1", "image2", "label"]</w:t>
            </w:r>
          </w:p>
          <w:p w14:paraId="055AAAF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self.training_dir = training_dir</w:t>
            </w:r>
          </w:p>
          <w:p w14:paraId="025CC13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self.transform = transform</w:t>
            </w:r>
          </w:p>
          <w:p w14:paraId="3B6BF58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self.images = {}</w:t>
            </w:r>
          </w:p>
          <w:p w14:paraId="37B7F50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self._preload_images()</w:t>
            </w:r>
          </w:p>
          <w:p w14:paraId="273FA6A5" w14:textId="77777777" w:rsidR="00F472A1" w:rsidRPr="00D84C66" w:rsidRDefault="00F472A1" w:rsidP="006761E8">
            <w:pPr>
              <w:rPr>
                <w:rFonts w:asciiTheme="minorBidi" w:hAnsiTheme="minorBidi"/>
                <w:lang w:bidi="ar-EG"/>
              </w:rPr>
            </w:pPr>
          </w:p>
          <w:p w14:paraId="4FE8DC0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_preload_images(self):</w:t>
            </w:r>
          </w:p>
          <w:p w14:paraId="334D314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print("Preloading images...")</w:t>
            </w:r>
          </w:p>
          <w:p w14:paraId="3368A15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for idx in tqdm(range(len(self.training_df))):</w:t>
            </w:r>
          </w:p>
          <w:p w14:paraId="5001C4E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img1_path = os.path.join(self.training_dir, self.training_df.iat[idx, 0]).replace("\\", "/").replace('"', '')</w:t>
            </w:r>
          </w:p>
          <w:p w14:paraId="6EEB539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img2_path = os.path.join(self.training_dir, self.training_df.iat[idx, 1]).replace("\\", "/").replace('"', '')</w:t>
            </w:r>
          </w:p>
          <w:p w14:paraId="54F1BB5D" w14:textId="77777777" w:rsidR="00F472A1" w:rsidRPr="00D84C66" w:rsidRDefault="00F472A1" w:rsidP="006761E8">
            <w:pPr>
              <w:rPr>
                <w:rFonts w:asciiTheme="minorBidi" w:hAnsiTheme="minorBidi"/>
                <w:lang w:bidi="ar-EG"/>
              </w:rPr>
            </w:pPr>
          </w:p>
          <w:p w14:paraId="58ADC8F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if img1_path not in self.images:</w:t>
            </w:r>
          </w:p>
          <w:p w14:paraId="1E03479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self.images[img1_path] = self.transform(Image.open(img1_path).convert("L"))</w:t>
            </w:r>
          </w:p>
          <w:p w14:paraId="7EDECEA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if img2_path not in self.images:</w:t>
            </w:r>
          </w:p>
          <w:p w14:paraId="44AB22EE"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self.images[img2_path] = self.transform(Image.open(img2_path).convert("L"))</w:t>
            </w:r>
          </w:p>
          <w:p w14:paraId="7467CFE9" w14:textId="77777777" w:rsidR="00F472A1" w:rsidRPr="00D84C66" w:rsidRDefault="00F472A1" w:rsidP="006761E8">
            <w:pPr>
              <w:rPr>
                <w:rFonts w:asciiTheme="minorBidi" w:hAnsiTheme="minorBidi"/>
                <w:lang w:bidi="ar-EG"/>
              </w:rPr>
            </w:pPr>
          </w:p>
          <w:p w14:paraId="4DA01A7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__getitem__(self, index):</w:t>
            </w:r>
          </w:p>
          <w:p w14:paraId="1224857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img1_path = os.path.join(self.training_dir, self.training_df.iat[index, 0]).replace("\\", "/").replace('"', '')</w:t>
            </w:r>
          </w:p>
          <w:p w14:paraId="1E2153E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img2_path = os.path.join(self.training_dir, self.training_df.iat[index, 1]).replace("\\", "/").replace('"', '')</w:t>
            </w:r>
          </w:p>
          <w:p w14:paraId="7F9D137E" w14:textId="77777777" w:rsidR="00F472A1" w:rsidRPr="00D84C66" w:rsidRDefault="00F472A1" w:rsidP="006761E8">
            <w:pPr>
              <w:rPr>
                <w:rFonts w:asciiTheme="minorBidi" w:hAnsiTheme="minorBidi"/>
                <w:lang w:bidi="ar-EG"/>
              </w:rPr>
            </w:pPr>
          </w:p>
          <w:p w14:paraId="4801C0A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(self.images[img1_path],</w:t>
            </w:r>
          </w:p>
          <w:p w14:paraId="0648DEDA" w14:textId="77777777" w:rsidR="00F472A1" w:rsidRPr="00D84C66" w:rsidRDefault="00F472A1" w:rsidP="006761E8">
            <w:pPr>
              <w:rPr>
                <w:rFonts w:asciiTheme="minorBidi" w:hAnsiTheme="minorBidi"/>
                <w:lang w:bidi="ar-EG"/>
              </w:rPr>
            </w:pPr>
            <w:r w:rsidRPr="00D84C66">
              <w:rPr>
                <w:rFonts w:asciiTheme="minorBidi" w:hAnsiTheme="minorBidi"/>
                <w:lang w:bidi="ar-EG"/>
              </w:rPr>
              <w:lastRenderedPageBreak/>
              <w:t xml:space="preserve">                self.images[img2_path],</w:t>
            </w:r>
          </w:p>
          <w:p w14:paraId="349A014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torch.tensor([int(self.training_df.iat[index, 2])], dtype=torch.float32))</w:t>
            </w:r>
          </w:p>
          <w:p w14:paraId="1330B1FB" w14:textId="77777777" w:rsidR="00F472A1" w:rsidRPr="00D84C66" w:rsidRDefault="00F472A1" w:rsidP="006761E8">
            <w:pPr>
              <w:rPr>
                <w:rFonts w:asciiTheme="minorBidi" w:hAnsiTheme="minorBidi"/>
                <w:lang w:bidi="ar-EG"/>
              </w:rPr>
            </w:pPr>
          </w:p>
          <w:p w14:paraId="4E2896D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__len__(self):</w:t>
            </w:r>
          </w:p>
          <w:p w14:paraId="062F99D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len(self.training_df)</w:t>
            </w:r>
          </w:p>
          <w:p w14:paraId="6B2D7783" w14:textId="77777777" w:rsidR="00F472A1" w:rsidRPr="00D84C66" w:rsidRDefault="00F472A1" w:rsidP="006761E8">
            <w:pPr>
              <w:rPr>
                <w:rFonts w:asciiTheme="minorBidi" w:hAnsiTheme="minorBidi"/>
                <w:lang w:bidi="ar-EG"/>
              </w:rPr>
            </w:pPr>
          </w:p>
          <w:p w14:paraId="4A4ED573" w14:textId="77777777" w:rsidR="00F472A1" w:rsidRPr="00D84C66" w:rsidRDefault="00F472A1" w:rsidP="006761E8">
            <w:pPr>
              <w:rPr>
                <w:rFonts w:asciiTheme="minorBidi" w:hAnsiTheme="minorBidi"/>
                <w:lang w:bidi="ar-EG"/>
              </w:rPr>
            </w:pPr>
            <w:r w:rsidRPr="00D84C66">
              <w:rPr>
                <w:rFonts w:asciiTheme="minorBidi" w:hAnsiTheme="minorBidi"/>
                <w:lang w:bidi="ar-EG"/>
              </w:rPr>
              <w:t>def visualize_dataset(dataset, num_samples=4):</w:t>
            </w:r>
          </w:p>
          <w:p w14:paraId="4D5F762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fig, axes = plt.subplots(num_samples, 2, figsize=(6, num_samples * 2))</w:t>
            </w:r>
          </w:p>
          <w:p w14:paraId="62451DD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for i in range(num_samples):</w:t>
            </w:r>
          </w:p>
          <w:p w14:paraId="1096D99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idx = torch.randint(0, len(dataset), (1,)).item()</w:t>
            </w:r>
          </w:p>
          <w:p w14:paraId="06261B7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img0, img1, label = dataset[idx]</w:t>
            </w:r>
          </w:p>
          <w:p w14:paraId="7EF8AB7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img0 = img0.squeeze().cpu().numpy()</w:t>
            </w:r>
          </w:p>
          <w:p w14:paraId="24D73BD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img1 = img1.squeeze().cpu().numpy()</w:t>
            </w:r>
          </w:p>
          <w:p w14:paraId="701F7CB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axes[i, 0].imshow(img0, cmap="gray")</w:t>
            </w:r>
          </w:p>
          <w:p w14:paraId="03019CD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axes[i, 0].set_title(f"Image 1\n(Label: {int(label.item())})")</w:t>
            </w:r>
          </w:p>
          <w:p w14:paraId="6FEA4B2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axes[i, 0].axis("off")</w:t>
            </w:r>
          </w:p>
          <w:p w14:paraId="0A5204B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axes[i, 1].imshow(img1, cmap="gray")</w:t>
            </w:r>
          </w:p>
          <w:p w14:paraId="078BC07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axes[i, 1].set_title("Image 2")</w:t>
            </w:r>
          </w:p>
          <w:p w14:paraId="176362D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axes[i, 1].axis("off")</w:t>
            </w:r>
          </w:p>
          <w:p w14:paraId="5AD44C4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plt.tight_layout()</w:t>
            </w:r>
          </w:p>
          <w:p w14:paraId="1D7F9FD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plt.show()</w:t>
            </w:r>
          </w:p>
          <w:p w14:paraId="442365E7" w14:textId="77777777" w:rsidR="00F472A1" w:rsidRPr="00D84C66" w:rsidRDefault="00F472A1" w:rsidP="006761E8">
            <w:pPr>
              <w:rPr>
                <w:rFonts w:asciiTheme="minorBidi" w:hAnsiTheme="minorBidi"/>
                <w:lang w:bidi="ar-EG"/>
              </w:rPr>
            </w:pPr>
          </w:p>
          <w:p w14:paraId="1D091940" w14:textId="77777777" w:rsidR="00F472A1" w:rsidRPr="00D84C66" w:rsidRDefault="00F472A1" w:rsidP="006761E8">
            <w:pPr>
              <w:rPr>
                <w:rFonts w:asciiTheme="minorBidi" w:hAnsiTheme="minorBidi"/>
                <w:lang w:bidi="ar-EG"/>
              </w:rPr>
            </w:pPr>
            <w:r w:rsidRPr="00D84C66">
              <w:rPr>
                <w:rFonts w:asciiTheme="minorBidi" w:hAnsiTheme="minorBidi"/>
                <w:lang w:bidi="ar-EG"/>
              </w:rPr>
              <w:t>def mixup_data(x1, x2, y, alpha=0.2):</w:t>
            </w:r>
          </w:p>
          <w:p w14:paraId="011A66E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if alpha &gt; 0:</w:t>
            </w:r>
          </w:p>
          <w:p w14:paraId="6CEB27D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lam = np.random.beta(alpha, alpha)</w:t>
            </w:r>
          </w:p>
          <w:p w14:paraId="1463BD6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else:</w:t>
            </w:r>
          </w:p>
          <w:p w14:paraId="5166895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lam = 1</w:t>
            </w:r>
          </w:p>
          <w:p w14:paraId="65AE9AE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batch_size = x1.size()[0]</w:t>
            </w:r>
          </w:p>
          <w:p w14:paraId="767A604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index = torch.randperm(batch_size).cuda()</w:t>
            </w:r>
          </w:p>
          <w:p w14:paraId="4FCC1FA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mixed_x1 = lam * x1 + (1 - lam) * x1[index]</w:t>
            </w:r>
          </w:p>
          <w:p w14:paraId="64E7AC7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mixed_x2 = lam * x2 + (1 - lam) * x2[index]</w:t>
            </w:r>
          </w:p>
          <w:p w14:paraId="26D0977E"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mixed_y = lam * y + (1 - lam) * y[index]</w:t>
            </w:r>
          </w:p>
          <w:p w14:paraId="2B50881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mixed_x1, mixed_x2, mixed_y</w:t>
            </w:r>
          </w:p>
          <w:p w14:paraId="4B812FCC" w14:textId="77777777" w:rsidR="00F472A1" w:rsidRPr="00D84C66" w:rsidRDefault="00F472A1" w:rsidP="006761E8">
            <w:pPr>
              <w:rPr>
                <w:rFonts w:asciiTheme="minorBidi" w:hAnsiTheme="minorBidi"/>
                <w:lang w:bidi="ar-EG"/>
              </w:rPr>
            </w:pPr>
          </w:p>
          <w:p w14:paraId="3613785B" w14:textId="77777777" w:rsidR="00F472A1" w:rsidRPr="00D84C66" w:rsidRDefault="00F472A1" w:rsidP="006761E8">
            <w:pPr>
              <w:rPr>
                <w:rFonts w:asciiTheme="minorBidi" w:hAnsiTheme="minorBidi"/>
                <w:lang w:bidi="ar-EG"/>
              </w:rPr>
            </w:pPr>
            <w:r w:rsidRPr="00D84C66">
              <w:rPr>
                <w:rFonts w:asciiTheme="minorBidi" w:hAnsiTheme="minorBidi"/>
                <w:lang w:bidi="ar-EG"/>
              </w:rPr>
              <w:t># Define transformations</w:t>
            </w:r>
          </w:p>
          <w:p w14:paraId="23FD0D55" w14:textId="77777777" w:rsidR="00F472A1" w:rsidRPr="00D84C66" w:rsidRDefault="00F472A1" w:rsidP="006761E8">
            <w:pPr>
              <w:rPr>
                <w:rFonts w:asciiTheme="minorBidi" w:hAnsiTheme="minorBidi"/>
                <w:lang w:bidi="ar-EG"/>
              </w:rPr>
            </w:pPr>
            <w:r w:rsidRPr="00D84C66">
              <w:rPr>
                <w:rFonts w:asciiTheme="minorBidi" w:hAnsiTheme="minorBidi"/>
                <w:lang w:bidi="ar-EG"/>
              </w:rPr>
              <w:t>train_transform = transforms.Compose([</w:t>
            </w:r>
          </w:p>
          <w:p w14:paraId="3DF53A4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transforms.Grayscale(1),</w:t>
            </w:r>
          </w:p>
          <w:p w14:paraId="03C9FC8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transforms.Resize((160, 160)),</w:t>
            </w:r>
          </w:p>
          <w:p w14:paraId="76E8AF9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transforms.RandomHorizontalFlip(),</w:t>
            </w:r>
          </w:p>
          <w:p w14:paraId="57A5F03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transforms.ToTensor(),</w:t>
            </w:r>
          </w:p>
          <w:p w14:paraId="13FCD08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transforms.Normalize(mean=[0.485], std=[0.229])</w:t>
            </w:r>
          </w:p>
          <w:p w14:paraId="64D8E2D9" w14:textId="77777777" w:rsidR="00F472A1" w:rsidRPr="00D84C66" w:rsidRDefault="00F472A1" w:rsidP="006761E8">
            <w:pPr>
              <w:rPr>
                <w:rFonts w:asciiTheme="minorBidi" w:hAnsiTheme="minorBidi"/>
                <w:lang w:bidi="ar-EG"/>
              </w:rPr>
            </w:pPr>
            <w:r w:rsidRPr="00D84C66">
              <w:rPr>
                <w:rFonts w:asciiTheme="minorBidi" w:hAnsiTheme="minorBidi"/>
                <w:lang w:bidi="ar-EG"/>
              </w:rPr>
              <w:t>])</w:t>
            </w:r>
          </w:p>
          <w:p w14:paraId="6F8378D1" w14:textId="77777777" w:rsidR="00F472A1" w:rsidRPr="00D84C66" w:rsidRDefault="00F472A1" w:rsidP="006761E8">
            <w:pPr>
              <w:rPr>
                <w:rFonts w:asciiTheme="minorBidi" w:hAnsiTheme="minorBidi"/>
                <w:lang w:bidi="ar-EG"/>
              </w:rPr>
            </w:pPr>
          </w:p>
          <w:p w14:paraId="21BEEFE6" w14:textId="77777777" w:rsidR="00F472A1" w:rsidRPr="00D84C66" w:rsidRDefault="00F472A1" w:rsidP="006761E8">
            <w:pPr>
              <w:rPr>
                <w:rFonts w:asciiTheme="minorBidi" w:hAnsiTheme="minorBidi"/>
                <w:lang w:bidi="ar-EG"/>
              </w:rPr>
            </w:pPr>
            <w:r w:rsidRPr="00D84C66">
              <w:rPr>
                <w:rFonts w:asciiTheme="minorBidi" w:hAnsiTheme="minorBidi"/>
                <w:lang w:bidi="ar-EG"/>
              </w:rPr>
              <w:t># Load dataset</w:t>
            </w:r>
          </w:p>
          <w:p w14:paraId="35061BB4" w14:textId="77777777" w:rsidR="00F472A1" w:rsidRPr="00D84C66" w:rsidRDefault="00F472A1" w:rsidP="006761E8">
            <w:pPr>
              <w:rPr>
                <w:rFonts w:asciiTheme="minorBidi" w:hAnsiTheme="minorBidi"/>
                <w:lang w:bidi="ar-EG"/>
              </w:rPr>
            </w:pPr>
            <w:r w:rsidRPr="00D84C66">
              <w:rPr>
                <w:rFonts w:asciiTheme="minorBidi" w:hAnsiTheme="minorBidi"/>
                <w:lang w:bidi="ar-EG"/>
              </w:rPr>
              <w:t>train_csv = "/content/drive/MyDrive/DataSet/train_data.csv"</w:t>
            </w:r>
          </w:p>
          <w:p w14:paraId="4661975D" w14:textId="77777777" w:rsidR="00F472A1" w:rsidRPr="00D84C66" w:rsidRDefault="00F472A1" w:rsidP="006761E8">
            <w:pPr>
              <w:rPr>
                <w:rFonts w:asciiTheme="minorBidi" w:hAnsiTheme="minorBidi"/>
                <w:lang w:bidi="ar-EG"/>
              </w:rPr>
            </w:pPr>
            <w:r w:rsidRPr="00D84C66">
              <w:rPr>
                <w:rFonts w:asciiTheme="minorBidi" w:hAnsiTheme="minorBidi"/>
                <w:lang w:bidi="ar-EG"/>
              </w:rPr>
              <w:t>train_dir = "/content/drive/MyDrive/DataSet/train"</w:t>
            </w:r>
          </w:p>
          <w:p w14:paraId="28F8B5DC" w14:textId="77777777" w:rsidR="00F472A1" w:rsidRPr="00D84C66" w:rsidRDefault="00F472A1" w:rsidP="006761E8">
            <w:pPr>
              <w:rPr>
                <w:rFonts w:asciiTheme="minorBidi" w:hAnsiTheme="minorBidi"/>
                <w:lang w:bidi="ar-EG"/>
              </w:rPr>
            </w:pPr>
            <w:r w:rsidRPr="00D84C66">
              <w:rPr>
                <w:rFonts w:asciiTheme="minorBidi" w:hAnsiTheme="minorBidi"/>
                <w:lang w:bidi="ar-EG"/>
              </w:rPr>
              <w:t>train_dataset = SiameseNetworkDataset(training_csv=train_csv, training_dir=train_dir, transform=train_transform)</w:t>
            </w:r>
          </w:p>
          <w:p w14:paraId="6865820D" w14:textId="77777777" w:rsidR="00F472A1" w:rsidRPr="00D84C66" w:rsidRDefault="00F472A1" w:rsidP="006761E8">
            <w:pPr>
              <w:rPr>
                <w:rFonts w:asciiTheme="minorBidi" w:hAnsiTheme="minorBidi"/>
                <w:lang w:bidi="ar-EG"/>
              </w:rPr>
            </w:pPr>
            <w:r w:rsidRPr="00D84C66">
              <w:rPr>
                <w:rFonts w:asciiTheme="minorBidi" w:hAnsiTheme="minorBidi"/>
                <w:lang w:bidi="ar-EG"/>
              </w:rPr>
              <w:t>train_dataloader = DataLoader(train_dataset, batch_size=16, shuffle=True, num_workers=2, pin_memory=False)</w:t>
            </w:r>
          </w:p>
          <w:p w14:paraId="193B115B" w14:textId="77777777" w:rsidR="00F472A1" w:rsidRPr="00D84C66" w:rsidRDefault="00F472A1" w:rsidP="006761E8">
            <w:pPr>
              <w:rPr>
                <w:rFonts w:asciiTheme="minorBidi" w:hAnsiTheme="minorBidi"/>
                <w:lang w:bidi="ar-EG"/>
              </w:rPr>
            </w:pPr>
          </w:p>
          <w:p w14:paraId="0A15815D" w14:textId="77777777" w:rsidR="00F472A1" w:rsidRPr="00D84C66" w:rsidRDefault="00F472A1" w:rsidP="006761E8">
            <w:pPr>
              <w:rPr>
                <w:rFonts w:asciiTheme="minorBidi" w:hAnsiTheme="minorBidi"/>
                <w:lang w:bidi="ar-EG"/>
              </w:rPr>
            </w:pPr>
            <w:r w:rsidRPr="00D84C66">
              <w:rPr>
                <w:rFonts w:asciiTheme="minorBidi" w:hAnsiTheme="minorBidi"/>
                <w:lang w:bidi="ar-EG"/>
              </w:rPr>
              <w:t># Visualize samples</w:t>
            </w:r>
          </w:p>
          <w:p w14:paraId="76109430" w14:textId="77777777" w:rsidR="00F472A1" w:rsidRPr="00D84C66" w:rsidRDefault="00F472A1" w:rsidP="006761E8">
            <w:pPr>
              <w:rPr>
                <w:rFonts w:asciiTheme="minorBidi" w:hAnsiTheme="minorBidi"/>
                <w:lang w:bidi="ar-EG"/>
              </w:rPr>
            </w:pPr>
            <w:r w:rsidRPr="00D84C66">
              <w:rPr>
                <w:rFonts w:asciiTheme="minorBidi" w:hAnsiTheme="minorBidi"/>
                <w:lang w:bidi="ar-EG"/>
              </w:rPr>
              <w:t>visualize_dataset(train_dataset, num_samples=4)</w:t>
            </w:r>
          </w:p>
        </w:tc>
      </w:tr>
    </w:tbl>
    <w:p w14:paraId="4DA1BF65" w14:textId="77777777" w:rsidR="0030274B" w:rsidRDefault="0030274B" w:rsidP="00F472A1">
      <w:pPr>
        <w:rPr>
          <w:rFonts w:asciiTheme="minorBidi" w:hAnsiTheme="minorBidi"/>
          <w:b/>
          <w:bCs/>
          <w:lang w:bidi="ar-EG"/>
        </w:rPr>
      </w:pPr>
    </w:p>
    <w:p w14:paraId="51386AEB"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B. Explanation of the Code</w:t>
      </w:r>
    </w:p>
    <w:p w14:paraId="7C6AA26B" w14:textId="77777777" w:rsidR="00F472A1" w:rsidRPr="00D84C66" w:rsidRDefault="00F472A1" w:rsidP="00F472A1">
      <w:pPr>
        <w:rPr>
          <w:rFonts w:asciiTheme="minorBidi" w:hAnsiTheme="minorBidi"/>
          <w:lang w:bidi="ar-EG"/>
        </w:rPr>
      </w:pPr>
      <w:r w:rsidRPr="00D84C66">
        <w:rPr>
          <w:rFonts w:asciiTheme="minorBidi" w:hAnsiTheme="minorBidi"/>
          <w:lang w:bidi="ar-EG"/>
        </w:rPr>
        <w:t>This script implements a Siamese Neural Network for image similarity tasks using PyTorch. Here's a detailed breakdown of what it does:</w:t>
      </w:r>
    </w:p>
    <w:p w14:paraId="21E5D60A" w14:textId="77777777" w:rsidR="00F472A1" w:rsidRPr="00D84C66" w:rsidRDefault="00F472A1" w:rsidP="00F472A1">
      <w:pPr>
        <w:rPr>
          <w:rFonts w:asciiTheme="minorBidi" w:hAnsiTheme="minorBidi"/>
          <w:lang w:bidi="ar-EG"/>
        </w:rPr>
      </w:pPr>
    </w:p>
    <w:p w14:paraId="0950F828" w14:textId="77777777" w:rsidR="00F472A1" w:rsidRPr="00D84C66" w:rsidRDefault="00F472A1">
      <w:pPr>
        <w:numPr>
          <w:ilvl w:val="0"/>
          <w:numId w:val="61"/>
        </w:numPr>
        <w:spacing w:line="278" w:lineRule="auto"/>
        <w:rPr>
          <w:rFonts w:asciiTheme="minorBidi" w:hAnsiTheme="minorBidi"/>
          <w:lang w:bidi="ar-EG"/>
        </w:rPr>
      </w:pPr>
      <w:r w:rsidRPr="00D84C66">
        <w:rPr>
          <w:rFonts w:asciiTheme="minorBidi" w:hAnsiTheme="minorBidi"/>
          <w:lang w:bidi="ar-EG"/>
        </w:rPr>
        <w:t>It imports necessary libraries: Google Drive integration, PyTorch data handling, image processing, visualization tools, and progress tracking.</w:t>
      </w:r>
    </w:p>
    <w:p w14:paraId="024CC4B1" w14:textId="77777777" w:rsidR="00F472A1" w:rsidRPr="00D84C66" w:rsidRDefault="00F472A1">
      <w:pPr>
        <w:numPr>
          <w:ilvl w:val="0"/>
          <w:numId w:val="61"/>
        </w:numPr>
        <w:spacing w:line="278" w:lineRule="auto"/>
        <w:rPr>
          <w:rFonts w:asciiTheme="minorBidi" w:hAnsiTheme="minorBidi"/>
          <w:lang w:bidi="ar-EG"/>
        </w:rPr>
      </w:pPr>
      <w:r w:rsidRPr="00D84C66">
        <w:rPr>
          <w:rFonts w:asciiTheme="minorBidi" w:hAnsiTheme="minorBidi"/>
          <w:lang w:bidi="ar-EG"/>
        </w:rPr>
        <w:t>It mounts Google Drive to access stored datasets.</w:t>
      </w:r>
    </w:p>
    <w:p w14:paraId="56226994" w14:textId="77777777" w:rsidR="00F472A1" w:rsidRPr="00D84C66" w:rsidRDefault="00F472A1">
      <w:pPr>
        <w:numPr>
          <w:ilvl w:val="0"/>
          <w:numId w:val="61"/>
        </w:numPr>
        <w:spacing w:line="278" w:lineRule="auto"/>
        <w:rPr>
          <w:rFonts w:asciiTheme="minorBidi" w:hAnsiTheme="minorBidi"/>
          <w:lang w:bidi="ar-EG"/>
        </w:rPr>
      </w:pPr>
      <w:r w:rsidRPr="00D84C66">
        <w:rPr>
          <w:rFonts w:asciiTheme="minorBidi" w:hAnsiTheme="minorBidi"/>
          <w:lang w:bidi="ar-EG"/>
        </w:rPr>
        <w:t>It defines a custom Dataset class for Siamese Networks that loads image pairs and their similarity labels.</w:t>
      </w:r>
    </w:p>
    <w:p w14:paraId="01394437" w14:textId="77777777" w:rsidR="00F472A1" w:rsidRPr="00D84C66" w:rsidRDefault="00F472A1">
      <w:pPr>
        <w:numPr>
          <w:ilvl w:val="0"/>
          <w:numId w:val="61"/>
        </w:numPr>
        <w:spacing w:line="278" w:lineRule="auto"/>
        <w:rPr>
          <w:rFonts w:asciiTheme="minorBidi" w:hAnsiTheme="minorBidi"/>
          <w:lang w:bidi="ar-EG"/>
        </w:rPr>
      </w:pPr>
      <w:r w:rsidRPr="00D84C66">
        <w:rPr>
          <w:rFonts w:asciiTheme="minorBidi" w:hAnsiTheme="minorBidi"/>
          <w:lang w:bidi="ar-EG"/>
        </w:rPr>
        <w:t>It implements data visualization functions to inspect image pairs.</w:t>
      </w:r>
    </w:p>
    <w:p w14:paraId="0CFA9640" w14:textId="77777777" w:rsidR="00F472A1" w:rsidRPr="00D84C66" w:rsidRDefault="00F472A1">
      <w:pPr>
        <w:numPr>
          <w:ilvl w:val="0"/>
          <w:numId w:val="61"/>
        </w:numPr>
        <w:spacing w:line="278" w:lineRule="auto"/>
        <w:rPr>
          <w:rFonts w:asciiTheme="minorBidi" w:hAnsiTheme="minorBidi"/>
          <w:lang w:bidi="ar-EG"/>
        </w:rPr>
      </w:pPr>
      <w:r w:rsidRPr="00D84C66">
        <w:rPr>
          <w:rFonts w:asciiTheme="minorBidi" w:hAnsiTheme="minorBidi"/>
          <w:lang w:bidi="ar-EG"/>
        </w:rPr>
        <w:t>It includes data augmentation techniques like mixup to improve model robustness.</w:t>
      </w:r>
    </w:p>
    <w:p w14:paraId="0462C56F" w14:textId="77777777" w:rsidR="00F472A1" w:rsidRPr="00D84C66" w:rsidRDefault="00F472A1">
      <w:pPr>
        <w:numPr>
          <w:ilvl w:val="0"/>
          <w:numId w:val="61"/>
        </w:numPr>
        <w:spacing w:line="278" w:lineRule="auto"/>
        <w:rPr>
          <w:rFonts w:asciiTheme="minorBidi" w:hAnsiTheme="minorBidi"/>
          <w:lang w:bidi="ar-EG"/>
        </w:rPr>
      </w:pPr>
      <w:r w:rsidRPr="00D84C66">
        <w:rPr>
          <w:rFonts w:asciiTheme="minorBidi" w:hAnsiTheme="minorBidi"/>
          <w:lang w:bidi="ar-EG"/>
        </w:rPr>
        <w:t>It sets up data transformations for preprocessing images.</w:t>
      </w:r>
    </w:p>
    <w:p w14:paraId="5C3CEA6F" w14:textId="77777777" w:rsidR="00F472A1" w:rsidRPr="00D84C66" w:rsidRDefault="00F472A1">
      <w:pPr>
        <w:numPr>
          <w:ilvl w:val="0"/>
          <w:numId w:val="61"/>
        </w:numPr>
        <w:spacing w:line="278" w:lineRule="auto"/>
        <w:rPr>
          <w:rFonts w:asciiTheme="minorBidi" w:hAnsiTheme="minorBidi"/>
          <w:lang w:bidi="ar-EG"/>
        </w:rPr>
      </w:pPr>
      <w:r w:rsidRPr="00D84C66">
        <w:rPr>
          <w:rFonts w:asciiTheme="minorBidi" w:hAnsiTheme="minorBidi"/>
          <w:lang w:bidi="ar-EG"/>
        </w:rPr>
        <w:t>It loads the dataset and creates a DataLoader for batch processing.</w:t>
      </w:r>
    </w:p>
    <w:p w14:paraId="27FA81E0" w14:textId="77777777" w:rsidR="00F472A1" w:rsidRPr="00D84C66" w:rsidRDefault="00F472A1">
      <w:pPr>
        <w:numPr>
          <w:ilvl w:val="0"/>
          <w:numId w:val="61"/>
        </w:numPr>
        <w:spacing w:line="278" w:lineRule="auto"/>
        <w:rPr>
          <w:rFonts w:asciiTheme="minorBidi" w:hAnsiTheme="minorBidi"/>
          <w:lang w:bidi="ar-EG"/>
        </w:rPr>
      </w:pPr>
      <w:r w:rsidRPr="00D84C66">
        <w:rPr>
          <w:rFonts w:asciiTheme="minorBidi" w:hAnsiTheme="minorBidi"/>
          <w:lang w:bidi="ar-EG"/>
        </w:rPr>
        <w:t>It visualizes sample pairs from the dataset.</w:t>
      </w:r>
    </w:p>
    <w:p w14:paraId="50552C91" w14:textId="77777777" w:rsidR="00F472A1" w:rsidRDefault="00F472A1" w:rsidP="00F472A1">
      <w:pPr>
        <w:rPr>
          <w:rFonts w:asciiTheme="minorBidi" w:hAnsiTheme="minorBidi"/>
          <w:lang w:bidi="ar-EG"/>
        </w:rPr>
      </w:pPr>
    </w:p>
    <w:p w14:paraId="6E9B875F" w14:textId="77777777" w:rsidR="00F472A1" w:rsidRDefault="00F472A1">
      <w:pPr>
        <w:rPr>
          <w:rFonts w:asciiTheme="minorBidi" w:hAnsiTheme="minorBidi"/>
          <w:lang w:bidi="ar-EG"/>
        </w:rPr>
      </w:pPr>
      <w:r>
        <w:rPr>
          <w:rFonts w:asciiTheme="minorBidi" w:hAnsiTheme="minorBidi"/>
          <w:lang w:bidi="ar-EG"/>
        </w:rPr>
        <w:br w:type="page"/>
      </w:r>
    </w:p>
    <w:p w14:paraId="5FA53967" w14:textId="77777777" w:rsidR="00F472A1" w:rsidRPr="00D84C66" w:rsidRDefault="00F472A1" w:rsidP="00F472A1">
      <w:pPr>
        <w:rPr>
          <w:rFonts w:asciiTheme="minorBidi" w:hAnsiTheme="minorBidi"/>
          <w:lang w:bidi="ar-EG"/>
        </w:rPr>
      </w:pPr>
    </w:p>
    <w:p w14:paraId="609801DA"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Detailed Explanation of Each Component</w:t>
      </w:r>
    </w:p>
    <w:p w14:paraId="428BF571"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Import Libraries</w:t>
      </w: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6F3A6F55" w14:textId="77777777" w:rsidTr="006761E8">
        <w:tc>
          <w:tcPr>
            <w:tcW w:w="8296" w:type="dxa"/>
            <w:shd w:val="clear" w:color="auto" w:fill="D0CECE" w:themeFill="background2" w:themeFillShade="E6"/>
          </w:tcPr>
          <w:p w14:paraId="0E53C37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from google.colab import drive</w:t>
            </w:r>
          </w:p>
          <w:p w14:paraId="3E7DCC9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from torch.utils.data import Dataset, DataLoader</w:t>
            </w:r>
          </w:p>
          <w:p w14:paraId="7B1FD24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import torchvision.transforms as transforms</w:t>
            </w:r>
          </w:p>
          <w:p w14:paraId="0ED35B9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from PIL import Image</w:t>
            </w:r>
          </w:p>
          <w:p w14:paraId="5D6E844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import pandas as pd</w:t>
            </w:r>
          </w:p>
          <w:p w14:paraId="73D492D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import os</w:t>
            </w:r>
          </w:p>
          <w:p w14:paraId="3D13460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import torch</w:t>
            </w:r>
          </w:p>
          <w:p w14:paraId="2771A23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import matplotlib.pyplot as plt</w:t>
            </w:r>
          </w:p>
          <w:p w14:paraId="4D6878C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import numpy as np</w:t>
            </w:r>
          </w:p>
          <w:p w14:paraId="3BEF87D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from tqdm import tqdm</w:t>
            </w:r>
          </w:p>
        </w:tc>
      </w:tr>
    </w:tbl>
    <w:p w14:paraId="2FCE0D3C" w14:textId="77777777" w:rsidR="00F472A1" w:rsidRPr="00D84C66" w:rsidRDefault="00F472A1" w:rsidP="00F472A1">
      <w:pPr>
        <w:spacing w:line="278" w:lineRule="auto"/>
        <w:ind w:left="720"/>
        <w:rPr>
          <w:rFonts w:asciiTheme="minorBidi" w:hAnsiTheme="minorBidi"/>
          <w:lang w:bidi="ar-EG"/>
        </w:rPr>
      </w:pPr>
    </w:p>
    <w:p w14:paraId="0EDE8C4B" w14:textId="77777777" w:rsidR="00F472A1" w:rsidRPr="00D84C66" w:rsidRDefault="00F472A1">
      <w:pPr>
        <w:numPr>
          <w:ilvl w:val="0"/>
          <w:numId w:val="62"/>
        </w:numPr>
        <w:spacing w:line="278" w:lineRule="auto"/>
        <w:rPr>
          <w:rFonts w:asciiTheme="minorBidi" w:hAnsiTheme="minorBidi"/>
          <w:lang w:bidi="ar-EG"/>
        </w:rPr>
      </w:pPr>
      <w:r w:rsidRPr="00D84C66">
        <w:rPr>
          <w:rFonts w:asciiTheme="minorBidi" w:hAnsiTheme="minorBidi"/>
          <w:lang w:bidi="ar-EG"/>
        </w:rPr>
        <w:t>google.colab.drive: Used to mount Google Drive in a Colab environment, providing access to stored files.</w:t>
      </w:r>
    </w:p>
    <w:p w14:paraId="0AB8D664" w14:textId="77777777" w:rsidR="00F472A1" w:rsidRPr="00D84C66" w:rsidRDefault="00F472A1">
      <w:pPr>
        <w:numPr>
          <w:ilvl w:val="0"/>
          <w:numId w:val="62"/>
        </w:numPr>
        <w:spacing w:line="278" w:lineRule="auto"/>
        <w:rPr>
          <w:rFonts w:asciiTheme="minorBidi" w:hAnsiTheme="minorBidi"/>
          <w:lang w:bidi="ar-EG"/>
        </w:rPr>
      </w:pPr>
      <w:r w:rsidRPr="00D84C66">
        <w:rPr>
          <w:rFonts w:asciiTheme="minorBidi" w:hAnsiTheme="minorBidi"/>
          <w:lang w:bidi="ar-EG"/>
        </w:rPr>
        <w:t>torch.utils.data: Provides the Dataset and DataLoader classes for handling data in PyTorch.</w:t>
      </w:r>
    </w:p>
    <w:p w14:paraId="70057631" w14:textId="77777777" w:rsidR="00F472A1" w:rsidRPr="00D84C66" w:rsidRDefault="00F472A1">
      <w:pPr>
        <w:numPr>
          <w:ilvl w:val="0"/>
          <w:numId w:val="62"/>
        </w:numPr>
        <w:spacing w:line="278" w:lineRule="auto"/>
        <w:rPr>
          <w:rFonts w:asciiTheme="minorBidi" w:hAnsiTheme="minorBidi"/>
          <w:lang w:bidi="ar-EG"/>
        </w:rPr>
      </w:pPr>
      <w:r w:rsidRPr="00D84C66">
        <w:rPr>
          <w:rFonts w:asciiTheme="minorBidi" w:hAnsiTheme="minorBidi"/>
          <w:lang w:bidi="ar-EG"/>
        </w:rPr>
        <w:t>torchvision.transforms: Contains transformations for image preprocessing and augmentation.</w:t>
      </w:r>
    </w:p>
    <w:p w14:paraId="1C943B07" w14:textId="77777777" w:rsidR="00F472A1" w:rsidRPr="00D84C66" w:rsidRDefault="00F472A1">
      <w:pPr>
        <w:numPr>
          <w:ilvl w:val="0"/>
          <w:numId w:val="62"/>
        </w:numPr>
        <w:spacing w:line="278" w:lineRule="auto"/>
        <w:rPr>
          <w:rFonts w:asciiTheme="minorBidi" w:hAnsiTheme="minorBidi"/>
          <w:lang w:bidi="ar-EG"/>
        </w:rPr>
      </w:pPr>
      <w:r w:rsidRPr="00D84C66">
        <w:rPr>
          <w:rFonts w:asciiTheme="minorBidi" w:hAnsiTheme="minorBidi"/>
          <w:lang w:bidi="ar-EG"/>
        </w:rPr>
        <w:t>PIL.Image: Used for opening and manipulating images.</w:t>
      </w:r>
    </w:p>
    <w:p w14:paraId="7DA92D84" w14:textId="77777777" w:rsidR="00F472A1" w:rsidRPr="00D84C66" w:rsidRDefault="00F472A1">
      <w:pPr>
        <w:numPr>
          <w:ilvl w:val="0"/>
          <w:numId w:val="62"/>
        </w:numPr>
        <w:spacing w:line="278" w:lineRule="auto"/>
        <w:rPr>
          <w:rFonts w:asciiTheme="minorBidi" w:hAnsiTheme="minorBidi"/>
          <w:lang w:bidi="ar-EG"/>
        </w:rPr>
      </w:pPr>
      <w:r w:rsidRPr="00D84C66">
        <w:rPr>
          <w:rFonts w:asciiTheme="minorBidi" w:hAnsiTheme="minorBidi"/>
          <w:lang w:bidi="ar-EG"/>
        </w:rPr>
        <w:t>pandas: Handles CSV data loading and manipulation.</w:t>
      </w:r>
    </w:p>
    <w:p w14:paraId="5E442713" w14:textId="77777777" w:rsidR="00F472A1" w:rsidRPr="00D84C66" w:rsidRDefault="00F472A1">
      <w:pPr>
        <w:numPr>
          <w:ilvl w:val="0"/>
          <w:numId w:val="62"/>
        </w:numPr>
        <w:spacing w:line="278" w:lineRule="auto"/>
        <w:rPr>
          <w:rFonts w:asciiTheme="minorBidi" w:hAnsiTheme="minorBidi"/>
          <w:lang w:bidi="ar-EG"/>
        </w:rPr>
      </w:pPr>
      <w:r w:rsidRPr="00D84C66">
        <w:rPr>
          <w:rFonts w:asciiTheme="minorBidi" w:hAnsiTheme="minorBidi"/>
          <w:lang w:bidi="ar-EG"/>
        </w:rPr>
        <w:t>os: Provides functions for interacting with the operating system.</w:t>
      </w:r>
    </w:p>
    <w:p w14:paraId="779BE322" w14:textId="77777777" w:rsidR="00F472A1" w:rsidRPr="00D84C66" w:rsidRDefault="00F472A1">
      <w:pPr>
        <w:numPr>
          <w:ilvl w:val="0"/>
          <w:numId w:val="62"/>
        </w:numPr>
        <w:spacing w:line="278" w:lineRule="auto"/>
        <w:rPr>
          <w:rFonts w:asciiTheme="minorBidi" w:hAnsiTheme="minorBidi"/>
          <w:lang w:bidi="ar-EG"/>
        </w:rPr>
      </w:pPr>
      <w:r w:rsidRPr="00D84C66">
        <w:rPr>
          <w:rFonts w:asciiTheme="minorBidi" w:hAnsiTheme="minorBidi"/>
          <w:lang w:bidi="ar-EG"/>
        </w:rPr>
        <w:t>torch: The main PyTorch library for creating and training neural networks.</w:t>
      </w:r>
    </w:p>
    <w:p w14:paraId="32658A63" w14:textId="77777777" w:rsidR="00F472A1" w:rsidRPr="00D84C66" w:rsidRDefault="00F472A1">
      <w:pPr>
        <w:numPr>
          <w:ilvl w:val="0"/>
          <w:numId w:val="62"/>
        </w:numPr>
        <w:spacing w:line="278" w:lineRule="auto"/>
        <w:rPr>
          <w:rFonts w:asciiTheme="minorBidi" w:hAnsiTheme="minorBidi"/>
          <w:lang w:bidi="ar-EG"/>
        </w:rPr>
      </w:pPr>
      <w:r w:rsidRPr="00D84C66">
        <w:rPr>
          <w:rFonts w:asciiTheme="minorBidi" w:hAnsiTheme="minorBidi"/>
          <w:lang w:bidi="ar-EG"/>
        </w:rPr>
        <w:t>matplotlib.pyplot: Used for visualization of images and data.</w:t>
      </w:r>
    </w:p>
    <w:p w14:paraId="7C7AB554" w14:textId="77777777" w:rsidR="00F472A1" w:rsidRPr="00D84C66" w:rsidRDefault="00F472A1">
      <w:pPr>
        <w:numPr>
          <w:ilvl w:val="0"/>
          <w:numId w:val="62"/>
        </w:numPr>
        <w:spacing w:line="278" w:lineRule="auto"/>
        <w:rPr>
          <w:rFonts w:asciiTheme="minorBidi" w:hAnsiTheme="minorBidi"/>
          <w:lang w:bidi="ar-EG"/>
        </w:rPr>
      </w:pPr>
      <w:r w:rsidRPr="00D84C66">
        <w:rPr>
          <w:rFonts w:asciiTheme="minorBidi" w:hAnsiTheme="minorBidi"/>
          <w:lang w:bidi="ar-EG"/>
        </w:rPr>
        <w:t>numpy: Provides numerical computation capabilities.</w:t>
      </w:r>
    </w:p>
    <w:p w14:paraId="0A8B4EA8" w14:textId="77777777" w:rsidR="00F472A1" w:rsidRPr="00D84C66" w:rsidRDefault="00F472A1">
      <w:pPr>
        <w:numPr>
          <w:ilvl w:val="0"/>
          <w:numId w:val="62"/>
        </w:numPr>
        <w:spacing w:line="278" w:lineRule="auto"/>
        <w:rPr>
          <w:rFonts w:asciiTheme="minorBidi" w:hAnsiTheme="minorBidi"/>
          <w:lang w:bidi="ar-EG"/>
        </w:rPr>
      </w:pPr>
      <w:r w:rsidRPr="00D84C66">
        <w:rPr>
          <w:rFonts w:asciiTheme="minorBidi" w:hAnsiTheme="minorBidi"/>
          <w:lang w:bidi="ar-EG"/>
        </w:rPr>
        <w:t>tqdm: Displays progress bars for long-running operations.</w:t>
      </w:r>
    </w:p>
    <w:p w14:paraId="1D552F51" w14:textId="77777777" w:rsidR="00F472A1" w:rsidRPr="00D84C66" w:rsidRDefault="00F472A1" w:rsidP="00F472A1">
      <w:pPr>
        <w:spacing w:line="278" w:lineRule="auto"/>
        <w:rPr>
          <w:rFonts w:asciiTheme="minorBidi" w:hAnsiTheme="minorBidi"/>
        </w:rPr>
      </w:pPr>
    </w:p>
    <w:p w14:paraId="6804F750"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Mount Google Drive</w:t>
      </w:r>
    </w:p>
    <w:tbl>
      <w:tblPr>
        <w:tblStyle w:val="TableGrid"/>
        <w:tblW w:w="0" w:type="auto"/>
        <w:tblLook w:val="04A0" w:firstRow="1" w:lastRow="0" w:firstColumn="1" w:lastColumn="0" w:noHBand="0" w:noVBand="1"/>
      </w:tblPr>
      <w:tblGrid>
        <w:gridCol w:w="8296"/>
      </w:tblGrid>
      <w:tr w:rsidR="00F472A1" w:rsidRPr="00D84C66" w14:paraId="43F4C8AC" w14:textId="77777777" w:rsidTr="006761E8">
        <w:tc>
          <w:tcPr>
            <w:tcW w:w="8296" w:type="dxa"/>
            <w:shd w:val="clear" w:color="auto" w:fill="D0CECE" w:themeFill="background2" w:themeFillShade="E6"/>
          </w:tcPr>
          <w:p w14:paraId="21909D7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drive.mount('/content/drive')</w:t>
            </w:r>
          </w:p>
        </w:tc>
      </w:tr>
    </w:tbl>
    <w:p w14:paraId="20C35969" w14:textId="77777777" w:rsidR="00F472A1" w:rsidRPr="00D84C66" w:rsidRDefault="00F472A1" w:rsidP="00F472A1">
      <w:pPr>
        <w:rPr>
          <w:rFonts w:asciiTheme="minorBidi" w:hAnsiTheme="minorBidi"/>
          <w:lang w:bidi="ar-EG"/>
        </w:rPr>
      </w:pPr>
    </w:p>
    <w:p w14:paraId="0149CC58" w14:textId="77777777" w:rsidR="00F472A1" w:rsidRPr="00D84C66" w:rsidRDefault="00F472A1" w:rsidP="00F472A1">
      <w:pPr>
        <w:rPr>
          <w:rFonts w:asciiTheme="minorBidi" w:hAnsiTheme="minorBidi"/>
          <w:lang w:bidi="ar-EG"/>
        </w:rPr>
      </w:pPr>
      <w:r w:rsidRPr="00D84C66">
        <w:rPr>
          <w:rFonts w:asciiTheme="minorBidi" w:hAnsiTheme="minorBidi"/>
          <w:lang w:bidi="ar-EG"/>
        </w:rPr>
        <w:t>This line mounts Google Drive to the Colab environment at the path /content/drive, allowing the script to access files stored on Drive.</w:t>
      </w:r>
    </w:p>
    <w:p w14:paraId="0730EC1E" w14:textId="77777777" w:rsidR="00F472A1" w:rsidRDefault="00F472A1" w:rsidP="00F472A1">
      <w:pPr>
        <w:rPr>
          <w:rFonts w:asciiTheme="minorBidi" w:hAnsiTheme="minorBidi"/>
          <w:b/>
          <w:bCs/>
          <w:lang w:bidi="ar-EG"/>
        </w:rPr>
      </w:pPr>
    </w:p>
    <w:p w14:paraId="7ADEEB73" w14:textId="77777777" w:rsidR="00F472A1" w:rsidRDefault="00F472A1">
      <w:pPr>
        <w:rPr>
          <w:rFonts w:asciiTheme="minorBidi" w:hAnsiTheme="minorBidi"/>
          <w:b/>
          <w:bCs/>
          <w:lang w:bidi="ar-EG"/>
        </w:rPr>
      </w:pPr>
    </w:p>
    <w:p w14:paraId="54FB9B17"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Define the Siamese Network Dataset Class</w:t>
      </w:r>
    </w:p>
    <w:tbl>
      <w:tblPr>
        <w:tblStyle w:val="TableGrid"/>
        <w:tblW w:w="0" w:type="auto"/>
        <w:tblLook w:val="04A0" w:firstRow="1" w:lastRow="0" w:firstColumn="1" w:lastColumn="0" w:noHBand="0" w:noVBand="1"/>
      </w:tblPr>
      <w:tblGrid>
        <w:gridCol w:w="8296"/>
      </w:tblGrid>
      <w:tr w:rsidR="00F472A1" w:rsidRPr="00D84C66" w14:paraId="7C1EF9BA" w14:textId="77777777" w:rsidTr="006761E8">
        <w:tc>
          <w:tcPr>
            <w:tcW w:w="8296" w:type="dxa"/>
            <w:shd w:val="clear" w:color="auto" w:fill="D0CECE" w:themeFill="background2" w:themeFillShade="E6"/>
          </w:tcPr>
          <w:p w14:paraId="5379B0C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class SiameseNetworkDataset(Dataset):</w:t>
            </w:r>
          </w:p>
          <w:p w14:paraId="7E7F799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_init_(self, training_csv=None, training_dir=None, transform=None):</w:t>
            </w:r>
          </w:p>
          <w:p w14:paraId="7B6871A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self.training_df = pd.read_csv(training_csv)</w:t>
            </w:r>
          </w:p>
          <w:p w14:paraId="70DC8E0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self.training_df.columns = ["image1", "image2", "label"]</w:t>
            </w:r>
          </w:p>
          <w:p w14:paraId="58424AB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self.training_dir = training_dir</w:t>
            </w:r>
          </w:p>
          <w:p w14:paraId="0239E93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self.transform = transform</w:t>
            </w:r>
          </w:p>
          <w:p w14:paraId="02B3969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self.images = {}</w:t>
            </w:r>
          </w:p>
          <w:p w14:paraId="3EA471D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self._preload_images()</w:t>
            </w:r>
          </w:p>
          <w:p w14:paraId="45AF961F" w14:textId="77777777" w:rsidR="00F472A1" w:rsidRPr="00D84C66" w:rsidRDefault="00F472A1" w:rsidP="006761E8">
            <w:pPr>
              <w:rPr>
                <w:rFonts w:asciiTheme="minorBidi" w:hAnsiTheme="minorBidi"/>
                <w:lang w:bidi="ar-EG"/>
              </w:rPr>
            </w:pPr>
          </w:p>
        </w:tc>
      </w:tr>
    </w:tbl>
    <w:p w14:paraId="4B5F45F0" w14:textId="77777777" w:rsidR="00F472A1" w:rsidRPr="00D84C66" w:rsidRDefault="00F472A1" w:rsidP="00F472A1">
      <w:pPr>
        <w:rPr>
          <w:rFonts w:asciiTheme="minorBidi" w:hAnsiTheme="minorBidi"/>
          <w:lang w:bidi="ar-EG"/>
        </w:rPr>
      </w:pPr>
    </w:p>
    <w:p w14:paraId="210ADB49" w14:textId="77777777" w:rsidR="00F472A1" w:rsidRPr="00D84C66" w:rsidRDefault="00F472A1" w:rsidP="00F472A1">
      <w:pPr>
        <w:rPr>
          <w:rFonts w:asciiTheme="minorBidi" w:hAnsiTheme="minorBidi"/>
          <w:lang w:bidi="ar-EG"/>
        </w:rPr>
      </w:pPr>
      <w:r w:rsidRPr="00D84C66">
        <w:rPr>
          <w:rFonts w:asciiTheme="minorBidi" w:hAnsiTheme="minorBidi"/>
          <w:lang w:bidi="ar-EG"/>
        </w:rPr>
        <w:t>This class definition extends PyTorch's Dataset class for handling Siamese network data. The __init__ method:</w:t>
      </w:r>
    </w:p>
    <w:p w14:paraId="388B43DB" w14:textId="77777777" w:rsidR="00F472A1" w:rsidRPr="00D84C66" w:rsidRDefault="00F472A1">
      <w:pPr>
        <w:numPr>
          <w:ilvl w:val="0"/>
          <w:numId w:val="63"/>
        </w:numPr>
        <w:spacing w:line="278" w:lineRule="auto"/>
        <w:rPr>
          <w:rFonts w:asciiTheme="minorBidi" w:hAnsiTheme="minorBidi"/>
          <w:lang w:bidi="ar-EG"/>
        </w:rPr>
      </w:pPr>
      <w:r w:rsidRPr="00D84C66">
        <w:rPr>
          <w:rFonts w:asciiTheme="minorBidi" w:hAnsiTheme="minorBidi"/>
          <w:lang w:bidi="ar-EG"/>
        </w:rPr>
        <w:t>Reads a CSV file containing image pair paths and similarity labels.</w:t>
      </w:r>
    </w:p>
    <w:p w14:paraId="51B6F536" w14:textId="77777777" w:rsidR="00F472A1" w:rsidRPr="00D84C66" w:rsidRDefault="00F472A1">
      <w:pPr>
        <w:numPr>
          <w:ilvl w:val="0"/>
          <w:numId w:val="63"/>
        </w:numPr>
        <w:spacing w:line="278" w:lineRule="auto"/>
        <w:rPr>
          <w:rFonts w:asciiTheme="minorBidi" w:hAnsiTheme="minorBidi"/>
          <w:lang w:bidi="ar-EG"/>
        </w:rPr>
      </w:pPr>
      <w:r w:rsidRPr="00D84C66">
        <w:rPr>
          <w:rFonts w:asciiTheme="minorBidi" w:hAnsiTheme="minorBidi"/>
          <w:lang w:bidi="ar-EG"/>
        </w:rPr>
        <w:t>Sets column names explicitly to ensure consistency.</w:t>
      </w:r>
    </w:p>
    <w:p w14:paraId="72E9EB7C" w14:textId="77777777" w:rsidR="00F472A1" w:rsidRPr="00D84C66" w:rsidRDefault="00F472A1">
      <w:pPr>
        <w:numPr>
          <w:ilvl w:val="0"/>
          <w:numId w:val="63"/>
        </w:numPr>
        <w:spacing w:line="278" w:lineRule="auto"/>
        <w:rPr>
          <w:rFonts w:asciiTheme="minorBidi" w:hAnsiTheme="minorBidi"/>
          <w:lang w:bidi="ar-EG"/>
        </w:rPr>
      </w:pPr>
      <w:r w:rsidRPr="00D84C66">
        <w:rPr>
          <w:rFonts w:asciiTheme="minorBidi" w:hAnsiTheme="minorBidi"/>
          <w:lang w:bidi="ar-EG"/>
        </w:rPr>
        <w:t>Stores the directory path where the images are located.</w:t>
      </w:r>
    </w:p>
    <w:p w14:paraId="12FBF035" w14:textId="77777777" w:rsidR="00F472A1" w:rsidRPr="00D84C66" w:rsidRDefault="00F472A1">
      <w:pPr>
        <w:numPr>
          <w:ilvl w:val="0"/>
          <w:numId w:val="63"/>
        </w:numPr>
        <w:spacing w:line="278" w:lineRule="auto"/>
        <w:rPr>
          <w:rFonts w:asciiTheme="minorBidi" w:hAnsiTheme="minorBidi"/>
          <w:lang w:bidi="ar-EG"/>
        </w:rPr>
      </w:pPr>
      <w:r w:rsidRPr="00D84C66">
        <w:rPr>
          <w:rFonts w:asciiTheme="minorBidi" w:hAnsiTheme="minorBidi"/>
          <w:lang w:bidi="ar-EG"/>
        </w:rPr>
        <w:t>Saves the transform operations to be applied to images.</w:t>
      </w:r>
    </w:p>
    <w:p w14:paraId="663AD3FA" w14:textId="77777777" w:rsidR="00F472A1" w:rsidRPr="00D84C66" w:rsidRDefault="00F472A1">
      <w:pPr>
        <w:numPr>
          <w:ilvl w:val="0"/>
          <w:numId w:val="63"/>
        </w:numPr>
        <w:spacing w:line="278" w:lineRule="auto"/>
        <w:rPr>
          <w:rFonts w:asciiTheme="minorBidi" w:hAnsiTheme="minorBidi"/>
          <w:lang w:bidi="ar-EG"/>
        </w:rPr>
      </w:pPr>
      <w:r w:rsidRPr="00D84C66">
        <w:rPr>
          <w:rFonts w:asciiTheme="minorBidi" w:hAnsiTheme="minorBidi"/>
          <w:lang w:bidi="ar-EG"/>
        </w:rPr>
        <w:t>Initializes an empty dictionary to cache images.</w:t>
      </w:r>
    </w:p>
    <w:p w14:paraId="79E31CE5" w14:textId="77777777" w:rsidR="00F472A1" w:rsidRPr="00D84C66" w:rsidRDefault="00F472A1">
      <w:pPr>
        <w:numPr>
          <w:ilvl w:val="0"/>
          <w:numId w:val="63"/>
        </w:numPr>
        <w:spacing w:line="278" w:lineRule="auto"/>
        <w:rPr>
          <w:rFonts w:asciiTheme="minorBidi" w:hAnsiTheme="minorBidi"/>
          <w:lang w:bidi="ar-EG"/>
        </w:rPr>
      </w:pPr>
      <w:r w:rsidRPr="00D84C66">
        <w:rPr>
          <w:rFonts w:asciiTheme="minorBidi" w:hAnsiTheme="minorBidi"/>
          <w:lang w:bidi="ar-EG"/>
        </w:rPr>
        <w:t>Calls _preload_images() to load all images into memory.</w:t>
      </w:r>
    </w:p>
    <w:p w14:paraId="18D87FCB" w14:textId="77777777" w:rsidR="00F472A1" w:rsidRPr="00D84C66" w:rsidRDefault="00F472A1" w:rsidP="00F472A1">
      <w:pPr>
        <w:rPr>
          <w:rFonts w:asciiTheme="minorBidi" w:hAnsiTheme="minorBidi"/>
          <w:lang w:bidi="ar-EG"/>
        </w:rPr>
      </w:pPr>
    </w:p>
    <w:p w14:paraId="44AB594D" w14:textId="77777777" w:rsidR="00F472A1" w:rsidRPr="00D84C66" w:rsidRDefault="00F472A1" w:rsidP="00F472A1">
      <w:pPr>
        <w:rPr>
          <w:rFonts w:asciiTheme="minorBidi" w:hAnsiTheme="minorBidi"/>
          <w:lang w:bidi="ar-EG"/>
        </w:rPr>
      </w:pPr>
      <w:r w:rsidRPr="00D84C66">
        <w:rPr>
          <w:rFonts w:asciiTheme="minorBidi" w:hAnsiTheme="minorBidi"/>
          <w:lang w:bidi="ar-EG"/>
        </w:rPr>
        <w:t>Note: The method names should be __init__ and __getitem__ (with double underscores), but the code shows _init_ and _getitem_ (with single underscores), which might cause errors.</w:t>
      </w:r>
    </w:p>
    <w:p w14:paraId="7C8DAE8B" w14:textId="77777777" w:rsidR="00F472A1" w:rsidRDefault="00F472A1" w:rsidP="00F472A1">
      <w:pPr>
        <w:rPr>
          <w:rFonts w:asciiTheme="minorBidi" w:hAnsiTheme="minorBidi"/>
          <w:b/>
          <w:bCs/>
          <w:lang w:bidi="ar-EG"/>
        </w:rPr>
      </w:pPr>
    </w:p>
    <w:p w14:paraId="626E06F3" w14:textId="77777777" w:rsidR="00F472A1" w:rsidRDefault="00F472A1">
      <w:pPr>
        <w:rPr>
          <w:rFonts w:asciiTheme="minorBidi" w:hAnsiTheme="minorBidi"/>
          <w:b/>
          <w:bCs/>
          <w:lang w:bidi="ar-EG"/>
        </w:rPr>
      </w:pPr>
      <w:r>
        <w:rPr>
          <w:rFonts w:asciiTheme="minorBidi" w:hAnsiTheme="minorBidi"/>
          <w:b/>
          <w:bCs/>
          <w:lang w:bidi="ar-EG"/>
        </w:rPr>
        <w:br w:type="page"/>
      </w:r>
    </w:p>
    <w:p w14:paraId="320D8D3E" w14:textId="77777777" w:rsidR="00F472A1" w:rsidRPr="00D84C66" w:rsidRDefault="00F472A1" w:rsidP="00F472A1">
      <w:pPr>
        <w:rPr>
          <w:rFonts w:asciiTheme="minorBidi" w:hAnsiTheme="minorBidi"/>
          <w:b/>
          <w:bCs/>
          <w:lang w:bidi="ar-EG"/>
        </w:rPr>
      </w:pPr>
    </w:p>
    <w:p w14:paraId="4CF04BC1"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Preloading Images</w:t>
      </w:r>
    </w:p>
    <w:tbl>
      <w:tblPr>
        <w:tblStyle w:val="TableGrid"/>
        <w:tblW w:w="0" w:type="auto"/>
        <w:tblLook w:val="04A0" w:firstRow="1" w:lastRow="0" w:firstColumn="1" w:lastColumn="0" w:noHBand="0" w:noVBand="1"/>
      </w:tblPr>
      <w:tblGrid>
        <w:gridCol w:w="8296"/>
      </w:tblGrid>
      <w:tr w:rsidR="00F472A1" w:rsidRPr="00D84C66" w14:paraId="73A5C728" w14:textId="77777777" w:rsidTr="006761E8">
        <w:tc>
          <w:tcPr>
            <w:tcW w:w="8296" w:type="dxa"/>
            <w:shd w:val="clear" w:color="auto" w:fill="D0CECE" w:themeFill="background2" w:themeFillShade="E6"/>
          </w:tcPr>
          <w:p w14:paraId="399708D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def _preload_images(self):</w:t>
            </w:r>
          </w:p>
          <w:p w14:paraId="723B4F9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print("Preloading images...")</w:t>
            </w:r>
          </w:p>
          <w:p w14:paraId="686916C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for idx in tqdm(range(len(self.training_df))):</w:t>
            </w:r>
          </w:p>
          <w:p w14:paraId="229B3EF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img1_path = os.path.join(self.training_dir, self.training_df.iat[idx, 0]).replace("\\", "/").replace('"', '')</w:t>
            </w:r>
          </w:p>
          <w:p w14:paraId="38CC24F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img2_path = os.path.join(self.training_dir, self.training_df.iat[idx, 1]).replace("\\", "/").replace('"', '')</w:t>
            </w:r>
          </w:p>
          <w:p w14:paraId="0AB2BBED" w14:textId="77777777" w:rsidR="00F472A1" w:rsidRPr="00D84C66" w:rsidRDefault="00F472A1" w:rsidP="006761E8">
            <w:pPr>
              <w:spacing w:line="278" w:lineRule="auto"/>
              <w:rPr>
                <w:rFonts w:asciiTheme="minorBidi" w:hAnsiTheme="minorBidi"/>
                <w:lang w:bidi="ar-EG"/>
              </w:rPr>
            </w:pPr>
          </w:p>
          <w:p w14:paraId="05E01C5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if img1_path not in self.images:</w:t>
            </w:r>
          </w:p>
          <w:p w14:paraId="01AAD8C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self.images[img1_path] = self.transform(Image.open(img1_path).convert("L"))</w:t>
            </w:r>
          </w:p>
          <w:p w14:paraId="124BB24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if img2_path not in self.images:</w:t>
            </w:r>
          </w:p>
          <w:p w14:paraId="7D02E8B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self.images[img2_path] = self.transform(Image.open(img2_path).convert("L"))</w:t>
            </w:r>
          </w:p>
        </w:tc>
      </w:tr>
    </w:tbl>
    <w:p w14:paraId="39D64949" w14:textId="77777777" w:rsidR="00F472A1" w:rsidRPr="00D84C66" w:rsidRDefault="00F472A1" w:rsidP="00F472A1">
      <w:pPr>
        <w:rPr>
          <w:rFonts w:asciiTheme="minorBidi" w:hAnsiTheme="minorBidi"/>
          <w:lang w:bidi="ar-EG"/>
        </w:rPr>
      </w:pPr>
    </w:p>
    <w:p w14:paraId="6CC643D1" w14:textId="77777777" w:rsidR="00F472A1" w:rsidRPr="00D84C66" w:rsidRDefault="00F472A1" w:rsidP="00F472A1">
      <w:pPr>
        <w:rPr>
          <w:rFonts w:asciiTheme="minorBidi" w:hAnsiTheme="minorBidi"/>
          <w:lang w:bidi="ar-EG"/>
        </w:rPr>
      </w:pPr>
      <w:r w:rsidRPr="00D84C66">
        <w:rPr>
          <w:rFonts w:asciiTheme="minorBidi" w:hAnsiTheme="minorBidi"/>
          <w:lang w:bidi="ar-EG"/>
        </w:rPr>
        <w:t>This method:</w:t>
      </w:r>
    </w:p>
    <w:p w14:paraId="0D24A203" w14:textId="77777777" w:rsidR="00F472A1" w:rsidRPr="00D84C66" w:rsidRDefault="00F472A1">
      <w:pPr>
        <w:numPr>
          <w:ilvl w:val="0"/>
          <w:numId w:val="64"/>
        </w:numPr>
        <w:spacing w:line="278" w:lineRule="auto"/>
        <w:rPr>
          <w:rFonts w:asciiTheme="minorBidi" w:hAnsiTheme="minorBidi"/>
          <w:lang w:bidi="ar-EG"/>
        </w:rPr>
      </w:pPr>
      <w:r w:rsidRPr="00D84C66">
        <w:rPr>
          <w:rFonts w:asciiTheme="minorBidi" w:hAnsiTheme="minorBidi"/>
          <w:lang w:bidi="ar-EG"/>
        </w:rPr>
        <w:t>Displays a progress message and initializes a progress bar using tqdm.</w:t>
      </w:r>
    </w:p>
    <w:p w14:paraId="516814F2" w14:textId="77777777" w:rsidR="00F472A1" w:rsidRPr="00D84C66" w:rsidRDefault="00F472A1">
      <w:pPr>
        <w:numPr>
          <w:ilvl w:val="0"/>
          <w:numId w:val="64"/>
        </w:numPr>
        <w:spacing w:line="278" w:lineRule="auto"/>
        <w:rPr>
          <w:rFonts w:asciiTheme="minorBidi" w:hAnsiTheme="minorBidi"/>
          <w:lang w:bidi="ar-EG"/>
        </w:rPr>
      </w:pPr>
      <w:r w:rsidRPr="00D84C66">
        <w:rPr>
          <w:rFonts w:asciiTheme="minorBidi" w:hAnsiTheme="minorBidi"/>
          <w:lang w:bidi="ar-EG"/>
        </w:rPr>
        <w:t>Iterates through all rows in the DataFrame.</w:t>
      </w:r>
    </w:p>
    <w:p w14:paraId="20F8692C" w14:textId="77777777" w:rsidR="00F472A1" w:rsidRPr="00D84C66" w:rsidRDefault="00F472A1">
      <w:pPr>
        <w:numPr>
          <w:ilvl w:val="0"/>
          <w:numId w:val="64"/>
        </w:numPr>
        <w:spacing w:line="278" w:lineRule="auto"/>
        <w:rPr>
          <w:rFonts w:asciiTheme="minorBidi" w:hAnsiTheme="minorBidi"/>
          <w:lang w:bidi="ar-EG"/>
        </w:rPr>
      </w:pPr>
      <w:r w:rsidRPr="00D84C66">
        <w:rPr>
          <w:rFonts w:asciiTheme="minorBidi" w:hAnsiTheme="minorBidi"/>
          <w:lang w:bidi="ar-EG"/>
        </w:rPr>
        <w:t>Constructs the full paths to both images in each pair, replacing backslashes with forward slashes and removing quotation marks for consistency.</w:t>
      </w:r>
    </w:p>
    <w:p w14:paraId="74E78DFB" w14:textId="77777777" w:rsidR="00F472A1" w:rsidRPr="00D84C66" w:rsidRDefault="00F472A1">
      <w:pPr>
        <w:numPr>
          <w:ilvl w:val="0"/>
          <w:numId w:val="64"/>
        </w:numPr>
        <w:spacing w:line="278" w:lineRule="auto"/>
        <w:rPr>
          <w:rFonts w:asciiTheme="minorBidi" w:hAnsiTheme="minorBidi"/>
          <w:lang w:bidi="ar-EG"/>
        </w:rPr>
      </w:pPr>
      <w:r w:rsidRPr="00D84C66">
        <w:rPr>
          <w:rFonts w:asciiTheme="minorBidi" w:hAnsiTheme="minorBidi"/>
          <w:lang w:bidi="ar-EG"/>
        </w:rPr>
        <w:t>Checks if each image has already been loaded into the cache.</w:t>
      </w:r>
    </w:p>
    <w:p w14:paraId="723EBD95" w14:textId="77777777" w:rsidR="00F472A1" w:rsidRPr="00D84C66" w:rsidRDefault="00F472A1">
      <w:pPr>
        <w:numPr>
          <w:ilvl w:val="0"/>
          <w:numId w:val="64"/>
        </w:numPr>
        <w:spacing w:line="278" w:lineRule="auto"/>
        <w:rPr>
          <w:rFonts w:asciiTheme="minorBidi" w:hAnsiTheme="minorBidi"/>
          <w:lang w:bidi="ar-EG"/>
        </w:rPr>
      </w:pPr>
      <w:r w:rsidRPr="00D84C66">
        <w:rPr>
          <w:rFonts w:asciiTheme="minorBidi" w:hAnsiTheme="minorBidi"/>
          <w:lang w:bidi="ar-EG"/>
        </w:rPr>
        <w:t>If not, it opens the image, converts it to grayscale (using convert("L")), applies the specified transformations, and stores it in the cache dictionary.</w:t>
      </w:r>
    </w:p>
    <w:p w14:paraId="6BFBF071" w14:textId="77777777" w:rsidR="00F472A1" w:rsidRPr="00D84C66" w:rsidRDefault="00F472A1" w:rsidP="00F472A1">
      <w:pPr>
        <w:rPr>
          <w:rFonts w:asciiTheme="minorBidi" w:hAnsiTheme="minorBidi"/>
          <w:lang w:bidi="ar-EG"/>
        </w:rPr>
      </w:pPr>
      <w:r w:rsidRPr="00D84C66">
        <w:rPr>
          <w:rFonts w:asciiTheme="minorBidi" w:hAnsiTheme="minorBidi"/>
          <w:lang w:bidi="ar-EG"/>
        </w:rPr>
        <w:t>This preloading approach improves efficiency by avoiding loading the same image multiple times during training.</w:t>
      </w:r>
    </w:p>
    <w:p w14:paraId="3B440DDF" w14:textId="77777777" w:rsidR="00F472A1" w:rsidRPr="00D84C66" w:rsidRDefault="00F472A1" w:rsidP="00F472A1">
      <w:pPr>
        <w:rPr>
          <w:rFonts w:asciiTheme="minorBidi" w:hAnsiTheme="minorBidi"/>
          <w:b/>
          <w:bCs/>
          <w:lang w:bidi="ar-EG"/>
        </w:rPr>
      </w:pPr>
    </w:p>
    <w:p w14:paraId="3CD4F05D" w14:textId="77777777" w:rsidR="00F472A1" w:rsidRDefault="00F472A1" w:rsidP="00F472A1">
      <w:pPr>
        <w:rPr>
          <w:rFonts w:asciiTheme="minorBidi" w:hAnsiTheme="minorBidi"/>
          <w:b/>
          <w:bCs/>
          <w:lang w:bidi="ar-EG"/>
        </w:rPr>
      </w:pPr>
    </w:p>
    <w:p w14:paraId="5015FD25" w14:textId="77777777" w:rsidR="00F472A1" w:rsidRDefault="00F472A1">
      <w:pPr>
        <w:rPr>
          <w:rFonts w:asciiTheme="minorBidi" w:hAnsiTheme="minorBidi"/>
          <w:b/>
          <w:bCs/>
          <w:lang w:bidi="ar-EG"/>
        </w:rPr>
      </w:pPr>
      <w:r>
        <w:rPr>
          <w:rFonts w:asciiTheme="minorBidi" w:hAnsiTheme="minorBidi"/>
          <w:b/>
          <w:bCs/>
          <w:lang w:bidi="ar-EG"/>
        </w:rPr>
        <w:br w:type="page"/>
      </w:r>
    </w:p>
    <w:p w14:paraId="769D5AB7" w14:textId="77777777" w:rsidR="00F472A1" w:rsidRDefault="00F472A1" w:rsidP="00F472A1">
      <w:pPr>
        <w:rPr>
          <w:rFonts w:asciiTheme="minorBidi" w:hAnsiTheme="minorBidi"/>
          <w:b/>
          <w:bCs/>
          <w:lang w:bidi="ar-EG"/>
        </w:rPr>
      </w:pPr>
    </w:p>
    <w:p w14:paraId="0DAE1C5D"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Getting an Item from the Dataset</w:t>
      </w:r>
    </w:p>
    <w:tbl>
      <w:tblPr>
        <w:tblStyle w:val="TableGrid"/>
        <w:tblW w:w="0" w:type="auto"/>
        <w:tblLook w:val="04A0" w:firstRow="1" w:lastRow="0" w:firstColumn="1" w:lastColumn="0" w:noHBand="0" w:noVBand="1"/>
      </w:tblPr>
      <w:tblGrid>
        <w:gridCol w:w="8296"/>
      </w:tblGrid>
      <w:tr w:rsidR="00F472A1" w:rsidRPr="00D84C66" w14:paraId="6BD36AA3" w14:textId="77777777" w:rsidTr="006761E8">
        <w:tc>
          <w:tcPr>
            <w:tcW w:w="8296" w:type="dxa"/>
            <w:shd w:val="clear" w:color="auto" w:fill="D0CECE" w:themeFill="background2" w:themeFillShade="E6"/>
          </w:tcPr>
          <w:p w14:paraId="6B82D54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def _getitem_(self, index):</w:t>
            </w:r>
          </w:p>
          <w:p w14:paraId="153C04A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img1_path = os.path.join(self.training_dir, self.training_df.iat[index, 0]).replace("\\", "/").replace('"', '')</w:t>
            </w:r>
          </w:p>
          <w:p w14:paraId="3A8BD6E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img2_path = os.path.join(self.training_dir, self.training_df.iat[index, 1]).replace("\\", "/").replace('"', '')</w:t>
            </w:r>
          </w:p>
          <w:p w14:paraId="21BF6FE0" w14:textId="77777777" w:rsidR="00F472A1" w:rsidRPr="00D84C66" w:rsidRDefault="00F472A1" w:rsidP="006761E8">
            <w:pPr>
              <w:spacing w:line="278" w:lineRule="auto"/>
              <w:rPr>
                <w:rFonts w:asciiTheme="minorBidi" w:hAnsiTheme="minorBidi"/>
                <w:lang w:bidi="ar-EG"/>
              </w:rPr>
            </w:pPr>
          </w:p>
          <w:p w14:paraId="48339AB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return (self.images[img1_path],</w:t>
            </w:r>
          </w:p>
          <w:p w14:paraId="7EC292F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self.images[img2_path],</w:t>
            </w:r>
          </w:p>
          <w:p w14:paraId="098C70E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torch.tensor([int(self.training_df.iat[index, 2])], dtype=torch.float32))</w:t>
            </w:r>
          </w:p>
        </w:tc>
      </w:tr>
    </w:tbl>
    <w:p w14:paraId="28AED592" w14:textId="77777777" w:rsidR="00F472A1" w:rsidRPr="00D84C66" w:rsidRDefault="00F472A1" w:rsidP="00F472A1">
      <w:pPr>
        <w:rPr>
          <w:rFonts w:asciiTheme="minorBidi" w:hAnsiTheme="minorBidi"/>
          <w:lang w:bidi="ar-EG"/>
        </w:rPr>
      </w:pPr>
    </w:p>
    <w:p w14:paraId="5643FA4F" w14:textId="77777777" w:rsidR="00F472A1" w:rsidRPr="00D84C66" w:rsidRDefault="00F472A1" w:rsidP="00F472A1">
      <w:pPr>
        <w:rPr>
          <w:rFonts w:asciiTheme="minorBidi" w:hAnsiTheme="minorBidi"/>
          <w:lang w:bidi="ar-EG"/>
        </w:rPr>
      </w:pPr>
      <w:r w:rsidRPr="00D84C66">
        <w:rPr>
          <w:rFonts w:asciiTheme="minorBidi" w:hAnsiTheme="minorBidi"/>
          <w:lang w:bidi="ar-EG"/>
        </w:rPr>
        <w:t>This method:</w:t>
      </w:r>
    </w:p>
    <w:p w14:paraId="08E6925A" w14:textId="77777777" w:rsidR="00F472A1" w:rsidRPr="00D84C66" w:rsidRDefault="00F472A1">
      <w:pPr>
        <w:numPr>
          <w:ilvl w:val="0"/>
          <w:numId w:val="65"/>
        </w:numPr>
        <w:spacing w:line="278" w:lineRule="auto"/>
        <w:rPr>
          <w:rFonts w:asciiTheme="minorBidi" w:hAnsiTheme="minorBidi"/>
          <w:lang w:bidi="ar-EG"/>
        </w:rPr>
      </w:pPr>
      <w:r w:rsidRPr="00D84C66">
        <w:rPr>
          <w:rFonts w:asciiTheme="minorBidi" w:hAnsiTheme="minorBidi"/>
          <w:lang w:bidi="ar-EG"/>
        </w:rPr>
        <w:t>Constructs the paths to both images in the requested pair.</w:t>
      </w:r>
    </w:p>
    <w:p w14:paraId="10893E85" w14:textId="77777777" w:rsidR="00F472A1" w:rsidRPr="00D84C66" w:rsidRDefault="00F472A1">
      <w:pPr>
        <w:numPr>
          <w:ilvl w:val="0"/>
          <w:numId w:val="65"/>
        </w:numPr>
        <w:spacing w:line="278" w:lineRule="auto"/>
        <w:rPr>
          <w:rFonts w:asciiTheme="minorBidi" w:hAnsiTheme="minorBidi"/>
          <w:lang w:bidi="ar-EG"/>
        </w:rPr>
      </w:pPr>
      <w:r w:rsidRPr="00D84C66">
        <w:rPr>
          <w:rFonts w:asciiTheme="minorBidi" w:hAnsiTheme="minorBidi"/>
          <w:lang w:bidi="ar-EG"/>
        </w:rPr>
        <w:t xml:space="preserve">Returns a tuple containing: </w:t>
      </w:r>
    </w:p>
    <w:p w14:paraId="7C303427" w14:textId="77777777" w:rsidR="00F472A1" w:rsidRPr="00D84C66" w:rsidRDefault="00F472A1">
      <w:pPr>
        <w:numPr>
          <w:ilvl w:val="1"/>
          <w:numId w:val="65"/>
        </w:numPr>
        <w:spacing w:line="278" w:lineRule="auto"/>
        <w:rPr>
          <w:rFonts w:asciiTheme="minorBidi" w:hAnsiTheme="minorBidi"/>
          <w:lang w:bidi="ar-EG"/>
        </w:rPr>
      </w:pPr>
      <w:r w:rsidRPr="00D84C66">
        <w:rPr>
          <w:rFonts w:asciiTheme="minorBidi" w:hAnsiTheme="minorBidi"/>
          <w:lang w:bidi="ar-EG"/>
        </w:rPr>
        <w:t>The first image (retrieved from the cache)</w:t>
      </w:r>
    </w:p>
    <w:p w14:paraId="604DB314" w14:textId="77777777" w:rsidR="00F472A1" w:rsidRPr="00D84C66" w:rsidRDefault="00F472A1">
      <w:pPr>
        <w:numPr>
          <w:ilvl w:val="1"/>
          <w:numId w:val="65"/>
        </w:numPr>
        <w:spacing w:line="278" w:lineRule="auto"/>
        <w:rPr>
          <w:rFonts w:asciiTheme="minorBidi" w:hAnsiTheme="minorBidi"/>
          <w:lang w:bidi="ar-EG"/>
        </w:rPr>
      </w:pPr>
      <w:r w:rsidRPr="00D84C66">
        <w:rPr>
          <w:rFonts w:asciiTheme="minorBidi" w:hAnsiTheme="minorBidi"/>
          <w:lang w:bidi="ar-EG"/>
        </w:rPr>
        <w:t>The second image (retrieved from the cache)</w:t>
      </w:r>
    </w:p>
    <w:p w14:paraId="1FDBEA4C" w14:textId="77777777" w:rsidR="00F472A1" w:rsidRPr="00D84C66" w:rsidRDefault="00F472A1">
      <w:pPr>
        <w:numPr>
          <w:ilvl w:val="1"/>
          <w:numId w:val="65"/>
        </w:numPr>
        <w:spacing w:line="278" w:lineRule="auto"/>
        <w:rPr>
          <w:rFonts w:asciiTheme="minorBidi" w:hAnsiTheme="minorBidi"/>
          <w:lang w:bidi="ar-EG"/>
        </w:rPr>
      </w:pPr>
      <w:r w:rsidRPr="00D84C66">
        <w:rPr>
          <w:rFonts w:asciiTheme="minorBidi" w:hAnsiTheme="minorBidi"/>
          <w:lang w:bidi="ar-EG"/>
        </w:rPr>
        <w:t>The similarity label converted to a PyTorch tensor with float32 data type</w:t>
      </w:r>
    </w:p>
    <w:p w14:paraId="52B82BE4" w14:textId="77777777" w:rsidR="00F472A1" w:rsidRPr="00D84C66" w:rsidRDefault="00F472A1" w:rsidP="00F472A1">
      <w:pPr>
        <w:rPr>
          <w:rFonts w:asciiTheme="minorBidi" w:hAnsiTheme="minorBidi"/>
          <w:b/>
          <w:bCs/>
          <w:lang w:bidi="ar-EG"/>
        </w:rPr>
      </w:pPr>
    </w:p>
    <w:p w14:paraId="7E78B233" w14:textId="77777777" w:rsidR="00F472A1" w:rsidRPr="00D84C66" w:rsidRDefault="00F472A1" w:rsidP="00F472A1">
      <w:pPr>
        <w:rPr>
          <w:rFonts w:asciiTheme="minorBidi" w:hAnsiTheme="minorBidi"/>
          <w:b/>
          <w:bCs/>
          <w:lang w:bidi="ar-EG"/>
        </w:rPr>
      </w:pPr>
    </w:p>
    <w:p w14:paraId="77594FB3" w14:textId="77777777" w:rsidR="00F472A1" w:rsidRPr="00D84C66" w:rsidRDefault="00F472A1" w:rsidP="00F472A1">
      <w:pPr>
        <w:rPr>
          <w:rFonts w:asciiTheme="minorBidi" w:hAnsiTheme="minorBidi"/>
          <w:b/>
          <w:bCs/>
          <w:lang w:bidi="ar-EG"/>
        </w:rPr>
      </w:pPr>
    </w:p>
    <w:p w14:paraId="38538BED" w14:textId="77777777" w:rsidR="00F472A1" w:rsidRDefault="00F472A1" w:rsidP="00F472A1">
      <w:pPr>
        <w:rPr>
          <w:rFonts w:asciiTheme="minorBidi" w:hAnsiTheme="minorBidi"/>
          <w:b/>
          <w:bCs/>
          <w:lang w:bidi="ar-EG"/>
        </w:rPr>
      </w:pPr>
    </w:p>
    <w:p w14:paraId="782BCD59" w14:textId="77777777" w:rsidR="00F472A1" w:rsidRDefault="00F472A1">
      <w:pPr>
        <w:rPr>
          <w:rFonts w:asciiTheme="minorBidi" w:hAnsiTheme="minorBidi"/>
          <w:b/>
          <w:bCs/>
          <w:lang w:bidi="ar-EG"/>
        </w:rPr>
      </w:pPr>
      <w:r>
        <w:rPr>
          <w:rFonts w:asciiTheme="minorBidi" w:hAnsiTheme="minorBidi"/>
          <w:b/>
          <w:bCs/>
          <w:lang w:bidi="ar-EG"/>
        </w:rPr>
        <w:br w:type="page"/>
      </w:r>
    </w:p>
    <w:p w14:paraId="4371CFC2" w14:textId="77777777" w:rsidR="00F472A1" w:rsidRPr="00D84C66" w:rsidRDefault="00F472A1" w:rsidP="00F472A1">
      <w:pPr>
        <w:rPr>
          <w:rFonts w:asciiTheme="minorBidi" w:hAnsiTheme="minorBidi"/>
          <w:b/>
          <w:bCs/>
          <w:lang w:bidi="ar-EG"/>
        </w:rPr>
      </w:pPr>
    </w:p>
    <w:p w14:paraId="003C2C35"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Getting the Dataset Length</w:t>
      </w:r>
    </w:p>
    <w:tbl>
      <w:tblPr>
        <w:tblStyle w:val="TableGrid"/>
        <w:tblW w:w="0" w:type="auto"/>
        <w:tblLook w:val="04A0" w:firstRow="1" w:lastRow="0" w:firstColumn="1" w:lastColumn="0" w:noHBand="0" w:noVBand="1"/>
      </w:tblPr>
      <w:tblGrid>
        <w:gridCol w:w="8296"/>
      </w:tblGrid>
      <w:tr w:rsidR="00F472A1" w:rsidRPr="00D84C66" w14:paraId="22DA1172" w14:textId="77777777" w:rsidTr="006761E8">
        <w:tc>
          <w:tcPr>
            <w:tcW w:w="8296" w:type="dxa"/>
            <w:shd w:val="clear" w:color="auto" w:fill="D0CECE" w:themeFill="background2" w:themeFillShade="E6"/>
          </w:tcPr>
          <w:p w14:paraId="1F78A1DB" w14:textId="77777777" w:rsidR="00F472A1" w:rsidRPr="00D84C66" w:rsidRDefault="00F472A1" w:rsidP="006761E8">
            <w:pPr>
              <w:shd w:val="clear" w:color="auto" w:fill="D0CECE" w:themeFill="background2" w:themeFillShade="E6"/>
              <w:spacing w:line="278" w:lineRule="auto"/>
              <w:rPr>
                <w:rFonts w:asciiTheme="minorBidi" w:hAnsiTheme="minorBidi"/>
                <w:lang w:bidi="ar-EG"/>
              </w:rPr>
            </w:pPr>
            <w:r w:rsidRPr="00D84C66">
              <w:rPr>
                <w:rFonts w:asciiTheme="minorBidi" w:hAnsiTheme="minorBidi"/>
                <w:lang w:bidi="ar-EG"/>
              </w:rPr>
              <w:t>def _len_(self):</w:t>
            </w:r>
          </w:p>
          <w:p w14:paraId="71E615A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return len(self.training_df)</w:t>
            </w:r>
          </w:p>
        </w:tc>
      </w:tr>
    </w:tbl>
    <w:p w14:paraId="22DC1177" w14:textId="77777777" w:rsidR="00F472A1" w:rsidRPr="00D84C66" w:rsidRDefault="00F472A1" w:rsidP="00F472A1">
      <w:pPr>
        <w:rPr>
          <w:rFonts w:asciiTheme="minorBidi" w:hAnsiTheme="minorBidi"/>
          <w:lang w:bidi="ar-EG"/>
        </w:rPr>
      </w:pPr>
    </w:p>
    <w:p w14:paraId="6F96CDE8" w14:textId="77777777" w:rsidR="00F472A1" w:rsidRPr="00D84C66" w:rsidRDefault="00F472A1" w:rsidP="00F472A1">
      <w:pPr>
        <w:rPr>
          <w:rFonts w:asciiTheme="minorBidi" w:hAnsiTheme="minorBidi"/>
          <w:lang w:bidi="ar-EG"/>
        </w:rPr>
      </w:pPr>
      <w:r w:rsidRPr="00D84C66">
        <w:rPr>
          <w:rFonts w:asciiTheme="minorBidi" w:hAnsiTheme="minorBidi"/>
          <w:lang w:bidi="ar-EG"/>
        </w:rPr>
        <w:t>This method returns the total number of image pairs in the dataset, which is equal to the number of rows in the DataFrame.</w:t>
      </w:r>
    </w:p>
    <w:p w14:paraId="076628A8"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Visualizing the Dataset</w:t>
      </w:r>
    </w:p>
    <w:tbl>
      <w:tblPr>
        <w:tblStyle w:val="TableGrid"/>
        <w:tblW w:w="0" w:type="auto"/>
        <w:tblLook w:val="04A0" w:firstRow="1" w:lastRow="0" w:firstColumn="1" w:lastColumn="0" w:noHBand="0" w:noVBand="1"/>
      </w:tblPr>
      <w:tblGrid>
        <w:gridCol w:w="8296"/>
      </w:tblGrid>
      <w:tr w:rsidR="00F472A1" w:rsidRPr="00D84C66" w14:paraId="4402C6E5" w14:textId="77777777" w:rsidTr="006761E8">
        <w:tc>
          <w:tcPr>
            <w:tcW w:w="8296" w:type="dxa"/>
            <w:shd w:val="clear" w:color="auto" w:fill="D0CECE" w:themeFill="background2" w:themeFillShade="E6"/>
          </w:tcPr>
          <w:p w14:paraId="753273B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def visualize_dataset(dataset, num_samples=4):</w:t>
            </w:r>
          </w:p>
          <w:p w14:paraId="2B8F418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fig, axes = plt.subplots(num_samples, 2, figsize=(6, num_samples * 2))</w:t>
            </w:r>
          </w:p>
          <w:p w14:paraId="31D0A08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for i in range(num_samples):</w:t>
            </w:r>
          </w:p>
          <w:p w14:paraId="2BABD48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idx = torch.randint(0, len(dataset), (1,)).item()</w:t>
            </w:r>
          </w:p>
          <w:p w14:paraId="7A06202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img0, img1, label = dataset[idx]</w:t>
            </w:r>
          </w:p>
          <w:p w14:paraId="580D615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img0 = img0.squeeze().cpu().numpy()</w:t>
            </w:r>
          </w:p>
          <w:p w14:paraId="145B741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img1 = img1.squeeze().cpu().numpy()</w:t>
            </w:r>
          </w:p>
          <w:p w14:paraId="1382308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axes[i, 0].imshow(img0, cmap="gray")</w:t>
            </w:r>
          </w:p>
          <w:p w14:paraId="048CD3D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axes[i, 0].set_title(f"Image 1\n(Label: {int(label.item())})")</w:t>
            </w:r>
          </w:p>
          <w:p w14:paraId="29A85B7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axes[i, 0].axis("off")</w:t>
            </w:r>
          </w:p>
          <w:p w14:paraId="3AC9B51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axes[i, 1].imshow(img1, cmap="gray")</w:t>
            </w:r>
          </w:p>
          <w:p w14:paraId="673499B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axes[i, 1].set_title("Image 2")</w:t>
            </w:r>
          </w:p>
          <w:p w14:paraId="67FA702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axes[i, 1].axis("off")</w:t>
            </w:r>
          </w:p>
          <w:p w14:paraId="0DAC69A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plt.tight_layout()</w:t>
            </w:r>
          </w:p>
          <w:p w14:paraId="2A5CC51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plt.show()</w:t>
            </w:r>
          </w:p>
        </w:tc>
      </w:tr>
    </w:tbl>
    <w:p w14:paraId="39952578" w14:textId="77777777" w:rsidR="00F472A1" w:rsidRPr="00D84C66" w:rsidRDefault="00F472A1" w:rsidP="00F472A1">
      <w:pPr>
        <w:rPr>
          <w:rFonts w:asciiTheme="minorBidi" w:hAnsiTheme="minorBidi"/>
          <w:lang w:bidi="ar-EG"/>
        </w:rPr>
      </w:pPr>
    </w:p>
    <w:p w14:paraId="29CB441D" w14:textId="77777777" w:rsidR="00F472A1" w:rsidRPr="00D84C66" w:rsidRDefault="00F472A1" w:rsidP="00F472A1">
      <w:pPr>
        <w:rPr>
          <w:rFonts w:asciiTheme="minorBidi" w:hAnsiTheme="minorBidi"/>
          <w:lang w:bidi="ar-EG"/>
        </w:rPr>
      </w:pPr>
      <w:r w:rsidRPr="00D84C66">
        <w:rPr>
          <w:rFonts w:asciiTheme="minorBidi" w:hAnsiTheme="minorBidi"/>
          <w:lang w:bidi="ar-EG"/>
        </w:rPr>
        <w:t>This function:</w:t>
      </w:r>
    </w:p>
    <w:p w14:paraId="7600C601" w14:textId="77777777" w:rsidR="00F472A1" w:rsidRPr="00D84C66" w:rsidRDefault="00F472A1">
      <w:pPr>
        <w:numPr>
          <w:ilvl w:val="0"/>
          <w:numId w:val="66"/>
        </w:numPr>
        <w:spacing w:line="278" w:lineRule="auto"/>
        <w:rPr>
          <w:rFonts w:asciiTheme="minorBidi" w:hAnsiTheme="minorBidi"/>
          <w:lang w:bidi="ar-EG"/>
        </w:rPr>
      </w:pPr>
      <w:r w:rsidRPr="00D84C66">
        <w:rPr>
          <w:rFonts w:asciiTheme="minorBidi" w:hAnsiTheme="minorBidi"/>
          <w:lang w:bidi="ar-EG"/>
        </w:rPr>
        <w:t>Creates a figure with multiple subplots (2 columns for each image pair).</w:t>
      </w:r>
    </w:p>
    <w:p w14:paraId="16B8FA6B" w14:textId="77777777" w:rsidR="00F472A1" w:rsidRPr="00D84C66" w:rsidRDefault="00F472A1">
      <w:pPr>
        <w:numPr>
          <w:ilvl w:val="0"/>
          <w:numId w:val="66"/>
        </w:numPr>
        <w:spacing w:line="278" w:lineRule="auto"/>
        <w:rPr>
          <w:rFonts w:asciiTheme="minorBidi" w:hAnsiTheme="minorBidi"/>
          <w:lang w:bidi="ar-EG"/>
        </w:rPr>
      </w:pPr>
      <w:r w:rsidRPr="00D84C66">
        <w:rPr>
          <w:rFonts w:asciiTheme="minorBidi" w:hAnsiTheme="minorBidi"/>
          <w:lang w:bidi="ar-EG"/>
        </w:rPr>
        <w:t xml:space="preserve">For each sample: </w:t>
      </w:r>
    </w:p>
    <w:p w14:paraId="516B9DA2" w14:textId="77777777" w:rsidR="00F472A1" w:rsidRPr="00D84C66" w:rsidRDefault="00F472A1">
      <w:pPr>
        <w:numPr>
          <w:ilvl w:val="1"/>
          <w:numId w:val="66"/>
        </w:numPr>
        <w:spacing w:line="278" w:lineRule="auto"/>
        <w:rPr>
          <w:rFonts w:asciiTheme="minorBidi" w:hAnsiTheme="minorBidi"/>
          <w:lang w:bidi="ar-EG"/>
        </w:rPr>
      </w:pPr>
      <w:r w:rsidRPr="00D84C66">
        <w:rPr>
          <w:rFonts w:asciiTheme="minorBidi" w:hAnsiTheme="minorBidi"/>
          <w:lang w:bidi="ar-EG"/>
        </w:rPr>
        <w:t>Selects a random index from the dataset.</w:t>
      </w:r>
    </w:p>
    <w:p w14:paraId="288B23A0" w14:textId="77777777" w:rsidR="00F472A1" w:rsidRPr="00D84C66" w:rsidRDefault="00F472A1">
      <w:pPr>
        <w:numPr>
          <w:ilvl w:val="1"/>
          <w:numId w:val="66"/>
        </w:numPr>
        <w:spacing w:line="278" w:lineRule="auto"/>
        <w:rPr>
          <w:rFonts w:asciiTheme="minorBidi" w:hAnsiTheme="minorBidi"/>
          <w:lang w:bidi="ar-EG"/>
        </w:rPr>
      </w:pPr>
      <w:r w:rsidRPr="00D84C66">
        <w:rPr>
          <w:rFonts w:asciiTheme="minorBidi" w:hAnsiTheme="minorBidi"/>
          <w:lang w:bidi="ar-EG"/>
        </w:rPr>
        <w:t>Retrieves the image pair and its label.</w:t>
      </w:r>
    </w:p>
    <w:p w14:paraId="7CE26772" w14:textId="77777777" w:rsidR="00F472A1" w:rsidRPr="00D84C66" w:rsidRDefault="00F472A1">
      <w:pPr>
        <w:numPr>
          <w:ilvl w:val="1"/>
          <w:numId w:val="66"/>
        </w:numPr>
        <w:spacing w:line="278" w:lineRule="auto"/>
        <w:rPr>
          <w:rFonts w:asciiTheme="minorBidi" w:hAnsiTheme="minorBidi"/>
          <w:lang w:bidi="ar-EG"/>
        </w:rPr>
      </w:pPr>
      <w:r w:rsidRPr="00D84C66">
        <w:rPr>
          <w:rFonts w:asciiTheme="minorBidi" w:hAnsiTheme="minorBidi"/>
          <w:lang w:bidi="ar-EG"/>
        </w:rPr>
        <w:t>Converts the images from PyTorch tensors to NumPy arrays.</w:t>
      </w:r>
    </w:p>
    <w:p w14:paraId="14A774B5" w14:textId="77777777" w:rsidR="00F472A1" w:rsidRPr="00D84C66" w:rsidRDefault="00F472A1">
      <w:pPr>
        <w:numPr>
          <w:ilvl w:val="1"/>
          <w:numId w:val="66"/>
        </w:numPr>
        <w:spacing w:line="278" w:lineRule="auto"/>
        <w:rPr>
          <w:rFonts w:asciiTheme="minorBidi" w:hAnsiTheme="minorBidi"/>
          <w:lang w:bidi="ar-EG"/>
        </w:rPr>
      </w:pPr>
      <w:r w:rsidRPr="00D84C66">
        <w:rPr>
          <w:rFonts w:asciiTheme="minorBidi" w:hAnsiTheme="minorBidi"/>
          <w:lang w:bidi="ar-EG"/>
        </w:rPr>
        <w:t>Displays the images with appropriate titles and labels.</w:t>
      </w:r>
    </w:p>
    <w:p w14:paraId="7734F3A1" w14:textId="77777777" w:rsidR="00F472A1" w:rsidRPr="00D84C66" w:rsidRDefault="00F472A1">
      <w:pPr>
        <w:numPr>
          <w:ilvl w:val="1"/>
          <w:numId w:val="66"/>
        </w:numPr>
        <w:spacing w:line="278" w:lineRule="auto"/>
        <w:rPr>
          <w:rFonts w:asciiTheme="minorBidi" w:hAnsiTheme="minorBidi"/>
          <w:lang w:bidi="ar-EG"/>
        </w:rPr>
      </w:pPr>
      <w:r w:rsidRPr="00D84C66">
        <w:rPr>
          <w:rFonts w:asciiTheme="minorBidi" w:hAnsiTheme="minorBidi"/>
          <w:lang w:bidi="ar-EG"/>
        </w:rPr>
        <w:t>Turns off axis ticks and labels for cleaner visualization.</w:t>
      </w:r>
    </w:p>
    <w:p w14:paraId="45736A50" w14:textId="77777777" w:rsidR="00F472A1" w:rsidRPr="00D84C66" w:rsidRDefault="00F472A1">
      <w:pPr>
        <w:numPr>
          <w:ilvl w:val="0"/>
          <w:numId w:val="66"/>
        </w:numPr>
        <w:spacing w:line="278" w:lineRule="auto"/>
        <w:rPr>
          <w:rFonts w:asciiTheme="minorBidi" w:hAnsiTheme="minorBidi"/>
          <w:lang w:bidi="ar-EG"/>
        </w:rPr>
      </w:pPr>
      <w:r w:rsidRPr="00D84C66">
        <w:rPr>
          <w:rFonts w:asciiTheme="minorBidi" w:hAnsiTheme="minorBidi"/>
          <w:lang w:bidi="ar-EG"/>
        </w:rPr>
        <w:t>Adjusts the layout for optimal spacing and displays the figure.</w:t>
      </w:r>
    </w:p>
    <w:p w14:paraId="77C25E98" w14:textId="77777777" w:rsidR="00F472A1" w:rsidRDefault="00F472A1" w:rsidP="00F472A1">
      <w:pPr>
        <w:rPr>
          <w:rFonts w:asciiTheme="minorBidi" w:hAnsiTheme="minorBidi"/>
          <w:b/>
          <w:bCs/>
          <w:lang w:bidi="ar-EG"/>
        </w:rPr>
      </w:pPr>
    </w:p>
    <w:p w14:paraId="76B3DDC2" w14:textId="77777777" w:rsidR="00F472A1" w:rsidRDefault="00F472A1">
      <w:pPr>
        <w:rPr>
          <w:rFonts w:asciiTheme="minorBidi" w:hAnsiTheme="minorBidi"/>
          <w:b/>
          <w:bCs/>
          <w:lang w:bidi="ar-EG"/>
        </w:rPr>
      </w:pPr>
      <w:r>
        <w:rPr>
          <w:rFonts w:asciiTheme="minorBidi" w:hAnsiTheme="minorBidi"/>
          <w:b/>
          <w:bCs/>
          <w:lang w:bidi="ar-EG"/>
        </w:rPr>
        <w:br w:type="page"/>
      </w:r>
    </w:p>
    <w:p w14:paraId="6D4F5515" w14:textId="77777777" w:rsidR="00F472A1" w:rsidRPr="00D84C66" w:rsidRDefault="00F472A1" w:rsidP="00F472A1">
      <w:pPr>
        <w:rPr>
          <w:rFonts w:asciiTheme="minorBidi" w:hAnsiTheme="minorBidi"/>
          <w:b/>
          <w:bCs/>
          <w:lang w:bidi="ar-EG"/>
        </w:rPr>
      </w:pPr>
    </w:p>
    <w:p w14:paraId="177FFF57"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Implementing Mixup Data Augmentation</w:t>
      </w:r>
    </w:p>
    <w:tbl>
      <w:tblPr>
        <w:tblStyle w:val="TableGrid"/>
        <w:tblW w:w="0" w:type="auto"/>
        <w:tblLook w:val="04A0" w:firstRow="1" w:lastRow="0" w:firstColumn="1" w:lastColumn="0" w:noHBand="0" w:noVBand="1"/>
      </w:tblPr>
      <w:tblGrid>
        <w:gridCol w:w="8296"/>
      </w:tblGrid>
      <w:tr w:rsidR="00F472A1" w:rsidRPr="00D84C66" w14:paraId="7B80D0E9" w14:textId="77777777" w:rsidTr="006761E8">
        <w:tc>
          <w:tcPr>
            <w:tcW w:w="8296" w:type="dxa"/>
            <w:shd w:val="clear" w:color="auto" w:fill="D0CECE" w:themeFill="background2" w:themeFillShade="E6"/>
          </w:tcPr>
          <w:p w14:paraId="2473780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def mixup_data(x1, x2, y, alpha=0.2):</w:t>
            </w:r>
          </w:p>
          <w:p w14:paraId="7CD1ADE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if alpha &gt; 0:</w:t>
            </w:r>
          </w:p>
          <w:p w14:paraId="1309DB6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lam = np.random.beta(alpha, alpha)</w:t>
            </w:r>
          </w:p>
          <w:p w14:paraId="7C31C4F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else:</w:t>
            </w:r>
          </w:p>
          <w:p w14:paraId="1C5E48C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lam = 1</w:t>
            </w:r>
          </w:p>
          <w:p w14:paraId="681B606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batch_size = x1.size()[0]</w:t>
            </w:r>
          </w:p>
          <w:p w14:paraId="7D4DFBE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index = torch.randperm(batch_size).cuda()</w:t>
            </w:r>
          </w:p>
          <w:p w14:paraId="33C688E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mixed_x1 = lam * x1 + (1 - lam) * x1[index]</w:t>
            </w:r>
          </w:p>
          <w:p w14:paraId="627E6BE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mixed_x2 = lam * x2 + (1 - lam) * x2[index]</w:t>
            </w:r>
          </w:p>
          <w:p w14:paraId="26FEEF1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mixed_y = lam * y + (1 - lam) * y[index]</w:t>
            </w:r>
          </w:p>
          <w:p w14:paraId="1D26FB3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return mixed_x1, mixed_x2, mixed_y</w:t>
            </w:r>
          </w:p>
        </w:tc>
      </w:tr>
    </w:tbl>
    <w:p w14:paraId="17DB699E" w14:textId="77777777" w:rsidR="00F472A1" w:rsidRPr="00D84C66" w:rsidRDefault="00F472A1" w:rsidP="00F472A1">
      <w:pPr>
        <w:rPr>
          <w:rFonts w:asciiTheme="minorBidi" w:hAnsiTheme="minorBidi"/>
          <w:lang w:bidi="ar-EG"/>
        </w:rPr>
      </w:pPr>
    </w:p>
    <w:p w14:paraId="576F8653" w14:textId="77777777" w:rsidR="00F472A1" w:rsidRPr="00D84C66" w:rsidRDefault="00F472A1" w:rsidP="00F472A1">
      <w:pPr>
        <w:rPr>
          <w:rFonts w:asciiTheme="minorBidi" w:hAnsiTheme="minorBidi"/>
          <w:lang w:bidi="ar-EG"/>
        </w:rPr>
      </w:pPr>
      <w:r w:rsidRPr="00D84C66">
        <w:rPr>
          <w:rFonts w:asciiTheme="minorBidi" w:hAnsiTheme="minorBidi"/>
          <w:lang w:bidi="ar-EG"/>
        </w:rPr>
        <w:t>This function implements the Mixup data augmentation technique:</w:t>
      </w:r>
    </w:p>
    <w:p w14:paraId="6C80F345" w14:textId="77777777" w:rsidR="00F472A1" w:rsidRPr="00D84C66" w:rsidRDefault="00F472A1">
      <w:pPr>
        <w:numPr>
          <w:ilvl w:val="0"/>
          <w:numId w:val="67"/>
        </w:numPr>
        <w:spacing w:line="278" w:lineRule="auto"/>
        <w:rPr>
          <w:rFonts w:asciiTheme="minorBidi" w:hAnsiTheme="minorBidi"/>
          <w:lang w:bidi="ar-EG"/>
        </w:rPr>
      </w:pPr>
      <w:r w:rsidRPr="00D84C66">
        <w:rPr>
          <w:rFonts w:asciiTheme="minorBidi" w:hAnsiTheme="minorBidi"/>
          <w:lang w:bidi="ar-EG"/>
        </w:rPr>
        <w:t>Takes two batches of images (x1 and x2) and their labels (y).</w:t>
      </w:r>
    </w:p>
    <w:p w14:paraId="2A018518" w14:textId="77777777" w:rsidR="00F472A1" w:rsidRPr="00D84C66" w:rsidRDefault="00F472A1">
      <w:pPr>
        <w:numPr>
          <w:ilvl w:val="0"/>
          <w:numId w:val="67"/>
        </w:numPr>
        <w:spacing w:line="278" w:lineRule="auto"/>
        <w:rPr>
          <w:rFonts w:asciiTheme="minorBidi" w:hAnsiTheme="minorBidi"/>
          <w:lang w:bidi="ar-EG"/>
        </w:rPr>
      </w:pPr>
      <w:r w:rsidRPr="00D84C66">
        <w:rPr>
          <w:rFonts w:asciiTheme="minorBidi" w:hAnsiTheme="minorBidi"/>
          <w:lang w:bidi="ar-EG"/>
        </w:rPr>
        <w:t>Samples a mixing coefficient lam from a Beta distribution parameterized by alpha.</w:t>
      </w:r>
    </w:p>
    <w:p w14:paraId="175BBA45" w14:textId="77777777" w:rsidR="00F472A1" w:rsidRPr="00D84C66" w:rsidRDefault="00F472A1">
      <w:pPr>
        <w:numPr>
          <w:ilvl w:val="0"/>
          <w:numId w:val="67"/>
        </w:numPr>
        <w:spacing w:line="278" w:lineRule="auto"/>
        <w:rPr>
          <w:rFonts w:asciiTheme="minorBidi" w:hAnsiTheme="minorBidi"/>
          <w:lang w:bidi="ar-EG"/>
        </w:rPr>
      </w:pPr>
      <w:r w:rsidRPr="00D84C66">
        <w:rPr>
          <w:rFonts w:asciiTheme="minorBidi" w:hAnsiTheme="minorBidi"/>
          <w:lang w:bidi="ar-EG"/>
        </w:rPr>
        <w:t>Creates a random permutation of indices.</w:t>
      </w:r>
    </w:p>
    <w:p w14:paraId="3505A6A9" w14:textId="77777777" w:rsidR="00F472A1" w:rsidRPr="00D84C66" w:rsidRDefault="00F472A1">
      <w:pPr>
        <w:numPr>
          <w:ilvl w:val="0"/>
          <w:numId w:val="67"/>
        </w:numPr>
        <w:spacing w:line="278" w:lineRule="auto"/>
        <w:rPr>
          <w:rFonts w:asciiTheme="minorBidi" w:hAnsiTheme="minorBidi"/>
          <w:lang w:bidi="ar-EG"/>
        </w:rPr>
      </w:pPr>
      <w:r w:rsidRPr="00D84C66">
        <w:rPr>
          <w:rFonts w:asciiTheme="minorBidi" w:hAnsiTheme="minorBidi"/>
          <w:lang w:bidi="ar-EG"/>
        </w:rPr>
        <w:t>Creates mixed versions of both images and labels by linearly interpolating between original samples and permuted samples.</w:t>
      </w:r>
    </w:p>
    <w:p w14:paraId="34D760B6" w14:textId="77777777" w:rsidR="00F472A1" w:rsidRPr="00D84C66" w:rsidRDefault="00F472A1">
      <w:pPr>
        <w:numPr>
          <w:ilvl w:val="0"/>
          <w:numId w:val="67"/>
        </w:numPr>
        <w:spacing w:line="278" w:lineRule="auto"/>
        <w:rPr>
          <w:rFonts w:asciiTheme="minorBidi" w:hAnsiTheme="minorBidi"/>
          <w:lang w:bidi="ar-EG"/>
        </w:rPr>
      </w:pPr>
      <w:r w:rsidRPr="00D84C66">
        <w:rPr>
          <w:rFonts w:asciiTheme="minorBidi" w:hAnsiTheme="minorBidi"/>
          <w:lang w:bidi="ar-EG"/>
        </w:rPr>
        <w:t>Returns the mixed data.</w:t>
      </w:r>
    </w:p>
    <w:p w14:paraId="45A5EC40" w14:textId="77777777" w:rsidR="00F472A1" w:rsidRDefault="00F472A1" w:rsidP="00F472A1">
      <w:pPr>
        <w:rPr>
          <w:rFonts w:asciiTheme="minorBidi" w:hAnsiTheme="minorBidi"/>
          <w:lang w:bidi="ar-EG"/>
        </w:rPr>
      </w:pPr>
      <w:r w:rsidRPr="00D84C66">
        <w:rPr>
          <w:rFonts w:asciiTheme="minorBidi" w:hAnsiTheme="minorBidi"/>
          <w:lang w:bidi="ar-EG"/>
        </w:rPr>
        <w:t>Mixup helps improve model robustness by training on convex combinations of samples and their labels.</w:t>
      </w:r>
    </w:p>
    <w:p w14:paraId="09652DB1" w14:textId="77777777" w:rsidR="00F472A1" w:rsidRDefault="00F472A1">
      <w:pPr>
        <w:rPr>
          <w:rFonts w:asciiTheme="minorBidi" w:hAnsiTheme="minorBidi"/>
          <w:lang w:bidi="ar-EG"/>
        </w:rPr>
      </w:pPr>
      <w:r>
        <w:rPr>
          <w:rFonts w:asciiTheme="minorBidi" w:hAnsiTheme="minorBidi"/>
          <w:lang w:bidi="ar-EG"/>
        </w:rPr>
        <w:br w:type="page"/>
      </w:r>
    </w:p>
    <w:p w14:paraId="09969BFF" w14:textId="77777777" w:rsidR="00F472A1" w:rsidRPr="00D84C66" w:rsidRDefault="00F472A1" w:rsidP="00F472A1">
      <w:pPr>
        <w:rPr>
          <w:rFonts w:asciiTheme="minorBidi" w:hAnsiTheme="minorBidi"/>
          <w:lang w:bidi="ar-EG"/>
        </w:rPr>
      </w:pPr>
    </w:p>
    <w:p w14:paraId="71EB3E0E"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Defining Image Transformations</w:t>
      </w:r>
    </w:p>
    <w:tbl>
      <w:tblPr>
        <w:tblStyle w:val="TableGrid"/>
        <w:tblW w:w="0" w:type="auto"/>
        <w:tblLook w:val="04A0" w:firstRow="1" w:lastRow="0" w:firstColumn="1" w:lastColumn="0" w:noHBand="0" w:noVBand="1"/>
      </w:tblPr>
      <w:tblGrid>
        <w:gridCol w:w="8296"/>
      </w:tblGrid>
      <w:tr w:rsidR="00F472A1" w:rsidRPr="00D84C66" w14:paraId="31354644" w14:textId="77777777" w:rsidTr="006761E8">
        <w:tc>
          <w:tcPr>
            <w:tcW w:w="8296" w:type="dxa"/>
            <w:shd w:val="clear" w:color="auto" w:fill="D0CECE" w:themeFill="background2" w:themeFillShade="E6"/>
          </w:tcPr>
          <w:p w14:paraId="68B896A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train_transform = transforms.Compose([</w:t>
            </w:r>
          </w:p>
          <w:p w14:paraId="0C791A6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transforms.Grayscale(1),</w:t>
            </w:r>
          </w:p>
          <w:p w14:paraId="1CF7AE8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transforms.Resize((160, 160)),</w:t>
            </w:r>
          </w:p>
          <w:p w14:paraId="64F020B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transforms.RandomHorizontalFlip(),</w:t>
            </w:r>
          </w:p>
          <w:p w14:paraId="6B2460A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transforms.ToTensor(),</w:t>
            </w:r>
          </w:p>
          <w:p w14:paraId="6D9DB64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transforms.Normalize(mean=[0.485], std=[0.229])</w:t>
            </w:r>
          </w:p>
          <w:p w14:paraId="566664C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w:t>
            </w:r>
          </w:p>
        </w:tc>
      </w:tr>
    </w:tbl>
    <w:p w14:paraId="63D570F9" w14:textId="77777777" w:rsidR="00F472A1" w:rsidRPr="00D84C66" w:rsidRDefault="00F472A1" w:rsidP="00F472A1">
      <w:pPr>
        <w:rPr>
          <w:rFonts w:asciiTheme="minorBidi" w:hAnsiTheme="minorBidi"/>
          <w:lang w:bidi="ar-EG"/>
        </w:rPr>
      </w:pPr>
    </w:p>
    <w:p w14:paraId="0E5BEB3C" w14:textId="77777777" w:rsidR="00F472A1" w:rsidRPr="00D84C66" w:rsidRDefault="00F472A1" w:rsidP="00F472A1">
      <w:pPr>
        <w:rPr>
          <w:rFonts w:asciiTheme="minorBidi" w:hAnsiTheme="minorBidi"/>
          <w:lang w:bidi="ar-EG"/>
        </w:rPr>
      </w:pPr>
    </w:p>
    <w:p w14:paraId="775C0A0D" w14:textId="77777777" w:rsidR="00F472A1" w:rsidRPr="00D84C66" w:rsidRDefault="00F472A1" w:rsidP="00F472A1">
      <w:pPr>
        <w:rPr>
          <w:rFonts w:asciiTheme="minorBidi" w:hAnsiTheme="minorBidi"/>
          <w:lang w:bidi="ar-EG"/>
        </w:rPr>
      </w:pPr>
      <w:r w:rsidRPr="00D84C66">
        <w:rPr>
          <w:rFonts w:asciiTheme="minorBidi" w:hAnsiTheme="minorBidi"/>
          <w:lang w:bidi="ar-EG"/>
        </w:rPr>
        <w:t>This creates a sequence of transformations to be applied to each image:</w:t>
      </w:r>
    </w:p>
    <w:p w14:paraId="20FA89D6" w14:textId="77777777" w:rsidR="00F472A1" w:rsidRPr="00D84C66" w:rsidRDefault="00F472A1">
      <w:pPr>
        <w:numPr>
          <w:ilvl w:val="0"/>
          <w:numId w:val="68"/>
        </w:numPr>
        <w:spacing w:line="278" w:lineRule="auto"/>
        <w:rPr>
          <w:rFonts w:asciiTheme="minorBidi" w:hAnsiTheme="minorBidi"/>
          <w:lang w:bidi="ar-EG"/>
        </w:rPr>
      </w:pPr>
      <w:r w:rsidRPr="00D84C66">
        <w:rPr>
          <w:rFonts w:asciiTheme="minorBidi" w:hAnsiTheme="minorBidi"/>
          <w:lang w:bidi="ar-EG"/>
        </w:rPr>
        <w:t>Grayscale(1): Converts images to grayscale with a single channel.</w:t>
      </w:r>
    </w:p>
    <w:p w14:paraId="4686ACFC" w14:textId="77777777" w:rsidR="00F472A1" w:rsidRPr="00D84C66" w:rsidRDefault="00F472A1">
      <w:pPr>
        <w:numPr>
          <w:ilvl w:val="0"/>
          <w:numId w:val="68"/>
        </w:numPr>
        <w:spacing w:line="278" w:lineRule="auto"/>
        <w:rPr>
          <w:rFonts w:asciiTheme="minorBidi" w:hAnsiTheme="minorBidi"/>
          <w:lang w:bidi="ar-EG"/>
        </w:rPr>
      </w:pPr>
      <w:r w:rsidRPr="00D84C66">
        <w:rPr>
          <w:rFonts w:asciiTheme="minorBidi" w:hAnsiTheme="minorBidi"/>
          <w:lang w:bidi="ar-EG"/>
        </w:rPr>
        <w:t>Resize((160, 160)): Resizes all images to 160×160 pixels.</w:t>
      </w:r>
    </w:p>
    <w:p w14:paraId="37A71C02" w14:textId="77777777" w:rsidR="00F472A1" w:rsidRPr="00D84C66" w:rsidRDefault="00F472A1">
      <w:pPr>
        <w:numPr>
          <w:ilvl w:val="0"/>
          <w:numId w:val="68"/>
        </w:numPr>
        <w:spacing w:line="278" w:lineRule="auto"/>
        <w:rPr>
          <w:rFonts w:asciiTheme="minorBidi" w:hAnsiTheme="minorBidi"/>
          <w:lang w:bidi="ar-EG"/>
        </w:rPr>
      </w:pPr>
      <w:r w:rsidRPr="00D84C66">
        <w:rPr>
          <w:rFonts w:asciiTheme="minorBidi" w:hAnsiTheme="minorBidi"/>
          <w:lang w:bidi="ar-EG"/>
        </w:rPr>
        <w:t>RandomHorizontalFlip(): Randomly flips images horizontally for data augmentation.</w:t>
      </w:r>
    </w:p>
    <w:p w14:paraId="20EA581D" w14:textId="77777777" w:rsidR="00F472A1" w:rsidRPr="00D84C66" w:rsidRDefault="00F472A1">
      <w:pPr>
        <w:numPr>
          <w:ilvl w:val="0"/>
          <w:numId w:val="68"/>
        </w:numPr>
        <w:spacing w:line="278" w:lineRule="auto"/>
        <w:rPr>
          <w:rFonts w:asciiTheme="minorBidi" w:hAnsiTheme="minorBidi"/>
          <w:lang w:bidi="ar-EG"/>
        </w:rPr>
      </w:pPr>
      <w:r w:rsidRPr="00D84C66">
        <w:rPr>
          <w:rFonts w:asciiTheme="minorBidi" w:hAnsiTheme="minorBidi"/>
          <w:lang w:bidi="ar-EG"/>
        </w:rPr>
        <w:t>ToTensor(): Converts PIL images to PyTorch tensors.</w:t>
      </w:r>
    </w:p>
    <w:p w14:paraId="59430CC7" w14:textId="77777777" w:rsidR="00F472A1" w:rsidRPr="00D84C66" w:rsidRDefault="00F472A1">
      <w:pPr>
        <w:numPr>
          <w:ilvl w:val="0"/>
          <w:numId w:val="68"/>
        </w:numPr>
        <w:spacing w:line="278" w:lineRule="auto"/>
        <w:rPr>
          <w:rFonts w:asciiTheme="minorBidi" w:hAnsiTheme="minorBidi"/>
          <w:lang w:bidi="ar-EG"/>
        </w:rPr>
      </w:pPr>
      <w:r w:rsidRPr="00D84C66">
        <w:rPr>
          <w:rFonts w:asciiTheme="minorBidi" w:hAnsiTheme="minorBidi"/>
          <w:lang w:bidi="ar-EG"/>
        </w:rPr>
        <w:t>Normalize(mean=[0.485], std=[0.229]): Normalizes the tensor with the specified mean and standard deviation.</w:t>
      </w:r>
    </w:p>
    <w:p w14:paraId="7C4E09A1" w14:textId="77777777" w:rsidR="00F472A1" w:rsidRPr="00D84C66" w:rsidRDefault="00F472A1" w:rsidP="00F472A1">
      <w:pPr>
        <w:rPr>
          <w:rFonts w:asciiTheme="minorBidi" w:hAnsiTheme="minorBidi"/>
          <w:lang w:bidi="ar-EG"/>
        </w:rPr>
      </w:pPr>
      <w:r w:rsidRPr="00D84C66">
        <w:rPr>
          <w:rFonts w:asciiTheme="minorBidi" w:hAnsiTheme="minorBidi"/>
          <w:lang w:bidi="ar-EG"/>
        </w:rPr>
        <w:t>These transformations ensure images are consistently preprocessed before being fed into the network.</w:t>
      </w:r>
    </w:p>
    <w:p w14:paraId="58D44F70" w14:textId="77777777" w:rsidR="00F472A1" w:rsidRDefault="00F472A1" w:rsidP="00F472A1">
      <w:pPr>
        <w:rPr>
          <w:rFonts w:asciiTheme="minorBidi" w:hAnsiTheme="minorBidi"/>
          <w:b/>
          <w:bCs/>
          <w:lang w:bidi="ar-EG"/>
        </w:rPr>
      </w:pPr>
    </w:p>
    <w:p w14:paraId="63F84F88" w14:textId="77777777" w:rsidR="00F472A1" w:rsidRPr="00D84C66" w:rsidRDefault="00F472A1" w:rsidP="00F472A1">
      <w:pPr>
        <w:rPr>
          <w:rFonts w:asciiTheme="minorBidi" w:hAnsiTheme="minorBidi"/>
          <w:b/>
          <w:bCs/>
          <w:lang w:bidi="ar-EG"/>
        </w:rPr>
      </w:pPr>
    </w:p>
    <w:p w14:paraId="480FF810"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Loading the Dataset</w:t>
      </w:r>
    </w:p>
    <w:tbl>
      <w:tblPr>
        <w:tblStyle w:val="TableGrid"/>
        <w:tblW w:w="0" w:type="auto"/>
        <w:tblLook w:val="04A0" w:firstRow="1" w:lastRow="0" w:firstColumn="1" w:lastColumn="0" w:noHBand="0" w:noVBand="1"/>
      </w:tblPr>
      <w:tblGrid>
        <w:gridCol w:w="8296"/>
      </w:tblGrid>
      <w:tr w:rsidR="00F472A1" w:rsidRPr="00D84C66" w14:paraId="41380613" w14:textId="77777777" w:rsidTr="006761E8">
        <w:tc>
          <w:tcPr>
            <w:tcW w:w="8296" w:type="dxa"/>
            <w:shd w:val="clear" w:color="auto" w:fill="D0CECE" w:themeFill="background2" w:themeFillShade="E6"/>
          </w:tcPr>
          <w:p w14:paraId="27AC479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train_csv = "/content/drive/MyDrive/DataSet/train_data.csv"</w:t>
            </w:r>
          </w:p>
          <w:p w14:paraId="17444F0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train_dir = "/content/drive/MyDrive/DataSet/train"</w:t>
            </w:r>
          </w:p>
          <w:p w14:paraId="3298256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train_dataset = SiameseNetworkDataset(training_csv=train_csv, training_dir=train_dir, transform=train_transform)</w:t>
            </w:r>
          </w:p>
          <w:p w14:paraId="11DF5E7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train_dataloader = DataLoader(train_dataset, batch_size=16, shuffle=True, num_workers=2, pin_memory=False)</w:t>
            </w:r>
          </w:p>
        </w:tc>
      </w:tr>
    </w:tbl>
    <w:p w14:paraId="1D4DD0A2" w14:textId="77777777" w:rsidR="00F472A1" w:rsidRPr="00D84C66" w:rsidRDefault="00F472A1" w:rsidP="00F472A1">
      <w:pPr>
        <w:rPr>
          <w:rFonts w:asciiTheme="minorBidi" w:hAnsiTheme="minorBidi"/>
          <w:lang w:bidi="ar-EG"/>
        </w:rPr>
      </w:pPr>
    </w:p>
    <w:p w14:paraId="4D49A680" w14:textId="77777777" w:rsidR="00F472A1" w:rsidRPr="00D84C66" w:rsidRDefault="00F472A1" w:rsidP="00F472A1">
      <w:pPr>
        <w:rPr>
          <w:rFonts w:asciiTheme="minorBidi" w:hAnsiTheme="minorBidi"/>
          <w:lang w:bidi="ar-EG"/>
        </w:rPr>
      </w:pPr>
      <w:r w:rsidRPr="00D84C66">
        <w:rPr>
          <w:rFonts w:asciiTheme="minorBidi" w:hAnsiTheme="minorBidi"/>
          <w:lang w:bidi="ar-EG"/>
        </w:rPr>
        <w:t>This section:</w:t>
      </w:r>
    </w:p>
    <w:p w14:paraId="1D855990" w14:textId="77777777" w:rsidR="00F472A1" w:rsidRPr="00D84C66" w:rsidRDefault="00F472A1">
      <w:pPr>
        <w:numPr>
          <w:ilvl w:val="0"/>
          <w:numId w:val="69"/>
        </w:numPr>
        <w:spacing w:line="278" w:lineRule="auto"/>
        <w:rPr>
          <w:rFonts w:asciiTheme="minorBidi" w:hAnsiTheme="minorBidi"/>
          <w:lang w:bidi="ar-EG"/>
        </w:rPr>
      </w:pPr>
      <w:r w:rsidRPr="00D84C66">
        <w:rPr>
          <w:rFonts w:asciiTheme="minorBidi" w:hAnsiTheme="minorBidi"/>
          <w:lang w:bidi="ar-EG"/>
        </w:rPr>
        <w:t>Defines the paths to the CSV file with image pairs and the directory containing the images.</w:t>
      </w:r>
    </w:p>
    <w:p w14:paraId="1FC9B3B8" w14:textId="77777777" w:rsidR="00F472A1" w:rsidRPr="00D84C66" w:rsidRDefault="00F472A1">
      <w:pPr>
        <w:numPr>
          <w:ilvl w:val="0"/>
          <w:numId w:val="69"/>
        </w:numPr>
        <w:spacing w:line="278" w:lineRule="auto"/>
        <w:rPr>
          <w:rFonts w:asciiTheme="minorBidi" w:hAnsiTheme="minorBidi"/>
          <w:lang w:bidi="ar-EG"/>
        </w:rPr>
      </w:pPr>
      <w:r w:rsidRPr="00D84C66">
        <w:rPr>
          <w:rFonts w:asciiTheme="minorBidi" w:hAnsiTheme="minorBidi"/>
          <w:lang w:bidi="ar-EG"/>
        </w:rPr>
        <w:t>Creates an instance of the SiameseNetworkDataset class.</w:t>
      </w:r>
    </w:p>
    <w:p w14:paraId="18005B7C" w14:textId="77777777" w:rsidR="00C47EB4" w:rsidRDefault="00C47EB4" w:rsidP="00C47EB4">
      <w:pPr>
        <w:spacing w:line="278" w:lineRule="auto"/>
        <w:ind w:left="720"/>
        <w:rPr>
          <w:rFonts w:asciiTheme="minorBidi" w:hAnsiTheme="minorBidi"/>
          <w:lang w:bidi="ar-EG"/>
        </w:rPr>
      </w:pPr>
    </w:p>
    <w:p w14:paraId="60C25C04" w14:textId="77777777" w:rsidR="00F472A1" w:rsidRPr="00D84C66" w:rsidRDefault="00F472A1">
      <w:pPr>
        <w:numPr>
          <w:ilvl w:val="0"/>
          <w:numId w:val="69"/>
        </w:numPr>
        <w:spacing w:line="278" w:lineRule="auto"/>
        <w:rPr>
          <w:rFonts w:asciiTheme="minorBidi" w:hAnsiTheme="minorBidi"/>
          <w:lang w:bidi="ar-EG"/>
        </w:rPr>
      </w:pPr>
      <w:r w:rsidRPr="00D84C66">
        <w:rPr>
          <w:rFonts w:asciiTheme="minorBidi" w:hAnsiTheme="minorBidi"/>
          <w:lang w:bidi="ar-EG"/>
        </w:rPr>
        <w:t xml:space="preserve">Creates a DataLoader to handle batching, shuffling, and parallelization: </w:t>
      </w:r>
    </w:p>
    <w:p w14:paraId="1B50F998" w14:textId="77777777" w:rsidR="00F472A1" w:rsidRPr="00D84C66" w:rsidRDefault="00F472A1">
      <w:pPr>
        <w:numPr>
          <w:ilvl w:val="1"/>
          <w:numId w:val="69"/>
        </w:numPr>
        <w:spacing w:line="278" w:lineRule="auto"/>
        <w:rPr>
          <w:rFonts w:asciiTheme="minorBidi" w:hAnsiTheme="minorBidi"/>
          <w:lang w:bidi="ar-EG"/>
        </w:rPr>
      </w:pPr>
      <w:r w:rsidRPr="00D84C66">
        <w:rPr>
          <w:rFonts w:asciiTheme="minorBidi" w:hAnsiTheme="minorBidi"/>
          <w:lang w:bidi="ar-EG"/>
        </w:rPr>
        <w:t>batch_size=16: Processes 16 image pairs at a time.</w:t>
      </w:r>
    </w:p>
    <w:p w14:paraId="0C840487" w14:textId="77777777" w:rsidR="00F472A1" w:rsidRPr="00D84C66" w:rsidRDefault="00F472A1">
      <w:pPr>
        <w:numPr>
          <w:ilvl w:val="1"/>
          <w:numId w:val="69"/>
        </w:numPr>
        <w:spacing w:line="278" w:lineRule="auto"/>
        <w:rPr>
          <w:rFonts w:asciiTheme="minorBidi" w:hAnsiTheme="minorBidi"/>
          <w:lang w:bidi="ar-EG"/>
        </w:rPr>
      </w:pPr>
      <w:r w:rsidRPr="00D84C66">
        <w:rPr>
          <w:rFonts w:asciiTheme="minorBidi" w:hAnsiTheme="minorBidi"/>
          <w:lang w:bidi="ar-EG"/>
        </w:rPr>
        <w:t>shuffle=True: Randomizes the order of samples in each epoch.</w:t>
      </w:r>
    </w:p>
    <w:p w14:paraId="3FAE6D62" w14:textId="77777777" w:rsidR="00F472A1" w:rsidRPr="00D84C66" w:rsidRDefault="00F472A1">
      <w:pPr>
        <w:numPr>
          <w:ilvl w:val="1"/>
          <w:numId w:val="69"/>
        </w:numPr>
        <w:spacing w:line="278" w:lineRule="auto"/>
        <w:rPr>
          <w:rFonts w:asciiTheme="minorBidi" w:hAnsiTheme="minorBidi"/>
          <w:lang w:bidi="ar-EG"/>
        </w:rPr>
      </w:pPr>
      <w:r w:rsidRPr="00D84C66">
        <w:rPr>
          <w:rFonts w:asciiTheme="minorBidi" w:hAnsiTheme="minorBidi"/>
          <w:lang w:bidi="ar-EG"/>
        </w:rPr>
        <w:t>num_workers=2: Uses 2 parallel workers to load data.</w:t>
      </w:r>
    </w:p>
    <w:p w14:paraId="21A7273D" w14:textId="77777777" w:rsidR="00F472A1" w:rsidRPr="00D84C66" w:rsidRDefault="00F472A1">
      <w:pPr>
        <w:numPr>
          <w:ilvl w:val="1"/>
          <w:numId w:val="69"/>
        </w:numPr>
        <w:spacing w:line="278" w:lineRule="auto"/>
        <w:rPr>
          <w:rFonts w:asciiTheme="minorBidi" w:hAnsiTheme="minorBidi"/>
          <w:lang w:bidi="ar-EG"/>
        </w:rPr>
      </w:pPr>
      <w:r w:rsidRPr="00D84C66">
        <w:rPr>
          <w:rFonts w:asciiTheme="minorBidi" w:hAnsiTheme="minorBidi"/>
          <w:lang w:bidi="ar-EG"/>
        </w:rPr>
        <w:t>pin_memory=False: Doesn't use pinned memory (which can sometimes speed up GPU transfers).</w:t>
      </w:r>
    </w:p>
    <w:p w14:paraId="24991273" w14:textId="77777777" w:rsidR="00F472A1" w:rsidRPr="00D84C66" w:rsidRDefault="00F472A1" w:rsidP="00F472A1">
      <w:pPr>
        <w:rPr>
          <w:rFonts w:asciiTheme="minorBidi" w:hAnsiTheme="minorBidi"/>
          <w:b/>
          <w:bCs/>
          <w:lang w:bidi="ar-EG"/>
        </w:rPr>
      </w:pPr>
    </w:p>
    <w:p w14:paraId="1F657D9A"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Visualizing Dataset Samples</w:t>
      </w:r>
    </w:p>
    <w:tbl>
      <w:tblPr>
        <w:tblStyle w:val="TableGrid"/>
        <w:tblW w:w="0" w:type="auto"/>
        <w:shd w:val="clear" w:color="auto" w:fill="D9D9D9" w:themeFill="background1" w:themeFillShade="D9"/>
        <w:tblLook w:val="04A0" w:firstRow="1" w:lastRow="0" w:firstColumn="1" w:lastColumn="0" w:noHBand="0" w:noVBand="1"/>
      </w:tblPr>
      <w:tblGrid>
        <w:gridCol w:w="8296"/>
      </w:tblGrid>
      <w:tr w:rsidR="00F472A1" w:rsidRPr="00F472A1" w14:paraId="1F78BB92" w14:textId="77777777" w:rsidTr="00F472A1">
        <w:tc>
          <w:tcPr>
            <w:tcW w:w="8296" w:type="dxa"/>
            <w:shd w:val="clear" w:color="auto" w:fill="D9D9D9" w:themeFill="background1" w:themeFillShade="D9"/>
          </w:tcPr>
          <w:p w14:paraId="13903CC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visualize_dataset(train_dataset, num_samples=4)</w:t>
            </w:r>
          </w:p>
        </w:tc>
      </w:tr>
    </w:tbl>
    <w:p w14:paraId="75C08DA1" w14:textId="77777777" w:rsidR="00F472A1" w:rsidRPr="00D84C66" w:rsidRDefault="00F472A1" w:rsidP="00F472A1">
      <w:pPr>
        <w:rPr>
          <w:rFonts w:asciiTheme="minorBidi" w:hAnsiTheme="minorBidi"/>
          <w:lang w:bidi="ar-EG"/>
        </w:rPr>
      </w:pPr>
      <w:r w:rsidRPr="00D84C66">
        <w:rPr>
          <w:rFonts w:asciiTheme="minorBidi" w:hAnsiTheme="minorBidi"/>
          <w:lang w:bidi="ar-EG"/>
        </w:rPr>
        <w:t>This line calls the visualization function to display 4 random image pairs from the dataset, giving the user a visual understanding of the data being processed.</w:t>
      </w:r>
    </w:p>
    <w:p w14:paraId="77063F2A"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Overall Purpose and Applications</w:t>
      </w:r>
    </w:p>
    <w:p w14:paraId="45B21AD4" w14:textId="77777777" w:rsidR="00F472A1" w:rsidRPr="00D84C66" w:rsidRDefault="00F472A1" w:rsidP="00F472A1">
      <w:pPr>
        <w:rPr>
          <w:rFonts w:asciiTheme="minorBidi" w:hAnsiTheme="minorBidi"/>
          <w:lang w:bidi="ar-EG"/>
        </w:rPr>
      </w:pPr>
      <w:r w:rsidRPr="00D84C66">
        <w:rPr>
          <w:rFonts w:asciiTheme="minorBidi" w:hAnsiTheme="minorBidi"/>
          <w:lang w:bidi="ar-EG"/>
        </w:rPr>
        <w:t>This code sets up a data processing pipeline for a Siamese Neural Network, which is typically used for:</w:t>
      </w:r>
    </w:p>
    <w:p w14:paraId="5CBC187F" w14:textId="77777777" w:rsidR="00F472A1" w:rsidRPr="00D84C66" w:rsidRDefault="00F472A1">
      <w:pPr>
        <w:numPr>
          <w:ilvl w:val="0"/>
          <w:numId w:val="70"/>
        </w:numPr>
        <w:spacing w:line="278" w:lineRule="auto"/>
        <w:rPr>
          <w:rFonts w:asciiTheme="minorBidi" w:hAnsiTheme="minorBidi"/>
          <w:lang w:bidi="ar-EG"/>
        </w:rPr>
      </w:pPr>
      <w:r w:rsidRPr="00D84C66">
        <w:rPr>
          <w:rFonts w:asciiTheme="minorBidi" w:hAnsiTheme="minorBidi"/>
          <w:lang w:bidi="ar-EG"/>
        </w:rPr>
        <w:t>Facial recognition and verification</w:t>
      </w:r>
    </w:p>
    <w:p w14:paraId="3704A60A" w14:textId="77777777" w:rsidR="00F472A1" w:rsidRPr="00D84C66" w:rsidRDefault="00F472A1">
      <w:pPr>
        <w:numPr>
          <w:ilvl w:val="0"/>
          <w:numId w:val="70"/>
        </w:numPr>
        <w:spacing w:line="278" w:lineRule="auto"/>
        <w:rPr>
          <w:rFonts w:asciiTheme="minorBidi" w:hAnsiTheme="minorBidi"/>
          <w:lang w:bidi="ar-EG"/>
        </w:rPr>
      </w:pPr>
      <w:r w:rsidRPr="00D84C66">
        <w:rPr>
          <w:rFonts w:asciiTheme="minorBidi" w:hAnsiTheme="minorBidi"/>
          <w:lang w:bidi="ar-EG"/>
        </w:rPr>
        <w:t>Signature verification</w:t>
      </w:r>
    </w:p>
    <w:p w14:paraId="4862A8AC" w14:textId="77777777" w:rsidR="00F472A1" w:rsidRPr="00D84C66" w:rsidRDefault="00F472A1">
      <w:pPr>
        <w:numPr>
          <w:ilvl w:val="0"/>
          <w:numId w:val="70"/>
        </w:numPr>
        <w:spacing w:line="278" w:lineRule="auto"/>
        <w:rPr>
          <w:rFonts w:asciiTheme="minorBidi" w:hAnsiTheme="minorBidi"/>
          <w:lang w:bidi="ar-EG"/>
        </w:rPr>
      </w:pPr>
      <w:r w:rsidRPr="00D84C66">
        <w:rPr>
          <w:rFonts w:asciiTheme="minorBidi" w:hAnsiTheme="minorBidi"/>
          <w:lang w:bidi="ar-EG"/>
        </w:rPr>
        <w:t>Document similarity</w:t>
      </w:r>
    </w:p>
    <w:p w14:paraId="0BED9C90" w14:textId="77777777" w:rsidR="00F472A1" w:rsidRPr="00D84C66" w:rsidRDefault="00F472A1">
      <w:pPr>
        <w:numPr>
          <w:ilvl w:val="0"/>
          <w:numId w:val="70"/>
        </w:numPr>
        <w:spacing w:line="278" w:lineRule="auto"/>
        <w:rPr>
          <w:rFonts w:asciiTheme="minorBidi" w:hAnsiTheme="minorBidi"/>
          <w:lang w:bidi="ar-EG"/>
        </w:rPr>
      </w:pPr>
      <w:r w:rsidRPr="00D84C66">
        <w:rPr>
          <w:rFonts w:asciiTheme="minorBidi" w:hAnsiTheme="minorBidi"/>
          <w:lang w:bidi="ar-EG"/>
        </w:rPr>
        <w:t>Image similarity search</w:t>
      </w:r>
    </w:p>
    <w:p w14:paraId="359BFE21" w14:textId="77777777" w:rsidR="00F472A1" w:rsidRPr="00D84C66" w:rsidRDefault="00F472A1">
      <w:pPr>
        <w:numPr>
          <w:ilvl w:val="0"/>
          <w:numId w:val="70"/>
        </w:numPr>
        <w:spacing w:line="278" w:lineRule="auto"/>
        <w:rPr>
          <w:rFonts w:asciiTheme="minorBidi" w:hAnsiTheme="minorBidi"/>
          <w:lang w:bidi="ar-EG"/>
        </w:rPr>
      </w:pPr>
      <w:r w:rsidRPr="00D84C66">
        <w:rPr>
          <w:rFonts w:asciiTheme="minorBidi" w:hAnsiTheme="minorBidi"/>
          <w:lang w:bidi="ar-EG"/>
        </w:rPr>
        <w:t>One-shot learning problems</w:t>
      </w:r>
    </w:p>
    <w:p w14:paraId="3C710C35" w14:textId="77777777" w:rsidR="00F472A1" w:rsidRPr="00D84C66" w:rsidRDefault="00F472A1" w:rsidP="00F472A1">
      <w:pPr>
        <w:rPr>
          <w:rFonts w:asciiTheme="minorBidi" w:hAnsiTheme="minorBidi"/>
          <w:lang w:bidi="ar-EG"/>
        </w:rPr>
      </w:pPr>
    </w:p>
    <w:p w14:paraId="57EE2D63" w14:textId="77777777" w:rsidR="00F472A1" w:rsidRPr="00D84C66" w:rsidRDefault="00F472A1" w:rsidP="00F472A1">
      <w:pPr>
        <w:rPr>
          <w:rFonts w:asciiTheme="minorBidi" w:hAnsiTheme="minorBidi"/>
          <w:lang w:bidi="ar-EG"/>
        </w:rPr>
      </w:pPr>
      <w:r w:rsidRPr="00D84C66">
        <w:rPr>
          <w:rFonts w:asciiTheme="minorBidi" w:hAnsiTheme="minorBidi"/>
          <w:lang w:bidi="ar-EG"/>
        </w:rPr>
        <w:t>The Siamese architecture is particularly useful when there's limited labeled data or when the task involves comparing pairs of objects rather than classifying them into fixed categories.</w:t>
      </w:r>
    </w:p>
    <w:p w14:paraId="67500A86" w14:textId="77777777" w:rsidR="00F472A1" w:rsidRPr="00D84C66" w:rsidRDefault="00F472A1" w:rsidP="00F472A1">
      <w:pPr>
        <w:rPr>
          <w:rFonts w:asciiTheme="minorBidi" w:hAnsiTheme="minorBidi"/>
          <w:lang w:bidi="ar-EG"/>
        </w:rPr>
      </w:pPr>
    </w:p>
    <w:p w14:paraId="04B0B58A" w14:textId="77777777" w:rsidR="00F472A1" w:rsidRPr="00D84C66" w:rsidRDefault="00F472A1" w:rsidP="00F472A1">
      <w:pPr>
        <w:rPr>
          <w:rFonts w:asciiTheme="minorBidi" w:hAnsiTheme="minorBidi"/>
          <w:lang w:bidi="ar-EG"/>
        </w:rPr>
      </w:pPr>
    </w:p>
    <w:p w14:paraId="0A31101B" w14:textId="77777777" w:rsidR="00F472A1" w:rsidRDefault="00F472A1" w:rsidP="00F472A1">
      <w:pPr>
        <w:rPr>
          <w:rFonts w:asciiTheme="minorBidi" w:hAnsiTheme="minorBidi"/>
          <w:b/>
          <w:bCs/>
          <w:lang w:bidi="ar-EG"/>
        </w:rPr>
      </w:pPr>
    </w:p>
    <w:p w14:paraId="17438C4A" w14:textId="77777777" w:rsidR="00F472A1" w:rsidRDefault="00F472A1" w:rsidP="00F472A1">
      <w:pPr>
        <w:rPr>
          <w:rFonts w:asciiTheme="minorBidi" w:hAnsiTheme="minorBidi"/>
          <w:b/>
          <w:bCs/>
          <w:lang w:bidi="ar-EG"/>
        </w:rPr>
      </w:pPr>
    </w:p>
    <w:p w14:paraId="1569BA5E" w14:textId="77777777" w:rsidR="00F472A1" w:rsidRDefault="00F472A1" w:rsidP="00F472A1">
      <w:pPr>
        <w:rPr>
          <w:rFonts w:asciiTheme="minorBidi" w:hAnsiTheme="minorBidi"/>
          <w:b/>
          <w:bCs/>
          <w:lang w:bidi="ar-EG"/>
        </w:rPr>
      </w:pPr>
    </w:p>
    <w:p w14:paraId="141F6691" w14:textId="77777777" w:rsidR="00F472A1" w:rsidRDefault="00F472A1" w:rsidP="00F472A1">
      <w:pPr>
        <w:rPr>
          <w:rFonts w:asciiTheme="minorBidi" w:hAnsiTheme="minorBidi"/>
          <w:b/>
          <w:bCs/>
          <w:lang w:bidi="ar-EG"/>
        </w:rPr>
      </w:pPr>
    </w:p>
    <w:p w14:paraId="13AE87EB" w14:textId="77777777" w:rsidR="00F472A1" w:rsidRDefault="00F472A1">
      <w:pPr>
        <w:rPr>
          <w:rFonts w:asciiTheme="minorBidi" w:hAnsiTheme="minorBidi"/>
          <w:b/>
          <w:bCs/>
          <w:lang w:bidi="ar-EG"/>
        </w:rPr>
      </w:pPr>
      <w:r>
        <w:rPr>
          <w:rFonts w:asciiTheme="minorBidi" w:hAnsiTheme="minorBidi"/>
          <w:b/>
          <w:bCs/>
          <w:lang w:bidi="ar-EG"/>
        </w:rPr>
        <w:br w:type="page"/>
      </w:r>
    </w:p>
    <w:p w14:paraId="29A1018A" w14:textId="77777777" w:rsidR="00F472A1" w:rsidRDefault="00F472A1" w:rsidP="00F472A1">
      <w:pPr>
        <w:rPr>
          <w:rFonts w:asciiTheme="minorBidi" w:hAnsiTheme="minorBidi"/>
          <w:b/>
          <w:bCs/>
          <w:lang w:bidi="ar-EG"/>
        </w:rPr>
      </w:pPr>
    </w:p>
    <w:p w14:paraId="20C4C355"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Siamese Model Architecture and Training Pipeline</w:t>
      </w:r>
    </w:p>
    <w:p w14:paraId="37865032"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A. Code</w:t>
      </w:r>
    </w:p>
    <w:tbl>
      <w:tblPr>
        <w:tblStyle w:val="TableGrid"/>
        <w:tblW w:w="0" w:type="auto"/>
        <w:tblLook w:val="04A0" w:firstRow="1" w:lastRow="0" w:firstColumn="1" w:lastColumn="0" w:noHBand="0" w:noVBand="1"/>
      </w:tblPr>
      <w:tblGrid>
        <w:gridCol w:w="8296"/>
      </w:tblGrid>
      <w:tr w:rsidR="00F472A1" w:rsidRPr="00D84C66" w14:paraId="3A4EB185" w14:textId="77777777" w:rsidTr="006761E8">
        <w:tc>
          <w:tcPr>
            <w:tcW w:w="8296" w:type="dxa"/>
            <w:shd w:val="clear" w:color="auto" w:fill="D0CECE" w:themeFill="background2" w:themeFillShade="E6"/>
          </w:tcPr>
          <w:p w14:paraId="36BF7079"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torch</w:t>
            </w:r>
          </w:p>
          <w:p w14:paraId="694A916B"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torch.nn as nn</w:t>
            </w:r>
          </w:p>
          <w:p w14:paraId="6CB9B04D"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torch.nn.functional as F</w:t>
            </w:r>
          </w:p>
          <w:p w14:paraId="2AAD7289"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torch.optim as optim</w:t>
            </w:r>
          </w:p>
          <w:p w14:paraId="5B0FAF49" w14:textId="77777777" w:rsidR="00F472A1" w:rsidRPr="00D84C66" w:rsidRDefault="00F472A1" w:rsidP="006761E8">
            <w:pPr>
              <w:rPr>
                <w:rFonts w:asciiTheme="minorBidi" w:hAnsiTheme="minorBidi"/>
                <w:lang w:bidi="ar-EG"/>
              </w:rPr>
            </w:pPr>
            <w:r w:rsidRPr="00D84C66">
              <w:rPr>
                <w:rFonts w:asciiTheme="minorBidi" w:hAnsiTheme="minorBidi"/>
                <w:lang w:bidi="ar-EG"/>
              </w:rPr>
              <w:t>from torch.cuda.amp import autocast, GradScaler</w:t>
            </w:r>
          </w:p>
          <w:p w14:paraId="03C4623C"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timm</w:t>
            </w:r>
          </w:p>
          <w:p w14:paraId="1FF93BB1" w14:textId="77777777" w:rsidR="00F472A1" w:rsidRPr="00D84C66" w:rsidRDefault="00F472A1" w:rsidP="006761E8">
            <w:pPr>
              <w:rPr>
                <w:rFonts w:asciiTheme="minorBidi" w:hAnsiTheme="minorBidi"/>
                <w:lang w:bidi="ar-EG"/>
              </w:rPr>
            </w:pPr>
            <w:r w:rsidRPr="00D84C66">
              <w:rPr>
                <w:rFonts w:asciiTheme="minorBidi" w:hAnsiTheme="minorBidi"/>
                <w:lang w:bidi="ar-EG"/>
              </w:rPr>
              <w:t>from torchvision import transforms</w:t>
            </w:r>
          </w:p>
          <w:p w14:paraId="3773A901" w14:textId="77777777" w:rsidR="00F472A1" w:rsidRPr="00D84C66" w:rsidRDefault="00F472A1" w:rsidP="006761E8">
            <w:pPr>
              <w:rPr>
                <w:rFonts w:asciiTheme="minorBidi" w:hAnsiTheme="minorBidi"/>
                <w:lang w:bidi="ar-EG"/>
              </w:rPr>
            </w:pPr>
            <w:r w:rsidRPr="00D84C66">
              <w:rPr>
                <w:rFonts w:asciiTheme="minorBidi" w:hAnsiTheme="minorBidi"/>
                <w:lang w:bidi="ar-EG"/>
              </w:rPr>
              <w:t>from torch.utils.data import DataLoader</w:t>
            </w:r>
          </w:p>
          <w:p w14:paraId="6B274B93" w14:textId="77777777" w:rsidR="00F472A1" w:rsidRPr="00D84C66" w:rsidRDefault="00F472A1" w:rsidP="006761E8">
            <w:pPr>
              <w:rPr>
                <w:rFonts w:asciiTheme="minorBidi" w:hAnsiTheme="minorBidi"/>
                <w:lang w:bidi="ar-EG"/>
              </w:rPr>
            </w:pPr>
          </w:p>
          <w:p w14:paraId="5D8B39CA" w14:textId="77777777" w:rsidR="00F472A1" w:rsidRPr="00D84C66" w:rsidRDefault="00F472A1" w:rsidP="006761E8">
            <w:pPr>
              <w:rPr>
                <w:rFonts w:asciiTheme="minorBidi" w:hAnsiTheme="minorBidi"/>
                <w:lang w:bidi="ar-EG"/>
              </w:rPr>
            </w:pPr>
            <w:r w:rsidRPr="00D84C66">
              <w:rPr>
                <w:rFonts w:asciiTheme="minorBidi" w:hAnsiTheme="minorBidi"/>
                <w:lang w:bidi="ar-EG"/>
              </w:rPr>
              <w:t>class EnhancedConfig:</w:t>
            </w:r>
          </w:p>
          <w:p w14:paraId="4134F01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training_dirs = '/content/drive/MyDrive/DataSet/train'</w:t>
            </w:r>
          </w:p>
          <w:p w14:paraId="26EBB04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testing_dirs = '/content/drive/MyDrive/DataSet/test'</w:t>
            </w:r>
          </w:p>
          <w:p w14:paraId="3AD621F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train_batch_size = 16</w:t>
            </w:r>
          </w:p>
          <w:p w14:paraId="43E1742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test_batch_size = 16</w:t>
            </w:r>
          </w:p>
          <w:p w14:paraId="3B31758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train_number_epochs = 20</w:t>
            </w:r>
          </w:p>
          <w:p w14:paraId="737582F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patience = 10</w:t>
            </w:r>
          </w:p>
          <w:p w14:paraId="7E2E4B4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num_workers = 2</w:t>
            </w:r>
          </w:p>
          <w:p w14:paraId="510A748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learning_rate = 1e-4</w:t>
            </w:r>
          </w:p>
          <w:p w14:paraId="1926210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weight_decay = 0.01</w:t>
            </w:r>
          </w:p>
          <w:p w14:paraId="66CD371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embedding_dim = 128</w:t>
            </w:r>
          </w:p>
          <w:p w14:paraId="69C8819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dropout_rate = 0.4</w:t>
            </w:r>
          </w:p>
          <w:p w14:paraId="4C207C2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pos_weight = 0.5</w:t>
            </w:r>
          </w:p>
          <w:p w14:paraId="1548FA5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margin = 1.0</w:t>
            </w:r>
          </w:p>
          <w:p w14:paraId="2BB9426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image_size = 160</w:t>
            </w:r>
          </w:p>
          <w:p w14:paraId="7D3494D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mixup_alpha = 0.2</w:t>
            </w:r>
          </w:p>
          <w:p w14:paraId="653E39B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pin_memory = False</w:t>
            </w:r>
          </w:p>
          <w:p w14:paraId="1F392462" w14:textId="77777777" w:rsidR="00F472A1" w:rsidRPr="00D84C66" w:rsidRDefault="00F472A1" w:rsidP="006761E8">
            <w:pPr>
              <w:rPr>
                <w:rFonts w:asciiTheme="minorBidi" w:hAnsiTheme="minorBidi"/>
                <w:lang w:bidi="ar-EG"/>
              </w:rPr>
            </w:pPr>
          </w:p>
          <w:p w14:paraId="6E358396" w14:textId="77777777" w:rsidR="00F472A1" w:rsidRPr="00D84C66" w:rsidRDefault="00F472A1" w:rsidP="006761E8">
            <w:pPr>
              <w:rPr>
                <w:rFonts w:asciiTheme="minorBidi" w:hAnsiTheme="minorBidi"/>
                <w:lang w:bidi="ar-EG"/>
              </w:rPr>
            </w:pPr>
            <w:r w:rsidRPr="00D84C66">
              <w:rPr>
                <w:rFonts w:asciiTheme="minorBidi" w:hAnsiTheme="minorBidi"/>
                <w:lang w:bidi="ar-EG"/>
              </w:rPr>
              <w:t>class ImprovedContrastiveLoss(nn.Module):</w:t>
            </w:r>
          </w:p>
          <w:p w14:paraId="1606165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__init__(self, margin=1.0, pos_weight=0.5):</w:t>
            </w:r>
          </w:p>
          <w:p w14:paraId="0293E36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super(ImprovedContrastiveLoss, self).__init__()</w:t>
            </w:r>
          </w:p>
          <w:p w14:paraId="7E8760B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self.margin = margin</w:t>
            </w:r>
          </w:p>
          <w:p w14:paraId="2A967A8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self.pos_weight = pos_weight</w:t>
            </w:r>
          </w:p>
          <w:p w14:paraId="69E7EF19" w14:textId="77777777" w:rsidR="00F472A1" w:rsidRPr="00D84C66" w:rsidRDefault="00F472A1" w:rsidP="006761E8">
            <w:pPr>
              <w:rPr>
                <w:rFonts w:asciiTheme="minorBidi" w:hAnsiTheme="minorBidi"/>
                <w:lang w:bidi="ar-EG"/>
              </w:rPr>
            </w:pPr>
          </w:p>
          <w:p w14:paraId="01CC92A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forward(self, output1, output2, label):</w:t>
            </w:r>
          </w:p>
          <w:p w14:paraId="20232B8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euclidean_distance = F.pairwise_distance(output1, output2)</w:t>
            </w:r>
          </w:p>
          <w:p w14:paraId="004A5EA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pos_loss = (1 - label) * torch.pow(euclidean_distance, 2)</w:t>
            </w:r>
          </w:p>
          <w:p w14:paraId="401DC70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neg_loss = label * torch.pow(torch.clamp(self.margin - euclidean_distance, min=0.0), 2)</w:t>
            </w:r>
          </w:p>
          <w:p w14:paraId="5169C87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loss = self.pos_weight * pos_loss + (1 - self.pos_weight) * neg_loss</w:t>
            </w:r>
          </w:p>
          <w:p w14:paraId="623B57F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torch.mean(loss)</w:t>
            </w:r>
          </w:p>
          <w:p w14:paraId="19A97791" w14:textId="77777777" w:rsidR="00F472A1" w:rsidRPr="00D84C66" w:rsidRDefault="00F472A1" w:rsidP="006761E8">
            <w:pPr>
              <w:rPr>
                <w:rFonts w:asciiTheme="minorBidi" w:hAnsiTheme="minorBidi"/>
                <w:lang w:bidi="ar-EG"/>
              </w:rPr>
            </w:pPr>
          </w:p>
          <w:p w14:paraId="155CC64D" w14:textId="77777777" w:rsidR="00F472A1" w:rsidRPr="00D84C66" w:rsidRDefault="00F472A1" w:rsidP="006761E8">
            <w:pPr>
              <w:rPr>
                <w:rFonts w:asciiTheme="minorBidi" w:hAnsiTheme="minorBidi"/>
                <w:lang w:bidi="ar-EG"/>
              </w:rPr>
            </w:pPr>
            <w:r w:rsidRPr="00D84C66">
              <w:rPr>
                <w:rFonts w:asciiTheme="minorBidi" w:hAnsiTheme="minorBidi"/>
                <w:lang w:bidi="ar-EG"/>
              </w:rPr>
              <w:t>class ChannelAttention(nn.Module):</w:t>
            </w:r>
          </w:p>
          <w:p w14:paraId="23303C8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__init__(self, channels, reduction=16):</w:t>
            </w:r>
          </w:p>
          <w:p w14:paraId="0C8F0EF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super(ChannelAttention, self).__init__()</w:t>
            </w:r>
          </w:p>
          <w:p w14:paraId="673DE03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self.avg_pool = nn.AdaptiveAvgPool2d(1)</w:t>
            </w:r>
          </w:p>
          <w:p w14:paraId="4BD05B14" w14:textId="77777777" w:rsidR="00F472A1" w:rsidRPr="00D84C66" w:rsidRDefault="00F472A1" w:rsidP="006761E8">
            <w:pPr>
              <w:rPr>
                <w:rFonts w:asciiTheme="minorBidi" w:hAnsiTheme="minorBidi"/>
                <w:lang w:bidi="ar-EG"/>
              </w:rPr>
            </w:pPr>
            <w:r w:rsidRPr="00D84C66">
              <w:rPr>
                <w:rFonts w:asciiTheme="minorBidi" w:hAnsiTheme="minorBidi"/>
                <w:lang w:bidi="ar-EG"/>
              </w:rPr>
              <w:lastRenderedPageBreak/>
              <w:t xml:space="preserve">        self.max_pool = nn.AdaptiveMaxPool2d(1)</w:t>
            </w:r>
          </w:p>
          <w:p w14:paraId="1342DCB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self.fc = nn.Sequential(</w:t>
            </w:r>
          </w:p>
          <w:p w14:paraId="071A392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nn.Linear(channels, channels // reduction, bias=False),</w:t>
            </w:r>
          </w:p>
          <w:p w14:paraId="140ED9B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nn.ReLU(inplace=True),</w:t>
            </w:r>
          </w:p>
          <w:p w14:paraId="18C23D4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nn.Linear(channels // reduction, channels, bias=False)</w:t>
            </w:r>
          </w:p>
          <w:p w14:paraId="6EB6C9A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t>
            </w:r>
          </w:p>
          <w:p w14:paraId="7562F038" w14:textId="77777777" w:rsidR="00F472A1" w:rsidRPr="00D84C66" w:rsidRDefault="00F472A1" w:rsidP="006761E8">
            <w:pPr>
              <w:rPr>
                <w:rFonts w:asciiTheme="minorBidi" w:hAnsiTheme="minorBidi"/>
                <w:lang w:bidi="ar-EG"/>
              </w:rPr>
            </w:pPr>
          </w:p>
          <w:p w14:paraId="6FA68B8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forward(self, x):</w:t>
            </w:r>
          </w:p>
          <w:p w14:paraId="6344A02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avg_out = self.fc(self.avg_pool(x).squeeze(-1).squeeze(-1))</w:t>
            </w:r>
          </w:p>
          <w:p w14:paraId="5ABFC7D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max_out = self.fc(self.max_pool(x).squeeze(-1).squeeze(-1))</w:t>
            </w:r>
          </w:p>
          <w:p w14:paraId="0A6333C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out = torch.sigmoid(avg_out + max_out).unsqueeze(2).unsqueeze(3)</w:t>
            </w:r>
          </w:p>
          <w:p w14:paraId="1AC5AED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out</w:t>
            </w:r>
          </w:p>
          <w:p w14:paraId="2CD0156A" w14:textId="77777777" w:rsidR="00F472A1" w:rsidRPr="00D84C66" w:rsidRDefault="00F472A1" w:rsidP="006761E8">
            <w:pPr>
              <w:rPr>
                <w:rFonts w:asciiTheme="minorBidi" w:hAnsiTheme="minorBidi"/>
                <w:lang w:bidi="ar-EG"/>
              </w:rPr>
            </w:pPr>
          </w:p>
          <w:p w14:paraId="45D251A8" w14:textId="77777777" w:rsidR="00F472A1" w:rsidRPr="00D84C66" w:rsidRDefault="00F472A1" w:rsidP="006761E8">
            <w:pPr>
              <w:rPr>
                <w:rFonts w:asciiTheme="minorBidi" w:hAnsiTheme="minorBidi"/>
                <w:lang w:bidi="ar-EG"/>
              </w:rPr>
            </w:pPr>
            <w:r w:rsidRPr="00D84C66">
              <w:rPr>
                <w:rFonts w:asciiTheme="minorBidi" w:hAnsiTheme="minorBidi"/>
                <w:lang w:bidi="ar-EG"/>
              </w:rPr>
              <w:t>class SpatialAttention(nn.Module):</w:t>
            </w:r>
          </w:p>
          <w:p w14:paraId="3093852E"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__init__(self, kernel_size=7):</w:t>
            </w:r>
          </w:p>
          <w:p w14:paraId="266905D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super(SpatialAttention, self).__init__()</w:t>
            </w:r>
          </w:p>
          <w:p w14:paraId="2610B6B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self.conv = nn.Conv2d(2, 1, kernel_size, padding=kernel_size//2)</w:t>
            </w:r>
          </w:p>
          <w:p w14:paraId="6A3E15CB" w14:textId="77777777" w:rsidR="00F472A1" w:rsidRPr="00D84C66" w:rsidRDefault="00F472A1" w:rsidP="006761E8">
            <w:pPr>
              <w:rPr>
                <w:rFonts w:asciiTheme="minorBidi" w:hAnsiTheme="minorBidi"/>
                <w:lang w:bidi="ar-EG"/>
              </w:rPr>
            </w:pPr>
          </w:p>
          <w:p w14:paraId="6AD6F6FE"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forward(self, x):</w:t>
            </w:r>
          </w:p>
          <w:p w14:paraId="53CE5DD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avg_out = torch.mean(x, dim=1, keepdim=True)</w:t>
            </w:r>
          </w:p>
          <w:p w14:paraId="2EF2ECC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max_out, _ = torch.max(x, dim=1, keepdim=True)</w:t>
            </w:r>
          </w:p>
          <w:p w14:paraId="387268C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x = torch.cat([avg_out, max_out], dim=1)</w:t>
            </w:r>
          </w:p>
          <w:p w14:paraId="182B90D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x = self.conv(x)</w:t>
            </w:r>
          </w:p>
          <w:p w14:paraId="5A61229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torch.sigmoid(x)</w:t>
            </w:r>
          </w:p>
          <w:p w14:paraId="5B78A616" w14:textId="77777777" w:rsidR="00F472A1" w:rsidRPr="00D84C66" w:rsidRDefault="00F472A1" w:rsidP="006761E8">
            <w:pPr>
              <w:rPr>
                <w:rFonts w:asciiTheme="minorBidi" w:hAnsiTheme="minorBidi"/>
                <w:lang w:bidi="ar-EG"/>
              </w:rPr>
            </w:pPr>
          </w:p>
          <w:p w14:paraId="3E8892C7" w14:textId="77777777" w:rsidR="00F472A1" w:rsidRPr="00D84C66" w:rsidRDefault="00F472A1" w:rsidP="006761E8">
            <w:pPr>
              <w:rPr>
                <w:rFonts w:asciiTheme="minorBidi" w:hAnsiTheme="minorBidi"/>
                <w:lang w:bidi="ar-EG"/>
              </w:rPr>
            </w:pPr>
            <w:r w:rsidRPr="00D84C66">
              <w:rPr>
                <w:rFonts w:asciiTheme="minorBidi" w:hAnsiTheme="minorBidi"/>
                <w:lang w:bidi="ar-EG"/>
              </w:rPr>
              <w:t>class LightweightSiameseNetwork(nn.Module):</w:t>
            </w:r>
          </w:p>
          <w:p w14:paraId="1873AEA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__init__(self, embedding_dim=128, dropout_rate=0.4):</w:t>
            </w:r>
          </w:p>
          <w:p w14:paraId="28FF94F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super(LightweightSiameseNetwork, self).__init__()</w:t>
            </w:r>
          </w:p>
          <w:p w14:paraId="70024A8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self.base_model = timm.create_model('efficientnet_lite0', pretrained=True)</w:t>
            </w:r>
          </w:p>
          <w:p w14:paraId="22F105F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self.base_model.conv_stem = nn.Conv2d(1, 32, kernel_size=3, stride=2, padding=1, bias=False)</w:t>
            </w:r>
          </w:p>
          <w:p w14:paraId="137F8D8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self.feature_extractor = nn.Sequential(</w:t>
            </w:r>
          </w:p>
          <w:p w14:paraId="1F6667D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self.base_model.conv_stem,</w:t>
            </w:r>
          </w:p>
          <w:p w14:paraId="36AA621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self.base_model.bn1,</w:t>
            </w:r>
          </w:p>
          <w:p w14:paraId="41830FE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self.base_modelblocks[0],</w:t>
            </w:r>
          </w:p>
          <w:p w14:paraId="5C053C0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self.base_model.blocks[1]</w:t>
            </w:r>
          </w:p>
          <w:p w14:paraId="4FDC93B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t>
            </w:r>
          </w:p>
          <w:p w14:paraId="5C1C802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dummy_input = torch.randn(1, 1, EnhancedConfig.image_size, EnhancedConfig.image_size)</w:t>
            </w:r>
          </w:p>
          <w:p w14:paraId="4C6DC88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dummy_features = self.feature_extractor(dummy_input)</w:t>
            </w:r>
          </w:p>
          <w:p w14:paraId="2AB3249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feature_channels = dummy_features.shape[1]</w:t>
            </w:r>
          </w:p>
          <w:p w14:paraId="358F48C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self.embedding_layers = nn.Sequential(</w:t>
            </w:r>
          </w:p>
          <w:p w14:paraId="54E82CF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nn.AdaptiveAvgPool2d(1),</w:t>
            </w:r>
          </w:p>
          <w:p w14:paraId="6A1314A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nn.Flatten(),</w:t>
            </w:r>
          </w:p>
          <w:p w14:paraId="790BC7E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nn.Linear(feature_channels, embedding_dim),</w:t>
            </w:r>
          </w:p>
          <w:p w14:paraId="540080B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nn.BatchNorm1d(embedding_dim),</w:t>
            </w:r>
          </w:p>
          <w:p w14:paraId="3257F03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nn.ReLU(),</w:t>
            </w:r>
          </w:p>
          <w:p w14:paraId="72A8074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nn.Dropout(dropout_rate),</w:t>
            </w:r>
          </w:p>
          <w:p w14:paraId="332B6A8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nn.Linear(embedding_dim, embedding_dim)</w:t>
            </w:r>
          </w:p>
          <w:p w14:paraId="23A2D17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t>
            </w:r>
          </w:p>
          <w:p w14:paraId="384B08A4" w14:textId="77777777" w:rsidR="00F472A1" w:rsidRPr="00D84C66" w:rsidRDefault="00F472A1" w:rsidP="006761E8">
            <w:pPr>
              <w:rPr>
                <w:rFonts w:asciiTheme="minorBidi" w:hAnsiTheme="minorBidi"/>
                <w:lang w:bidi="ar-EG"/>
              </w:rPr>
            </w:pPr>
            <w:r w:rsidRPr="00D84C66">
              <w:rPr>
                <w:rFonts w:asciiTheme="minorBidi" w:hAnsiTheme="minorBidi"/>
                <w:lang w:bidi="ar-EG"/>
              </w:rPr>
              <w:lastRenderedPageBreak/>
              <w:t xml:space="preserve">        self.final_norm = nn.LayerNorm(embedding_dim)</w:t>
            </w:r>
          </w:p>
          <w:p w14:paraId="319754D2" w14:textId="77777777" w:rsidR="00F472A1" w:rsidRPr="00D84C66" w:rsidRDefault="00F472A1" w:rsidP="006761E8">
            <w:pPr>
              <w:rPr>
                <w:rFonts w:asciiTheme="minorBidi" w:hAnsiTheme="minorBidi"/>
                <w:lang w:bidi="ar-EG"/>
              </w:rPr>
            </w:pPr>
          </w:p>
          <w:p w14:paraId="159DBC9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forward_once(self, x):</w:t>
            </w:r>
          </w:p>
          <w:p w14:paraId="5F584DC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x = self.feature_extractor(x)</w:t>
            </w:r>
          </w:p>
          <w:p w14:paraId="59ABFD1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x = self.embedding_layers(x)</w:t>
            </w:r>
          </w:p>
          <w:p w14:paraId="36185D1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x = self.final_norm(x)</w:t>
            </w:r>
          </w:p>
          <w:p w14:paraId="5FB885C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F.normalize(x, p=2, dim=1)</w:t>
            </w:r>
          </w:p>
          <w:p w14:paraId="44F24E76" w14:textId="77777777" w:rsidR="00F472A1" w:rsidRPr="00D84C66" w:rsidRDefault="00F472A1" w:rsidP="006761E8">
            <w:pPr>
              <w:rPr>
                <w:rFonts w:asciiTheme="minorBidi" w:hAnsiTheme="minorBidi"/>
                <w:lang w:bidi="ar-EG"/>
              </w:rPr>
            </w:pPr>
          </w:p>
          <w:p w14:paraId="1EB8CCC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forward(self, input1, input2):</w:t>
            </w:r>
          </w:p>
          <w:p w14:paraId="3295965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output1 = self.forward_once(input1)</w:t>
            </w:r>
          </w:p>
          <w:p w14:paraId="2FB52E1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output2 = self.forward_once(input2)</w:t>
            </w:r>
          </w:p>
          <w:p w14:paraId="54B71CA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output1, output2</w:t>
            </w:r>
          </w:p>
          <w:p w14:paraId="0FD3E248" w14:textId="77777777" w:rsidR="00F472A1" w:rsidRPr="00D84C66" w:rsidRDefault="00F472A1" w:rsidP="006761E8">
            <w:pPr>
              <w:rPr>
                <w:rFonts w:asciiTheme="minorBidi" w:hAnsiTheme="minorBidi"/>
                <w:lang w:bidi="ar-EG"/>
              </w:rPr>
            </w:pPr>
          </w:p>
          <w:p w14:paraId="4E9C97EE" w14:textId="77777777" w:rsidR="00F472A1" w:rsidRPr="00D84C66" w:rsidRDefault="00F472A1" w:rsidP="006761E8">
            <w:pPr>
              <w:rPr>
                <w:rFonts w:asciiTheme="minorBidi" w:hAnsiTheme="minorBidi"/>
                <w:lang w:bidi="ar-EG"/>
              </w:rPr>
            </w:pPr>
            <w:r w:rsidRPr="00D84C66">
              <w:rPr>
                <w:rFonts w:asciiTheme="minorBidi" w:hAnsiTheme="minorBidi"/>
                <w:lang w:bidi="ar-EG"/>
              </w:rPr>
              <w:t>class EarlyStopping:</w:t>
            </w:r>
          </w:p>
          <w:p w14:paraId="687D730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__init__(self, patience=7, delta=0):</w:t>
            </w:r>
          </w:p>
          <w:p w14:paraId="2FB1DCA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super().__init__()</w:t>
            </w:r>
          </w:p>
          <w:p w14:paraId="556A029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self.patience = patience</w:t>
            </w:r>
          </w:p>
          <w:p w14:paraId="5EF1A56E"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self.delta = delta</w:t>
            </w:r>
          </w:p>
          <w:p w14:paraId="7764599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self.counter = 0</w:t>
            </w:r>
          </w:p>
          <w:p w14:paraId="5FCE77A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self.best_loss = None</w:t>
            </w:r>
          </w:p>
          <w:p w14:paraId="0ED24F7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self.early_stop = False</w:t>
            </w:r>
          </w:p>
          <w:p w14:paraId="353F485F" w14:textId="77777777" w:rsidR="00F472A1" w:rsidRPr="00D84C66" w:rsidRDefault="00F472A1" w:rsidP="006761E8">
            <w:pPr>
              <w:rPr>
                <w:rFonts w:asciiTheme="minorBidi" w:hAnsiTheme="minorBidi"/>
                <w:lang w:bidi="ar-EG"/>
              </w:rPr>
            </w:pPr>
          </w:p>
          <w:p w14:paraId="57C82A9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def __call__(self, val_loss):</w:t>
            </w:r>
          </w:p>
          <w:p w14:paraId="3515F68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if self.best_loss is None:</w:t>
            </w:r>
          </w:p>
          <w:p w14:paraId="269EC06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self.best_loss = val_loss</w:t>
            </w:r>
          </w:p>
          <w:p w14:paraId="33480DD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elif val_loss &gt; self.best_loss - self.delta:</w:t>
            </w:r>
          </w:p>
          <w:p w14:paraId="6E4752C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self.counter += 1</w:t>
            </w:r>
          </w:p>
          <w:p w14:paraId="413EC70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if self.counter &gt;= self.patience:</w:t>
            </w:r>
          </w:p>
          <w:p w14:paraId="2066166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self.early_stop = True</w:t>
            </w:r>
          </w:p>
          <w:p w14:paraId="07767CD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else:</w:t>
            </w:r>
          </w:p>
          <w:p w14:paraId="679FC42E"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self.best_loss = val_loss</w:t>
            </w:r>
          </w:p>
          <w:p w14:paraId="7735F98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self.counter = 0</w:t>
            </w:r>
          </w:p>
          <w:p w14:paraId="6CB230DD" w14:textId="77777777" w:rsidR="00F472A1" w:rsidRPr="00D84C66" w:rsidRDefault="00F472A1" w:rsidP="006761E8">
            <w:pPr>
              <w:rPr>
                <w:rFonts w:asciiTheme="minorBidi" w:hAnsiTheme="minorBidi"/>
                <w:lang w:bidi="ar-EG"/>
              </w:rPr>
            </w:pPr>
          </w:p>
          <w:p w14:paraId="0B098E7E" w14:textId="77777777" w:rsidR="00F472A1" w:rsidRPr="00D84C66" w:rsidRDefault="00F472A1" w:rsidP="006761E8">
            <w:pPr>
              <w:rPr>
                <w:rFonts w:asciiTheme="minorBidi" w:hAnsiTheme="minorBidi"/>
                <w:lang w:bidi="ar-EG"/>
              </w:rPr>
            </w:pPr>
            <w:r w:rsidRPr="00D84C66">
              <w:rPr>
                <w:rFonts w:asciiTheme="minorBidi" w:hAnsiTheme="minorBidi"/>
                <w:lang w:bidi="ar-EG"/>
              </w:rPr>
              <w:t>def train_model(model, train_dataloader, test_dataloader, criterion, optimizer, scheduler, device, num_epochs, patience):</w:t>
            </w:r>
          </w:p>
          <w:p w14:paraId="08AC232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scaler = GradScaler()</w:t>
            </w:r>
          </w:p>
          <w:p w14:paraId="4ECD95E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early_stopping = EarlyStopping(patience=patience)</w:t>
            </w:r>
          </w:p>
          <w:p w14:paraId="3FFC15E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for epoch in range(num_epochs):</w:t>
            </w:r>
          </w:p>
          <w:p w14:paraId="44E23DF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model.train()</w:t>
            </w:r>
          </w:p>
          <w:p w14:paraId="366F821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epoch_loss = 0</w:t>
            </w:r>
          </w:p>
          <w:p w14:paraId="6EDEC55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if torch.cuda.is_available():</w:t>
            </w:r>
          </w:p>
          <w:p w14:paraId="734630D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torch.cuda.empty_cache()</w:t>
            </w:r>
          </w:p>
          <w:p w14:paraId="66CB860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for i, (img0, img1, label) in enumerate(tqdm(train_dataloader, desc=f"Epoch {epoch+1}")):</w:t>
            </w:r>
          </w:p>
          <w:p w14:paraId="28E1E57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img0, img1, label = img0.to(device), img1.to(device), label.to(device)</w:t>
            </w:r>
          </w:p>
          <w:p w14:paraId="7D2C795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with autocast():</w:t>
            </w:r>
          </w:p>
          <w:p w14:paraId="2E37F58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output1, output2 = model(img0, img1)</w:t>
            </w:r>
          </w:p>
          <w:p w14:paraId="33D2ACF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loss = criterion(output1, output2, label)</w:t>
            </w:r>
          </w:p>
          <w:p w14:paraId="344305D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optimizer.zero_grad(set_to_none=True)</w:t>
            </w:r>
          </w:p>
          <w:p w14:paraId="0A437E6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scaler.scale(loss).backward()</w:t>
            </w:r>
          </w:p>
          <w:p w14:paraId="5A549D24" w14:textId="77777777" w:rsidR="00F472A1" w:rsidRPr="00D84C66" w:rsidRDefault="00F472A1" w:rsidP="006761E8">
            <w:pPr>
              <w:rPr>
                <w:rFonts w:asciiTheme="minorBidi" w:hAnsiTheme="minorBidi"/>
                <w:lang w:bidi="ar-EG"/>
              </w:rPr>
            </w:pPr>
            <w:r w:rsidRPr="00D84C66">
              <w:rPr>
                <w:rFonts w:asciiTheme="minorBidi" w:hAnsiTheme="minorBidi"/>
                <w:lang w:bidi="ar-EG"/>
              </w:rPr>
              <w:lastRenderedPageBreak/>
              <w:t xml:space="preserve">            scaler.step(optimizer)</w:t>
            </w:r>
          </w:p>
          <w:p w14:paraId="7B1D4D9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scaler.update()</w:t>
            </w:r>
          </w:p>
          <w:p w14:paraId="2E374A3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epoch_loss += loss.item()</w:t>
            </w:r>
          </w:p>
          <w:p w14:paraId="1A26F33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del=20</w:t>
            </w:r>
          </w:p>
          <w:p w14:paraId="634DCA5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del output1, output2, loss</w:t>
            </w:r>
          </w:p>
          <w:p w14:paraId="3A58566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if torch.cuda.is_available():</w:t>
            </w:r>
          </w:p>
          <w:p w14:paraId="69F69AD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torch.cuda.empty_cache()</w:t>
            </w:r>
          </w:p>
          <w:p w14:paraId="349FB8A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avg_loss = epoch_loss / len(train_dataloader)</w:t>
            </w:r>
          </w:p>
          <w:p w14:paraId="6E7C74A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print(f"Epoch {epoch+1}, Average Loss: {avg_loss:.4f}")</w:t>
            </w:r>
          </w:p>
          <w:p w14:paraId="3794002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model.eval()</w:t>
            </w:r>
          </w:p>
          <w:p w14:paraId="43D7087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val_loss = 0</w:t>
            </w:r>
          </w:p>
          <w:p w14:paraId="2B6CF32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with torch.no_grad():</w:t>
            </w:r>
          </w:p>
          <w:p w14:paraId="0DB9204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for img0, img1, label in test_dataloader:</w:t>
            </w:r>
          </w:p>
          <w:p w14:paraId="1217CFA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img0, img1, label = img0.to(device), img1.to(device), label.to(device)</w:t>
            </w:r>
          </w:p>
          <w:p w14:paraId="3685482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output1, output2 = model(img0, img1)</w:t>
            </w:r>
          </w:p>
          <w:p w14:paraId="322DD2E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loss = criterion(output1, output2, label)</w:t>
            </w:r>
          </w:p>
          <w:p w14:paraId="23003CB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val_loss += loss.item()</w:t>
            </w:r>
          </w:p>
          <w:p w14:paraId="5B24E6D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del output1, output2, loss</w:t>
            </w:r>
          </w:p>
          <w:p w14:paraId="31B84A6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if torch.cuda.is_available():</w:t>
            </w:r>
          </w:p>
          <w:p w14:paraId="060A2C4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torch.cuda.empty_cache()</w:t>
            </w:r>
          </w:p>
          <w:p w14:paraId="4F516CBE"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val_loss /= len(test_dataloader)</w:t>
            </w:r>
          </w:p>
          <w:p w14:paraId="01C5A3C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print(f"Validation Loss: {val_loss:.4f}")</w:t>
            </w:r>
          </w:p>
          <w:p w14:paraId="162881E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scheduler.step(val_loss)</w:t>
            </w:r>
          </w:p>
          <w:p w14:paraId="2B0B48E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early_stopping(val_loss)</w:t>
            </w:r>
          </w:p>
          <w:p w14:paraId="6AF82D7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if early_stopping.early_stop:</w:t>
            </w:r>
          </w:p>
          <w:p w14:paraId="4DF60C5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print("Early stopping triggered")</w:t>
            </w:r>
          </w:p>
          <w:p w14:paraId="73456B0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break</w:t>
            </w:r>
          </w:p>
          <w:p w14:paraId="4927050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model</w:t>
            </w:r>
          </w:p>
          <w:p w14:paraId="78F93E40" w14:textId="77777777" w:rsidR="00F472A1" w:rsidRPr="00D84C66" w:rsidRDefault="00F472A1" w:rsidP="006761E8">
            <w:pPr>
              <w:rPr>
                <w:rFonts w:asciiTheme="minorBidi" w:hAnsiTheme="minorBidi"/>
                <w:lang w:bidi="ar-EG"/>
              </w:rPr>
            </w:pPr>
          </w:p>
          <w:p w14:paraId="0CD6137E" w14:textId="77777777" w:rsidR="00F472A1" w:rsidRPr="00D84C66" w:rsidRDefault="00F472A1" w:rsidP="006761E8">
            <w:pPr>
              <w:rPr>
                <w:rFonts w:asciiTheme="minorBidi" w:hAnsiTheme="minorBidi"/>
                <w:lang w:bidi="ar-EG"/>
              </w:rPr>
            </w:pPr>
            <w:r w:rsidRPr="00D84C66">
              <w:rPr>
                <w:rFonts w:asciiTheme="minorBidi" w:hAnsiTheme="minorBidi"/>
                <w:lang w:bidi="ar-EG"/>
              </w:rPr>
              <w:t># Initialize and train</w:t>
            </w:r>
          </w:p>
          <w:p w14:paraId="0BB66E2B" w14:textId="77777777" w:rsidR="00F472A1" w:rsidRPr="00D84C66" w:rsidRDefault="00F472A1" w:rsidP="006761E8">
            <w:pPr>
              <w:rPr>
                <w:rFonts w:asciiTheme="minorBidi" w:hAnsiTheme="minorBidi"/>
                <w:lang w:bidi="ar-EG"/>
              </w:rPr>
            </w:pPr>
            <w:r w:rsidRPr="00D84C66">
              <w:rPr>
                <w:rFonts w:asciiTheme="minorBidi" w:hAnsiTheme="minorBidi"/>
                <w:lang w:bidi="ar-EG"/>
              </w:rPr>
              <w:t>device = torch.device('cuda' if torch.cuda.is_available() else 'cpu')</w:t>
            </w:r>
          </w:p>
          <w:p w14:paraId="70AD0D3C" w14:textId="77777777" w:rsidR="00F472A1" w:rsidRPr="00D84C66" w:rsidRDefault="00F472A1" w:rsidP="006761E8">
            <w:pPr>
              <w:rPr>
                <w:rFonts w:asciiTheme="minorBidi" w:hAnsiTheme="minorBidi"/>
                <w:lang w:bidi="ar-EG"/>
              </w:rPr>
            </w:pPr>
            <w:r w:rsidRPr="00D84C66">
              <w:rPr>
                <w:rFonts w:asciiTheme="minorBidi" w:hAnsiTheme="minorBidi"/>
                <w:lang w:bidi="ar-EG"/>
              </w:rPr>
              <w:t>model = LightweightSiameseNetwork(</w:t>
            </w:r>
          </w:p>
          <w:p w14:paraId="39E197AE"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embedding_dim=EnhancedConfig.embedding_dim,</w:t>
            </w:r>
          </w:p>
          <w:p w14:paraId="1E84C2C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dropout_rate=EnhancedConfig.dropout_rate</w:t>
            </w:r>
          </w:p>
          <w:p w14:paraId="66323572" w14:textId="77777777" w:rsidR="00F472A1" w:rsidRPr="00D84C66" w:rsidRDefault="00F472A1" w:rsidP="006761E8">
            <w:pPr>
              <w:rPr>
                <w:rFonts w:asciiTheme="minorBidi" w:hAnsiTheme="minorBidi"/>
                <w:lang w:bidi="ar-EG"/>
              </w:rPr>
            </w:pPr>
            <w:r w:rsidRPr="00D84C66">
              <w:rPr>
                <w:rFonts w:asciiTheme="minorBidi" w:hAnsiTheme="minorBidi"/>
                <w:lang w:bidi="ar-EG"/>
              </w:rPr>
              <w:t>).to(device)</w:t>
            </w:r>
          </w:p>
          <w:p w14:paraId="2F3943BC" w14:textId="77777777" w:rsidR="00F472A1" w:rsidRPr="00D84C66" w:rsidRDefault="00F472A1" w:rsidP="006761E8">
            <w:pPr>
              <w:rPr>
                <w:rFonts w:asciiTheme="minorBidi" w:hAnsiTheme="minorBidi"/>
                <w:lang w:bidi="ar-EG"/>
              </w:rPr>
            </w:pPr>
            <w:r w:rsidRPr="00D84C66">
              <w:rPr>
                <w:rFonts w:asciiTheme="minorBidi" w:hAnsiTheme="minorBidi"/>
                <w:lang w:bidi="ar-EG"/>
              </w:rPr>
              <w:t>criterion = ImprovedContrastiveLoss(</w:t>
            </w:r>
          </w:p>
          <w:p w14:paraId="42E85DA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margin=EnhancedConfig.margin,</w:t>
            </w:r>
          </w:p>
          <w:p w14:paraId="675DF87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pos_weight=EnhancedConfig.pos_weight</w:t>
            </w:r>
          </w:p>
          <w:p w14:paraId="1B126997" w14:textId="77777777" w:rsidR="00F472A1" w:rsidRPr="00D84C66" w:rsidRDefault="00F472A1" w:rsidP="006761E8">
            <w:pPr>
              <w:rPr>
                <w:rFonts w:asciiTheme="minorBidi" w:hAnsiTheme="minorBidi"/>
                <w:lang w:bidi="ar-EG"/>
              </w:rPr>
            </w:pPr>
            <w:r w:rsidRPr="00D84C66">
              <w:rPr>
                <w:rFonts w:asciiTheme="minorBidi" w:hAnsiTheme="minorBidi"/>
                <w:lang w:bidi="ar-EG"/>
              </w:rPr>
              <w:t>)</w:t>
            </w:r>
          </w:p>
          <w:p w14:paraId="2C6996B4" w14:textId="77777777" w:rsidR="00F472A1" w:rsidRPr="00D84C66" w:rsidRDefault="00F472A1" w:rsidP="006761E8">
            <w:pPr>
              <w:rPr>
                <w:rFonts w:asciiTheme="minorBidi" w:hAnsiTheme="minorBidi"/>
                <w:lang w:bidi="ar-EG"/>
              </w:rPr>
            </w:pPr>
            <w:r w:rsidRPr="00D84C66">
              <w:rPr>
                <w:rFonts w:asciiTheme="minorBidi" w:hAnsiTheme="minorBidi"/>
                <w:lang w:bidi="ar-EG"/>
              </w:rPr>
              <w:t>optimizer = optim.AdamW(</w:t>
            </w:r>
          </w:p>
          <w:p w14:paraId="69C750D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model.parameters(),</w:t>
            </w:r>
          </w:p>
          <w:p w14:paraId="1E75B6C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lr=EnhancedConfig.learning_rate,</w:t>
            </w:r>
          </w:p>
          <w:p w14:paraId="24F0D1B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weight_decay=EnhancedConfig.weight_decay</w:t>
            </w:r>
          </w:p>
          <w:p w14:paraId="45AB58BD" w14:textId="77777777" w:rsidR="00F472A1" w:rsidRPr="00D84C66" w:rsidRDefault="00F472A1" w:rsidP="006761E8">
            <w:pPr>
              <w:rPr>
                <w:rFonts w:asciiTheme="minorBidi" w:hAnsiTheme="minorBidi"/>
                <w:lang w:bidi="ar-EG"/>
              </w:rPr>
            </w:pPr>
            <w:r w:rsidRPr="00D84C66">
              <w:rPr>
                <w:rFonts w:asciiTheme="minorBidi" w:hAnsiTheme="minorBidi"/>
                <w:lang w:bidi="ar-EG"/>
              </w:rPr>
              <w:t>)</w:t>
            </w:r>
          </w:p>
          <w:p w14:paraId="59782805" w14:textId="77777777" w:rsidR="00F472A1" w:rsidRPr="00D84C66" w:rsidRDefault="00F472A1" w:rsidP="006761E8">
            <w:pPr>
              <w:rPr>
                <w:rFonts w:asciiTheme="minorBidi" w:hAnsiTheme="minorBidi"/>
                <w:lang w:bidi="ar-EG"/>
              </w:rPr>
            </w:pPr>
            <w:r w:rsidRPr="00D84C66">
              <w:rPr>
                <w:rFonts w:asciiTheme="minorBidi" w:hAnsiTheme="minorBidi"/>
                <w:lang w:bidi="ar-EG"/>
              </w:rPr>
              <w:t>scheduler = optim.lr_scheduler.ReduceLROnPlateau(</w:t>
            </w:r>
          </w:p>
          <w:p w14:paraId="71A42E1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optimizer,</w:t>
            </w:r>
          </w:p>
          <w:p w14:paraId="4289263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mode='min',</w:t>
            </w:r>
          </w:p>
          <w:p w14:paraId="228CABA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factor=0.5,</w:t>
            </w:r>
          </w:p>
          <w:p w14:paraId="09A1258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patience=5,</w:t>
            </w:r>
          </w:p>
          <w:p w14:paraId="062A081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verbose=True</w:t>
            </w:r>
          </w:p>
          <w:p w14:paraId="1585E002" w14:textId="77777777" w:rsidR="00F472A1" w:rsidRPr="00D84C66" w:rsidRDefault="00F472A1" w:rsidP="006761E8">
            <w:pPr>
              <w:rPr>
                <w:rFonts w:asciiTheme="minorBidi" w:hAnsiTheme="minorBidi"/>
                <w:lang w:bidi="ar-EG"/>
              </w:rPr>
            </w:pPr>
            <w:r w:rsidRPr="00D84C66">
              <w:rPr>
                <w:rFonts w:asciiTheme="minorBidi" w:hAnsiTheme="minorBidi"/>
                <w:lang w:bidi="ar-EG"/>
              </w:rPr>
              <w:lastRenderedPageBreak/>
              <w:t>)</w:t>
            </w:r>
          </w:p>
          <w:p w14:paraId="4BEF6B4B" w14:textId="77777777" w:rsidR="00F472A1" w:rsidRPr="00D84C66" w:rsidRDefault="00F472A1" w:rsidP="006761E8">
            <w:pPr>
              <w:rPr>
                <w:rFonts w:asciiTheme="minorBidi" w:hAnsiTheme="minorBidi"/>
                <w:lang w:bidi="ar-EG"/>
              </w:rPr>
            </w:pPr>
            <w:r w:rsidRPr="00D84C66">
              <w:rPr>
                <w:rFonts w:asciiTheme="minorBidi" w:hAnsiTheme="minorBidi"/>
                <w:lang w:bidi="ar-EG"/>
              </w:rPr>
              <w:t># Note: train_dataloader and test_dataloader should be passed from dataset_preparation.py</w:t>
            </w:r>
          </w:p>
          <w:p w14:paraId="3AF3E96C" w14:textId="77777777" w:rsidR="00F472A1" w:rsidRPr="00D84C66" w:rsidRDefault="00F472A1" w:rsidP="006761E8">
            <w:pPr>
              <w:rPr>
                <w:rFonts w:asciiTheme="minorBidi" w:hAnsiTheme="minorBidi"/>
                <w:lang w:bidi="ar-EG"/>
              </w:rPr>
            </w:pPr>
            <w:r w:rsidRPr="00D84C66">
              <w:rPr>
                <w:rFonts w:asciiTheme="minorBidi" w:hAnsiTheme="minorBidi"/>
                <w:lang w:bidi="ar-EG"/>
              </w:rPr>
              <w:t># model = train_model(model, train_dataloader, test_dataloader, criterion, optimizer, scheduler, device, EnhancedConfig.train_number_epochs, EnhancedConfig.patience)</w:t>
            </w:r>
          </w:p>
        </w:tc>
      </w:tr>
    </w:tbl>
    <w:p w14:paraId="77FD1A9F" w14:textId="77777777" w:rsidR="00F472A1" w:rsidRPr="00D84C66" w:rsidRDefault="00F472A1" w:rsidP="00F472A1">
      <w:pPr>
        <w:rPr>
          <w:rFonts w:asciiTheme="minorBidi" w:hAnsiTheme="minorBidi"/>
          <w:lang w:bidi="ar-EG"/>
        </w:rPr>
      </w:pPr>
    </w:p>
    <w:p w14:paraId="43F347C3" w14:textId="77777777" w:rsidR="00F472A1" w:rsidRPr="00D84C66" w:rsidRDefault="00F472A1" w:rsidP="00F472A1">
      <w:pPr>
        <w:rPr>
          <w:rFonts w:asciiTheme="minorBidi" w:hAnsiTheme="minorBidi"/>
          <w:lang w:bidi="ar-EG"/>
        </w:rPr>
      </w:pPr>
    </w:p>
    <w:p w14:paraId="6714E35F"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B. Explanation of the Code</w:t>
      </w:r>
    </w:p>
    <w:p w14:paraId="2763A40E" w14:textId="77777777" w:rsidR="00F472A1" w:rsidRPr="00D84C66" w:rsidRDefault="00F472A1">
      <w:pPr>
        <w:pStyle w:val="ListParagraph"/>
        <w:numPr>
          <w:ilvl w:val="0"/>
          <w:numId w:val="96"/>
        </w:numPr>
        <w:spacing w:line="278" w:lineRule="auto"/>
        <w:rPr>
          <w:rFonts w:asciiTheme="minorBidi" w:hAnsiTheme="minorBidi"/>
          <w:b/>
          <w:bCs/>
          <w:lang w:bidi="ar-EG"/>
        </w:rPr>
      </w:pPr>
      <w:r w:rsidRPr="00D84C66">
        <w:rPr>
          <w:rFonts w:asciiTheme="minorBidi" w:hAnsiTheme="minorBidi"/>
          <w:b/>
          <w:bCs/>
          <w:lang w:bidi="ar-EG"/>
        </w:rPr>
        <w:t>Explanation of the Code</w:t>
      </w:r>
    </w:p>
    <w:p w14:paraId="3499802F" w14:textId="77777777" w:rsidR="00F472A1" w:rsidRPr="00D84C66" w:rsidRDefault="00F472A1" w:rsidP="00F472A1">
      <w:pPr>
        <w:rPr>
          <w:rFonts w:asciiTheme="minorBidi" w:hAnsiTheme="minorBidi"/>
          <w:lang w:bidi="ar-EG"/>
        </w:rPr>
      </w:pPr>
    </w:p>
    <w:p w14:paraId="7FD74F68" w14:textId="77777777" w:rsidR="00F472A1" w:rsidRPr="00D84C66" w:rsidRDefault="00F472A1" w:rsidP="00F472A1">
      <w:pPr>
        <w:rPr>
          <w:rFonts w:asciiTheme="minorBidi" w:hAnsiTheme="minorBidi"/>
          <w:lang w:bidi="ar-EG"/>
        </w:rPr>
      </w:pPr>
      <w:r w:rsidRPr="00D84C66">
        <w:rPr>
          <w:rFonts w:asciiTheme="minorBidi" w:hAnsiTheme="minorBidi"/>
          <w:lang w:bidi="ar-EG"/>
        </w:rPr>
        <w:t>This code implements a Siamese neural network using PyTorch, a popular deep learning framework. The Siamese network architecture is specifically designed for tasks like similarity learning, where the goal is to determine if two inputs are similar or dissimilar:</w:t>
      </w:r>
    </w:p>
    <w:p w14:paraId="020E3BCD" w14:textId="77777777" w:rsidR="00F472A1" w:rsidRPr="00D84C66" w:rsidRDefault="00F472A1" w:rsidP="00F472A1">
      <w:pPr>
        <w:rPr>
          <w:rFonts w:asciiTheme="minorBidi" w:hAnsiTheme="minorBidi"/>
          <w:lang w:bidi="ar-EG"/>
        </w:rPr>
      </w:pPr>
    </w:p>
    <w:p w14:paraId="7718D40D" w14:textId="77777777" w:rsidR="00F472A1" w:rsidRPr="00D84C66" w:rsidRDefault="00F472A1">
      <w:pPr>
        <w:numPr>
          <w:ilvl w:val="0"/>
          <w:numId w:val="71"/>
        </w:numPr>
        <w:spacing w:line="278" w:lineRule="auto"/>
        <w:rPr>
          <w:rFonts w:asciiTheme="minorBidi" w:hAnsiTheme="minorBidi"/>
          <w:lang w:bidi="ar-EG"/>
        </w:rPr>
      </w:pPr>
      <w:r w:rsidRPr="00D84C66">
        <w:rPr>
          <w:rFonts w:asciiTheme="minorBidi" w:hAnsiTheme="minorBidi"/>
          <w:b/>
          <w:bCs/>
          <w:lang w:bidi="ar-EG"/>
        </w:rPr>
        <w:t>Learning similarity functions</w:t>
      </w:r>
      <w:r w:rsidRPr="00D84C66">
        <w:rPr>
          <w:rFonts w:asciiTheme="minorBidi" w:hAnsiTheme="minorBidi"/>
          <w:lang w:bidi="ar-EG"/>
        </w:rPr>
        <w:t>: By training on pairs of examples, the network learns to embed inputs into a feature space where similar items are close together and dissimilar items are far apart.</w:t>
      </w:r>
    </w:p>
    <w:p w14:paraId="0E8BF9DA" w14:textId="77777777" w:rsidR="00F472A1" w:rsidRPr="00D84C66" w:rsidRDefault="00F472A1">
      <w:pPr>
        <w:numPr>
          <w:ilvl w:val="0"/>
          <w:numId w:val="71"/>
        </w:numPr>
        <w:spacing w:line="278" w:lineRule="auto"/>
        <w:rPr>
          <w:rFonts w:asciiTheme="minorBidi" w:hAnsiTheme="minorBidi"/>
          <w:lang w:bidi="ar-EG"/>
        </w:rPr>
      </w:pPr>
      <w:r w:rsidRPr="00D84C66">
        <w:rPr>
          <w:rFonts w:asciiTheme="minorBidi" w:hAnsiTheme="minorBidi"/>
          <w:b/>
          <w:bCs/>
          <w:lang w:bidi="ar-EG"/>
        </w:rPr>
        <w:t>Efficient feature representation</w:t>
      </w:r>
      <w:r w:rsidRPr="00D84C66">
        <w:rPr>
          <w:rFonts w:asciiTheme="minorBidi" w:hAnsiTheme="minorBidi"/>
          <w:lang w:bidi="ar-EG"/>
        </w:rPr>
        <w:t>: The network creates embeddings that capture essential features while discarding irrelevant variations, making it suitable for applications like face recognition, signature verification, and document comparison.</w:t>
      </w:r>
    </w:p>
    <w:p w14:paraId="2AFCE5CE" w14:textId="77777777" w:rsidR="00F472A1" w:rsidRPr="00D84C66" w:rsidRDefault="00F472A1">
      <w:pPr>
        <w:numPr>
          <w:ilvl w:val="0"/>
          <w:numId w:val="71"/>
        </w:numPr>
        <w:spacing w:line="278" w:lineRule="auto"/>
        <w:rPr>
          <w:rFonts w:asciiTheme="minorBidi" w:hAnsiTheme="minorBidi"/>
          <w:lang w:bidi="ar-EG"/>
        </w:rPr>
      </w:pPr>
      <w:r w:rsidRPr="00D84C66">
        <w:rPr>
          <w:rFonts w:asciiTheme="minorBidi" w:hAnsiTheme="minorBidi"/>
          <w:b/>
          <w:bCs/>
          <w:lang w:bidi="ar-EG"/>
        </w:rPr>
        <w:t>Handling limited data</w:t>
      </w:r>
      <w:r w:rsidRPr="00D84C66">
        <w:rPr>
          <w:rFonts w:asciiTheme="minorBidi" w:hAnsiTheme="minorBidi"/>
          <w:lang w:bidi="ar-EG"/>
        </w:rPr>
        <w:t>: Siamese networks can work effectively with smaller datasets by leveraging paired comparisons rather than requiring extensive examples of each class.</w:t>
      </w:r>
    </w:p>
    <w:p w14:paraId="4308DFDC" w14:textId="77777777" w:rsidR="00F472A1" w:rsidRPr="00D84C66" w:rsidRDefault="00F472A1">
      <w:pPr>
        <w:numPr>
          <w:ilvl w:val="0"/>
          <w:numId w:val="71"/>
        </w:numPr>
        <w:spacing w:line="278" w:lineRule="auto"/>
        <w:rPr>
          <w:rFonts w:asciiTheme="minorBidi" w:hAnsiTheme="minorBidi"/>
          <w:lang w:bidi="ar-EG"/>
        </w:rPr>
      </w:pPr>
      <w:r w:rsidRPr="00D84C66">
        <w:rPr>
          <w:rFonts w:asciiTheme="minorBidi" w:hAnsiTheme="minorBidi"/>
          <w:b/>
          <w:bCs/>
          <w:lang w:bidi="ar-EG"/>
        </w:rPr>
        <w:t>Transfer learning advantage</w:t>
      </w:r>
      <w:r w:rsidRPr="00D84C66">
        <w:rPr>
          <w:rFonts w:asciiTheme="minorBidi" w:hAnsiTheme="minorBidi"/>
          <w:lang w:bidi="ar-EG"/>
        </w:rPr>
        <w:t>: By utilizing pre-trained models like EfficientNet, the implementation benefits from features learned on large datasets while specializing for the specific similarity task.</w:t>
      </w:r>
    </w:p>
    <w:p w14:paraId="4680D476" w14:textId="77777777" w:rsidR="00F472A1" w:rsidRPr="00D84C66" w:rsidRDefault="00F472A1" w:rsidP="00F472A1">
      <w:pPr>
        <w:rPr>
          <w:rFonts w:asciiTheme="minorBidi" w:hAnsiTheme="minorBidi"/>
          <w:lang w:bidi="ar-EG"/>
        </w:rPr>
      </w:pPr>
    </w:p>
    <w:p w14:paraId="57638F07" w14:textId="77777777" w:rsidR="00F472A1" w:rsidRPr="00D84C66" w:rsidRDefault="00F472A1" w:rsidP="00F472A1">
      <w:pPr>
        <w:rPr>
          <w:rFonts w:asciiTheme="minorBidi" w:hAnsiTheme="minorBidi"/>
          <w:lang w:bidi="ar-EG"/>
        </w:rPr>
      </w:pPr>
      <w:r w:rsidRPr="00D84C66">
        <w:rPr>
          <w:rFonts w:asciiTheme="minorBidi" w:hAnsiTheme="minorBidi"/>
          <w:lang w:bidi="ar-EG"/>
        </w:rPr>
        <w:t>By using this code, researchers and developers in the field of machine learning can effectively implement similarity-based learning systems that can distinguish between similar and dissimilar inputs with high accuracy and efficiency.</w:t>
      </w:r>
    </w:p>
    <w:p w14:paraId="2172E96B" w14:textId="77777777" w:rsidR="00F472A1" w:rsidRPr="00D84C66" w:rsidRDefault="00F472A1" w:rsidP="00F472A1">
      <w:pPr>
        <w:rPr>
          <w:rFonts w:asciiTheme="minorBidi" w:hAnsiTheme="minorBidi"/>
          <w:lang w:bidi="ar-EG"/>
        </w:rPr>
      </w:pPr>
      <w:r w:rsidRPr="00D84C66">
        <w:rPr>
          <w:rFonts w:asciiTheme="minorBidi" w:hAnsiTheme="minorBidi"/>
          <w:lang w:bidi="ar-EG"/>
        </w:rPr>
        <w:br w:type="page"/>
      </w:r>
    </w:p>
    <w:p w14:paraId="50717A99" w14:textId="77777777" w:rsidR="00F472A1" w:rsidRPr="00D84C66" w:rsidRDefault="00F472A1" w:rsidP="00F472A1">
      <w:pPr>
        <w:rPr>
          <w:rFonts w:asciiTheme="minorBidi" w:hAnsiTheme="minorBidi"/>
          <w:lang w:bidi="ar-EG"/>
        </w:rPr>
      </w:pPr>
    </w:p>
    <w:p w14:paraId="2C79196C" w14:textId="77777777" w:rsidR="00F472A1" w:rsidRPr="00D84C66" w:rsidRDefault="00F472A1">
      <w:pPr>
        <w:pStyle w:val="ListParagraph"/>
        <w:numPr>
          <w:ilvl w:val="0"/>
          <w:numId w:val="96"/>
        </w:numPr>
        <w:spacing w:line="278" w:lineRule="auto"/>
        <w:rPr>
          <w:rFonts w:asciiTheme="minorBidi" w:hAnsiTheme="minorBidi"/>
          <w:b/>
          <w:bCs/>
          <w:lang w:bidi="ar-EG"/>
        </w:rPr>
      </w:pPr>
      <w:r w:rsidRPr="00D84C66">
        <w:rPr>
          <w:rFonts w:asciiTheme="minorBidi" w:hAnsiTheme="minorBidi"/>
          <w:b/>
          <w:bCs/>
          <w:lang w:bidi="ar-EG"/>
        </w:rPr>
        <w:t>Module Imports</w:t>
      </w: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00FBDE6A" w14:textId="77777777" w:rsidTr="006761E8">
        <w:tc>
          <w:tcPr>
            <w:tcW w:w="8296" w:type="dxa"/>
            <w:shd w:val="clear" w:color="auto" w:fill="D0CECE" w:themeFill="background2" w:themeFillShade="E6"/>
          </w:tcPr>
          <w:p w14:paraId="3CD115E8"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torch</w:t>
            </w:r>
          </w:p>
          <w:p w14:paraId="3C423EAC"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torch.nn as nn</w:t>
            </w:r>
          </w:p>
          <w:p w14:paraId="546B1AB5"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torch.nn.functional as F</w:t>
            </w:r>
          </w:p>
          <w:p w14:paraId="2BEC83DF"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torch.optim as optim</w:t>
            </w:r>
          </w:p>
          <w:p w14:paraId="2B8BCDFE" w14:textId="77777777" w:rsidR="00F472A1" w:rsidRPr="00D84C66" w:rsidRDefault="00F472A1" w:rsidP="006761E8">
            <w:pPr>
              <w:rPr>
                <w:rFonts w:asciiTheme="minorBidi" w:hAnsiTheme="minorBidi"/>
                <w:lang w:bidi="ar-EG"/>
              </w:rPr>
            </w:pPr>
            <w:r w:rsidRPr="00D84C66">
              <w:rPr>
                <w:rFonts w:asciiTheme="minorBidi" w:hAnsiTheme="minorBidi"/>
                <w:lang w:bidi="ar-EG"/>
              </w:rPr>
              <w:t>from torch.cuda.amp import autocast, GradScaler</w:t>
            </w:r>
          </w:p>
          <w:p w14:paraId="2D6A43CB"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timm</w:t>
            </w:r>
          </w:p>
          <w:p w14:paraId="60B79743" w14:textId="77777777" w:rsidR="00F472A1" w:rsidRPr="00D84C66" w:rsidRDefault="00F472A1" w:rsidP="006761E8">
            <w:pPr>
              <w:rPr>
                <w:rFonts w:asciiTheme="minorBidi" w:hAnsiTheme="minorBidi"/>
                <w:lang w:bidi="ar-EG"/>
              </w:rPr>
            </w:pPr>
            <w:r w:rsidRPr="00D84C66">
              <w:rPr>
                <w:rFonts w:asciiTheme="minorBidi" w:hAnsiTheme="minorBidi"/>
                <w:lang w:bidi="ar-EG"/>
              </w:rPr>
              <w:t>from torchvision import transforms</w:t>
            </w:r>
          </w:p>
          <w:p w14:paraId="7E32E158" w14:textId="77777777" w:rsidR="00F472A1" w:rsidRPr="00D84C66" w:rsidRDefault="00F472A1" w:rsidP="006761E8">
            <w:pPr>
              <w:rPr>
                <w:rFonts w:asciiTheme="minorBidi" w:hAnsiTheme="minorBidi"/>
                <w:lang w:bidi="ar-EG"/>
              </w:rPr>
            </w:pPr>
            <w:r w:rsidRPr="00D84C66">
              <w:rPr>
                <w:rFonts w:asciiTheme="minorBidi" w:hAnsiTheme="minorBidi"/>
                <w:lang w:bidi="ar-EG"/>
              </w:rPr>
              <w:t>from torch.utils.data import DataLoader</w:t>
            </w:r>
          </w:p>
        </w:tc>
      </w:tr>
    </w:tbl>
    <w:p w14:paraId="59903C48" w14:textId="77777777" w:rsidR="00F472A1" w:rsidRPr="00D84C66" w:rsidRDefault="00F472A1" w:rsidP="00F472A1">
      <w:pPr>
        <w:rPr>
          <w:rFonts w:asciiTheme="minorBidi" w:hAnsiTheme="minorBidi"/>
          <w:lang w:bidi="ar-EG"/>
        </w:rPr>
      </w:pPr>
    </w:p>
    <w:p w14:paraId="0D6583B5" w14:textId="77777777" w:rsidR="00F472A1" w:rsidRPr="00D84C66" w:rsidRDefault="00F472A1" w:rsidP="00F472A1">
      <w:pPr>
        <w:rPr>
          <w:rFonts w:asciiTheme="minorBidi" w:hAnsiTheme="minorBidi"/>
          <w:lang w:bidi="ar-EG"/>
        </w:rPr>
      </w:pPr>
      <w:r w:rsidRPr="00D84C66">
        <w:rPr>
          <w:rFonts w:asciiTheme="minorBidi" w:hAnsiTheme="minorBidi"/>
          <w:lang w:bidi="ar-EG"/>
        </w:rPr>
        <w:t>This section imports essential Python libraries for deep learning with PyTorch:</w:t>
      </w:r>
    </w:p>
    <w:p w14:paraId="0A7A64C3"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torch</w:t>
      </w:r>
      <w:r w:rsidRPr="00D84C66">
        <w:rPr>
          <w:rFonts w:asciiTheme="minorBidi" w:hAnsiTheme="minorBidi"/>
          <w:lang w:bidi="ar-EG"/>
        </w:rPr>
        <w:t>: The core PyTorch library that provides tensor operations and automatic differentiation capabilities for building and training neural networks.</w:t>
      </w:r>
    </w:p>
    <w:p w14:paraId="1478548D"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torch.nn</w:t>
      </w:r>
      <w:r w:rsidRPr="00D84C66">
        <w:rPr>
          <w:rFonts w:asciiTheme="minorBidi" w:hAnsiTheme="minorBidi"/>
          <w:lang w:bidi="ar-EG"/>
        </w:rPr>
        <w:t>: Contains modules and classes for building neural network layers, loss functions, and other components needed for creating complex network architectures.</w:t>
      </w:r>
    </w:p>
    <w:p w14:paraId="6750522D"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torch.nn.functional as F</w:t>
      </w:r>
      <w:r w:rsidRPr="00D84C66">
        <w:rPr>
          <w:rFonts w:asciiTheme="minorBidi" w:hAnsiTheme="minorBidi"/>
          <w:lang w:bidi="ar-EG"/>
        </w:rPr>
        <w:t>: Provides functional implementations of neural network operations like activation functions, pooling, and normalization that can be applied directly to tensors.</w:t>
      </w:r>
    </w:p>
    <w:p w14:paraId="0F6D87F4"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 xml:space="preserve">torch.optim: </w:t>
      </w:r>
      <w:r w:rsidRPr="00D84C66">
        <w:rPr>
          <w:rFonts w:asciiTheme="minorBidi" w:hAnsiTheme="minorBidi"/>
          <w:lang w:bidi="ar-EG"/>
        </w:rPr>
        <w:t>Contains optimization algorithms like SGD, Adam, and AdamW used for updating network parameters during training.</w:t>
      </w:r>
    </w:p>
    <w:p w14:paraId="78055BED"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torch.cuda.amp:</w:t>
      </w:r>
      <w:r w:rsidRPr="00D84C66">
        <w:rPr>
          <w:rFonts w:asciiTheme="minorBidi" w:hAnsiTheme="minorBidi"/>
          <w:lang w:bidi="ar-EG"/>
        </w:rPr>
        <w:t xml:space="preserve"> Provides tools for automatic mixed precision training, which helps improve performance and reduce memory usage on compatible GPUs.</w:t>
      </w:r>
    </w:p>
    <w:p w14:paraId="00A48D76"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timm</w:t>
      </w:r>
      <w:r w:rsidRPr="00D84C66">
        <w:rPr>
          <w:rFonts w:asciiTheme="minorBidi" w:hAnsiTheme="minorBidi"/>
          <w:lang w:bidi="ar-EG"/>
        </w:rPr>
        <w:t>: The "PyTorch Image Models" library that provides state-of-the-art pre-trained models for computer vision tasks.</w:t>
      </w:r>
    </w:p>
    <w:p w14:paraId="43D38CCF"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torchvision.transforms:</w:t>
      </w:r>
      <w:r w:rsidRPr="00D84C66">
        <w:rPr>
          <w:rFonts w:asciiTheme="minorBidi" w:hAnsiTheme="minorBidi"/>
          <w:lang w:bidi="ar-EG"/>
        </w:rPr>
        <w:t xml:space="preserve"> Offers various image transformation operations for preprocessing and augmenting images.</w:t>
      </w:r>
    </w:p>
    <w:p w14:paraId="25CDA9BC"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torch.utils.data.DataLoader:</w:t>
      </w:r>
      <w:r w:rsidRPr="00D84C66">
        <w:rPr>
          <w:rFonts w:asciiTheme="minorBidi" w:hAnsiTheme="minorBidi"/>
          <w:lang w:bidi="ar-EG"/>
        </w:rPr>
        <w:t xml:space="preserve"> Enables efficient data loading during training and evaluation, with features like batching, shuffling, and multi-processing.</w:t>
      </w:r>
    </w:p>
    <w:p w14:paraId="5DF549A4" w14:textId="77777777" w:rsidR="00F472A1" w:rsidRPr="00D84C66" w:rsidRDefault="00F472A1" w:rsidP="00F472A1">
      <w:pPr>
        <w:rPr>
          <w:rFonts w:asciiTheme="minorBidi" w:hAnsiTheme="minorBidi"/>
          <w:lang w:bidi="ar-EG"/>
        </w:rPr>
      </w:pPr>
      <w:r w:rsidRPr="00D84C66">
        <w:rPr>
          <w:rFonts w:asciiTheme="minorBidi" w:hAnsiTheme="minorBidi"/>
          <w:lang w:bidi="ar-EG"/>
        </w:rPr>
        <w:t>These imports establish the foundation for building, training, and optimizing the Siamese neural network in this implementation.</w:t>
      </w:r>
    </w:p>
    <w:p w14:paraId="26170932" w14:textId="77777777" w:rsidR="00F472A1" w:rsidRPr="00D84C66" w:rsidRDefault="00F472A1" w:rsidP="00F472A1">
      <w:pPr>
        <w:rPr>
          <w:rFonts w:asciiTheme="minorBidi" w:hAnsiTheme="minorBidi"/>
          <w:b/>
          <w:bCs/>
          <w:lang w:bidi="ar-EG"/>
        </w:rPr>
      </w:pPr>
    </w:p>
    <w:p w14:paraId="5CC89D3A"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br w:type="page"/>
      </w:r>
    </w:p>
    <w:p w14:paraId="1744A0A6" w14:textId="77777777" w:rsidR="00F472A1" w:rsidRPr="00D84C66" w:rsidRDefault="00F472A1" w:rsidP="00F472A1">
      <w:pPr>
        <w:rPr>
          <w:rFonts w:asciiTheme="minorBidi" w:hAnsiTheme="minorBidi"/>
          <w:b/>
          <w:bCs/>
          <w:lang w:bidi="ar-EG"/>
        </w:rPr>
      </w:pPr>
    </w:p>
    <w:p w14:paraId="3ED3CD55"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C. Configuration Class</w:t>
      </w:r>
    </w:p>
    <w:tbl>
      <w:tblPr>
        <w:tblStyle w:val="TableGrid"/>
        <w:tblW w:w="0" w:type="auto"/>
        <w:tblLook w:val="04A0" w:firstRow="1" w:lastRow="0" w:firstColumn="1" w:lastColumn="0" w:noHBand="0" w:noVBand="1"/>
      </w:tblPr>
      <w:tblGrid>
        <w:gridCol w:w="8296"/>
      </w:tblGrid>
      <w:tr w:rsidR="00F472A1" w:rsidRPr="00D84C66" w14:paraId="29B72FE3" w14:textId="77777777" w:rsidTr="006761E8">
        <w:tc>
          <w:tcPr>
            <w:tcW w:w="8296" w:type="dxa"/>
            <w:shd w:val="clear" w:color="auto" w:fill="D0CECE" w:themeFill="background2" w:themeFillShade="E6"/>
          </w:tcPr>
          <w:p w14:paraId="5E79053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class EnhancedConfig:</w:t>
            </w:r>
          </w:p>
          <w:p w14:paraId="63CA699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training_dirs = '/content/drive/MyDrive/DataSet/train'</w:t>
            </w:r>
          </w:p>
          <w:p w14:paraId="6742D3A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testing_dirs = '/content/drive/MyDrive/DataSet/test'</w:t>
            </w:r>
          </w:p>
          <w:p w14:paraId="09BE6DC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train_batch_size = 16</w:t>
            </w:r>
          </w:p>
          <w:p w14:paraId="6987644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test_batch_size = 16</w:t>
            </w:r>
          </w:p>
          <w:p w14:paraId="0A1E0B7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train_number_epochs = 20</w:t>
            </w:r>
          </w:p>
          <w:p w14:paraId="3DA9FB9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patience = 10</w:t>
            </w:r>
          </w:p>
          <w:p w14:paraId="3D25AE4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num_workers = 2</w:t>
            </w:r>
          </w:p>
          <w:p w14:paraId="699B3B7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learning_rate = 1e-4</w:t>
            </w:r>
          </w:p>
          <w:p w14:paraId="03446EF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weight_decay = 0.01</w:t>
            </w:r>
          </w:p>
          <w:p w14:paraId="7361B87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embedding_dim = 128</w:t>
            </w:r>
          </w:p>
          <w:p w14:paraId="06EDC88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dropout_rate = 0.4</w:t>
            </w:r>
          </w:p>
          <w:p w14:paraId="6B32CF2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pos_weight = 0.5</w:t>
            </w:r>
          </w:p>
          <w:p w14:paraId="17425C3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margin = 1.0</w:t>
            </w:r>
          </w:p>
          <w:p w14:paraId="67D8A1C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image_size = 160</w:t>
            </w:r>
          </w:p>
          <w:p w14:paraId="7CC3AD3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mixup_alpha = 0.2</w:t>
            </w:r>
          </w:p>
          <w:p w14:paraId="79D98B0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pin_memory = False</w:t>
            </w:r>
          </w:p>
        </w:tc>
      </w:tr>
    </w:tbl>
    <w:p w14:paraId="73B4CEAF" w14:textId="77777777" w:rsidR="00F472A1" w:rsidRPr="00D84C66" w:rsidRDefault="00F472A1" w:rsidP="00F472A1">
      <w:pPr>
        <w:rPr>
          <w:rFonts w:asciiTheme="minorBidi" w:hAnsiTheme="minorBidi"/>
          <w:lang w:bidi="ar-EG"/>
        </w:rPr>
      </w:pPr>
    </w:p>
    <w:p w14:paraId="7A6A0AC1" w14:textId="77777777" w:rsidR="00F472A1" w:rsidRPr="00D84C66" w:rsidRDefault="00F472A1" w:rsidP="00F472A1">
      <w:pPr>
        <w:rPr>
          <w:rFonts w:asciiTheme="minorBidi" w:hAnsiTheme="minorBidi"/>
          <w:lang w:bidi="ar-EG"/>
        </w:rPr>
      </w:pPr>
      <w:r w:rsidRPr="00D84C66">
        <w:rPr>
          <w:rFonts w:asciiTheme="minorBidi" w:hAnsiTheme="minorBidi"/>
          <w:lang w:bidi="ar-EG"/>
        </w:rPr>
        <w:t xml:space="preserve">The </w:t>
      </w:r>
      <w:r w:rsidRPr="00D84C66">
        <w:rPr>
          <w:rFonts w:asciiTheme="minorBidi" w:hAnsiTheme="minorBidi"/>
          <w:b/>
          <w:bCs/>
          <w:lang w:bidi="ar-EG"/>
        </w:rPr>
        <w:t>EnhancedConfig</w:t>
      </w:r>
      <w:r w:rsidRPr="00D84C66">
        <w:rPr>
          <w:rFonts w:asciiTheme="minorBidi" w:hAnsiTheme="minorBidi"/>
          <w:lang w:bidi="ar-EG"/>
        </w:rPr>
        <w:t xml:space="preserve"> class centralizes all hyperparameters and configuration settings for training and evaluating the model:</w:t>
      </w:r>
    </w:p>
    <w:p w14:paraId="512B7FA1"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training_dirs and testing_dirs:</w:t>
      </w:r>
      <w:r w:rsidRPr="00D84C66">
        <w:rPr>
          <w:rFonts w:asciiTheme="minorBidi" w:hAnsiTheme="minorBidi"/>
          <w:lang w:bidi="ar-EG"/>
        </w:rPr>
        <w:t xml:space="preserve"> These variables specify the file paths where training and testing datasets are stored, pointing to folders in Google Drive.</w:t>
      </w:r>
    </w:p>
    <w:p w14:paraId="0CCC2486"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train_batch_size and test_batch_size</w:t>
      </w:r>
      <w:r w:rsidRPr="00D84C66">
        <w:rPr>
          <w:rFonts w:asciiTheme="minorBidi" w:hAnsiTheme="minorBidi"/>
          <w:lang w:bidi="ar-EG"/>
        </w:rPr>
        <w:t>: Define the number of samples processed in each training and testing batch (16 samples per batch).</w:t>
      </w:r>
    </w:p>
    <w:p w14:paraId="0EA1E4C7"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train_number_epochs:</w:t>
      </w:r>
      <w:r w:rsidRPr="00D84C66">
        <w:rPr>
          <w:rFonts w:asciiTheme="minorBidi" w:hAnsiTheme="minorBidi"/>
          <w:lang w:bidi="ar-EG"/>
        </w:rPr>
        <w:t xml:space="preserve"> Sets the maximum number of complete passes through the training dataset (20 epochs).</w:t>
      </w:r>
    </w:p>
    <w:p w14:paraId="73D24D54"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patience</w:t>
      </w:r>
      <w:r w:rsidRPr="00D84C66">
        <w:rPr>
          <w:rFonts w:asciiTheme="minorBidi" w:hAnsiTheme="minorBidi"/>
          <w:lang w:bidi="ar-EG"/>
        </w:rPr>
        <w:t>: Determines how many epochs with no improvement to wait before stopping training early (10 epochs).</w:t>
      </w:r>
    </w:p>
    <w:p w14:paraId="65ED81B4"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num_workers</w:t>
      </w:r>
      <w:r w:rsidRPr="00D84C66">
        <w:rPr>
          <w:rFonts w:asciiTheme="minorBidi" w:hAnsiTheme="minorBidi"/>
          <w:lang w:bidi="ar-EG"/>
        </w:rPr>
        <w:t>: Specifies the number of subprocesses to use for data loading (2 workers).</w:t>
      </w:r>
    </w:p>
    <w:p w14:paraId="6395CFB3"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learning_rate</w:t>
      </w:r>
      <w:r w:rsidRPr="00D84C66">
        <w:rPr>
          <w:rFonts w:asciiTheme="minorBidi" w:hAnsiTheme="minorBidi"/>
          <w:lang w:bidi="ar-EG"/>
        </w:rPr>
        <w:t>: Sets the step size for the optimizer (1e-4 or 0.0001), controlling how quickly model parameters are updated.</w:t>
      </w:r>
    </w:p>
    <w:p w14:paraId="054DE2CB"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 xml:space="preserve">weight_decay: </w:t>
      </w:r>
      <w:r w:rsidRPr="00D84C66">
        <w:rPr>
          <w:rFonts w:asciiTheme="minorBidi" w:hAnsiTheme="minorBidi"/>
          <w:lang w:bidi="ar-EG"/>
        </w:rPr>
        <w:t>Specifies the L2 regularization strength (0.01) to help prevent overfitting.</w:t>
      </w:r>
    </w:p>
    <w:p w14:paraId="18023448"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embedding_dim:</w:t>
      </w:r>
      <w:r w:rsidRPr="00D84C66">
        <w:rPr>
          <w:rFonts w:asciiTheme="minorBidi" w:hAnsiTheme="minorBidi"/>
          <w:lang w:bidi="ar-EG"/>
        </w:rPr>
        <w:t xml:space="preserve"> Defines the dimensionality of the feature embeddings produced by the network (128 dimensions).</w:t>
      </w:r>
    </w:p>
    <w:p w14:paraId="279C59EB" w14:textId="77777777" w:rsidR="00F472A1" w:rsidRDefault="00F472A1" w:rsidP="00F472A1">
      <w:pPr>
        <w:rPr>
          <w:rFonts w:asciiTheme="minorBidi" w:hAnsiTheme="minorBidi"/>
          <w:lang w:bidi="ar-EG"/>
        </w:rPr>
      </w:pPr>
      <w:r w:rsidRPr="00D84C66">
        <w:rPr>
          <w:rFonts w:asciiTheme="minorBidi" w:hAnsiTheme="minorBidi"/>
          <w:b/>
          <w:bCs/>
          <w:lang w:bidi="ar-EG"/>
        </w:rPr>
        <w:t>dropout_rate:</w:t>
      </w:r>
      <w:r w:rsidRPr="00D84C66">
        <w:rPr>
          <w:rFonts w:asciiTheme="minorBidi" w:hAnsiTheme="minorBidi"/>
          <w:lang w:bidi="ar-EG"/>
        </w:rPr>
        <w:t xml:space="preserve"> Controls the probability (0.4) that neurons will be randomly deactivated during training to reduce overfitting.</w:t>
      </w:r>
    </w:p>
    <w:p w14:paraId="343242D8" w14:textId="77777777" w:rsidR="00F472A1" w:rsidRPr="00D84C66" w:rsidRDefault="00F472A1" w:rsidP="00F472A1">
      <w:pPr>
        <w:rPr>
          <w:rFonts w:asciiTheme="minorBidi" w:hAnsiTheme="minorBidi"/>
          <w:lang w:bidi="ar-EG"/>
        </w:rPr>
      </w:pPr>
    </w:p>
    <w:p w14:paraId="073B3456"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pos_weight:</w:t>
      </w:r>
      <w:r w:rsidRPr="00D84C66">
        <w:rPr>
          <w:rFonts w:asciiTheme="minorBidi" w:hAnsiTheme="minorBidi"/>
          <w:lang w:bidi="ar-EG"/>
        </w:rPr>
        <w:t xml:space="preserve"> Balances the contribution of positive pairs in the contrastive loss function (0.5).</w:t>
      </w:r>
    </w:p>
    <w:p w14:paraId="05536EE2"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margin</w:t>
      </w:r>
      <w:r w:rsidRPr="00D84C66">
        <w:rPr>
          <w:rFonts w:asciiTheme="minorBidi" w:hAnsiTheme="minorBidi"/>
          <w:lang w:bidi="ar-EG"/>
        </w:rPr>
        <w:t>: Sets the minimum distance threshold for dissimilar pairs in the contrastive loss function (1.0).</w:t>
      </w:r>
    </w:p>
    <w:p w14:paraId="6CD18AF2"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image_size:</w:t>
      </w:r>
      <w:r w:rsidRPr="00D84C66">
        <w:rPr>
          <w:rFonts w:asciiTheme="minorBidi" w:hAnsiTheme="minorBidi"/>
          <w:lang w:bidi="ar-EG"/>
        </w:rPr>
        <w:t xml:space="preserve"> Defines the size to which input images will be resized (160×160 pixels).</w:t>
      </w:r>
    </w:p>
    <w:p w14:paraId="3DCC649E"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 xml:space="preserve">mixup_alpha: </w:t>
      </w:r>
      <w:r w:rsidRPr="00D84C66">
        <w:rPr>
          <w:rFonts w:asciiTheme="minorBidi" w:hAnsiTheme="minorBidi"/>
          <w:lang w:bidi="ar-EG"/>
        </w:rPr>
        <w:t>Parameter for the mixup data augmentation technique (0.2).</w:t>
      </w:r>
    </w:p>
    <w:p w14:paraId="653CE13B"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pin_memory:</w:t>
      </w:r>
      <w:r w:rsidRPr="00D84C66">
        <w:rPr>
          <w:rFonts w:asciiTheme="minorBidi" w:hAnsiTheme="minorBidi"/>
          <w:lang w:bidi="ar-EG"/>
        </w:rPr>
        <w:t xml:space="preserve"> When set to False, disables a CUDA-specific memory optimization.</w:t>
      </w:r>
    </w:p>
    <w:p w14:paraId="6B997A7C" w14:textId="77777777" w:rsidR="00F472A1" w:rsidRPr="00D84C66" w:rsidRDefault="00F472A1" w:rsidP="00F472A1">
      <w:pPr>
        <w:rPr>
          <w:rFonts w:asciiTheme="minorBidi" w:hAnsiTheme="minorBidi"/>
          <w:lang w:bidi="ar-EG"/>
        </w:rPr>
      </w:pPr>
    </w:p>
    <w:p w14:paraId="79FCD005" w14:textId="77777777" w:rsidR="00F472A1" w:rsidRPr="00D84C66" w:rsidRDefault="00F472A1" w:rsidP="00F472A1">
      <w:pPr>
        <w:rPr>
          <w:rFonts w:asciiTheme="minorBidi" w:hAnsiTheme="minorBidi"/>
          <w:lang w:bidi="ar-EG"/>
        </w:rPr>
      </w:pPr>
      <w:r w:rsidRPr="00D84C66">
        <w:rPr>
          <w:rFonts w:asciiTheme="minorBidi" w:hAnsiTheme="minorBidi"/>
          <w:lang w:bidi="ar-EG"/>
        </w:rPr>
        <w:t>By consolidating these parameters in a single class, the code maintains better organization and makes it easier to experiment with different configurations.</w:t>
      </w:r>
    </w:p>
    <w:p w14:paraId="72C53C16" w14:textId="77777777" w:rsidR="00F472A1" w:rsidRPr="00D84C66" w:rsidRDefault="00F472A1" w:rsidP="00F472A1">
      <w:pPr>
        <w:rPr>
          <w:rFonts w:asciiTheme="minorBidi" w:hAnsiTheme="minorBidi"/>
          <w:b/>
          <w:bCs/>
          <w:lang w:bidi="ar-EG"/>
        </w:rPr>
      </w:pPr>
    </w:p>
    <w:p w14:paraId="139F03F8"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br w:type="page"/>
      </w:r>
    </w:p>
    <w:p w14:paraId="5667EAD4" w14:textId="77777777" w:rsidR="00F472A1" w:rsidRDefault="00F472A1" w:rsidP="00F472A1">
      <w:pPr>
        <w:rPr>
          <w:rFonts w:asciiTheme="minorBidi" w:hAnsiTheme="minorBidi"/>
          <w:b/>
          <w:bCs/>
          <w:lang w:bidi="ar-EG"/>
        </w:rPr>
      </w:pPr>
    </w:p>
    <w:p w14:paraId="6BA8A785"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D. Contrastive Loss Function</w:t>
      </w:r>
    </w:p>
    <w:tbl>
      <w:tblPr>
        <w:tblStyle w:val="TableGrid"/>
        <w:tblW w:w="0" w:type="auto"/>
        <w:tblLook w:val="04A0" w:firstRow="1" w:lastRow="0" w:firstColumn="1" w:lastColumn="0" w:noHBand="0" w:noVBand="1"/>
      </w:tblPr>
      <w:tblGrid>
        <w:gridCol w:w="8296"/>
      </w:tblGrid>
      <w:tr w:rsidR="00F472A1" w:rsidRPr="00D84C66" w14:paraId="79B82458" w14:textId="77777777" w:rsidTr="006761E8">
        <w:tc>
          <w:tcPr>
            <w:tcW w:w="8296" w:type="dxa"/>
            <w:shd w:val="clear" w:color="auto" w:fill="D0CECE" w:themeFill="background2" w:themeFillShade="E6"/>
          </w:tcPr>
          <w:p w14:paraId="402F97B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class ImprovedContrastiveLoss(nn.Module):</w:t>
            </w:r>
          </w:p>
          <w:p w14:paraId="7CDC582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_init_(self, margin=1.0, pos_weight=0.5):</w:t>
            </w:r>
          </w:p>
          <w:p w14:paraId="2C2F39C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super(ImprovedContrastiveLoss, self)._init_()</w:t>
            </w:r>
          </w:p>
          <w:p w14:paraId="2AC9086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self.margin = margin</w:t>
            </w:r>
          </w:p>
          <w:p w14:paraId="7D53065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self.pos_weight = pos_weight</w:t>
            </w:r>
          </w:p>
          <w:p w14:paraId="75282687" w14:textId="77777777" w:rsidR="00F472A1" w:rsidRPr="00D84C66" w:rsidRDefault="00F472A1" w:rsidP="006761E8">
            <w:pPr>
              <w:spacing w:line="278" w:lineRule="auto"/>
              <w:rPr>
                <w:rFonts w:asciiTheme="minorBidi" w:hAnsiTheme="minorBidi"/>
                <w:lang w:bidi="ar-EG"/>
              </w:rPr>
            </w:pPr>
          </w:p>
          <w:p w14:paraId="205AF5E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forward(self, output1, output2, label):</w:t>
            </w:r>
          </w:p>
          <w:p w14:paraId="5C98E90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euclidean_distance = F.pairwise_distance(output1, output2)</w:t>
            </w:r>
          </w:p>
          <w:p w14:paraId="712F7A6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pos_loss = (1 - label) * torch.pow(euclidean_distance, 2)</w:t>
            </w:r>
          </w:p>
          <w:p w14:paraId="4578376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neg_loss = label * torch.pow(torch.clamp(self.margin - euclidean_distance, min=0.0), 2)</w:t>
            </w:r>
          </w:p>
          <w:p w14:paraId="2FF2773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loss = self.pos_weight * pos_loss + (1 - self.pos_weight) * neg_loss</w:t>
            </w:r>
          </w:p>
          <w:p w14:paraId="03D411B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return torch.mean(loss)</w:t>
            </w:r>
          </w:p>
        </w:tc>
      </w:tr>
    </w:tbl>
    <w:p w14:paraId="28572AC6" w14:textId="77777777" w:rsidR="00F472A1" w:rsidRPr="00D84C66" w:rsidRDefault="00F472A1" w:rsidP="00F472A1">
      <w:pPr>
        <w:rPr>
          <w:rFonts w:asciiTheme="minorBidi" w:hAnsiTheme="minorBidi"/>
          <w:lang w:bidi="ar-EG"/>
        </w:rPr>
      </w:pPr>
    </w:p>
    <w:p w14:paraId="3310A980" w14:textId="77777777" w:rsidR="00F472A1" w:rsidRPr="00D84C66" w:rsidRDefault="00F472A1" w:rsidP="00F472A1">
      <w:pPr>
        <w:rPr>
          <w:rFonts w:asciiTheme="minorBidi" w:hAnsiTheme="minorBidi"/>
          <w:lang w:bidi="ar-EG"/>
        </w:rPr>
      </w:pPr>
      <w:r w:rsidRPr="00D84C66">
        <w:rPr>
          <w:rFonts w:asciiTheme="minorBidi" w:hAnsiTheme="minorBidi"/>
          <w:lang w:bidi="ar-EG"/>
        </w:rPr>
        <w:t>The ImprovedContrastiveLoss class implements a modified version of the contrastive loss function, which is crucial for training Siamese networks:</w:t>
      </w:r>
    </w:p>
    <w:p w14:paraId="2143567D" w14:textId="77777777" w:rsidR="00F472A1" w:rsidRPr="00D84C66" w:rsidRDefault="00F472A1" w:rsidP="00F472A1">
      <w:pPr>
        <w:rPr>
          <w:rFonts w:asciiTheme="minorBidi" w:hAnsiTheme="minorBidi"/>
          <w:lang w:bidi="ar-EG"/>
        </w:rPr>
      </w:pPr>
      <w:r w:rsidRPr="00D84C66">
        <w:rPr>
          <w:rFonts w:asciiTheme="minorBidi" w:hAnsiTheme="minorBidi"/>
          <w:lang w:bidi="ar-EG"/>
        </w:rPr>
        <w:t>__init__(self, margin=1.0, pos_weight=0.5): The constructor initializes two important parameters: margin, which defines the minimum distance threshold for dissimilar pairs (1.0), and pos_weight, which controls the relative contribution of positive pair losses (0.5).</w:t>
      </w:r>
    </w:p>
    <w:p w14:paraId="2F59BBB9" w14:textId="77777777" w:rsidR="00F472A1" w:rsidRPr="00D84C66" w:rsidRDefault="00F472A1" w:rsidP="00F472A1">
      <w:pPr>
        <w:rPr>
          <w:rFonts w:asciiTheme="minorBidi" w:hAnsiTheme="minorBidi"/>
          <w:lang w:bidi="ar-EG"/>
        </w:rPr>
      </w:pPr>
    </w:p>
    <w:p w14:paraId="20837888" w14:textId="77777777" w:rsidR="00F472A1" w:rsidRPr="00D84C66" w:rsidRDefault="00F472A1" w:rsidP="00F472A1">
      <w:pPr>
        <w:rPr>
          <w:rFonts w:asciiTheme="minorBidi" w:hAnsiTheme="minorBidi"/>
          <w:lang w:bidi="ar-EG"/>
        </w:rPr>
      </w:pPr>
      <w:r w:rsidRPr="00D84C66">
        <w:rPr>
          <w:rFonts w:asciiTheme="minorBidi" w:hAnsiTheme="minorBidi"/>
          <w:lang w:bidi="ar-EG"/>
        </w:rPr>
        <w:t>forward(self, output1, output2, label): This method calculates the loss value:</w:t>
      </w:r>
    </w:p>
    <w:p w14:paraId="6EB3C874" w14:textId="77777777" w:rsidR="00F472A1" w:rsidRPr="00D84C66" w:rsidRDefault="00F472A1">
      <w:pPr>
        <w:numPr>
          <w:ilvl w:val="0"/>
          <w:numId w:val="72"/>
        </w:numPr>
        <w:spacing w:line="278" w:lineRule="auto"/>
        <w:rPr>
          <w:rFonts w:asciiTheme="minorBidi" w:hAnsiTheme="minorBidi"/>
          <w:lang w:bidi="ar-EG"/>
        </w:rPr>
      </w:pPr>
      <w:r w:rsidRPr="00D84C66">
        <w:rPr>
          <w:rFonts w:asciiTheme="minorBidi" w:hAnsiTheme="minorBidi"/>
          <w:lang w:bidi="ar-EG"/>
        </w:rPr>
        <w:t>euclidean_distance: Computes the Euclidean distance between the two output embeddings using F.pairwise_distance.</w:t>
      </w:r>
    </w:p>
    <w:p w14:paraId="021DFC30" w14:textId="77777777" w:rsidR="00F472A1" w:rsidRPr="00D84C66" w:rsidRDefault="00F472A1">
      <w:pPr>
        <w:numPr>
          <w:ilvl w:val="0"/>
          <w:numId w:val="72"/>
        </w:numPr>
        <w:spacing w:line="278" w:lineRule="auto"/>
        <w:rPr>
          <w:rFonts w:asciiTheme="minorBidi" w:hAnsiTheme="minorBidi"/>
          <w:lang w:bidi="ar-EG"/>
        </w:rPr>
      </w:pPr>
      <w:r w:rsidRPr="00D84C66">
        <w:rPr>
          <w:rFonts w:asciiTheme="minorBidi" w:hAnsiTheme="minorBidi"/>
          <w:lang w:bidi="ar-EG"/>
        </w:rPr>
        <w:t>pos_loss: Calculates the loss for similar pairs (where label=0) by squaring the distance between their embeddings. This encourages similar pairs to be closer in the embedding space.</w:t>
      </w:r>
    </w:p>
    <w:p w14:paraId="53605C3B" w14:textId="77777777" w:rsidR="00F472A1" w:rsidRPr="00D84C66" w:rsidRDefault="00F472A1">
      <w:pPr>
        <w:numPr>
          <w:ilvl w:val="0"/>
          <w:numId w:val="72"/>
        </w:numPr>
        <w:spacing w:line="278" w:lineRule="auto"/>
        <w:rPr>
          <w:rFonts w:asciiTheme="minorBidi" w:hAnsiTheme="minorBidi"/>
          <w:lang w:bidi="ar-EG"/>
        </w:rPr>
      </w:pPr>
      <w:r w:rsidRPr="00D84C66">
        <w:rPr>
          <w:rFonts w:asciiTheme="minorBidi" w:hAnsiTheme="minorBidi"/>
          <w:lang w:bidi="ar-EG"/>
        </w:rPr>
        <w:t>neg_loss: Calculates the loss for dissimilar pairs (where label=1) by squaring the amount by which the distance falls short of the margin. This encourages dissimilar pairs to be at least margin distance apart.</w:t>
      </w:r>
    </w:p>
    <w:p w14:paraId="32BF3661" w14:textId="77777777" w:rsidR="00F472A1" w:rsidRPr="00F472A1" w:rsidRDefault="00F472A1">
      <w:pPr>
        <w:numPr>
          <w:ilvl w:val="0"/>
          <w:numId w:val="72"/>
        </w:numPr>
        <w:spacing w:line="278" w:lineRule="auto"/>
        <w:rPr>
          <w:rFonts w:asciiTheme="minorBidi" w:hAnsiTheme="minorBidi"/>
          <w:lang w:bidi="ar-EG"/>
        </w:rPr>
      </w:pPr>
      <w:r w:rsidRPr="00D84C66">
        <w:rPr>
          <w:rFonts w:asciiTheme="minorBidi" w:hAnsiTheme="minorBidi"/>
          <w:lang w:bidi="ar-EG"/>
        </w:rPr>
        <w:t>The torch.clamp(self.margin - euclidean_distance, min=0.0) ensures that dissimilar pairs with distances greater than the margin do not contribute to the loss.</w:t>
      </w:r>
    </w:p>
    <w:p w14:paraId="6C95E3C7" w14:textId="77777777" w:rsidR="00F472A1" w:rsidRDefault="00F472A1">
      <w:pPr>
        <w:numPr>
          <w:ilvl w:val="0"/>
          <w:numId w:val="72"/>
        </w:numPr>
        <w:spacing w:line="278" w:lineRule="auto"/>
        <w:rPr>
          <w:rFonts w:asciiTheme="minorBidi" w:hAnsiTheme="minorBidi"/>
          <w:lang w:bidi="ar-EG"/>
        </w:rPr>
      </w:pPr>
      <w:r w:rsidRPr="00D84C66">
        <w:rPr>
          <w:rFonts w:asciiTheme="minorBidi" w:hAnsiTheme="minorBidi"/>
          <w:lang w:bidi="ar-EG"/>
        </w:rPr>
        <w:t>loss: Combines positive and negative losses using the pos_weight parameter to balance their contributions.</w:t>
      </w:r>
    </w:p>
    <w:p w14:paraId="4D504081" w14:textId="77777777" w:rsidR="00F472A1" w:rsidRDefault="00F472A1">
      <w:pPr>
        <w:numPr>
          <w:ilvl w:val="0"/>
          <w:numId w:val="72"/>
        </w:numPr>
        <w:spacing w:line="278" w:lineRule="auto"/>
        <w:rPr>
          <w:rFonts w:asciiTheme="minorBidi" w:hAnsiTheme="minorBidi"/>
          <w:lang w:bidi="ar-EG"/>
        </w:rPr>
      </w:pPr>
      <w:r w:rsidRPr="00D84C66">
        <w:rPr>
          <w:rFonts w:asciiTheme="minorBidi" w:hAnsiTheme="minorBidi"/>
          <w:lang w:bidi="ar-EG"/>
        </w:rPr>
        <w:t>Finally, returns the mean loss across all pairs in the batch.</w:t>
      </w:r>
    </w:p>
    <w:p w14:paraId="1AC76E68" w14:textId="77777777" w:rsidR="00F472A1" w:rsidRDefault="00F472A1" w:rsidP="00F472A1">
      <w:pPr>
        <w:spacing w:line="278" w:lineRule="auto"/>
        <w:rPr>
          <w:rFonts w:asciiTheme="minorBidi" w:hAnsiTheme="minorBidi"/>
          <w:lang w:bidi="ar-EG"/>
        </w:rPr>
      </w:pPr>
    </w:p>
    <w:p w14:paraId="6FE34194" w14:textId="77777777" w:rsidR="00F472A1" w:rsidRPr="00D84C66" w:rsidRDefault="00F472A1" w:rsidP="00F472A1">
      <w:pPr>
        <w:spacing w:line="278" w:lineRule="auto"/>
        <w:rPr>
          <w:rFonts w:asciiTheme="minorBidi" w:hAnsiTheme="minorBidi"/>
          <w:lang w:bidi="ar-EG"/>
        </w:rPr>
      </w:pPr>
    </w:p>
    <w:p w14:paraId="7C57B4A3" w14:textId="77777777" w:rsidR="00F472A1" w:rsidRDefault="00F472A1" w:rsidP="00F472A1">
      <w:pPr>
        <w:rPr>
          <w:rFonts w:asciiTheme="minorBidi" w:hAnsiTheme="minorBidi"/>
          <w:lang w:bidi="ar-EG"/>
        </w:rPr>
      </w:pPr>
      <w:r w:rsidRPr="00D84C66">
        <w:rPr>
          <w:rFonts w:asciiTheme="minorBidi" w:hAnsiTheme="minorBidi"/>
          <w:lang w:bidi="ar-EG"/>
        </w:rPr>
        <w:t>This improved contrastive loss allows fine-tuning the network's behavior by adjusting the margin and the relative weight of positive examples, making it more adaptable to different similarity learning problems.</w:t>
      </w:r>
    </w:p>
    <w:p w14:paraId="4BB9C461" w14:textId="77777777" w:rsidR="00F472A1" w:rsidRPr="00D84C66" w:rsidRDefault="00F472A1" w:rsidP="00F472A1">
      <w:pPr>
        <w:rPr>
          <w:rFonts w:asciiTheme="minorBidi" w:hAnsiTheme="minorBidi"/>
          <w:lang w:bidi="ar-EG"/>
        </w:rPr>
      </w:pPr>
    </w:p>
    <w:p w14:paraId="30AF9E1F"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E. Attention Mechanisms</w:t>
      </w:r>
    </w:p>
    <w:tbl>
      <w:tblPr>
        <w:tblStyle w:val="TableGrid"/>
        <w:tblW w:w="0" w:type="auto"/>
        <w:tblLook w:val="04A0" w:firstRow="1" w:lastRow="0" w:firstColumn="1" w:lastColumn="0" w:noHBand="0" w:noVBand="1"/>
      </w:tblPr>
      <w:tblGrid>
        <w:gridCol w:w="8296"/>
      </w:tblGrid>
      <w:tr w:rsidR="00F472A1" w:rsidRPr="00D84C66" w14:paraId="5BBD5001" w14:textId="77777777" w:rsidTr="006761E8">
        <w:tc>
          <w:tcPr>
            <w:tcW w:w="8296" w:type="dxa"/>
            <w:shd w:val="clear" w:color="auto" w:fill="D0CECE" w:themeFill="background2" w:themeFillShade="E6"/>
          </w:tcPr>
          <w:p w14:paraId="5C51DFC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class ChannelAttention(nn.Module):</w:t>
            </w:r>
          </w:p>
          <w:p w14:paraId="4C02D14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_init_(self, channels, reduction=16):</w:t>
            </w:r>
          </w:p>
          <w:p w14:paraId="2324420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super(ChannelAttention, self)._init_()</w:t>
            </w:r>
          </w:p>
          <w:p w14:paraId="4106C6B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self.avg_pool = nn.AdaptiveAvgPool2d(1)</w:t>
            </w:r>
          </w:p>
          <w:p w14:paraId="3C0213B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self.max_pool = nn.AdaptiveMaxPool2d(1)</w:t>
            </w:r>
          </w:p>
          <w:p w14:paraId="36BB97B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self.fc = nn.Sequential(</w:t>
            </w:r>
          </w:p>
          <w:p w14:paraId="55B83CD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nn.Linear(channels, channels // reduction, bias=False),</w:t>
            </w:r>
          </w:p>
          <w:p w14:paraId="1802090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nn.ReLU(inplace=True),</w:t>
            </w:r>
          </w:p>
          <w:p w14:paraId="21200E2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nn.Linear(channels // reduction, channels, bias=False)</w:t>
            </w:r>
          </w:p>
          <w:p w14:paraId="65CAEC9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w:t>
            </w:r>
          </w:p>
          <w:p w14:paraId="34E44111" w14:textId="77777777" w:rsidR="00F472A1" w:rsidRPr="00D84C66" w:rsidRDefault="00F472A1" w:rsidP="006761E8">
            <w:pPr>
              <w:spacing w:line="278" w:lineRule="auto"/>
              <w:rPr>
                <w:rFonts w:asciiTheme="minorBidi" w:hAnsiTheme="minorBidi"/>
                <w:lang w:bidi="ar-EG"/>
              </w:rPr>
            </w:pPr>
          </w:p>
          <w:p w14:paraId="33A0F09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forward(self, x):</w:t>
            </w:r>
          </w:p>
          <w:p w14:paraId="403A61F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avg_out = self.fc(self.avg_pool(x).squeeze(-1).squeeze(-1))</w:t>
            </w:r>
          </w:p>
          <w:p w14:paraId="1ACC1DE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max_out = self.fc(self.max_pool(x).squeeze(-1).squeeze(-1))</w:t>
            </w:r>
          </w:p>
          <w:p w14:paraId="23A458C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out = torch.sigmoid(avg_out + max_out).unsqueeze(2).unsqueeze(3)</w:t>
            </w:r>
          </w:p>
          <w:p w14:paraId="72EF6C3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return out</w:t>
            </w:r>
          </w:p>
          <w:p w14:paraId="661664B9" w14:textId="77777777" w:rsidR="00F472A1" w:rsidRPr="00D84C66" w:rsidRDefault="00F472A1" w:rsidP="006761E8">
            <w:pPr>
              <w:spacing w:line="278" w:lineRule="auto"/>
              <w:rPr>
                <w:rFonts w:asciiTheme="minorBidi" w:hAnsiTheme="minorBidi"/>
                <w:lang w:bidi="ar-EG"/>
              </w:rPr>
            </w:pPr>
          </w:p>
          <w:p w14:paraId="0422EDA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class SpatialAttention(nn.Module):</w:t>
            </w:r>
          </w:p>
          <w:p w14:paraId="4B037DA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_init_(self, kernel_size=7):</w:t>
            </w:r>
          </w:p>
          <w:p w14:paraId="5FF837A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super(SpatialAttention, self)._init_()</w:t>
            </w:r>
          </w:p>
          <w:p w14:paraId="507CB0A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self.conv = nn.Conv2d(2, 1, kernel_size, padding=kernel_size//2)</w:t>
            </w:r>
          </w:p>
          <w:p w14:paraId="5A92CBF7" w14:textId="77777777" w:rsidR="00F472A1" w:rsidRPr="00D84C66" w:rsidRDefault="00F472A1" w:rsidP="006761E8">
            <w:pPr>
              <w:spacing w:line="278" w:lineRule="auto"/>
              <w:rPr>
                <w:rFonts w:asciiTheme="minorBidi" w:hAnsiTheme="minorBidi"/>
                <w:lang w:bidi="ar-EG"/>
              </w:rPr>
            </w:pPr>
          </w:p>
          <w:p w14:paraId="4CA7AAE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forward(self, x):</w:t>
            </w:r>
          </w:p>
          <w:p w14:paraId="5753660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avg_out = torch.mean(x, dim=1, keepdim=True)</w:t>
            </w:r>
          </w:p>
          <w:p w14:paraId="357D46A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max_out, _ = torch.max(x, dim=1, keepdim=True)</w:t>
            </w:r>
          </w:p>
          <w:p w14:paraId="220B312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x = torch.cat([avg_out, max_out], dim=1)</w:t>
            </w:r>
          </w:p>
          <w:p w14:paraId="226A8F6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x = self.conv(x)</w:t>
            </w:r>
          </w:p>
          <w:p w14:paraId="6D0B0B4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return torch.sigmoid(x)</w:t>
            </w:r>
          </w:p>
        </w:tc>
      </w:tr>
    </w:tbl>
    <w:p w14:paraId="08B317B3" w14:textId="77777777" w:rsidR="00F472A1" w:rsidRPr="00D84C66" w:rsidRDefault="00F472A1" w:rsidP="00F472A1">
      <w:pPr>
        <w:rPr>
          <w:rFonts w:asciiTheme="minorBidi" w:hAnsiTheme="minorBidi"/>
          <w:lang w:bidi="ar-EG"/>
        </w:rPr>
      </w:pPr>
    </w:p>
    <w:p w14:paraId="59A0DFA1" w14:textId="77777777" w:rsidR="00C47EB4" w:rsidRDefault="00C47EB4" w:rsidP="00F472A1">
      <w:pPr>
        <w:rPr>
          <w:rFonts w:asciiTheme="minorBidi" w:hAnsiTheme="minorBidi"/>
          <w:lang w:bidi="ar-EG"/>
        </w:rPr>
      </w:pPr>
    </w:p>
    <w:p w14:paraId="0BB006C6" w14:textId="77777777" w:rsidR="00C47EB4" w:rsidRDefault="00C47EB4" w:rsidP="00F472A1">
      <w:pPr>
        <w:rPr>
          <w:rFonts w:asciiTheme="minorBidi" w:hAnsiTheme="minorBidi"/>
          <w:lang w:bidi="ar-EG"/>
        </w:rPr>
      </w:pPr>
    </w:p>
    <w:p w14:paraId="7B0080E4" w14:textId="77777777" w:rsidR="00C47EB4" w:rsidRDefault="00C47EB4" w:rsidP="00F472A1">
      <w:pPr>
        <w:rPr>
          <w:rFonts w:asciiTheme="minorBidi" w:hAnsiTheme="minorBidi"/>
          <w:lang w:bidi="ar-EG"/>
        </w:rPr>
      </w:pPr>
    </w:p>
    <w:p w14:paraId="5D5D960D" w14:textId="77777777" w:rsidR="00C47EB4" w:rsidRDefault="00C47EB4" w:rsidP="00F472A1">
      <w:pPr>
        <w:rPr>
          <w:rFonts w:asciiTheme="minorBidi" w:hAnsiTheme="minorBidi"/>
          <w:lang w:bidi="ar-EG"/>
        </w:rPr>
      </w:pPr>
    </w:p>
    <w:p w14:paraId="6A5247DD" w14:textId="77777777" w:rsidR="00C47EB4" w:rsidRDefault="00C47EB4" w:rsidP="00F472A1">
      <w:pPr>
        <w:rPr>
          <w:rFonts w:asciiTheme="minorBidi" w:hAnsiTheme="minorBidi"/>
          <w:lang w:bidi="ar-EG"/>
        </w:rPr>
      </w:pPr>
    </w:p>
    <w:p w14:paraId="719BCCA3" w14:textId="77777777" w:rsidR="00F472A1" w:rsidRDefault="00F472A1" w:rsidP="00C47EB4">
      <w:pPr>
        <w:rPr>
          <w:rFonts w:asciiTheme="minorBidi" w:hAnsiTheme="minorBidi"/>
          <w:lang w:bidi="ar-EG"/>
        </w:rPr>
      </w:pPr>
      <w:r w:rsidRPr="00D84C66">
        <w:rPr>
          <w:rFonts w:asciiTheme="minorBidi" w:hAnsiTheme="minorBidi"/>
          <w:lang w:bidi="ar-EG"/>
        </w:rPr>
        <w:t>These two classes implement attention mechanisms to help the network focus on the most relevant features:</w:t>
      </w:r>
    </w:p>
    <w:p w14:paraId="010683E0" w14:textId="77777777" w:rsidR="00C47EB4" w:rsidRPr="00C47EB4" w:rsidRDefault="00C47EB4" w:rsidP="00C47EB4">
      <w:pPr>
        <w:rPr>
          <w:rFonts w:asciiTheme="minorBidi" w:hAnsiTheme="minorBidi"/>
          <w:lang w:bidi="ar-EG"/>
        </w:rPr>
      </w:pPr>
    </w:p>
    <w:p w14:paraId="71FDE92F"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ChannelAttention</w:t>
      </w:r>
    </w:p>
    <w:p w14:paraId="34E7B4D9" w14:textId="77777777" w:rsidR="00F472A1" w:rsidRPr="00D84C66" w:rsidRDefault="00F472A1" w:rsidP="00F472A1">
      <w:pPr>
        <w:rPr>
          <w:rFonts w:asciiTheme="minorBidi" w:hAnsiTheme="minorBidi"/>
          <w:lang w:bidi="ar-EG"/>
        </w:rPr>
      </w:pPr>
      <w:r w:rsidRPr="00D84C66">
        <w:rPr>
          <w:rFonts w:asciiTheme="minorBidi" w:hAnsiTheme="minorBidi"/>
          <w:lang w:bidi="ar-EG"/>
        </w:rPr>
        <w:t>The ChannelAttention class implements a channel attention mechanism based on the Squeeze-and-Excitation approach:</w:t>
      </w:r>
    </w:p>
    <w:p w14:paraId="3811C91E" w14:textId="77777777" w:rsidR="00F472A1" w:rsidRPr="00D84C66" w:rsidRDefault="00F472A1" w:rsidP="00F472A1">
      <w:pPr>
        <w:rPr>
          <w:rFonts w:asciiTheme="minorBidi" w:hAnsiTheme="minorBidi"/>
          <w:lang w:bidi="ar-EG"/>
        </w:rPr>
      </w:pPr>
      <w:r w:rsidRPr="00D84C66">
        <w:rPr>
          <w:rFonts w:asciiTheme="minorBidi" w:hAnsiTheme="minorBidi"/>
          <w:lang w:bidi="ar-EG"/>
        </w:rPr>
        <w:t>__init__(self, channels, reduction=16): Initializes the module with parameters:</w:t>
      </w:r>
    </w:p>
    <w:p w14:paraId="1D5D4709" w14:textId="77777777" w:rsidR="00F472A1" w:rsidRPr="00D84C66" w:rsidRDefault="00F472A1">
      <w:pPr>
        <w:numPr>
          <w:ilvl w:val="0"/>
          <w:numId w:val="73"/>
        </w:numPr>
        <w:spacing w:line="278" w:lineRule="auto"/>
        <w:rPr>
          <w:rFonts w:asciiTheme="minorBidi" w:hAnsiTheme="minorBidi"/>
          <w:lang w:bidi="ar-EG"/>
        </w:rPr>
      </w:pPr>
      <w:r w:rsidRPr="00D84C66">
        <w:rPr>
          <w:rFonts w:asciiTheme="minorBidi" w:hAnsiTheme="minorBidi"/>
          <w:lang w:bidi="ar-EG"/>
        </w:rPr>
        <w:t>channels: The number of input channels</w:t>
      </w:r>
    </w:p>
    <w:p w14:paraId="1E7AF485" w14:textId="77777777" w:rsidR="00F472A1" w:rsidRPr="00D84C66" w:rsidRDefault="00F472A1">
      <w:pPr>
        <w:numPr>
          <w:ilvl w:val="0"/>
          <w:numId w:val="73"/>
        </w:numPr>
        <w:spacing w:line="278" w:lineRule="auto"/>
        <w:rPr>
          <w:rFonts w:asciiTheme="minorBidi" w:hAnsiTheme="minorBidi"/>
          <w:lang w:bidi="ar-EG"/>
        </w:rPr>
      </w:pPr>
      <w:r w:rsidRPr="00D84C66">
        <w:rPr>
          <w:rFonts w:asciiTheme="minorBidi" w:hAnsiTheme="minorBidi"/>
          <w:lang w:bidi="ar-EG"/>
        </w:rPr>
        <w:t>reduction: Factor by which to reduce the channel dimension in the bottleneck (16)</w:t>
      </w:r>
    </w:p>
    <w:p w14:paraId="6E035A65" w14:textId="77777777" w:rsidR="00F472A1" w:rsidRPr="00D84C66" w:rsidRDefault="00F472A1" w:rsidP="00F472A1">
      <w:pPr>
        <w:rPr>
          <w:rFonts w:asciiTheme="minorBidi" w:hAnsiTheme="minorBidi"/>
          <w:b/>
          <w:bCs/>
          <w:lang w:bidi="ar-EG"/>
        </w:rPr>
      </w:pPr>
    </w:p>
    <w:p w14:paraId="11AFCADB"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Components:</w:t>
      </w:r>
    </w:p>
    <w:p w14:paraId="2005F845" w14:textId="77777777" w:rsidR="00F472A1" w:rsidRPr="00D84C66" w:rsidRDefault="00F472A1">
      <w:pPr>
        <w:numPr>
          <w:ilvl w:val="0"/>
          <w:numId w:val="74"/>
        </w:numPr>
        <w:spacing w:line="278" w:lineRule="auto"/>
        <w:rPr>
          <w:rFonts w:asciiTheme="minorBidi" w:hAnsiTheme="minorBidi"/>
          <w:lang w:bidi="ar-EG"/>
        </w:rPr>
      </w:pPr>
      <w:r w:rsidRPr="00D84C66">
        <w:rPr>
          <w:rFonts w:asciiTheme="minorBidi" w:hAnsiTheme="minorBidi"/>
          <w:lang w:bidi="ar-EG"/>
        </w:rPr>
        <w:t>avg_pool and max_pool: Create global context representations through average and maximum pooling operations.</w:t>
      </w:r>
    </w:p>
    <w:p w14:paraId="20123833" w14:textId="77777777" w:rsidR="00F472A1" w:rsidRPr="00D84C66" w:rsidRDefault="00F472A1">
      <w:pPr>
        <w:numPr>
          <w:ilvl w:val="0"/>
          <w:numId w:val="74"/>
        </w:numPr>
        <w:spacing w:line="278" w:lineRule="auto"/>
        <w:rPr>
          <w:rFonts w:asciiTheme="minorBidi" w:hAnsiTheme="minorBidi"/>
          <w:lang w:bidi="ar-EG"/>
        </w:rPr>
      </w:pPr>
      <w:r w:rsidRPr="00D84C66">
        <w:rPr>
          <w:rFonts w:asciiTheme="minorBidi" w:hAnsiTheme="minorBidi"/>
          <w:lang w:bidi="ar-EG"/>
        </w:rPr>
        <w:t>fc: A sequence of fully connected layers that creates a bottleneck by first reducing the channel dimension by the reduction factor, applying a ReLU activation, and then restoring the original dimension.</w:t>
      </w:r>
    </w:p>
    <w:p w14:paraId="7602BACA" w14:textId="77777777" w:rsidR="00F472A1" w:rsidRPr="00D84C66" w:rsidRDefault="00F472A1" w:rsidP="00F472A1">
      <w:pPr>
        <w:ind w:left="360"/>
        <w:rPr>
          <w:rFonts w:asciiTheme="minorBidi" w:hAnsiTheme="minorBidi"/>
          <w:lang w:bidi="ar-EG"/>
        </w:rPr>
      </w:pPr>
    </w:p>
    <w:p w14:paraId="61C4D569"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forward(self, x): Processes the input feature map:</w:t>
      </w:r>
    </w:p>
    <w:p w14:paraId="573C0B10" w14:textId="77777777" w:rsidR="00F472A1" w:rsidRPr="00D84C66" w:rsidRDefault="00F472A1">
      <w:pPr>
        <w:numPr>
          <w:ilvl w:val="0"/>
          <w:numId w:val="75"/>
        </w:numPr>
        <w:spacing w:line="278" w:lineRule="auto"/>
        <w:rPr>
          <w:rFonts w:asciiTheme="minorBidi" w:hAnsiTheme="minorBidi"/>
          <w:lang w:bidi="ar-EG"/>
        </w:rPr>
      </w:pPr>
      <w:r w:rsidRPr="00D84C66">
        <w:rPr>
          <w:rFonts w:asciiTheme="minorBidi" w:hAnsiTheme="minorBidi"/>
          <w:lang w:bidi="ar-EG"/>
        </w:rPr>
        <w:t>Extracts channel-wise statistics using both average and max pooling.</w:t>
      </w:r>
    </w:p>
    <w:p w14:paraId="3581508F" w14:textId="77777777" w:rsidR="00F472A1" w:rsidRPr="00D84C66" w:rsidRDefault="00F472A1">
      <w:pPr>
        <w:numPr>
          <w:ilvl w:val="0"/>
          <w:numId w:val="75"/>
        </w:numPr>
        <w:spacing w:line="278" w:lineRule="auto"/>
        <w:rPr>
          <w:rFonts w:asciiTheme="minorBidi" w:hAnsiTheme="minorBidi"/>
          <w:lang w:bidi="ar-EG"/>
        </w:rPr>
      </w:pPr>
      <w:r w:rsidRPr="00D84C66">
        <w:rPr>
          <w:rFonts w:asciiTheme="minorBidi" w:hAnsiTheme="minorBidi"/>
          <w:lang w:bidi="ar-EG"/>
        </w:rPr>
        <w:t>Passes these statistics through the shared fully connected network.</w:t>
      </w:r>
    </w:p>
    <w:p w14:paraId="3CFC5F6E" w14:textId="77777777" w:rsidR="00F472A1" w:rsidRPr="00D84C66" w:rsidRDefault="00F472A1">
      <w:pPr>
        <w:numPr>
          <w:ilvl w:val="0"/>
          <w:numId w:val="75"/>
        </w:numPr>
        <w:spacing w:line="278" w:lineRule="auto"/>
        <w:rPr>
          <w:rFonts w:asciiTheme="minorBidi" w:hAnsiTheme="minorBidi"/>
          <w:lang w:bidi="ar-EG"/>
        </w:rPr>
      </w:pPr>
      <w:r w:rsidRPr="00D84C66">
        <w:rPr>
          <w:rFonts w:asciiTheme="minorBidi" w:hAnsiTheme="minorBidi"/>
          <w:lang w:bidi="ar-EG"/>
        </w:rPr>
        <w:t>Combines the outputs and applies sigmoid activation to generate channel attention weights between 0 and 1.</w:t>
      </w:r>
    </w:p>
    <w:p w14:paraId="38E5E4DD" w14:textId="77777777" w:rsidR="00F472A1" w:rsidRPr="00D84C66" w:rsidRDefault="00F472A1">
      <w:pPr>
        <w:numPr>
          <w:ilvl w:val="0"/>
          <w:numId w:val="75"/>
        </w:numPr>
        <w:spacing w:line="278" w:lineRule="auto"/>
        <w:rPr>
          <w:rFonts w:asciiTheme="minorBidi" w:hAnsiTheme="minorBidi"/>
          <w:lang w:bidi="ar-EG"/>
        </w:rPr>
      </w:pPr>
      <w:r w:rsidRPr="00D84C66">
        <w:rPr>
          <w:rFonts w:asciiTheme="minorBidi" w:hAnsiTheme="minorBidi"/>
          <w:lang w:bidi="ar-EG"/>
        </w:rPr>
        <w:t>Reshapes the weights to broadcast across the spatial dimensions.</w:t>
      </w:r>
    </w:p>
    <w:p w14:paraId="6689CD52" w14:textId="77777777" w:rsidR="00F472A1" w:rsidRPr="00D84C66" w:rsidRDefault="00F472A1">
      <w:pPr>
        <w:numPr>
          <w:ilvl w:val="0"/>
          <w:numId w:val="75"/>
        </w:numPr>
        <w:spacing w:line="278" w:lineRule="auto"/>
        <w:rPr>
          <w:rFonts w:asciiTheme="minorBidi" w:hAnsiTheme="minorBidi"/>
          <w:lang w:bidi="ar-EG"/>
        </w:rPr>
      </w:pPr>
      <w:r w:rsidRPr="00D84C66">
        <w:rPr>
          <w:rFonts w:asciiTheme="minorBidi" w:hAnsiTheme="minorBidi"/>
          <w:lang w:bidi="ar-EG"/>
        </w:rPr>
        <w:t>The output is a tensor of scaling factors for each channel.</w:t>
      </w:r>
    </w:p>
    <w:p w14:paraId="4F96B73A" w14:textId="77777777" w:rsidR="00F472A1" w:rsidRPr="00D84C66" w:rsidRDefault="00F472A1" w:rsidP="00F472A1">
      <w:pPr>
        <w:rPr>
          <w:rFonts w:asciiTheme="minorBidi" w:hAnsiTheme="minorBidi"/>
          <w:b/>
          <w:bCs/>
          <w:lang w:bidi="ar-EG"/>
        </w:rPr>
      </w:pPr>
    </w:p>
    <w:p w14:paraId="6400103F"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SpatialAttention</w:t>
      </w:r>
    </w:p>
    <w:p w14:paraId="717C3B77" w14:textId="77777777" w:rsidR="00F472A1" w:rsidRPr="00D84C66" w:rsidRDefault="00F472A1" w:rsidP="00F472A1">
      <w:pPr>
        <w:rPr>
          <w:rFonts w:asciiTheme="minorBidi" w:hAnsiTheme="minorBidi"/>
          <w:lang w:bidi="ar-EG"/>
        </w:rPr>
      </w:pPr>
      <w:r w:rsidRPr="00D84C66">
        <w:rPr>
          <w:rFonts w:asciiTheme="minorBidi" w:hAnsiTheme="minorBidi"/>
          <w:lang w:bidi="ar-EG"/>
        </w:rPr>
        <w:t>The SpatialAttention class implements spatial attention to focus on important regions within feature maps:</w:t>
      </w:r>
    </w:p>
    <w:p w14:paraId="46024ABA" w14:textId="77777777" w:rsidR="00F472A1" w:rsidRPr="00D84C66" w:rsidRDefault="00F472A1" w:rsidP="00F472A1">
      <w:pPr>
        <w:rPr>
          <w:rFonts w:asciiTheme="minorBidi" w:hAnsiTheme="minorBidi"/>
          <w:lang w:bidi="ar-EG"/>
        </w:rPr>
      </w:pPr>
      <w:r w:rsidRPr="00D84C66">
        <w:rPr>
          <w:rFonts w:asciiTheme="minorBidi" w:hAnsiTheme="minorBidi"/>
          <w:lang w:bidi="ar-EG"/>
        </w:rPr>
        <w:t>__init__(self, kernel_size=7): Initializes with a kernel size parameter (7) for the convolutional layer.</w:t>
      </w:r>
    </w:p>
    <w:p w14:paraId="60F99D35" w14:textId="77777777" w:rsidR="00F472A1" w:rsidRPr="00D84C66" w:rsidRDefault="00F472A1" w:rsidP="00F472A1">
      <w:pPr>
        <w:rPr>
          <w:rFonts w:asciiTheme="minorBidi" w:hAnsiTheme="minorBidi"/>
          <w:lang w:bidi="ar-EG"/>
        </w:rPr>
      </w:pPr>
    </w:p>
    <w:p w14:paraId="6310D9B6" w14:textId="77777777" w:rsidR="00F472A1" w:rsidRDefault="00F472A1" w:rsidP="00F472A1">
      <w:pPr>
        <w:rPr>
          <w:rFonts w:asciiTheme="minorBidi" w:hAnsiTheme="minorBidi"/>
          <w:b/>
          <w:bCs/>
          <w:lang w:bidi="ar-EG"/>
        </w:rPr>
      </w:pPr>
    </w:p>
    <w:p w14:paraId="187D04B2" w14:textId="77777777" w:rsidR="00F472A1" w:rsidRDefault="00F472A1" w:rsidP="00F472A1">
      <w:pPr>
        <w:rPr>
          <w:rFonts w:asciiTheme="minorBidi" w:hAnsiTheme="minorBidi"/>
          <w:b/>
          <w:bCs/>
          <w:lang w:bidi="ar-EG"/>
        </w:rPr>
      </w:pPr>
    </w:p>
    <w:p w14:paraId="0F29D185"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Components:</w:t>
      </w:r>
    </w:p>
    <w:p w14:paraId="52579F47" w14:textId="77777777" w:rsidR="00F472A1" w:rsidRPr="00D84C66" w:rsidRDefault="00F472A1">
      <w:pPr>
        <w:numPr>
          <w:ilvl w:val="0"/>
          <w:numId w:val="76"/>
        </w:numPr>
        <w:spacing w:line="278" w:lineRule="auto"/>
        <w:rPr>
          <w:rFonts w:asciiTheme="minorBidi" w:hAnsiTheme="minorBidi"/>
          <w:lang w:bidi="ar-EG"/>
        </w:rPr>
      </w:pPr>
      <w:r w:rsidRPr="00D84C66">
        <w:rPr>
          <w:rFonts w:asciiTheme="minorBidi" w:hAnsiTheme="minorBidi"/>
          <w:lang w:bidi="ar-EG"/>
        </w:rPr>
        <w:t>conv: A convolutional layer that processes spatial attention features.</w:t>
      </w:r>
    </w:p>
    <w:p w14:paraId="068636F8"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forward(self, x): Processes the input feature map:</w:t>
      </w:r>
    </w:p>
    <w:p w14:paraId="65F78934" w14:textId="77777777" w:rsidR="00F472A1" w:rsidRPr="00D84C66" w:rsidRDefault="00F472A1">
      <w:pPr>
        <w:numPr>
          <w:ilvl w:val="0"/>
          <w:numId w:val="77"/>
        </w:numPr>
        <w:spacing w:line="278" w:lineRule="auto"/>
        <w:rPr>
          <w:rFonts w:asciiTheme="minorBidi" w:hAnsiTheme="minorBidi"/>
          <w:lang w:bidi="ar-EG"/>
        </w:rPr>
      </w:pPr>
      <w:r w:rsidRPr="00D84C66">
        <w:rPr>
          <w:rFonts w:asciiTheme="minorBidi" w:hAnsiTheme="minorBidi"/>
          <w:lang w:bidi="ar-EG"/>
        </w:rPr>
        <w:t>Computes channel-wise average and maximum values to generate two feature descriptors.</w:t>
      </w:r>
    </w:p>
    <w:p w14:paraId="64578A2C" w14:textId="77777777" w:rsidR="00F472A1" w:rsidRPr="00D84C66" w:rsidRDefault="00F472A1">
      <w:pPr>
        <w:numPr>
          <w:ilvl w:val="0"/>
          <w:numId w:val="77"/>
        </w:numPr>
        <w:spacing w:line="278" w:lineRule="auto"/>
        <w:rPr>
          <w:rFonts w:asciiTheme="minorBidi" w:hAnsiTheme="minorBidi"/>
          <w:lang w:bidi="ar-EG"/>
        </w:rPr>
      </w:pPr>
      <w:r w:rsidRPr="00D84C66">
        <w:rPr>
          <w:rFonts w:asciiTheme="minorBidi" w:hAnsiTheme="minorBidi"/>
          <w:lang w:bidi="ar-EG"/>
        </w:rPr>
        <w:t>Concatenates these descriptors along the channel dimension.</w:t>
      </w:r>
    </w:p>
    <w:p w14:paraId="0D5CA49C" w14:textId="77777777" w:rsidR="00F472A1" w:rsidRPr="00D84C66" w:rsidRDefault="00F472A1">
      <w:pPr>
        <w:numPr>
          <w:ilvl w:val="0"/>
          <w:numId w:val="77"/>
        </w:numPr>
        <w:spacing w:line="278" w:lineRule="auto"/>
        <w:rPr>
          <w:rFonts w:asciiTheme="minorBidi" w:hAnsiTheme="minorBidi"/>
          <w:lang w:bidi="ar-EG"/>
        </w:rPr>
      </w:pPr>
      <w:r w:rsidRPr="00D84C66">
        <w:rPr>
          <w:rFonts w:asciiTheme="minorBidi" w:hAnsiTheme="minorBidi"/>
          <w:lang w:bidi="ar-EG"/>
        </w:rPr>
        <w:t>Applies a convolutional layer followed by sigmoid activation to generate a spatial attention map.</w:t>
      </w:r>
    </w:p>
    <w:p w14:paraId="3623BA5B" w14:textId="77777777" w:rsidR="00F472A1" w:rsidRPr="00D84C66" w:rsidRDefault="00F472A1">
      <w:pPr>
        <w:numPr>
          <w:ilvl w:val="0"/>
          <w:numId w:val="77"/>
        </w:numPr>
        <w:spacing w:line="278" w:lineRule="auto"/>
        <w:rPr>
          <w:rFonts w:asciiTheme="minorBidi" w:hAnsiTheme="minorBidi"/>
          <w:lang w:bidi="ar-EG"/>
        </w:rPr>
      </w:pPr>
      <w:r w:rsidRPr="00D84C66">
        <w:rPr>
          <w:rFonts w:asciiTheme="minorBidi" w:hAnsiTheme="minorBidi"/>
          <w:lang w:bidi="ar-EG"/>
        </w:rPr>
        <w:t>The output is a 2D attention mask that highlights important spatial regions.</w:t>
      </w:r>
    </w:p>
    <w:p w14:paraId="13B10C0E" w14:textId="77777777" w:rsidR="00F472A1" w:rsidRDefault="00F472A1" w:rsidP="00C47EB4">
      <w:pPr>
        <w:rPr>
          <w:rFonts w:asciiTheme="minorBidi" w:hAnsiTheme="minorBidi"/>
          <w:lang w:bidi="ar-EG"/>
        </w:rPr>
      </w:pPr>
      <w:r w:rsidRPr="00D84C66">
        <w:rPr>
          <w:rFonts w:asciiTheme="minorBidi" w:hAnsiTheme="minorBidi"/>
          <w:lang w:bidi="ar-EG"/>
        </w:rPr>
        <w:t>These attention mechanisms help the network focus on the most discriminative features both channel-wise and spatially, improving its ability to extract meaningful representations for similarity learning.</w:t>
      </w:r>
      <w:r>
        <w:rPr>
          <w:rFonts w:asciiTheme="minorBidi" w:hAnsiTheme="minorBidi"/>
          <w:lang w:bidi="ar-EG"/>
        </w:rPr>
        <w:br w:type="page"/>
      </w:r>
    </w:p>
    <w:p w14:paraId="0A282425" w14:textId="77777777" w:rsidR="00F472A1" w:rsidRPr="00317E8D" w:rsidRDefault="00F472A1" w:rsidP="00F472A1">
      <w:pPr>
        <w:rPr>
          <w:rFonts w:asciiTheme="minorBidi" w:hAnsiTheme="minorBidi"/>
          <w:lang w:bidi="ar-EG"/>
        </w:rPr>
      </w:pPr>
    </w:p>
    <w:p w14:paraId="40FF559D"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F. Siamese Network Architecture</w:t>
      </w: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320E824E" w14:textId="77777777" w:rsidTr="006761E8">
        <w:tc>
          <w:tcPr>
            <w:tcW w:w="8296" w:type="dxa"/>
            <w:shd w:val="clear" w:color="auto" w:fill="D0CECE" w:themeFill="background2" w:themeFillShade="E6"/>
          </w:tcPr>
          <w:p w14:paraId="1E844E6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class LightweightSiameseNetwork(nn.Module):</w:t>
            </w:r>
          </w:p>
          <w:p w14:paraId="54C00A7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_init_(self, embedding_dim=128, dropout_rate=0.4):</w:t>
            </w:r>
          </w:p>
          <w:p w14:paraId="665DB97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super(LightweightSiameseNetwork, self)._init_()</w:t>
            </w:r>
          </w:p>
          <w:p w14:paraId="34A1D6D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self.base_model = timm.create_model('efficientnet_lite0', pretrained=True)</w:t>
            </w:r>
          </w:p>
          <w:p w14:paraId="3FBBB53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self.base_model.conv_stem = nn.Conv2d(1, 32, kernel_size=3, stride=2, padding=1, bias=False)</w:t>
            </w:r>
          </w:p>
          <w:p w14:paraId="1F2316C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self.feature_extractor = nn.Sequential(</w:t>
            </w:r>
          </w:p>
          <w:p w14:paraId="202CD0E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self.base_model.conv_stem,</w:t>
            </w:r>
          </w:p>
          <w:p w14:paraId="725782F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self.base_model.bn1,</w:t>
            </w:r>
          </w:p>
          <w:p w14:paraId="22471A8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self.base_model.blocks[0],</w:t>
            </w:r>
          </w:p>
          <w:p w14:paraId="1CD1E29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self.base_model.blocks[1]</w:t>
            </w:r>
          </w:p>
          <w:p w14:paraId="3AEEBF7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w:t>
            </w:r>
          </w:p>
          <w:p w14:paraId="7434987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dummy_input = torch.randn(1, 1, EnhancedConfig.image_size, EnhancedConfig.image_size)</w:t>
            </w:r>
          </w:p>
          <w:p w14:paraId="20CAE63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dummy_features = self.feature_extractor(dummy_input)</w:t>
            </w:r>
          </w:p>
          <w:p w14:paraId="22EE16D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feature_channels = dummy_features.shape[1]</w:t>
            </w:r>
          </w:p>
          <w:p w14:paraId="22EFB1B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self.embedding_layers = nn.Sequential(</w:t>
            </w:r>
          </w:p>
          <w:p w14:paraId="6081915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nn.AdaptiveAvgPool2d(1),</w:t>
            </w:r>
          </w:p>
          <w:p w14:paraId="65B2C5D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nn.Flatten(),</w:t>
            </w:r>
          </w:p>
          <w:p w14:paraId="165C011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nn.Linear(feature_channels, embedding_dim),</w:t>
            </w:r>
          </w:p>
          <w:p w14:paraId="62A306E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nn.BatchNorm1d(embedding_dim),</w:t>
            </w:r>
          </w:p>
          <w:p w14:paraId="234DB30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nn.ReLU(),</w:t>
            </w:r>
          </w:p>
          <w:p w14:paraId="76DAC45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nn.Dropout(dropout_rate),</w:t>
            </w:r>
          </w:p>
          <w:p w14:paraId="41AB873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nn.Linear(embedding_dim, embedding_dim)</w:t>
            </w:r>
          </w:p>
          <w:p w14:paraId="6C70013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w:t>
            </w:r>
          </w:p>
          <w:p w14:paraId="1FEB242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self.final_norm = nn.LayerNorm(embedding_dim)</w:t>
            </w:r>
          </w:p>
          <w:p w14:paraId="1AD59966" w14:textId="77777777" w:rsidR="00F472A1" w:rsidRPr="00D84C66" w:rsidRDefault="00F472A1" w:rsidP="006761E8">
            <w:pPr>
              <w:spacing w:line="278" w:lineRule="auto"/>
              <w:rPr>
                <w:rFonts w:asciiTheme="minorBidi" w:hAnsiTheme="minorBidi"/>
                <w:lang w:bidi="ar-EG"/>
              </w:rPr>
            </w:pPr>
          </w:p>
          <w:p w14:paraId="0F6A934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forward_once(self, x):</w:t>
            </w:r>
          </w:p>
          <w:p w14:paraId="069FFD1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x = self.feature_extractor(x)</w:t>
            </w:r>
          </w:p>
          <w:p w14:paraId="42BDBC2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x = self.embedding_layers(x)</w:t>
            </w:r>
          </w:p>
          <w:p w14:paraId="03E787E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x = self.final_norm(x)</w:t>
            </w:r>
          </w:p>
          <w:p w14:paraId="6456303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return F.normalize(x, p=2, dim=1)</w:t>
            </w:r>
          </w:p>
          <w:p w14:paraId="598492C2" w14:textId="77777777" w:rsidR="00F472A1" w:rsidRPr="00D84C66" w:rsidRDefault="00F472A1" w:rsidP="006761E8">
            <w:pPr>
              <w:spacing w:line="278" w:lineRule="auto"/>
              <w:rPr>
                <w:rFonts w:asciiTheme="minorBidi" w:hAnsiTheme="minorBidi"/>
                <w:lang w:bidi="ar-EG"/>
              </w:rPr>
            </w:pPr>
          </w:p>
          <w:p w14:paraId="4DFF021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forward(self, input1, input2):</w:t>
            </w:r>
          </w:p>
          <w:p w14:paraId="4AFF9EC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output1 = self.forward_once(input1)</w:t>
            </w:r>
          </w:p>
          <w:p w14:paraId="4B7BB04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output2 = self.forward_once(input2)</w:t>
            </w:r>
          </w:p>
          <w:p w14:paraId="6327830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return output1, output2</w:t>
            </w:r>
          </w:p>
          <w:p w14:paraId="7DDA12C1" w14:textId="77777777" w:rsidR="00F472A1" w:rsidRPr="00D84C66" w:rsidRDefault="00F472A1" w:rsidP="006761E8">
            <w:pPr>
              <w:rPr>
                <w:rFonts w:asciiTheme="minorBidi" w:hAnsiTheme="minorBidi"/>
                <w:lang w:bidi="ar-EG"/>
              </w:rPr>
            </w:pPr>
          </w:p>
        </w:tc>
      </w:tr>
    </w:tbl>
    <w:p w14:paraId="71A9BE7A" w14:textId="77777777" w:rsidR="00F472A1" w:rsidRDefault="00F472A1" w:rsidP="00F472A1">
      <w:pPr>
        <w:rPr>
          <w:rFonts w:asciiTheme="minorBidi" w:hAnsiTheme="minorBidi"/>
          <w:lang w:bidi="ar-EG"/>
        </w:rPr>
      </w:pPr>
    </w:p>
    <w:p w14:paraId="17FD4DDA" w14:textId="77777777" w:rsidR="00F472A1" w:rsidRPr="00D84C66" w:rsidRDefault="00F472A1" w:rsidP="00F472A1">
      <w:pPr>
        <w:rPr>
          <w:rFonts w:asciiTheme="minorBidi" w:hAnsiTheme="minorBidi"/>
          <w:lang w:bidi="ar-EG"/>
        </w:rPr>
      </w:pPr>
    </w:p>
    <w:p w14:paraId="6BA05DAA" w14:textId="77777777" w:rsidR="00F472A1" w:rsidRPr="00D84C66" w:rsidRDefault="00F472A1" w:rsidP="00F472A1">
      <w:pPr>
        <w:rPr>
          <w:rFonts w:asciiTheme="minorBidi" w:hAnsiTheme="minorBidi"/>
          <w:lang w:bidi="ar-EG"/>
        </w:rPr>
      </w:pPr>
    </w:p>
    <w:p w14:paraId="023628D0" w14:textId="77777777" w:rsidR="00F472A1" w:rsidRPr="00D84C66" w:rsidRDefault="00F472A1" w:rsidP="00F472A1">
      <w:pPr>
        <w:rPr>
          <w:rFonts w:asciiTheme="minorBidi" w:hAnsiTheme="minorBidi"/>
          <w:lang w:bidi="ar-EG"/>
        </w:rPr>
      </w:pPr>
      <w:r w:rsidRPr="00D84C66">
        <w:rPr>
          <w:rFonts w:asciiTheme="minorBidi" w:hAnsiTheme="minorBidi"/>
          <w:lang w:bidi="ar-EG"/>
        </w:rPr>
        <w:t>The LightweightSiameseNetwork class defines the core architecture of the Siamese network:</w:t>
      </w:r>
    </w:p>
    <w:p w14:paraId="72C87652" w14:textId="77777777" w:rsidR="00F472A1" w:rsidRPr="00D84C66" w:rsidRDefault="00F472A1" w:rsidP="00F472A1">
      <w:pPr>
        <w:rPr>
          <w:rFonts w:asciiTheme="minorBidi" w:hAnsiTheme="minorBidi"/>
          <w:lang w:bidi="ar-EG"/>
        </w:rPr>
      </w:pPr>
    </w:p>
    <w:p w14:paraId="0F7021EE" w14:textId="77777777" w:rsidR="00F472A1" w:rsidRPr="00D84C66" w:rsidRDefault="00F472A1" w:rsidP="00F472A1">
      <w:pPr>
        <w:rPr>
          <w:rFonts w:asciiTheme="minorBidi" w:hAnsiTheme="minorBidi"/>
          <w:lang w:bidi="ar-EG"/>
        </w:rPr>
      </w:pPr>
      <w:r w:rsidRPr="00D84C66">
        <w:rPr>
          <w:rFonts w:asciiTheme="minorBidi" w:hAnsiTheme="minorBidi"/>
          <w:lang w:bidi="ar-EG"/>
        </w:rPr>
        <w:t>__init__(self, embedding_dim=128, dropout_rate=0.4): Initializes the network with parameters:</w:t>
      </w:r>
    </w:p>
    <w:p w14:paraId="5BD24E7F" w14:textId="77777777" w:rsidR="00F472A1" w:rsidRPr="00D84C66" w:rsidRDefault="00F472A1">
      <w:pPr>
        <w:numPr>
          <w:ilvl w:val="0"/>
          <w:numId w:val="78"/>
        </w:numPr>
        <w:spacing w:line="278" w:lineRule="auto"/>
        <w:rPr>
          <w:rFonts w:asciiTheme="minorBidi" w:hAnsiTheme="minorBidi"/>
          <w:lang w:bidi="ar-EG"/>
        </w:rPr>
      </w:pPr>
      <w:r w:rsidRPr="00D84C66">
        <w:rPr>
          <w:rFonts w:asciiTheme="minorBidi" w:hAnsiTheme="minorBidi"/>
          <w:lang w:bidi="ar-EG"/>
        </w:rPr>
        <w:t>embedding_dim: Dimensionality of the output embeddings (128)</w:t>
      </w:r>
    </w:p>
    <w:p w14:paraId="2E1A5054" w14:textId="77777777" w:rsidR="00F472A1" w:rsidRPr="00D84C66" w:rsidRDefault="00F472A1">
      <w:pPr>
        <w:numPr>
          <w:ilvl w:val="0"/>
          <w:numId w:val="78"/>
        </w:numPr>
        <w:spacing w:line="278" w:lineRule="auto"/>
        <w:rPr>
          <w:rFonts w:asciiTheme="minorBidi" w:hAnsiTheme="minorBidi"/>
          <w:lang w:bidi="ar-EG"/>
        </w:rPr>
      </w:pPr>
      <w:r w:rsidRPr="00D84C66">
        <w:rPr>
          <w:rFonts w:asciiTheme="minorBidi" w:hAnsiTheme="minorBidi"/>
          <w:lang w:bidi="ar-EG"/>
        </w:rPr>
        <w:t>dropout_rate: Probability of dropout for regularization (0.4)</w:t>
      </w:r>
    </w:p>
    <w:p w14:paraId="42887976" w14:textId="77777777" w:rsidR="00F472A1" w:rsidRPr="00D84C66" w:rsidRDefault="00F472A1" w:rsidP="00F472A1">
      <w:pPr>
        <w:rPr>
          <w:rFonts w:asciiTheme="minorBidi" w:hAnsiTheme="minorBidi"/>
          <w:lang w:bidi="ar-EG"/>
        </w:rPr>
      </w:pPr>
    </w:p>
    <w:p w14:paraId="08A880A2"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Architecture components:</w:t>
      </w:r>
    </w:p>
    <w:p w14:paraId="435B7562" w14:textId="77777777" w:rsidR="00F472A1" w:rsidRPr="00D84C66" w:rsidRDefault="00F472A1">
      <w:pPr>
        <w:numPr>
          <w:ilvl w:val="0"/>
          <w:numId w:val="79"/>
        </w:numPr>
        <w:spacing w:line="278" w:lineRule="auto"/>
        <w:rPr>
          <w:rFonts w:asciiTheme="minorBidi" w:hAnsiTheme="minorBidi"/>
          <w:lang w:bidi="ar-EG"/>
        </w:rPr>
      </w:pPr>
      <w:r w:rsidRPr="00D84C66">
        <w:rPr>
          <w:rFonts w:asciiTheme="minorBidi" w:hAnsiTheme="minorBidi"/>
          <w:lang w:bidi="ar-EG"/>
        </w:rPr>
        <w:t>base_model: Uses a pretrained EfficientNet Lite0 model from the timm library as the backbone.</w:t>
      </w:r>
    </w:p>
    <w:p w14:paraId="26B302BA" w14:textId="77777777" w:rsidR="00F472A1" w:rsidRPr="00D84C66" w:rsidRDefault="00F472A1">
      <w:pPr>
        <w:numPr>
          <w:ilvl w:val="0"/>
          <w:numId w:val="79"/>
        </w:numPr>
        <w:spacing w:line="278" w:lineRule="auto"/>
        <w:rPr>
          <w:rFonts w:asciiTheme="minorBidi" w:hAnsiTheme="minorBidi"/>
          <w:lang w:bidi="ar-EG"/>
        </w:rPr>
      </w:pPr>
      <w:r w:rsidRPr="00D84C66">
        <w:rPr>
          <w:rFonts w:asciiTheme="minorBidi" w:hAnsiTheme="minorBidi"/>
          <w:lang w:bidi="ar-EG"/>
        </w:rPr>
        <w:t>conv_stem: Replaces the first convolutional layer to accept single-channel (grayscale) inputs instead of the default RGB.</w:t>
      </w:r>
    </w:p>
    <w:p w14:paraId="3C7C500B" w14:textId="77777777" w:rsidR="00F472A1" w:rsidRPr="00D84C66" w:rsidRDefault="00F472A1">
      <w:pPr>
        <w:numPr>
          <w:ilvl w:val="0"/>
          <w:numId w:val="79"/>
        </w:numPr>
        <w:spacing w:line="278" w:lineRule="auto"/>
        <w:rPr>
          <w:rFonts w:asciiTheme="minorBidi" w:hAnsiTheme="minorBidi"/>
          <w:lang w:bidi="ar-EG"/>
        </w:rPr>
      </w:pPr>
      <w:r w:rsidRPr="00D84C66">
        <w:rPr>
          <w:rFonts w:asciiTheme="minorBidi" w:hAnsiTheme="minorBidi"/>
          <w:lang w:bidi="ar-EG"/>
        </w:rPr>
        <w:t>feature_extractor: Constructs a sequential model using the first few layers of EfficientNet to extract features efficiently.</w:t>
      </w:r>
    </w:p>
    <w:p w14:paraId="081791DD" w14:textId="77777777" w:rsidR="00F472A1" w:rsidRPr="00D84C66" w:rsidRDefault="00F472A1">
      <w:pPr>
        <w:numPr>
          <w:ilvl w:val="0"/>
          <w:numId w:val="79"/>
        </w:numPr>
        <w:spacing w:line="278" w:lineRule="auto"/>
        <w:rPr>
          <w:rFonts w:asciiTheme="minorBidi" w:hAnsiTheme="minorBidi"/>
          <w:lang w:bidi="ar-EG"/>
        </w:rPr>
      </w:pPr>
      <w:r w:rsidRPr="00D84C66">
        <w:rPr>
          <w:rFonts w:asciiTheme="minorBidi" w:hAnsiTheme="minorBidi"/>
          <w:lang w:bidi="ar-EG"/>
        </w:rPr>
        <w:t>The code uses a dummy_input to determine the output shape of the feature extractor, which is a clever way to dynamically adapt to different input sizes.</w:t>
      </w:r>
    </w:p>
    <w:p w14:paraId="0B4372ED" w14:textId="77777777" w:rsidR="00F472A1" w:rsidRPr="00D84C66" w:rsidRDefault="00F472A1">
      <w:pPr>
        <w:numPr>
          <w:ilvl w:val="0"/>
          <w:numId w:val="79"/>
        </w:numPr>
        <w:spacing w:line="278" w:lineRule="auto"/>
        <w:rPr>
          <w:rFonts w:asciiTheme="minorBidi" w:hAnsiTheme="minorBidi"/>
          <w:lang w:bidi="ar-EG"/>
        </w:rPr>
      </w:pPr>
      <w:r w:rsidRPr="00D84C66">
        <w:rPr>
          <w:rFonts w:asciiTheme="minorBidi" w:hAnsiTheme="minorBidi"/>
          <w:lang w:bidi="ar-EG"/>
        </w:rPr>
        <w:t xml:space="preserve">embedding_layers: A sequence of operations that: </w:t>
      </w:r>
    </w:p>
    <w:p w14:paraId="359CA4F2" w14:textId="77777777" w:rsidR="00F472A1" w:rsidRPr="00D84C66" w:rsidRDefault="00F472A1">
      <w:pPr>
        <w:numPr>
          <w:ilvl w:val="1"/>
          <w:numId w:val="79"/>
        </w:numPr>
        <w:spacing w:line="278" w:lineRule="auto"/>
        <w:rPr>
          <w:rFonts w:asciiTheme="minorBidi" w:hAnsiTheme="minorBidi"/>
          <w:lang w:bidi="ar-EG"/>
        </w:rPr>
      </w:pPr>
      <w:r w:rsidRPr="00D84C66">
        <w:rPr>
          <w:rFonts w:asciiTheme="minorBidi" w:hAnsiTheme="minorBidi"/>
          <w:lang w:bidi="ar-EG"/>
        </w:rPr>
        <w:t>Pools feature maps to a single vector per channel</w:t>
      </w:r>
    </w:p>
    <w:p w14:paraId="5570B041" w14:textId="77777777" w:rsidR="00F472A1" w:rsidRPr="00D84C66" w:rsidRDefault="00F472A1">
      <w:pPr>
        <w:numPr>
          <w:ilvl w:val="1"/>
          <w:numId w:val="79"/>
        </w:numPr>
        <w:spacing w:line="278" w:lineRule="auto"/>
        <w:rPr>
          <w:rFonts w:asciiTheme="minorBidi" w:hAnsiTheme="minorBidi"/>
          <w:lang w:bidi="ar-EG"/>
        </w:rPr>
      </w:pPr>
      <w:r w:rsidRPr="00D84C66">
        <w:rPr>
          <w:rFonts w:asciiTheme="minorBidi" w:hAnsiTheme="minorBidi"/>
          <w:lang w:bidi="ar-EG"/>
        </w:rPr>
        <w:t>Flattens the result</w:t>
      </w:r>
    </w:p>
    <w:p w14:paraId="5F268D5F" w14:textId="77777777" w:rsidR="00F472A1" w:rsidRPr="00D84C66" w:rsidRDefault="00F472A1">
      <w:pPr>
        <w:numPr>
          <w:ilvl w:val="1"/>
          <w:numId w:val="79"/>
        </w:numPr>
        <w:spacing w:line="278" w:lineRule="auto"/>
        <w:rPr>
          <w:rFonts w:asciiTheme="minorBidi" w:hAnsiTheme="minorBidi"/>
          <w:lang w:bidi="ar-EG"/>
        </w:rPr>
      </w:pPr>
      <w:r w:rsidRPr="00D84C66">
        <w:rPr>
          <w:rFonts w:asciiTheme="minorBidi" w:hAnsiTheme="minorBidi"/>
          <w:lang w:bidi="ar-EG"/>
        </w:rPr>
        <w:t>Projects to the desired embedding dimension</w:t>
      </w:r>
    </w:p>
    <w:p w14:paraId="650A5498" w14:textId="77777777" w:rsidR="00F472A1" w:rsidRPr="00D84C66" w:rsidRDefault="00F472A1">
      <w:pPr>
        <w:numPr>
          <w:ilvl w:val="1"/>
          <w:numId w:val="79"/>
        </w:numPr>
        <w:spacing w:line="278" w:lineRule="auto"/>
        <w:rPr>
          <w:rFonts w:asciiTheme="minorBidi" w:hAnsiTheme="minorBidi"/>
          <w:lang w:bidi="ar-EG"/>
        </w:rPr>
      </w:pPr>
      <w:r w:rsidRPr="00D84C66">
        <w:rPr>
          <w:rFonts w:asciiTheme="minorBidi" w:hAnsiTheme="minorBidi"/>
          <w:lang w:bidi="ar-EG"/>
        </w:rPr>
        <w:t>Applies batch normalization, ReLU activation, and dropout for regularization</w:t>
      </w:r>
    </w:p>
    <w:p w14:paraId="585C3850" w14:textId="77777777" w:rsidR="00F472A1" w:rsidRPr="00D84C66" w:rsidRDefault="00F472A1">
      <w:pPr>
        <w:numPr>
          <w:ilvl w:val="1"/>
          <w:numId w:val="79"/>
        </w:numPr>
        <w:spacing w:line="278" w:lineRule="auto"/>
        <w:rPr>
          <w:rFonts w:asciiTheme="minorBidi" w:hAnsiTheme="minorBidi"/>
          <w:lang w:bidi="ar-EG"/>
        </w:rPr>
      </w:pPr>
      <w:r w:rsidRPr="00D84C66">
        <w:rPr>
          <w:rFonts w:asciiTheme="minorBidi" w:hAnsiTheme="minorBidi"/>
          <w:lang w:bidi="ar-EG"/>
        </w:rPr>
        <w:t>Uses a final linear layer to produce the embedding</w:t>
      </w:r>
    </w:p>
    <w:p w14:paraId="64E940E2" w14:textId="77777777" w:rsidR="00F472A1" w:rsidRPr="00D84C66" w:rsidRDefault="00F472A1">
      <w:pPr>
        <w:numPr>
          <w:ilvl w:val="0"/>
          <w:numId w:val="79"/>
        </w:numPr>
        <w:spacing w:line="278" w:lineRule="auto"/>
        <w:rPr>
          <w:rFonts w:asciiTheme="minorBidi" w:hAnsiTheme="minorBidi"/>
          <w:lang w:bidi="ar-EG"/>
        </w:rPr>
      </w:pPr>
      <w:r w:rsidRPr="00D84C66">
        <w:rPr>
          <w:rFonts w:asciiTheme="minorBidi" w:hAnsiTheme="minorBidi"/>
          <w:lang w:bidi="ar-EG"/>
        </w:rPr>
        <w:t>final_norm: Applies layer normalization to standardize the embeddings.</w:t>
      </w:r>
    </w:p>
    <w:p w14:paraId="636B068D" w14:textId="77777777" w:rsidR="00F472A1" w:rsidRPr="00D84C66" w:rsidRDefault="00F472A1" w:rsidP="00F472A1">
      <w:pPr>
        <w:rPr>
          <w:rFonts w:asciiTheme="minorBidi" w:hAnsiTheme="minorBidi"/>
          <w:lang w:bidi="ar-EG"/>
        </w:rPr>
      </w:pPr>
    </w:p>
    <w:p w14:paraId="1BE73102"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forward_once(self, x): Processes a single input through the network:</w:t>
      </w:r>
    </w:p>
    <w:p w14:paraId="0F4FCEC7" w14:textId="77777777" w:rsidR="00F472A1" w:rsidRPr="00D84C66" w:rsidRDefault="00F472A1">
      <w:pPr>
        <w:numPr>
          <w:ilvl w:val="0"/>
          <w:numId w:val="80"/>
        </w:numPr>
        <w:spacing w:line="278" w:lineRule="auto"/>
        <w:rPr>
          <w:rFonts w:asciiTheme="minorBidi" w:hAnsiTheme="minorBidi"/>
          <w:lang w:bidi="ar-EG"/>
        </w:rPr>
      </w:pPr>
      <w:r w:rsidRPr="00D84C66">
        <w:rPr>
          <w:rFonts w:asciiTheme="minorBidi" w:hAnsiTheme="minorBidi"/>
          <w:lang w:bidi="ar-EG"/>
        </w:rPr>
        <w:t>Extracts features using the feature extractor</w:t>
      </w:r>
    </w:p>
    <w:p w14:paraId="03BC72DA" w14:textId="77777777" w:rsidR="00F472A1" w:rsidRPr="00F472A1" w:rsidRDefault="00F472A1">
      <w:pPr>
        <w:numPr>
          <w:ilvl w:val="0"/>
          <w:numId w:val="80"/>
        </w:numPr>
        <w:spacing w:line="278" w:lineRule="auto"/>
        <w:rPr>
          <w:rFonts w:asciiTheme="minorBidi" w:hAnsiTheme="minorBidi"/>
          <w:lang w:bidi="ar-EG"/>
        </w:rPr>
      </w:pPr>
      <w:r w:rsidRPr="00D84C66">
        <w:rPr>
          <w:rFonts w:asciiTheme="minorBidi" w:hAnsiTheme="minorBidi"/>
          <w:lang w:bidi="ar-EG"/>
        </w:rPr>
        <w:t>Transforms these features into an embedding</w:t>
      </w:r>
    </w:p>
    <w:p w14:paraId="6F8EBE67" w14:textId="77777777" w:rsidR="00F472A1" w:rsidRDefault="00F472A1">
      <w:pPr>
        <w:numPr>
          <w:ilvl w:val="0"/>
          <w:numId w:val="80"/>
        </w:numPr>
        <w:spacing w:line="278" w:lineRule="auto"/>
        <w:rPr>
          <w:rFonts w:asciiTheme="minorBidi" w:hAnsiTheme="minorBidi"/>
          <w:lang w:bidi="ar-EG"/>
        </w:rPr>
      </w:pPr>
      <w:r w:rsidRPr="00D84C66">
        <w:rPr>
          <w:rFonts w:asciiTheme="minorBidi" w:hAnsiTheme="minorBidi"/>
          <w:lang w:bidi="ar-EG"/>
        </w:rPr>
        <w:t>Normalizes the embedding vector to have unit L2 norm (important for consistent distance calculations)</w:t>
      </w:r>
    </w:p>
    <w:p w14:paraId="522B71E0" w14:textId="77777777" w:rsidR="00F472A1" w:rsidRDefault="00F472A1" w:rsidP="00F472A1">
      <w:pPr>
        <w:spacing w:line="278" w:lineRule="auto"/>
        <w:rPr>
          <w:rFonts w:asciiTheme="minorBidi" w:hAnsiTheme="minorBidi"/>
          <w:lang w:bidi="ar-EG"/>
        </w:rPr>
      </w:pPr>
    </w:p>
    <w:p w14:paraId="67BC6CF9" w14:textId="77777777" w:rsidR="00F472A1" w:rsidRPr="00D84C66" w:rsidRDefault="00F472A1" w:rsidP="00F472A1">
      <w:pPr>
        <w:spacing w:line="278" w:lineRule="auto"/>
        <w:rPr>
          <w:rFonts w:asciiTheme="minorBidi" w:hAnsiTheme="minorBidi"/>
          <w:lang w:bidi="ar-EG"/>
        </w:rPr>
      </w:pPr>
    </w:p>
    <w:p w14:paraId="42AD7B0D"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forward(self, input1, input2): The main forward method that:</w:t>
      </w:r>
    </w:p>
    <w:p w14:paraId="14567F76" w14:textId="77777777" w:rsidR="00F472A1" w:rsidRPr="00D84C66" w:rsidRDefault="00F472A1">
      <w:pPr>
        <w:numPr>
          <w:ilvl w:val="0"/>
          <w:numId w:val="81"/>
        </w:numPr>
        <w:spacing w:line="278" w:lineRule="auto"/>
        <w:rPr>
          <w:rFonts w:asciiTheme="minorBidi" w:hAnsiTheme="minorBidi"/>
          <w:lang w:bidi="ar-EG"/>
        </w:rPr>
      </w:pPr>
      <w:r w:rsidRPr="00D84C66">
        <w:rPr>
          <w:rFonts w:asciiTheme="minorBidi" w:hAnsiTheme="minorBidi"/>
          <w:lang w:bidi="ar-EG"/>
        </w:rPr>
        <w:t>Processes both inputs through the shared forward_once method</w:t>
      </w:r>
    </w:p>
    <w:p w14:paraId="55648E42" w14:textId="77777777" w:rsidR="00F472A1" w:rsidRPr="00D84C66" w:rsidRDefault="00F472A1">
      <w:pPr>
        <w:numPr>
          <w:ilvl w:val="0"/>
          <w:numId w:val="81"/>
        </w:numPr>
        <w:spacing w:line="278" w:lineRule="auto"/>
        <w:rPr>
          <w:rFonts w:asciiTheme="minorBidi" w:hAnsiTheme="minorBidi"/>
          <w:lang w:bidi="ar-EG"/>
        </w:rPr>
      </w:pPr>
      <w:r w:rsidRPr="00D84C66">
        <w:rPr>
          <w:rFonts w:asciiTheme="minorBidi" w:hAnsiTheme="minorBidi"/>
          <w:lang w:bidi="ar-EG"/>
        </w:rPr>
        <w:t>Returns the pair of normalized embeddings</w:t>
      </w:r>
    </w:p>
    <w:p w14:paraId="0DB26341" w14:textId="77777777" w:rsidR="00F472A1" w:rsidRPr="00D84C66" w:rsidRDefault="00F472A1" w:rsidP="00F472A1">
      <w:pPr>
        <w:rPr>
          <w:rFonts w:asciiTheme="minorBidi" w:hAnsiTheme="minorBidi"/>
          <w:lang w:bidi="ar-EG"/>
        </w:rPr>
      </w:pPr>
      <w:r w:rsidRPr="00D84C66">
        <w:rPr>
          <w:rFonts w:asciiTheme="minorBidi" w:hAnsiTheme="minorBidi"/>
          <w:lang w:bidi="ar-EG"/>
        </w:rPr>
        <w:t>This architecture leverages transfer learning by using a pretrained EfficientNet model while customizing it for the specific task of similarity learning. The lightweight design (using only the first few blocks of EfficientNet) reduces computational requirements while maintaining good performance.</w:t>
      </w:r>
    </w:p>
    <w:p w14:paraId="0F966FF6" w14:textId="77777777" w:rsidR="00F472A1" w:rsidRPr="00D84C66" w:rsidRDefault="00F472A1" w:rsidP="00F472A1">
      <w:pPr>
        <w:rPr>
          <w:rFonts w:asciiTheme="minorBidi" w:hAnsiTheme="minorBidi"/>
          <w:b/>
          <w:bCs/>
          <w:lang w:bidi="ar-EG"/>
        </w:rPr>
      </w:pPr>
    </w:p>
    <w:p w14:paraId="1951DE73"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G. Early Stopping Mechanism</w:t>
      </w: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1DDF8DAC" w14:textId="77777777" w:rsidTr="006761E8">
        <w:tc>
          <w:tcPr>
            <w:tcW w:w="8296" w:type="dxa"/>
            <w:shd w:val="clear" w:color="auto" w:fill="D0CECE" w:themeFill="background2" w:themeFillShade="E6"/>
          </w:tcPr>
          <w:p w14:paraId="74CFB07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class EarlyStopping:</w:t>
            </w:r>
          </w:p>
          <w:p w14:paraId="5EB1215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_init_(self, patience=7, delta=0):</w:t>
            </w:r>
          </w:p>
          <w:p w14:paraId="4C58E04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super()._init_()</w:t>
            </w:r>
          </w:p>
          <w:p w14:paraId="08A1875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self.patience = patience</w:t>
            </w:r>
          </w:p>
          <w:p w14:paraId="37D21C9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self.delta = delta</w:t>
            </w:r>
          </w:p>
          <w:p w14:paraId="12A00D6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self.counter = 0</w:t>
            </w:r>
          </w:p>
          <w:p w14:paraId="212FBB0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self.best_loss = None</w:t>
            </w:r>
          </w:p>
          <w:p w14:paraId="3F26F0B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self.early_stop = False</w:t>
            </w:r>
          </w:p>
          <w:p w14:paraId="53EE1312" w14:textId="77777777" w:rsidR="00F472A1" w:rsidRPr="00D84C66" w:rsidRDefault="00F472A1" w:rsidP="006761E8">
            <w:pPr>
              <w:spacing w:line="278" w:lineRule="auto"/>
              <w:rPr>
                <w:rFonts w:asciiTheme="minorBidi" w:hAnsiTheme="minorBidi"/>
                <w:lang w:bidi="ar-EG"/>
              </w:rPr>
            </w:pPr>
          </w:p>
          <w:p w14:paraId="6F5E6AE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def _call_(self, val_loss):</w:t>
            </w:r>
          </w:p>
          <w:p w14:paraId="1438508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if self.best_loss is None:</w:t>
            </w:r>
          </w:p>
          <w:p w14:paraId="4F76037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self.best_loss = val_loss</w:t>
            </w:r>
          </w:p>
          <w:p w14:paraId="7D6FBD7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elif val_loss &gt; self.best_loss - self.delta:</w:t>
            </w:r>
          </w:p>
          <w:p w14:paraId="42C3E11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self.counter += 1</w:t>
            </w:r>
          </w:p>
          <w:p w14:paraId="6F9EC9A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if self.counter &gt;= self.patience:</w:t>
            </w:r>
          </w:p>
          <w:p w14:paraId="39AB028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self.early_stop = True</w:t>
            </w:r>
          </w:p>
          <w:p w14:paraId="708BEBF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else:</w:t>
            </w:r>
          </w:p>
          <w:p w14:paraId="42E98D5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self.best_loss = val_loss</w:t>
            </w:r>
          </w:p>
          <w:p w14:paraId="14E1598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self.counter = 0</w:t>
            </w:r>
          </w:p>
          <w:p w14:paraId="2434EFC8" w14:textId="77777777" w:rsidR="00F472A1" w:rsidRPr="00D84C66" w:rsidRDefault="00F472A1" w:rsidP="006761E8">
            <w:pPr>
              <w:rPr>
                <w:rFonts w:asciiTheme="minorBidi" w:hAnsiTheme="minorBidi"/>
                <w:lang w:bidi="ar-EG"/>
              </w:rPr>
            </w:pPr>
          </w:p>
        </w:tc>
      </w:tr>
    </w:tbl>
    <w:p w14:paraId="244AB3F0" w14:textId="77777777" w:rsidR="00F472A1" w:rsidRPr="00D84C66" w:rsidRDefault="00F472A1" w:rsidP="00F472A1">
      <w:pPr>
        <w:rPr>
          <w:rFonts w:asciiTheme="minorBidi" w:hAnsiTheme="minorBidi"/>
          <w:lang w:bidi="ar-EG"/>
        </w:rPr>
      </w:pPr>
    </w:p>
    <w:p w14:paraId="60E5B75B" w14:textId="77777777" w:rsidR="00F472A1" w:rsidRPr="00D84C66" w:rsidRDefault="00F472A1" w:rsidP="00F472A1">
      <w:pPr>
        <w:rPr>
          <w:rFonts w:asciiTheme="minorBidi" w:hAnsiTheme="minorBidi"/>
          <w:lang w:bidi="ar-EG"/>
        </w:rPr>
      </w:pPr>
      <w:r w:rsidRPr="00D84C66">
        <w:rPr>
          <w:rFonts w:asciiTheme="minorBidi" w:hAnsiTheme="minorBidi"/>
          <w:lang w:bidi="ar-EG"/>
        </w:rPr>
        <w:t>The EarlyStopping class implements a mechanism to prevent overfitting by stopping training when the validation loss no longer improves:</w:t>
      </w:r>
    </w:p>
    <w:p w14:paraId="67B80E99"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__init__(self, patience=7, delta=0): Initializes the early stopping object with parameters:</w:t>
      </w:r>
    </w:p>
    <w:p w14:paraId="1B14FD0B" w14:textId="77777777" w:rsidR="00F472A1" w:rsidRPr="00D84C66" w:rsidRDefault="00F472A1">
      <w:pPr>
        <w:numPr>
          <w:ilvl w:val="0"/>
          <w:numId w:val="82"/>
        </w:numPr>
        <w:spacing w:line="278" w:lineRule="auto"/>
        <w:rPr>
          <w:rFonts w:asciiTheme="minorBidi" w:hAnsiTheme="minorBidi"/>
          <w:lang w:bidi="ar-EG"/>
        </w:rPr>
      </w:pPr>
      <w:r w:rsidRPr="00D84C66">
        <w:rPr>
          <w:rFonts w:asciiTheme="minorBidi" w:hAnsiTheme="minorBidi"/>
          <w:lang w:bidi="ar-EG"/>
        </w:rPr>
        <w:t>patience: Number of epochs to wait for improvement before stopping (7)</w:t>
      </w:r>
    </w:p>
    <w:p w14:paraId="0F3C5356" w14:textId="77777777" w:rsidR="00F472A1" w:rsidRPr="00D84C66" w:rsidRDefault="00F472A1">
      <w:pPr>
        <w:numPr>
          <w:ilvl w:val="0"/>
          <w:numId w:val="82"/>
        </w:numPr>
        <w:spacing w:line="278" w:lineRule="auto"/>
        <w:rPr>
          <w:rFonts w:asciiTheme="minorBidi" w:hAnsiTheme="minorBidi"/>
          <w:lang w:bidi="ar-EG"/>
        </w:rPr>
      </w:pPr>
      <w:r w:rsidRPr="00D84C66">
        <w:rPr>
          <w:rFonts w:asciiTheme="minorBidi" w:hAnsiTheme="minorBidi"/>
          <w:lang w:bidi="ar-EG"/>
        </w:rPr>
        <w:t>delta: Minimum change in loss to qualify as an improvement (0)</w:t>
      </w:r>
    </w:p>
    <w:p w14:paraId="1855B089" w14:textId="77777777" w:rsidR="00F472A1" w:rsidRPr="00D84C66" w:rsidRDefault="00F472A1">
      <w:pPr>
        <w:numPr>
          <w:ilvl w:val="0"/>
          <w:numId w:val="82"/>
        </w:numPr>
        <w:spacing w:line="278" w:lineRule="auto"/>
        <w:rPr>
          <w:rFonts w:asciiTheme="minorBidi" w:hAnsiTheme="minorBidi"/>
          <w:lang w:bidi="ar-EG"/>
        </w:rPr>
      </w:pPr>
      <w:r w:rsidRPr="00D84C66">
        <w:rPr>
          <w:rFonts w:asciiTheme="minorBidi" w:hAnsiTheme="minorBidi"/>
          <w:lang w:bidi="ar-EG"/>
        </w:rPr>
        <w:t>counter: Tracks consecutive epochs without improvement</w:t>
      </w:r>
    </w:p>
    <w:p w14:paraId="2A622447" w14:textId="77777777" w:rsidR="00C47EB4" w:rsidRDefault="00C47EB4" w:rsidP="00C47EB4">
      <w:pPr>
        <w:spacing w:line="278" w:lineRule="auto"/>
        <w:ind w:left="720"/>
        <w:rPr>
          <w:rFonts w:asciiTheme="minorBidi" w:hAnsiTheme="minorBidi"/>
          <w:lang w:bidi="ar-EG"/>
        </w:rPr>
      </w:pPr>
    </w:p>
    <w:p w14:paraId="12168D97" w14:textId="77777777" w:rsidR="00F472A1" w:rsidRPr="00D84C66" w:rsidRDefault="00F472A1">
      <w:pPr>
        <w:numPr>
          <w:ilvl w:val="0"/>
          <w:numId w:val="82"/>
        </w:numPr>
        <w:spacing w:line="278" w:lineRule="auto"/>
        <w:rPr>
          <w:rFonts w:asciiTheme="minorBidi" w:hAnsiTheme="minorBidi"/>
          <w:lang w:bidi="ar-EG"/>
        </w:rPr>
      </w:pPr>
      <w:r w:rsidRPr="00D84C66">
        <w:rPr>
          <w:rFonts w:asciiTheme="minorBidi" w:hAnsiTheme="minorBidi"/>
          <w:lang w:bidi="ar-EG"/>
        </w:rPr>
        <w:t>best_loss: Stores the best validation loss observed</w:t>
      </w:r>
    </w:p>
    <w:p w14:paraId="06428C83" w14:textId="77777777" w:rsidR="00F472A1" w:rsidRPr="00D84C66" w:rsidRDefault="00F472A1">
      <w:pPr>
        <w:numPr>
          <w:ilvl w:val="0"/>
          <w:numId w:val="82"/>
        </w:numPr>
        <w:spacing w:line="278" w:lineRule="auto"/>
        <w:rPr>
          <w:rFonts w:asciiTheme="minorBidi" w:hAnsiTheme="minorBidi"/>
          <w:lang w:bidi="ar-EG"/>
        </w:rPr>
      </w:pPr>
      <w:r w:rsidRPr="00D84C66">
        <w:rPr>
          <w:rFonts w:asciiTheme="minorBidi" w:hAnsiTheme="minorBidi"/>
          <w:lang w:bidi="ar-EG"/>
        </w:rPr>
        <w:t>early_stop: Flag that indicates when to stop training</w:t>
      </w:r>
    </w:p>
    <w:p w14:paraId="421528F9"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__call__(self, val_loss): Called after each epoch with the current validation loss:</w:t>
      </w:r>
    </w:p>
    <w:p w14:paraId="40D1B8D1" w14:textId="77777777" w:rsidR="00F472A1" w:rsidRPr="00D84C66" w:rsidRDefault="00F472A1">
      <w:pPr>
        <w:numPr>
          <w:ilvl w:val="0"/>
          <w:numId w:val="83"/>
        </w:numPr>
        <w:spacing w:line="278" w:lineRule="auto"/>
        <w:rPr>
          <w:rFonts w:asciiTheme="minorBidi" w:hAnsiTheme="minorBidi"/>
          <w:lang w:bidi="ar-EG"/>
        </w:rPr>
      </w:pPr>
      <w:r w:rsidRPr="00D84C66">
        <w:rPr>
          <w:rFonts w:asciiTheme="minorBidi" w:hAnsiTheme="minorBidi"/>
          <w:lang w:bidi="ar-EG"/>
        </w:rPr>
        <w:t>If this is the first validation (best_loss is None), sets the current loss as the best.</w:t>
      </w:r>
    </w:p>
    <w:p w14:paraId="48ABF408" w14:textId="77777777" w:rsidR="00F472A1" w:rsidRPr="00D84C66" w:rsidRDefault="00F472A1">
      <w:pPr>
        <w:numPr>
          <w:ilvl w:val="0"/>
          <w:numId w:val="83"/>
        </w:numPr>
        <w:spacing w:line="278" w:lineRule="auto"/>
        <w:rPr>
          <w:rFonts w:asciiTheme="minorBidi" w:hAnsiTheme="minorBidi"/>
          <w:lang w:bidi="ar-EG"/>
        </w:rPr>
      </w:pPr>
      <w:r w:rsidRPr="00D84C66">
        <w:rPr>
          <w:rFonts w:asciiTheme="minorBidi" w:hAnsiTheme="minorBidi"/>
          <w:lang w:bidi="ar-EG"/>
        </w:rPr>
        <w:t>If the current loss is not better than the best loss (accounting for the delta tolerance), increments the counter.</w:t>
      </w:r>
    </w:p>
    <w:p w14:paraId="07BDA30A" w14:textId="77777777" w:rsidR="00F472A1" w:rsidRPr="00D84C66" w:rsidRDefault="00F472A1">
      <w:pPr>
        <w:numPr>
          <w:ilvl w:val="0"/>
          <w:numId w:val="83"/>
        </w:numPr>
        <w:spacing w:line="278" w:lineRule="auto"/>
        <w:rPr>
          <w:rFonts w:asciiTheme="minorBidi" w:hAnsiTheme="minorBidi"/>
          <w:lang w:bidi="ar-EG"/>
        </w:rPr>
      </w:pPr>
      <w:r w:rsidRPr="00D84C66">
        <w:rPr>
          <w:rFonts w:asciiTheme="minorBidi" w:hAnsiTheme="minorBidi"/>
          <w:lang w:bidi="ar-EG"/>
        </w:rPr>
        <w:t>If the counter reaches the patience threshold, sets the early_stop flag to True.</w:t>
      </w:r>
    </w:p>
    <w:p w14:paraId="112458BA" w14:textId="77777777" w:rsidR="00F472A1" w:rsidRPr="00D84C66" w:rsidRDefault="00F472A1">
      <w:pPr>
        <w:numPr>
          <w:ilvl w:val="0"/>
          <w:numId w:val="83"/>
        </w:numPr>
        <w:spacing w:line="278" w:lineRule="auto"/>
        <w:rPr>
          <w:rFonts w:asciiTheme="minorBidi" w:hAnsiTheme="minorBidi"/>
          <w:lang w:bidi="ar-EG"/>
        </w:rPr>
      </w:pPr>
      <w:r w:rsidRPr="00D84C66">
        <w:rPr>
          <w:rFonts w:asciiTheme="minorBidi" w:hAnsiTheme="minorBidi"/>
          <w:lang w:bidi="ar-EG"/>
        </w:rPr>
        <w:t>If the current loss is better than the best loss, updates the best loss and resets the counter.</w:t>
      </w:r>
    </w:p>
    <w:p w14:paraId="3A6CA3D9" w14:textId="77777777" w:rsidR="00F472A1" w:rsidRPr="00D84C66" w:rsidRDefault="00F472A1" w:rsidP="00F472A1">
      <w:pPr>
        <w:rPr>
          <w:rFonts w:asciiTheme="minorBidi" w:hAnsiTheme="minorBidi"/>
          <w:lang w:bidi="ar-EG"/>
        </w:rPr>
      </w:pPr>
    </w:p>
    <w:p w14:paraId="74D69239" w14:textId="77777777" w:rsidR="00F472A1" w:rsidRDefault="00F472A1" w:rsidP="00F472A1">
      <w:pPr>
        <w:rPr>
          <w:rFonts w:asciiTheme="minorBidi" w:hAnsiTheme="minorBidi"/>
          <w:lang w:bidi="ar-EG"/>
        </w:rPr>
      </w:pPr>
      <w:r w:rsidRPr="00D84C66">
        <w:rPr>
          <w:rFonts w:asciiTheme="minorBidi" w:hAnsiTheme="minorBidi"/>
          <w:lang w:bidi="ar-EG"/>
        </w:rPr>
        <w:t>This implementation helps prevent overfitting by monitoring the validation loss and stopping training when the model stops generalizing better to unseen data, which is crucial for efficient and effective model training.</w:t>
      </w:r>
    </w:p>
    <w:p w14:paraId="66B47F1A" w14:textId="77777777" w:rsidR="00C47EB4" w:rsidRDefault="00C47EB4" w:rsidP="00F472A1">
      <w:pPr>
        <w:rPr>
          <w:rFonts w:asciiTheme="minorBidi" w:hAnsiTheme="minorBidi"/>
          <w:lang w:bidi="ar-EG"/>
        </w:rPr>
      </w:pPr>
    </w:p>
    <w:p w14:paraId="357D05F3" w14:textId="77777777" w:rsidR="00C47EB4" w:rsidRDefault="00C47EB4" w:rsidP="00F472A1">
      <w:pPr>
        <w:rPr>
          <w:rFonts w:asciiTheme="minorBidi" w:hAnsiTheme="minorBidi"/>
          <w:lang w:bidi="ar-EG"/>
        </w:rPr>
      </w:pPr>
    </w:p>
    <w:p w14:paraId="185A1EA3" w14:textId="77777777" w:rsidR="00C47EB4" w:rsidRDefault="00C47EB4" w:rsidP="00F472A1">
      <w:pPr>
        <w:rPr>
          <w:rFonts w:asciiTheme="minorBidi" w:hAnsiTheme="minorBidi"/>
          <w:lang w:bidi="ar-EG"/>
        </w:rPr>
      </w:pPr>
    </w:p>
    <w:p w14:paraId="54560125" w14:textId="77777777" w:rsidR="00C47EB4" w:rsidRDefault="00C47EB4" w:rsidP="00F472A1">
      <w:pPr>
        <w:rPr>
          <w:rFonts w:asciiTheme="minorBidi" w:hAnsiTheme="minorBidi"/>
          <w:lang w:bidi="ar-EG"/>
        </w:rPr>
      </w:pPr>
    </w:p>
    <w:p w14:paraId="0276CF8C" w14:textId="77777777" w:rsidR="00C47EB4" w:rsidRDefault="00C47EB4" w:rsidP="00F472A1">
      <w:pPr>
        <w:rPr>
          <w:rFonts w:asciiTheme="minorBidi" w:hAnsiTheme="minorBidi"/>
          <w:lang w:bidi="ar-EG"/>
        </w:rPr>
      </w:pPr>
    </w:p>
    <w:p w14:paraId="2304DEF1" w14:textId="77777777" w:rsidR="00C47EB4" w:rsidRDefault="00C47EB4" w:rsidP="00F472A1">
      <w:pPr>
        <w:rPr>
          <w:rFonts w:asciiTheme="minorBidi" w:hAnsiTheme="minorBidi"/>
          <w:lang w:bidi="ar-EG"/>
        </w:rPr>
      </w:pPr>
    </w:p>
    <w:p w14:paraId="0CE9760F" w14:textId="77777777" w:rsidR="00C47EB4" w:rsidRDefault="00C47EB4" w:rsidP="00F472A1">
      <w:pPr>
        <w:rPr>
          <w:rFonts w:asciiTheme="minorBidi" w:hAnsiTheme="minorBidi"/>
          <w:lang w:bidi="ar-EG"/>
        </w:rPr>
      </w:pPr>
    </w:p>
    <w:p w14:paraId="7362D1E5" w14:textId="77777777" w:rsidR="00C47EB4" w:rsidRDefault="00C47EB4" w:rsidP="00F472A1">
      <w:pPr>
        <w:rPr>
          <w:rFonts w:asciiTheme="minorBidi" w:hAnsiTheme="minorBidi"/>
          <w:lang w:bidi="ar-EG"/>
        </w:rPr>
      </w:pPr>
    </w:p>
    <w:p w14:paraId="311B4417" w14:textId="77777777" w:rsidR="00C47EB4" w:rsidRDefault="00C47EB4" w:rsidP="00F472A1">
      <w:pPr>
        <w:rPr>
          <w:rFonts w:asciiTheme="minorBidi" w:hAnsiTheme="minorBidi"/>
          <w:lang w:bidi="ar-EG"/>
        </w:rPr>
      </w:pPr>
    </w:p>
    <w:p w14:paraId="7E0FF09B" w14:textId="77777777" w:rsidR="00C47EB4" w:rsidRDefault="00C47EB4" w:rsidP="00F472A1">
      <w:pPr>
        <w:rPr>
          <w:rFonts w:asciiTheme="minorBidi" w:hAnsiTheme="minorBidi"/>
          <w:lang w:bidi="ar-EG"/>
        </w:rPr>
      </w:pPr>
    </w:p>
    <w:p w14:paraId="448E6ABC" w14:textId="77777777" w:rsidR="00C47EB4" w:rsidRDefault="00C47EB4" w:rsidP="00F472A1">
      <w:pPr>
        <w:rPr>
          <w:rFonts w:asciiTheme="minorBidi" w:hAnsiTheme="minorBidi"/>
          <w:lang w:bidi="ar-EG"/>
        </w:rPr>
      </w:pPr>
    </w:p>
    <w:p w14:paraId="26A19507" w14:textId="77777777" w:rsidR="00C47EB4" w:rsidRDefault="00C47EB4" w:rsidP="00F472A1">
      <w:pPr>
        <w:rPr>
          <w:rFonts w:asciiTheme="minorBidi" w:hAnsiTheme="minorBidi"/>
          <w:lang w:bidi="ar-EG"/>
        </w:rPr>
      </w:pPr>
    </w:p>
    <w:p w14:paraId="1FDEE225" w14:textId="77777777" w:rsidR="00C47EB4" w:rsidRDefault="00C47EB4" w:rsidP="00F472A1">
      <w:pPr>
        <w:rPr>
          <w:rFonts w:asciiTheme="minorBidi" w:hAnsiTheme="minorBidi"/>
          <w:lang w:bidi="ar-EG"/>
        </w:rPr>
      </w:pPr>
    </w:p>
    <w:p w14:paraId="44966C8C" w14:textId="77777777" w:rsidR="00C47EB4" w:rsidRDefault="00C47EB4" w:rsidP="00F472A1">
      <w:pPr>
        <w:rPr>
          <w:rFonts w:asciiTheme="minorBidi" w:hAnsiTheme="minorBidi"/>
          <w:lang w:bidi="ar-EG"/>
        </w:rPr>
      </w:pPr>
    </w:p>
    <w:p w14:paraId="59CF1F29" w14:textId="77777777" w:rsidR="00C47EB4" w:rsidRDefault="00C47EB4" w:rsidP="00F472A1">
      <w:pPr>
        <w:rPr>
          <w:rFonts w:asciiTheme="minorBidi" w:hAnsiTheme="minorBidi"/>
          <w:lang w:bidi="ar-EG"/>
        </w:rPr>
      </w:pPr>
    </w:p>
    <w:p w14:paraId="79EB3BBC" w14:textId="77777777" w:rsidR="00C47EB4" w:rsidRPr="00D84C66" w:rsidRDefault="00C47EB4" w:rsidP="00F472A1">
      <w:pPr>
        <w:rPr>
          <w:rFonts w:asciiTheme="minorBidi" w:hAnsiTheme="minorBidi"/>
          <w:lang w:bidi="ar-EG"/>
        </w:rPr>
      </w:pPr>
    </w:p>
    <w:p w14:paraId="505FA550" w14:textId="77777777" w:rsidR="00C47EB4" w:rsidRDefault="00C47EB4" w:rsidP="00F472A1">
      <w:pPr>
        <w:rPr>
          <w:rFonts w:asciiTheme="minorBidi" w:hAnsiTheme="minorBidi"/>
          <w:b/>
          <w:bCs/>
          <w:lang w:bidi="ar-EG"/>
        </w:rPr>
      </w:pPr>
    </w:p>
    <w:p w14:paraId="0055DE62"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H. Training Function</w:t>
      </w: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288E99BE" w14:textId="77777777" w:rsidTr="006761E8">
        <w:tc>
          <w:tcPr>
            <w:tcW w:w="8296" w:type="dxa"/>
            <w:shd w:val="clear" w:color="auto" w:fill="D0CECE" w:themeFill="background2" w:themeFillShade="E6"/>
          </w:tcPr>
          <w:p w14:paraId="794113C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def train_model(model, train_dataloader, test_dataloader, criterion, optimizer, scheduler, device, num_epochs, patience):</w:t>
            </w:r>
          </w:p>
          <w:p w14:paraId="50A1237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scaler = GradScaler()</w:t>
            </w:r>
          </w:p>
          <w:p w14:paraId="50D9A66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early_stopping = EarlyStopping(patience=patience)</w:t>
            </w:r>
          </w:p>
          <w:p w14:paraId="48D19D0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for epoch in range(num_epochs):</w:t>
            </w:r>
          </w:p>
          <w:p w14:paraId="2C81E6B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model.train()</w:t>
            </w:r>
          </w:p>
          <w:p w14:paraId="0E7BE34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epoch_loss = 0</w:t>
            </w:r>
          </w:p>
          <w:p w14:paraId="41CADF8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if torch.cuda.is_available():</w:t>
            </w:r>
          </w:p>
          <w:p w14:paraId="1EED20F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torch.cuda.empty_cache()</w:t>
            </w:r>
          </w:p>
          <w:p w14:paraId="0A1794E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for i, (img0, img1, label) in enumerate(tqdm(train_dataloader, desc=f"Epoch {epoch+1}")):</w:t>
            </w:r>
          </w:p>
          <w:p w14:paraId="45B8399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img0, img1, label = img0.to(device), img1.to(device), label.to(device)</w:t>
            </w:r>
          </w:p>
          <w:p w14:paraId="4785F6E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with autocast():</w:t>
            </w:r>
          </w:p>
          <w:p w14:paraId="795DB35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output1, output2 = model(img0, img1)</w:t>
            </w:r>
          </w:p>
          <w:p w14:paraId="1AB6E08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loss = criterion(output1, output2, label)</w:t>
            </w:r>
          </w:p>
          <w:p w14:paraId="74CFC07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optimizer.zero_grad(set_to_none=True)</w:t>
            </w:r>
          </w:p>
          <w:p w14:paraId="61170B3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scaler.scale(loss).backward()</w:t>
            </w:r>
          </w:p>
          <w:p w14:paraId="4C1523C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scaler.step(optimizer)</w:t>
            </w:r>
          </w:p>
          <w:p w14:paraId="62096B7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scaler.update()</w:t>
            </w:r>
          </w:p>
          <w:p w14:paraId="1E6DAC7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epoch_loss += loss.item()</w:t>
            </w:r>
          </w:p>
          <w:p w14:paraId="707D6BE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del=20</w:t>
            </w:r>
          </w:p>
          <w:p w14:paraId="16A24D2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del output1, output2, loss</w:t>
            </w:r>
          </w:p>
          <w:p w14:paraId="6B7578F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if torch.cuda.is_available():</w:t>
            </w:r>
          </w:p>
          <w:p w14:paraId="14AFCD9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torch.cuda.empty_cache()</w:t>
            </w:r>
          </w:p>
          <w:p w14:paraId="376E022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avg_loss = epoch_loss / len(train_dataloader)</w:t>
            </w:r>
          </w:p>
          <w:p w14:paraId="1254664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print(f"Epoch {epoch+1}, Average Loss: {avg_loss:.4f}")</w:t>
            </w:r>
          </w:p>
          <w:p w14:paraId="4AE4BE2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model.eval()</w:t>
            </w:r>
          </w:p>
          <w:p w14:paraId="445F005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val_loss = 0</w:t>
            </w:r>
          </w:p>
          <w:p w14:paraId="0B9D936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with torch.no_grad():</w:t>
            </w:r>
          </w:p>
          <w:p w14:paraId="372BAE6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for img0, img1, label in test_dataloader:</w:t>
            </w:r>
          </w:p>
          <w:p w14:paraId="21CF82A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img0, img1, label = img0.to(device), img1.to(device), label.to(device)</w:t>
            </w:r>
          </w:p>
          <w:p w14:paraId="30D458E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output1, output2 = model(img0, img1)</w:t>
            </w:r>
          </w:p>
          <w:p w14:paraId="5D64332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loss = criterion(output1, output2, label)</w:t>
            </w:r>
          </w:p>
          <w:p w14:paraId="680BE5D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val_loss += loss.item()</w:t>
            </w:r>
          </w:p>
          <w:p w14:paraId="2B7E490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del output1, output2, loss</w:t>
            </w:r>
          </w:p>
          <w:p w14:paraId="26C50B3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if torch.cuda.is_available():</w:t>
            </w:r>
          </w:p>
          <w:p w14:paraId="704BAC6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torch.cuda.empty_cache()</w:t>
            </w:r>
          </w:p>
          <w:p w14:paraId="22227F9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val_loss /= len(test_dataloader)</w:t>
            </w:r>
          </w:p>
          <w:p w14:paraId="2086252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print(f"Validation Loss: {val_loss:.4f}")</w:t>
            </w:r>
          </w:p>
          <w:p w14:paraId="554C9D8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scheduler.step(val_loss)</w:t>
            </w:r>
          </w:p>
          <w:p w14:paraId="7743A1F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lastRenderedPageBreak/>
              <w:t xml:space="preserve">        early_stopping(val_loss)</w:t>
            </w:r>
          </w:p>
          <w:p w14:paraId="78A8CEA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if early_stopping.early_stop:</w:t>
            </w:r>
          </w:p>
          <w:p w14:paraId="7F0DB62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print("Early stopping triggered")</w:t>
            </w:r>
          </w:p>
          <w:p w14:paraId="4C1231B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break</w:t>
            </w:r>
          </w:p>
          <w:p w14:paraId="710A05D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return model</w:t>
            </w:r>
          </w:p>
        </w:tc>
      </w:tr>
    </w:tbl>
    <w:p w14:paraId="01ACCE17" w14:textId="77777777" w:rsidR="00F472A1" w:rsidRPr="00D84C66" w:rsidRDefault="00F472A1" w:rsidP="00F472A1">
      <w:pPr>
        <w:rPr>
          <w:rFonts w:asciiTheme="minorBidi" w:hAnsiTheme="minorBidi"/>
          <w:lang w:bidi="ar-EG"/>
        </w:rPr>
      </w:pPr>
    </w:p>
    <w:p w14:paraId="5D6B0772" w14:textId="77777777" w:rsidR="00F472A1" w:rsidRPr="00D84C66" w:rsidRDefault="00F472A1" w:rsidP="00F472A1">
      <w:pPr>
        <w:rPr>
          <w:rFonts w:asciiTheme="minorBidi" w:hAnsiTheme="minorBidi"/>
          <w:lang w:bidi="ar-EG"/>
        </w:rPr>
      </w:pPr>
      <w:r w:rsidRPr="00D84C66">
        <w:rPr>
          <w:rFonts w:asciiTheme="minorBidi" w:hAnsiTheme="minorBidi"/>
          <w:lang w:bidi="ar-EG"/>
        </w:rPr>
        <w:t>The train_model function orchestrates the training process for the Siamese network:</w:t>
      </w:r>
    </w:p>
    <w:p w14:paraId="6E097801"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Function parameters:</w:t>
      </w:r>
    </w:p>
    <w:p w14:paraId="7C4DBC2A" w14:textId="77777777" w:rsidR="00F472A1" w:rsidRPr="00D84C66" w:rsidRDefault="00F472A1">
      <w:pPr>
        <w:numPr>
          <w:ilvl w:val="0"/>
          <w:numId w:val="84"/>
        </w:numPr>
        <w:spacing w:line="278" w:lineRule="auto"/>
        <w:rPr>
          <w:rFonts w:asciiTheme="minorBidi" w:hAnsiTheme="minorBidi"/>
          <w:lang w:bidi="ar-EG"/>
        </w:rPr>
      </w:pPr>
      <w:r w:rsidRPr="00D84C66">
        <w:rPr>
          <w:rFonts w:asciiTheme="minorBidi" w:hAnsiTheme="minorBidi"/>
          <w:lang w:bidi="ar-EG"/>
        </w:rPr>
        <w:t>model: The neural network model to train</w:t>
      </w:r>
    </w:p>
    <w:p w14:paraId="4D38968F" w14:textId="77777777" w:rsidR="00F472A1" w:rsidRPr="00D84C66" w:rsidRDefault="00F472A1">
      <w:pPr>
        <w:numPr>
          <w:ilvl w:val="0"/>
          <w:numId w:val="84"/>
        </w:numPr>
        <w:spacing w:line="278" w:lineRule="auto"/>
        <w:rPr>
          <w:rFonts w:asciiTheme="minorBidi" w:hAnsiTheme="minorBidi"/>
          <w:lang w:bidi="ar-EG"/>
        </w:rPr>
      </w:pPr>
      <w:r w:rsidRPr="00D84C66">
        <w:rPr>
          <w:rFonts w:asciiTheme="minorBidi" w:hAnsiTheme="minorBidi"/>
          <w:lang w:bidi="ar-EG"/>
        </w:rPr>
        <w:t>train_dataloader and test_dataloader: Data loaders for training and validation datasets</w:t>
      </w:r>
    </w:p>
    <w:p w14:paraId="0EF4DD2B" w14:textId="77777777" w:rsidR="00F472A1" w:rsidRPr="00D84C66" w:rsidRDefault="00F472A1">
      <w:pPr>
        <w:numPr>
          <w:ilvl w:val="0"/>
          <w:numId w:val="84"/>
        </w:numPr>
        <w:spacing w:line="278" w:lineRule="auto"/>
        <w:rPr>
          <w:rFonts w:asciiTheme="minorBidi" w:hAnsiTheme="minorBidi"/>
          <w:lang w:bidi="ar-EG"/>
        </w:rPr>
      </w:pPr>
      <w:r w:rsidRPr="00D84C66">
        <w:rPr>
          <w:rFonts w:asciiTheme="minorBidi" w:hAnsiTheme="minorBidi"/>
          <w:lang w:bidi="ar-EG"/>
        </w:rPr>
        <w:t>criterion: Loss function (ImprovedContrastiveLoss)</w:t>
      </w:r>
    </w:p>
    <w:p w14:paraId="62D57FB4" w14:textId="77777777" w:rsidR="00F472A1" w:rsidRPr="00D84C66" w:rsidRDefault="00F472A1">
      <w:pPr>
        <w:numPr>
          <w:ilvl w:val="0"/>
          <w:numId w:val="84"/>
        </w:numPr>
        <w:spacing w:line="278" w:lineRule="auto"/>
        <w:rPr>
          <w:rFonts w:asciiTheme="minorBidi" w:hAnsiTheme="minorBidi"/>
          <w:lang w:bidi="ar-EG"/>
        </w:rPr>
      </w:pPr>
      <w:r w:rsidRPr="00D84C66">
        <w:rPr>
          <w:rFonts w:asciiTheme="minorBidi" w:hAnsiTheme="minorBidi"/>
          <w:lang w:bidi="ar-EG"/>
        </w:rPr>
        <w:t>optimizer: Optimization algorithm</w:t>
      </w:r>
    </w:p>
    <w:p w14:paraId="3391085D" w14:textId="77777777" w:rsidR="00F472A1" w:rsidRPr="00D84C66" w:rsidRDefault="00F472A1">
      <w:pPr>
        <w:numPr>
          <w:ilvl w:val="0"/>
          <w:numId w:val="84"/>
        </w:numPr>
        <w:spacing w:line="278" w:lineRule="auto"/>
        <w:rPr>
          <w:rFonts w:asciiTheme="minorBidi" w:hAnsiTheme="minorBidi"/>
          <w:lang w:bidi="ar-EG"/>
        </w:rPr>
      </w:pPr>
      <w:r w:rsidRPr="00D84C66">
        <w:rPr>
          <w:rFonts w:asciiTheme="minorBidi" w:hAnsiTheme="minorBidi"/>
          <w:lang w:bidi="ar-EG"/>
        </w:rPr>
        <w:t>scheduler: Learning rate scheduler</w:t>
      </w:r>
    </w:p>
    <w:p w14:paraId="5DFAA7CF" w14:textId="77777777" w:rsidR="00F472A1" w:rsidRPr="00D84C66" w:rsidRDefault="00F472A1">
      <w:pPr>
        <w:numPr>
          <w:ilvl w:val="0"/>
          <w:numId w:val="84"/>
        </w:numPr>
        <w:spacing w:line="278" w:lineRule="auto"/>
        <w:rPr>
          <w:rFonts w:asciiTheme="minorBidi" w:hAnsiTheme="minorBidi"/>
          <w:lang w:bidi="ar-EG"/>
        </w:rPr>
      </w:pPr>
      <w:r w:rsidRPr="00D84C66">
        <w:rPr>
          <w:rFonts w:asciiTheme="minorBidi" w:hAnsiTheme="minorBidi"/>
          <w:lang w:bidi="ar-EG"/>
        </w:rPr>
        <w:t>device: Device to use for computation (GPU or CPU)</w:t>
      </w:r>
    </w:p>
    <w:p w14:paraId="740489BC" w14:textId="77777777" w:rsidR="00F472A1" w:rsidRPr="00D84C66" w:rsidRDefault="00F472A1">
      <w:pPr>
        <w:numPr>
          <w:ilvl w:val="0"/>
          <w:numId w:val="84"/>
        </w:numPr>
        <w:spacing w:line="278" w:lineRule="auto"/>
        <w:rPr>
          <w:rFonts w:asciiTheme="minorBidi" w:hAnsiTheme="minorBidi"/>
          <w:lang w:bidi="ar-EG"/>
        </w:rPr>
      </w:pPr>
      <w:r w:rsidRPr="00D84C66">
        <w:rPr>
          <w:rFonts w:asciiTheme="minorBidi" w:hAnsiTheme="minorBidi"/>
          <w:lang w:bidi="ar-EG"/>
        </w:rPr>
        <w:t>num_epochs: Maximum number of training epochs</w:t>
      </w:r>
    </w:p>
    <w:p w14:paraId="6D24F3D2" w14:textId="77777777" w:rsidR="00F472A1" w:rsidRPr="00F472A1" w:rsidRDefault="00F472A1">
      <w:pPr>
        <w:numPr>
          <w:ilvl w:val="0"/>
          <w:numId w:val="84"/>
        </w:numPr>
        <w:spacing w:line="278" w:lineRule="auto"/>
        <w:rPr>
          <w:rFonts w:asciiTheme="minorBidi" w:hAnsiTheme="minorBidi"/>
          <w:lang w:bidi="ar-EG"/>
        </w:rPr>
      </w:pPr>
      <w:r w:rsidRPr="00D84C66">
        <w:rPr>
          <w:rFonts w:asciiTheme="minorBidi" w:hAnsiTheme="minorBidi"/>
          <w:lang w:bidi="ar-EG"/>
        </w:rPr>
        <w:t>patience: Patience for early stopping</w:t>
      </w:r>
    </w:p>
    <w:p w14:paraId="3DAAA950"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Key components:</w:t>
      </w:r>
    </w:p>
    <w:p w14:paraId="572E3CCD" w14:textId="77777777" w:rsidR="00F472A1" w:rsidRPr="00D84C66" w:rsidRDefault="00F472A1">
      <w:pPr>
        <w:numPr>
          <w:ilvl w:val="0"/>
          <w:numId w:val="85"/>
        </w:numPr>
        <w:spacing w:line="278" w:lineRule="auto"/>
        <w:rPr>
          <w:rFonts w:asciiTheme="minorBidi" w:hAnsiTheme="minorBidi"/>
          <w:lang w:bidi="ar-EG"/>
        </w:rPr>
      </w:pPr>
      <w:r w:rsidRPr="00D84C66">
        <w:rPr>
          <w:rFonts w:asciiTheme="minorBidi" w:hAnsiTheme="minorBidi"/>
          <w:lang w:bidi="ar-EG"/>
        </w:rPr>
        <w:t>scaler: GradScaler for automatic mixed precision training to improve performance and reduce memory usage.</w:t>
      </w:r>
    </w:p>
    <w:p w14:paraId="23DF5D0A" w14:textId="77777777" w:rsidR="00F472A1" w:rsidRPr="00D84C66" w:rsidRDefault="00F472A1">
      <w:pPr>
        <w:numPr>
          <w:ilvl w:val="0"/>
          <w:numId w:val="85"/>
        </w:numPr>
        <w:spacing w:line="278" w:lineRule="auto"/>
        <w:rPr>
          <w:rFonts w:asciiTheme="minorBidi" w:hAnsiTheme="minorBidi"/>
          <w:lang w:bidi="ar-EG"/>
        </w:rPr>
      </w:pPr>
      <w:r w:rsidRPr="00D84C66">
        <w:rPr>
          <w:rFonts w:asciiTheme="minorBidi" w:hAnsiTheme="minorBidi"/>
          <w:lang w:bidi="ar-EG"/>
        </w:rPr>
        <w:t>early_stopping: Instance of the EarlyStopping class to monitor validation loss and prevent overfitting.</w:t>
      </w:r>
    </w:p>
    <w:p w14:paraId="4B0116EF" w14:textId="77777777" w:rsidR="0030274B" w:rsidRDefault="0030274B" w:rsidP="00F472A1">
      <w:pPr>
        <w:rPr>
          <w:rFonts w:asciiTheme="minorBidi" w:hAnsiTheme="minorBidi"/>
          <w:b/>
          <w:bCs/>
          <w:lang w:bidi="ar-EG"/>
        </w:rPr>
      </w:pPr>
    </w:p>
    <w:p w14:paraId="03D9A18D" w14:textId="77777777" w:rsidR="0030274B" w:rsidRDefault="0030274B" w:rsidP="00F472A1">
      <w:pPr>
        <w:rPr>
          <w:rFonts w:asciiTheme="minorBidi" w:hAnsiTheme="minorBidi"/>
          <w:b/>
          <w:bCs/>
          <w:lang w:bidi="ar-EG"/>
        </w:rPr>
      </w:pPr>
    </w:p>
    <w:p w14:paraId="4F173FB7" w14:textId="77777777" w:rsidR="0030274B" w:rsidRDefault="0030274B" w:rsidP="00F472A1">
      <w:pPr>
        <w:rPr>
          <w:rFonts w:asciiTheme="minorBidi" w:hAnsiTheme="minorBidi"/>
          <w:b/>
          <w:bCs/>
          <w:lang w:bidi="ar-EG"/>
        </w:rPr>
      </w:pPr>
    </w:p>
    <w:p w14:paraId="49F430BD" w14:textId="77777777" w:rsidR="0030274B" w:rsidRDefault="0030274B" w:rsidP="00F472A1">
      <w:pPr>
        <w:rPr>
          <w:rFonts w:asciiTheme="minorBidi" w:hAnsiTheme="minorBidi"/>
          <w:b/>
          <w:bCs/>
          <w:lang w:bidi="ar-EG"/>
        </w:rPr>
      </w:pPr>
    </w:p>
    <w:p w14:paraId="37FE93A9" w14:textId="77777777" w:rsidR="0030274B" w:rsidRDefault="0030274B" w:rsidP="00F472A1">
      <w:pPr>
        <w:rPr>
          <w:rFonts w:asciiTheme="minorBidi" w:hAnsiTheme="minorBidi"/>
          <w:b/>
          <w:bCs/>
          <w:lang w:bidi="ar-EG"/>
        </w:rPr>
      </w:pPr>
    </w:p>
    <w:p w14:paraId="3C737B6F" w14:textId="77777777" w:rsidR="0030274B" w:rsidRDefault="0030274B" w:rsidP="00F472A1">
      <w:pPr>
        <w:rPr>
          <w:rFonts w:asciiTheme="minorBidi" w:hAnsiTheme="minorBidi"/>
          <w:b/>
          <w:bCs/>
          <w:lang w:bidi="ar-EG"/>
        </w:rPr>
      </w:pPr>
    </w:p>
    <w:p w14:paraId="35531E47" w14:textId="77777777" w:rsidR="0030274B" w:rsidRDefault="0030274B" w:rsidP="00F472A1">
      <w:pPr>
        <w:rPr>
          <w:rFonts w:asciiTheme="minorBidi" w:hAnsiTheme="minorBidi"/>
          <w:b/>
          <w:bCs/>
          <w:lang w:bidi="ar-EG"/>
        </w:rPr>
      </w:pPr>
    </w:p>
    <w:p w14:paraId="50BD522C" w14:textId="77777777" w:rsidR="0030274B" w:rsidRDefault="0030274B" w:rsidP="00F472A1">
      <w:pPr>
        <w:rPr>
          <w:rFonts w:asciiTheme="minorBidi" w:hAnsiTheme="minorBidi"/>
          <w:b/>
          <w:bCs/>
          <w:lang w:bidi="ar-EG"/>
        </w:rPr>
      </w:pPr>
    </w:p>
    <w:p w14:paraId="0A064DA9" w14:textId="77777777" w:rsidR="0030274B" w:rsidRDefault="0030274B" w:rsidP="00F472A1">
      <w:pPr>
        <w:rPr>
          <w:rFonts w:asciiTheme="minorBidi" w:hAnsiTheme="minorBidi"/>
          <w:b/>
          <w:bCs/>
          <w:lang w:bidi="ar-EG"/>
        </w:rPr>
      </w:pPr>
    </w:p>
    <w:p w14:paraId="2EDE008C" w14:textId="77777777" w:rsidR="0030274B" w:rsidRDefault="0030274B" w:rsidP="00F472A1">
      <w:pPr>
        <w:rPr>
          <w:rFonts w:asciiTheme="minorBidi" w:hAnsiTheme="minorBidi"/>
          <w:b/>
          <w:bCs/>
          <w:lang w:bidi="ar-EG"/>
        </w:rPr>
      </w:pPr>
    </w:p>
    <w:p w14:paraId="15C7BE86" w14:textId="77777777" w:rsidR="0030274B" w:rsidRDefault="0030274B" w:rsidP="00F472A1">
      <w:pPr>
        <w:rPr>
          <w:rFonts w:asciiTheme="minorBidi" w:hAnsiTheme="minorBidi"/>
          <w:b/>
          <w:bCs/>
          <w:lang w:bidi="ar-EG"/>
        </w:rPr>
      </w:pPr>
    </w:p>
    <w:p w14:paraId="2AE4CEFB" w14:textId="77777777" w:rsidR="0030274B" w:rsidRDefault="0030274B" w:rsidP="00F472A1">
      <w:pPr>
        <w:rPr>
          <w:rFonts w:asciiTheme="minorBidi" w:hAnsiTheme="minorBidi"/>
          <w:b/>
          <w:bCs/>
          <w:lang w:bidi="ar-EG"/>
        </w:rPr>
      </w:pPr>
    </w:p>
    <w:p w14:paraId="26E544C8"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Training loop:</w:t>
      </w:r>
    </w:p>
    <w:p w14:paraId="448C7F14" w14:textId="77777777" w:rsidR="00F472A1" w:rsidRPr="00D84C66" w:rsidRDefault="00F472A1">
      <w:pPr>
        <w:numPr>
          <w:ilvl w:val="0"/>
          <w:numId w:val="86"/>
        </w:numPr>
        <w:spacing w:line="278" w:lineRule="auto"/>
        <w:rPr>
          <w:rFonts w:asciiTheme="minorBidi" w:hAnsiTheme="minorBidi"/>
          <w:lang w:bidi="ar-EG"/>
        </w:rPr>
      </w:pPr>
      <w:r w:rsidRPr="00D84C66">
        <w:rPr>
          <w:rFonts w:asciiTheme="minorBidi" w:hAnsiTheme="minorBidi"/>
          <w:lang w:bidi="ar-EG"/>
        </w:rPr>
        <w:t xml:space="preserve">For each epoch: </w:t>
      </w:r>
    </w:p>
    <w:p w14:paraId="5CF3F49C" w14:textId="77777777" w:rsidR="00F472A1" w:rsidRPr="00D84C66" w:rsidRDefault="00F472A1">
      <w:pPr>
        <w:numPr>
          <w:ilvl w:val="1"/>
          <w:numId w:val="86"/>
        </w:numPr>
        <w:spacing w:line="278" w:lineRule="auto"/>
        <w:rPr>
          <w:rFonts w:asciiTheme="minorBidi" w:hAnsiTheme="minorBidi"/>
          <w:lang w:bidi="ar-EG"/>
        </w:rPr>
      </w:pPr>
      <w:r w:rsidRPr="00D84C66">
        <w:rPr>
          <w:rFonts w:asciiTheme="minorBidi" w:hAnsiTheme="minorBidi"/>
          <w:lang w:bidi="ar-EG"/>
        </w:rPr>
        <w:t>Sets the model to training mode</w:t>
      </w:r>
    </w:p>
    <w:p w14:paraId="15FBF66A" w14:textId="77777777" w:rsidR="00F472A1" w:rsidRPr="00D84C66" w:rsidRDefault="00F472A1">
      <w:pPr>
        <w:numPr>
          <w:ilvl w:val="1"/>
          <w:numId w:val="86"/>
        </w:numPr>
        <w:spacing w:line="278" w:lineRule="auto"/>
        <w:rPr>
          <w:rFonts w:asciiTheme="minorBidi" w:hAnsiTheme="minorBidi"/>
          <w:lang w:bidi="ar-EG"/>
        </w:rPr>
      </w:pPr>
      <w:r w:rsidRPr="00D84C66">
        <w:rPr>
          <w:rFonts w:asciiTheme="minorBidi" w:hAnsiTheme="minorBidi"/>
          <w:lang w:bidi="ar-EG"/>
        </w:rPr>
        <w:t>Clears CUDA cache if available</w:t>
      </w:r>
    </w:p>
    <w:p w14:paraId="7E291001" w14:textId="77777777" w:rsidR="00F472A1" w:rsidRPr="00D84C66" w:rsidRDefault="00F472A1">
      <w:pPr>
        <w:numPr>
          <w:ilvl w:val="1"/>
          <w:numId w:val="86"/>
        </w:numPr>
        <w:spacing w:line="278" w:lineRule="auto"/>
        <w:rPr>
          <w:rFonts w:asciiTheme="minorBidi" w:hAnsiTheme="minorBidi"/>
          <w:lang w:bidi="ar-EG"/>
        </w:rPr>
      </w:pPr>
      <w:r w:rsidRPr="00D84C66">
        <w:rPr>
          <w:rFonts w:asciiTheme="minorBidi" w:hAnsiTheme="minorBidi"/>
          <w:lang w:bidi="ar-EG"/>
        </w:rPr>
        <w:t xml:space="preserve">Processes each batch from the training data: </w:t>
      </w:r>
    </w:p>
    <w:p w14:paraId="0857EBDB" w14:textId="77777777" w:rsidR="00F472A1" w:rsidRPr="00F472A1" w:rsidRDefault="00F472A1">
      <w:pPr>
        <w:numPr>
          <w:ilvl w:val="2"/>
          <w:numId w:val="86"/>
        </w:numPr>
        <w:spacing w:line="278" w:lineRule="auto"/>
        <w:rPr>
          <w:rFonts w:asciiTheme="minorBidi" w:hAnsiTheme="minorBidi"/>
          <w:lang w:bidi="ar-EG"/>
        </w:rPr>
      </w:pPr>
      <w:r w:rsidRPr="00D84C66">
        <w:rPr>
          <w:rFonts w:asciiTheme="minorBidi" w:hAnsiTheme="minorBidi"/>
          <w:lang w:bidi="ar-EG"/>
        </w:rPr>
        <w:t>Moves data to the specified device</w:t>
      </w:r>
    </w:p>
    <w:p w14:paraId="2FFFDCD8" w14:textId="77777777" w:rsidR="00F472A1" w:rsidRPr="00D84C66" w:rsidRDefault="00F472A1">
      <w:pPr>
        <w:numPr>
          <w:ilvl w:val="2"/>
          <w:numId w:val="86"/>
        </w:numPr>
        <w:spacing w:line="278" w:lineRule="auto"/>
        <w:rPr>
          <w:rFonts w:asciiTheme="minorBidi" w:hAnsiTheme="minorBidi"/>
          <w:lang w:bidi="ar-EG"/>
        </w:rPr>
      </w:pPr>
      <w:r w:rsidRPr="00D84C66">
        <w:rPr>
          <w:rFonts w:asciiTheme="minorBidi" w:hAnsiTheme="minorBidi"/>
          <w:lang w:bidi="ar-EG"/>
        </w:rPr>
        <w:t>Uses autocast() for mixed precision computations</w:t>
      </w:r>
    </w:p>
    <w:p w14:paraId="05C80B5C" w14:textId="77777777" w:rsidR="00F472A1" w:rsidRPr="00D84C66" w:rsidRDefault="00F472A1">
      <w:pPr>
        <w:numPr>
          <w:ilvl w:val="2"/>
          <w:numId w:val="86"/>
        </w:numPr>
        <w:spacing w:line="278" w:lineRule="auto"/>
        <w:rPr>
          <w:rFonts w:asciiTheme="minorBidi" w:hAnsiTheme="minorBidi"/>
          <w:lang w:bidi="ar-EG"/>
        </w:rPr>
      </w:pPr>
      <w:r w:rsidRPr="00D84C66">
        <w:rPr>
          <w:rFonts w:asciiTheme="minorBidi" w:hAnsiTheme="minorBidi"/>
          <w:lang w:bidi="ar-EG"/>
        </w:rPr>
        <w:t>Computes model outputs and loss</w:t>
      </w:r>
    </w:p>
    <w:p w14:paraId="6668876F" w14:textId="77777777" w:rsidR="00F472A1" w:rsidRPr="00D84C66" w:rsidRDefault="00F472A1">
      <w:pPr>
        <w:numPr>
          <w:ilvl w:val="2"/>
          <w:numId w:val="86"/>
        </w:numPr>
        <w:spacing w:line="278" w:lineRule="auto"/>
        <w:rPr>
          <w:rFonts w:asciiTheme="minorBidi" w:hAnsiTheme="minorBidi"/>
          <w:lang w:bidi="ar-EG"/>
        </w:rPr>
      </w:pPr>
      <w:r w:rsidRPr="00D84C66">
        <w:rPr>
          <w:rFonts w:asciiTheme="minorBidi" w:hAnsiTheme="minorBidi"/>
          <w:lang w:bidi="ar-EG"/>
        </w:rPr>
        <w:t>Performs backpropagation with gradient scaling (for mixed precision)</w:t>
      </w:r>
    </w:p>
    <w:p w14:paraId="5320A44F" w14:textId="77777777" w:rsidR="00C47EB4" w:rsidRPr="0030274B" w:rsidRDefault="00F472A1">
      <w:pPr>
        <w:numPr>
          <w:ilvl w:val="2"/>
          <w:numId w:val="86"/>
        </w:numPr>
        <w:spacing w:line="278" w:lineRule="auto"/>
        <w:rPr>
          <w:rFonts w:asciiTheme="minorBidi" w:hAnsiTheme="minorBidi"/>
          <w:lang w:bidi="ar-EG"/>
        </w:rPr>
      </w:pPr>
      <w:r w:rsidRPr="00D84C66">
        <w:rPr>
          <w:rFonts w:asciiTheme="minorBidi" w:hAnsiTheme="minorBidi"/>
          <w:lang w:bidi="ar-EG"/>
        </w:rPr>
        <w:t>Updates model parameters</w:t>
      </w:r>
    </w:p>
    <w:p w14:paraId="264C55A0" w14:textId="77777777" w:rsidR="00F472A1" w:rsidRPr="00C47EB4" w:rsidRDefault="00F472A1">
      <w:pPr>
        <w:numPr>
          <w:ilvl w:val="2"/>
          <w:numId w:val="86"/>
        </w:numPr>
        <w:spacing w:line="278" w:lineRule="auto"/>
        <w:rPr>
          <w:rFonts w:asciiTheme="minorBidi" w:hAnsiTheme="minorBidi"/>
          <w:lang w:bidi="ar-EG"/>
        </w:rPr>
      </w:pPr>
      <w:r w:rsidRPr="00C47EB4">
        <w:rPr>
          <w:rFonts w:asciiTheme="minorBidi" w:hAnsiTheme="minorBidi"/>
          <w:lang w:bidi="ar-EG"/>
        </w:rPr>
        <w:t>Cleans up to free memory</w:t>
      </w:r>
    </w:p>
    <w:p w14:paraId="597D9651" w14:textId="77777777" w:rsidR="0030274B" w:rsidRPr="0030274B" w:rsidRDefault="00F472A1">
      <w:pPr>
        <w:numPr>
          <w:ilvl w:val="1"/>
          <w:numId w:val="86"/>
        </w:numPr>
        <w:spacing w:line="278" w:lineRule="auto"/>
        <w:rPr>
          <w:rFonts w:asciiTheme="minorBidi" w:hAnsiTheme="minorBidi"/>
          <w:b/>
          <w:bCs/>
          <w:lang w:bidi="ar-EG"/>
        </w:rPr>
      </w:pPr>
      <w:r w:rsidRPr="0030274B">
        <w:rPr>
          <w:rFonts w:asciiTheme="minorBidi" w:hAnsiTheme="minorBidi"/>
          <w:lang w:bidi="ar-EG"/>
        </w:rPr>
        <w:t>Calculates and prints average training loss</w:t>
      </w:r>
    </w:p>
    <w:p w14:paraId="41FC8E4C" w14:textId="77777777" w:rsidR="0030274B" w:rsidRPr="0030274B" w:rsidRDefault="0030274B" w:rsidP="0030274B">
      <w:pPr>
        <w:spacing w:line="278" w:lineRule="auto"/>
        <w:ind w:left="1440"/>
        <w:rPr>
          <w:rFonts w:asciiTheme="minorBidi" w:hAnsiTheme="minorBidi"/>
          <w:b/>
          <w:bCs/>
          <w:lang w:bidi="ar-EG"/>
        </w:rPr>
      </w:pPr>
    </w:p>
    <w:p w14:paraId="10EBD088" w14:textId="77777777" w:rsidR="00F472A1" w:rsidRPr="0030274B" w:rsidRDefault="00F472A1" w:rsidP="0030274B">
      <w:pPr>
        <w:spacing w:line="278" w:lineRule="auto"/>
        <w:rPr>
          <w:rFonts w:asciiTheme="minorBidi" w:hAnsiTheme="minorBidi"/>
          <w:b/>
          <w:bCs/>
          <w:lang w:bidi="ar-EG"/>
        </w:rPr>
      </w:pPr>
      <w:r w:rsidRPr="0030274B">
        <w:rPr>
          <w:rFonts w:asciiTheme="minorBidi" w:hAnsiTheme="minorBidi"/>
          <w:b/>
          <w:bCs/>
          <w:lang w:bidi="ar-EG"/>
        </w:rPr>
        <w:t>Validation loop:</w:t>
      </w:r>
    </w:p>
    <w:p w14:paraId="41AB997E" w14:textId="77777777" w:rsidR="00F472A1" w:rsidRPr="00D84C66" w:rsidRDefault="00F472A1">
      <w:pPr>
        <w:numPr>
          <w:ilvl w:val="0"/>
          <w:numId w:val="87"/>
        </w:numPr>
        <w:spacing w:line="278" w:lineRule="auto"/>
        <w:rPr>
          <w:rFonts w:asciiTheme="minorBidi" w:hAnsiTheme="minorBidi"/>
          <w:lang w:bidi="ar-EG"/>
        </w:rPr>
      </w:pPr>
      <w:r w:rsidRPr="00D84C66">
        <w:rPr>
          <w:rFonts w:asciiTheme="minorBidi" w:hAnsiTheme="minorBidi"/>
          <w:lang w:bidi="ar-EG"/>
        </w:rPr>
        <w:t>Sets the model to evaluation mode</w:t>
      </w:r>
    </w:p>
    <w:p w14:paraId="6F2C576E" w14:textId="77777777" w:rsidR="00F472A1" w:rsidRPr="00D84C66" w:rsidRDefault="00F472A1">
      <w:pPr>
        <w:numPr>
          <w:ilvl w:val="0"/>
          <w:numId w:val="87"/>
        </w:numPr>
        <w:spacing w:line="278" w:lineRule="auto"/>
        <w:rPr>
          <w:rFonts w:asciiTheme="minorBidi" w:hAnsiTheme="minorBidi"/>
          <w:lang w:bidi="ar-EG"/>
        </w:rPr>
      </w:pPr>
      <w:r w:rsidRPr="00D84C66">
        <w:rPr>
          <w:rFonts w:asciiTheme="minorBidi" w:hAnsiTheme="minorBidi"/>
          <w:lang w:bidi="ar-EG"/>
        </w:rPr>
        <w:t>Disables gradient calculation for efficiency</w:t>
      </w:r>
    </w:p>
    <w:p w14:paraId="1322FCF1" w14:textId="77777777" w:rsidR="00F472A1" w:rsidRPr="00D84C66" w:rsidRDefault="00F472A1">
      <w:pPr>
        <w:numPr>
          <w:ilvl w:val="0"/>
          <w:numId w:val="87"/>
        </w:numPr>
        <w:spacing w:line="278" w:lineRule="auto"/>
        <w:rPr>
          <w:rFonts w:asciiTheme="minorBidi" w:hAnsiTheme="minorBidi"/>
          <w:lang w:bidi="ar-EG"/>
        </w:rPr>
      </w:pPr>
      <w:r w:rsidRPr="00D84C66">
        <w:rPr>
          <w:rFonts w:asciiTheme="minorBidi" w:hAnsiTheme="minorBidi"/>
          <w:lang w:bidi="ar-EG"/>
        </w:rPr>
        <w:t xml:space="preserve">Processes each batch from the validation data: </w:t>
      </w:r>
    </w:p>
    <w:p w14:paraId="404E6545" w14:textId="77777777" w:rsidR="00F472A1" w:rsidRPr="00D84C66" w:rsidRDefault="00F472A1">
      <w:pPr>
        <w:numPr>
          <w:ilvl w:val="1"/>
          <w:numId w:val="87"/>
        </w:numPr>
        <w:spacing w:line="278" w:lineRule="auto"/>
        <w:rPr>
          <w:rFonts w:asciiTheme="minorBidi" w:hAnsiTheme="minorBidi"/>
          <w:lang w:bidi="ar-EG"/>
        </w:rPr>
      </w:pPr>
      <w:r w:rsidRPr="00D84C66">
        <w:rPr>
          <w:rFonts w:asciiTheme="minorBidi" w:hAnsiTheme="minorBidi"/>
          <w:lang w:bidi="ar-EG"/>
        </w:rPr>
        <w:t>Moves data to the specified device</w:t>
      </w:r>
    </w:p>
    <w:p w14:paraId="1A8FD8FE" w14:textId="77777777" w:rsidR="00F472A1" w:rsidRPr="00D84C66" w:rsidRDefault="00F472A1">
      <w:pPr>
        <w:numPr>
          <w:ilvl w:val="1"/>
          <w:numId w:val="87"/>
        </w:numPr>
        <w:spacing w:line="278" w:lineRule="auto"/>
        <w:rPr>
          <w:rFonts w:asciiTheme="minorBidi" w:hAnsiTheme="minorBidi"/>
          <w:lang w:bidi="ar-EG"/>
        </w:rPr>
      </w:pPr>
      <w:r w:rsidRPr="00D84C66">
        <w:rPr>
          <w:rFonts w:asciiTheme="minorBidi" w:hAnsiTheme="minorBidi"/>
          <w:lang w:bidi="ar-EG"/>
        </w:rPr>
        <w:t>Computes model outputs and loss</w:t>
      </w:r>
    </w:p>
    <w:p w14:paraId="1B844258" w14:textId="77777777" w:rsidR="00F472A1" w:rsidRPr="00D84C66" w:rsidRDefault="00F472A1">
      <w:pPr>
        <w:numPr>
          <w:ilvl w:val="1"/>
          <w:numId w:val="87"/>
        </w:numPr>
        <w:spacing w:line="278" w:lineRule="auto"/>
        <w:rPr>
          <w:rFonts w:asciiTheme="minorBidi" w:hAnsiTheme="minorBidi"/>
          <w:lang w:bidi="ar-EG"/>
        </w:rPr>
      </w:pPr>
      <w:r w:rsidRPr="00D84C66">
        <w:rPr>
          <w:rFonts w:asciiTheme="minorBidi" w:hAnsiTheme="minorBidi"/>
          <w:lang w:bidi="ar-EG"/>
        </w:rPr>
        <w:t>Accumulates loss values</w:t>
      </w:r>
    </w:p>
    <w:p w14:paraId="3BF1FB0B" w14:textId="77777777" w:rsidR="00F472A1" w:rsidRPr="00D84C66" w:rsidRDefault="00F472A1">
      <w:pPr>
        <w:numPr>
          <w:ilvl w:val="1"/>
          <w:numId w:val="87"/>
        </w:numPr>
        <w:spacing w:line="278" w:lineRule="auto"/>
        <w:rPr>
          <w:rFonts w:asciiTheme="minorBidi" w:hAnsiTheme="minorBidi"/>
          <w:lang w:bidi="ar-EG"/>
        </w:rPr>
      </w:pPr>
      <w:r w:rsidRPr="00D84C66">
        <w:rPr>
          <w:rFonts w:asciiTheme="minorBidi" w:hAnsiTheme="minorBidi"/>
          <w:lang w:bidi="ar-EG"/>
        </w:rPr>
        <w:t>Cleans up to free memory</w:t>
      </w:r>
    </w:p>
    <w:p w14:paraId="4D389D00" w14:textId="77777777" w:rsidR="00F472A1" w:rsidRPr="00D84C66" w:rsidRDefault="00F472A1">
      <w:pPr>
        <w:numPr>
          <w:ilvl w:val="0"/>
          <w:numId w:val="87"/>
        </w:numPr>
        <w:spacing w:line="278" w:lineRule="auto"/>
        <w:rPr>
          <w:rFonts w:asciiTheme="minorBidi" w:hAnsiTheme="minorBidi"/>
          <w:lang w:bidi="ar-EG"/>
        </w:rPr>
      </w:pPr>
      <w:r w:rsidRPr="00D84C66">
        <w:rPr>
          <w:rFonts w:asciiTheme="minorBidi" w:hAnsiTheme="minorBidi"/>
          <w:lang w:bidi="ar-EG"/>
        </w:rPr>
        <w:t>Calculates and prints average validation loss</w:t>
      </w:r>
    </w:p>
    <w:p w14:paraId="0FEBF832" w14:textId="77777777" w:rsidR="00F472A1" w:rsidRPr="00D84C66" w:rsidRDefault="00F472A1">
      <w:pPr>
        <w:numPr>
          <w:ilvl w:val="0"/>
          <w:numId w:val="87"/>
        </w:numPr>
        <w:spacing w:line="278" w:lineRule="auto"/>
        <w:rPr>
          <w:rFonts w:asciiTheme="minorBidi" w:hAnsiTheme="minorBidi"/>
          <w:lang w:bidi="ar-EG"/>
        </w:rPr>
      </w:pPr>
      <w:r w:rsidRPr="00D84C66">
        <w:rPr>
          <w:rFonts w:asciiTheme="minorBidi" w:hAnsiTheme="minorBidi"/>
          <w:lang w:bidi="ar-EG"/>
        </w:rPr>
        <w:t>Updates the learning rate scheduler based on validation loss</w:t>
      </w:r>
    </w:p>
    <w:p w14:paraId="6A9D5EEB" w14:textId="77777777" w:rsidR="00F472A1" w:rsidRDefault="00F472A1">
      <w:pPr>
        <w:numPr>
          <w:ilvl w:val="0"/>
          <w:numId w:val="87"/>
        </w:numPr>
        <w:spacing w:line="278" w:lineRule="auto"/>
        <w:rPr>
          <w:rFonts w:asciiTheme="minorBidi" w:hAnsiTheme="minorBidi"/>
          <w:lang w:bidi="ar-EG"/>
        </w:rPr>
      </w:pPr>
      <w:r w:rsidRPr="00D84C66">
        <w:rPr>
          <w:rFonts w:asciiTheme="minorBidi" w:hAnsiTheme="minorBidi"/>
          <w:lang w:bidi="ar-EG"/>
        </w:rPr>
        <w:t>Checks for early stopping</w:t>
      </w:r>
    </w:p>
    <w:p w14:paraId="324F4586" w14:textId="77777777" w:rsidR="0030274B" w:rsidRDefault="0030274B" w:rsidP="0030274B">
      <w:pPr>
        <w:spacing w:line="278" w:lineRule="auto"/>
        <w:rPr>
          <w:rFonts w:asciiTheme="minorBidi" w:hAnsiTheme="minorBidi"/>
          <w:lang w:bidi="ar-EG"/>
        </w:rPr>
      </w:pPr>
    </w:p>
    <w:p w14:paraId="262AEB97" w14:textId="77777777" w:rsidR="0030274B" w:rsidRDefault="0030274B" w:rsidP="0030274B">
      <w:pPr>
        <w:spacing w:line="278" w:lineRule="auto"/>
        <w:rPr>
          <w:rFonts w:asciiTheme="minorBidi" w:hAnsiTheme="minorBidi"/>
          <w:lang w:bidi="ar-EG"/>
        </w:rPr>
      </w:pPr>
    </w:p>
    <w:p w14:paraId="579CC563" w14:textId="77777777" w:rsidR="0030274B" w:rsidRPr="00D84C66" w:rsidRDefault="0030274B" w:rsidP="0030274B">
      <w:pPr>
        <w:spacing w:line="278" w:lineRule="auto"/>
        <w:rPr>
          <w:rFonts w:asciiTheme="minorBidi" w:hAnsiTheme="minorBidi"/>
          <w:lang w:bidi="ar-EG"/>
        </w:rPr>
      </w:pPr>
    </w:p>
    <w:p w14:paraId="344D5662"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This function implements several best practices for efficient and effective training:</w:t>
      </w:r>
    </w:p>
    <w:p w14:paraId="15F7CB44" w14:textId="77777777" w:rsidR="00F472A1" w:rsidRPr="00D84C66" w:rsidRDefault="00F472A1">
      <w:pPr>
        <w:numPr>
          <w:ilvl w:val="0"/>
          <w:numId w:val="88"/>
        </w:numPr>
        <w:spacing w:line="278" w:lineRule="auto"/>
        <w:rPr>
          <w:rFonts w:asciiTheme="minorBidi" w:hAnsiTheme="minorBidi"/>
          <w:lang w:bidi="ar-EG"/>
        </w:rPr>
      </w:pPr>
      <w:r w:rsidRPr="00D84C66">
        <w:rPr>
          <w:rFonts w:asciiTheme="minorBidi" w:hAnsiTheme="minorBidi"/>
          <w:lang w:bidi="ar-EG"/>
        </w:rPr>
        <w:t>Mixed precision training for better GPU utilization</w:t>
      </w:r>
    </w:p>
    <w:p w14:paraId="5E3DA520" w14:textId="77777777" w:rsidR="00F472A1" w:rsidRPr="00D84C66" w:rsidRDefault="00F472A1">
      <w:pPr>
        <w:numPr>
          <w:ilvl w:val="0"/>
          <w:numId w:val="88"/>
        </w:numPr>
        <w:spacing w:line="278" w:lineRule="auto"/>
        <w:rPr>
          <w:rFonts w:asciiTheme="minorBidi" w:hAnsiTheme="minorBidi"/>
          <w:lang w:bidi="ar-EG"/>
        </w:rPr>
      </w:pPr>
      <w:r w:rsidRPr="00D84C66">
        <w:rPr>
          <w:rFonts w:asciiTheme="minorBidi" w:hAnsiTheme="minorBidi"/>
          <w:lang w:bidi="ar-EG"/>
        </w:rPr>
        <w:t>Memory management through explicit deletion and cache clearing</w:t>
      </w:r>
    </w:p>
    <w:p w14:paraId="7DF4AA04" w14:textId="77777777" w:rsidR="00F472A1" w:rsidRPr="00D84C66" w:rsidRDefault="00F472A1">
      <w:pPr>
        <w:numPr>
          <w:ilvl w:val="0"/>
          <w:numId w:val="88"/>
        </w:numPr>
        <w:spacing w:line="278" w:lineRule="auto"/>
        <w:rPr>
          <w:rFonts w:asciiTheme="minorBidi" w:hAnsiTheme="minorBidi"/>
          <w:lang w:bidi="ar-EG"/>
        </w:rPr>
      </w:pPr>
      <w:r w:rsidRPr="00D84C66">
        <w:rPr>
          <w:rFonts w:asciiTheme="minorBidi" w:hAnsiTheme="minorBidi"/>
          <w:lang w:bidi="ar-EG"/>
        </w:rPr>
        <w:t>Learning rate scheduling based on validation performance</w:t>
      </w:r>
    </w:p>
    <w:p w14:paraId="2E2B6326" w14:textId="77777777" w:rsidR="00F472A1" w:rsidRPr="00D84C66" w:rsidRDefault="00F472A1">
      <w:pPr>
        <w:numPr>
          <w:ilvl w:val="0"/>
          <w:numId w:val="88"/>
        </w:numPr>
        <w:spacing w:line="278" w:lineRule="auto"/>
        <w:rPr>
          <w:rFonts w:asciiTheme="minorBidi" w:hAnsiTheme="minorBidi"/>
          <w:lang w:bidi="ar-EG"/>
        </w:rPr>
      </w:pPr>
      <w:r w:rsidRPr="00D84C66">
        <w:rPr>
          <w:rFonts w:asciiTheme="minorBidi" w:hAnsiTheme="minorBidi"/>
          <w:lang w:bidi="ar-EG"/>
        </w:rPr>
        <w:t>Early stopping to prevent overfitting</w:t>
      </w:r>
    </w:p>
    <w:p w14:paraId="518780D8" w14:textId="77777777" w:rsidR="00F472A1" w:rsidRDefault="00F472A1">
      <w:pPr>
        <w:numPr>
          <w:ilvl w:val="0"/>
          <w:numId w:val="88"/>
        </w:numPr>
        <w:spacing w:line="278" w:lineRule="auto"/>
        <w:rPr>
          <w:rFonts w:asciiTheme="minorBidi" w:hAnsiTheme="minorBidi"/>
          <w:lang w:bidi="ar-EG"/>
        </w:rPr>
      </w:pPr>
      <w:r w:rsidRPr="00D84C66">
        <w:rPr>
          <w:rFonts w:asciiTheme="minorBidi" w:hAnsiTheme="minorBidi"/>
          <w:lang w:bidi="ar-EG"/>
        </w:rPr>
        <w:t>Progress tracking with the tqdm library</w:t>
      </w:r>
    </w:p>
    <w:p w14:paraId="5666C8B7" w14:textId="77777777" w:rsidR="0030274B" w:rsidRDefault="0030274B" w:rsidP="0030274B">
      <w:pPr>
        <w:rPr>
          <w:rFonts w:asciiTheme="minorBidi" w:hAnsiTheme="minorBidi"/>
          <w:lang w:bidi="ar-EG"/>
        </w:rPr>
      </w:pPr>
    </w:p>
    <w:p w14:paraId="402F040D" w14:textId="77777777" w:rsidR="00F472A1" w:rsidRPr="00D84C66" w:rsidRDefault="00F472A1" w:rsidP="0030274B">
      <w:pPr>
        <w:rPr>
          <w:rFonts w:asciiTheme="minorBidi" w:hAnsiTheme="minorBidi"/>
          <w:b/>
          <w:bCs/>
          <w:lang w:bidi="ar-EG"/>
        </w:rPr>
      </w:pPr>
      <w:r w:rsidRPr="00D84C66">
        <w:rPr>
          <w:rFonts w:asciiTheme="minorBidi" w:hAnsiTheme="minorBidi"/>
          <w:b/>
          <w:bCs/>
          <w:lang w:bidi="ar-EG"/>
        </w:rPr>
        <w:t>I. Model Initialization and Training Setup</w:t>
      </w: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5E389DE4" w14:textId="77777777" w:rsidTr="006761E8">
        <w:tc>
          <w:tcPr>
            <w:tcW w:w="8296" w:type="dxa"/>
            <w:shd w:val="clear" w:color="auto" w:fill="D0CECE" w:themeFill="background2" w:themeFillShade="E6"/>
          </w:tcPr>
          <w:p w14:paraId="66BB2BF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Initialize and train</w:t>
            </w:r>
          </w:p>
          <w:p w14:paraId="3592298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device = torch.device('cuda' if torch.cuda.is_available() else 'cpu')</w:t>
            </w:r>
          </w:p>
          <w:p w14:paraId="4350CE0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model = LightweightSiameseNetwork(</w:t>
            </w:r>
          </w:p>
          <w:p w14:paraId="0DFBD6A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embedding_dim=EnhancedConfig.embedding_dim,</w:t>
            </w:r>
          </w:p>
          <w:p w14:paraId="116699C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dropout_rate=EnhancedConfig.dropout_rate</w:t>
            </w:r>
          </w:p>
          <w:p w14:paraId="28269B0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).to(device)</w:t>
            </w:r>
          </w:p>
          <w:p w14:paraId="6C16EBD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criterion = ImprovedContrastiveLoss(</w:t>
            </w:r>
          </w:p>
          <w:p w14:paraId="4662275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margin=EnhancedConfig.margin,</w:t>
            </w:r>
          </w:p>
          <w:p w14:paraId="3E8D04A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pos_weight=EnhancedConfig.pos_weight</w:t>
            </w:r>
          </w:p>
          <w:p w14:paraId="42F8941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w:t>
            </w:r>
          </w:p>
          <w:p w14:paraId="5557431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optimizer = optim.AdamW(</w:t>
            </w:r>
          </w:p>
          <w:p w14:paraId="0FB60E1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model.parameters(),</w:t>
            </w:r>
          </w:p>
          <w:p w14:paraId="56486E4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lr=EnhancedConfig.learning_rate,</w:t>
            </w:r>
          </w:p>
          <w:p w14:paraId="33BBDB1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weight_decay=EnhancedConfig.weight_decay</w:t>
            </w:r>
          </w:p>
          <w:p w14:paraId="48D18CE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w:t>
            </w:r>
          </w:p>
          <w:p w14:paraId="2A182C1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scheduler = optim.lr_scheduler.ReduceLROnPlateau(</w:t>
            </w:r>
          </w:p>
          <w:p w14:paraId="7C5FB5C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optimizer,</w:t>
            </w:r>
          </w:p>
          <w:p w14:paraId="7ECDB48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mode='min',</w:t>
            </w:r>
          </w:p>
          <w:p w14:paraId="3493E7C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factor=0.5,</w:t>
            </w:r>
          </w:p>
          <w:p w14:paraId="292F887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patience=5,</w:t>
            </w:r>
          </w:p>
          <w:p w14:paraId="1F925E6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verbose=True</w:t>
            </w:r>
          </w:p>
          <w:p w14:paraId="4D3B3E0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w:t>
            </w:r>
          </w:p>
          <w:p w14:paraId="74C6578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Note: train_dataloader and test_dataloader should be passed from dataset_preparation.py</w:t>
            </w:r>
          </w:p>
          <w:p w14:paraId="78187B21" w14:textId="77777777" w:rsidR="00F472A1" w:rsidRPr="00D84C66" w:rsidRDefault="00F472A1" w:rsidP="006761E8">
            <w:pPr>
              <w:rPr>
                <w:rFonts w:asciiTheme="minorBidi" w:hAnsiTheme="minorBidi"/>
                <w:lang w:bidi="ar-EG"/>
              </w:rPr>
            </w:pPr>
            <w:r w:rsidRPr="00D84C66">
              <w:rPr>
                <w:rFonts w:asciiTheme="minorBidi" w:hAnsiTheme="minorBidi"/>
                <w:lang w:bidi="ar-EG"/>
              </w:rPr>
              <w:t># model = train_model(model, train_dataloader, test_dataloader, criterion, optimizer, scheduler, device, EnhancedConfig.train_number_epochs, EnhancedConfig.patience)</w:t>
            </w:r>
          </w:p>
        </w:tc>
      </w:tr>
    </w:tbl>
    <w:p w14:paraId="3D0E2C3D" w14:textId="77777777" w:rsidR="00F472A1" w:rsidRPr="00D84C66" w:rsidRDefault="00F472A1" w:rsidP="00F472A1">
      <w:pPr>
        <w:rPr>
          <w:rFonts w:asciiTheme="minorBidi" w:hAnsiTheme="minorBidi"/>
          <w:lang w:bidi="ar-EG"/>
        </w:rPr>
      </w:pPr>
    </w:p>
    <w:p w14:paraId="63C3F607" w14:textId="77777777" w:rsidR="0030274B" w:rsidRDefault="0030274B" w:rsidP="00F472A1">
      <w:pPr>
        <w:rPr>
          <w:rFonts w:asciiTheme="minorBidi" w:hAnsiTheme="minorBidi"/>
          <w:lang w:bidi="ar-EG"/>
        </w:rPr>
      </w:pPr>
    </w:p>
    <w:p w14:paraId="6FC24A86" w14:textId="77777777" w:rsidR="0030274B" w:rsidRDefault="0030274B" w:rsidP="00F472A1">
      <w:pPr>
        <w:rPr>
          <w:rFonts w:asciiTheme="minorBidi" w:hAnsiTheme="minorBidi"/>
          <w:lang w:bidi="ar-EG"/>
        </w:rPr>
      </w:pPr>
    </w:p>
    <w:p w14:paraId="0BB1EAAC" w14:textId="77777777" w:rsidR="00F472A1" w:rsidRPr="00D84C66" w:rsidRDefault="00F472A1" w:rsidP="00F472A1">
      <w:pPr>
        <w:rPr>
          <w:rFonts w:asciiTheme="minorBidi" w:hAnsiTheme="minorBidi"/>
          <w:lang w:bidi="ar-EG"/>
        </w:rPr>
      </w:pPr>
      <w:r w:rsidRPr="00D84C66">
        <w:rPr>
          <w:rFonts w:asciiTheme="minorBidi" w:hAnsiTheme="minorBidi"/>
          <w:lang w:bidi="ar-EG"/>
        </w:rPr>
        <w:t>This final section initializes all components needed for training and sets up the training process:</w:t>
      </w:r>
    </w:p>
    <w:p w14:paraId="438482DB"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Device selection:</w:t>
      </w:r>
    </w:p>
    <w:p w14:paraId="4D9CD224" w14:textId="77777777" w:rsidR="00F472A1" w:rsidRPr="00D84C66" w:rsidRDefault="00F472A1">
      <w:pPr>
        <w:numPr>
          <w:ilvl w:val="0"/>
          <w:numId w:val="89"/>
        </w:numPr>
        <w:spacing w:line="278" w:lineRule="auto"/>
        <w:rPr>
          <w:rFonts w:asciiTheme="minorBidi" w:hAnsiTheme="minorBidi"/>
          <w:lang w:bidi="ar-EG"/>
        </w:rPr>
      </w:pPr>
      <w:r w:rsidRPr="00D84C66">
        <w:rPr>
          <w:rFonts w:asciiTheme="minorBidi" w:hAnsiTheme="minorBidi"/>
          <w:lang w:bidi="ar-EG"/>
        </w:rPr>
        <w:t>device = torch.device('cuda' if torch.cuda.is_available() else 'cpu'): Automatically selects GPU if available, otherwise falls back to CPU.</w:t>
      </w:r>
    </w:p>
    <w:p w14:paraId="14368CF7"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Model initialization:</w:t>
      </w:r>
    </w:p>
    <w:p w14:paraId="0BCAAA10" w14:textId="77777777" w:rsidR="00F472A1" w:rsidRPr="00D84C66" w:rsidRDefault="00F472A1">
      <w:pPr>
        <w:numPr>
          <w:ilvl w:val="0"/>
          <w:numId w:val="90"/>
        </w:numPr>
        <w:spacing w:line="278" w:lineRule="auto"/>
        <w:rPr>
          <w:rFonts w:asciiTheme="minorBidi" w:hAnsiTheme="minorBidi"/>
          <w:lang w:bidi="ar-EG"/>
        </w:rPr>
      </w:pPr>
      <w:r w:rsidRPr="00D84C66">
        <w:rPr>
          <w:rFonts w:asciiTheme="minorBidi" w:hAnsiTheme="minorBidi"/>
          <w:lang w:bidi="ar-EG"/>
        </w:rPr>
        <w:t>Creates an instance of LightweightSiameseNetwork with configuration parameters.</w:t>
      </w:r>
    </w:p>
    <w:p w14:paraId="78EAE27A" w14:textId="77777777" w:rsidR="00C47EB4" w:rsidRPr="0030274B" w:rsidRDefault="00F472A1">
      <w:pPr>
        <w:numPr>
          <w:ilvl w:val="0"/>
          <w:numId w:val="90"/>
        </w:numPr>
        <w:spacing w:line="278" w:lineRule="auto"/>
        <w:rPr>
          <w:rFonts w:asciiTheme="minorBidi" w:hAnsiTheme="minorBidi"/>
          <w:lang w:bidi="ar-EG"/>
        </w:rPr>
      </w:pPr>
      <w:r w:rsidRPr="00D84C66">
        <w:rPr>
          <w:rFonts w:asciiTheme="minorBidi" w:hAnsiTheme="minorBidi"/>
          <w:lang w:bidi="ar-EG"/>
        </w:rPr>
        <w:t>Moves the model to the selected device using .to(device).</w:t>
      </w:r>
    </w:p>
    <w:p w14:paraId="65FF6B23" w14:textId="77777777" w:rsidR="00C47EB4" w:rsidRDefault="00C47EB4" w:rsidP="00F472A1">
      <w:pPr>
        <w:rPr>
          <w:rFonts w:asciiTheme="minorBidi" w:hAnsiTheme="minorBidi"/>
          <w:b/>
          <w:bCs/>
          <w:lang w:bidi="ar-EG"/>
        </w:rPr>
      </w:pPr>
    </w:p>
    <w:p w14:paraId="12BE11A2"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Loss function:</w:t>
      </w:r>
    </w:p>
    <w:p w14:paraId="20B72741" w14:textId="77777777" w:rsidR="00F472A1" w:rsidRPr="0030274B" w:rsidRDefault="00F472A1">
      <w:pPr>
        <w:numPr>
          <w:ilvl w:val="0"/>
          <w:numId w:val="91"/>
        </w:numPr>
        <w:spacing w:line="278" w:lineRule="auto"/>
        <w:rPr>
          <w:rFonts w:asciiTheme="minorBidi" w:hAnsiTheme="minorBidi"/>
          <w:lang w:bidi="ar-EG"/>
        </w:rPr>
      </w:pPr>
      <w:r w:rsidRPr="00D84C66">
        <w:rPr>
          <w:rFonts w:asciiTheme="minorBidi" w:hAnsiTheme="minorBidi"/>
          <w:lang w:bidi="ar-EG"/>
        </w:rPr>
        <w:t>Initializes the ImprovedContrastiveLoss with margin and positive weight parameters from the configuration.</w:t>
      </w:r>
    </w:p>
    <w:p w14:paraId="2D69B351"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Optimizer:</w:t>
      </w:r>
    </w:p>
    <w:p w14:paraId="4B1107F0" w14:textId="77777777" w:rsidR="00F472A1" w:rsidRPr="00D84C66" w:rsidRDefault="00F472A1">
      <w:pPr>
        <w:numPr>
          <w:ilvl w:val="0"/>
          <w:numId w:val="92"/>
        </w:numPr>
        <w:spacing w:line="278" w:lineRule="auto"/>
        <w:rPr>
          <w:rFonts w:asciiTheme="minorBidi" w:hAnsiTheme="minorBidi"/>
          <w:lang w:bidi="ar-EG"/>
        </w:rPr>
      </w:pPr>
      <w:r w:rsidRPr="00D84C66">
        <w:rPr>
          <w:rFonts w:asciiTheme="minorBidi" w:hAnsiTheme="minorBidi"/>
          <w:lang w:bidi="ar-EG"/>
        </w:rPr>
        <w:t>Uses the AdamW optimizer, which combines Adam optimization with proper weight decay regularization.</w:t>
      </w:r>
    </w:p>
    <w:p w14:paraId="676A5009" w14:textId="77777777" w:rsidR="00F472A1" w:rsidRPr="00D84C66" w:rsidRDefault="00F472A1">
      <w:pPr>
        <w:numPr>
          <w:ilvl w:val="0"/>
          <w:numId w:val="92"/>
        </w:numPr>
        <w:spacing w:line="278" w:lineRule="auto"/>
        <w:rPr>
          <w:rFonts w:asciiTheme="minorBidi" w:hAnsiTheme="minorBidi"/>
          <w:lang w:bidi="ar-EG"/>
        </w:rPr>
      </w:pPr>
      <w:r w:rsidRPr="00D84C66">
        <w:rPr>
          <w:rFonts w:asciiTheme="minorBidi" w:hAnsiTheme="minorBidi"/>
          <w:lang w:bidi="ar-EG"/>
        </w:rPr>
        <w:t>Sets learning rate and weight decay according to the configuration.</w:t>
      </w:r>
    </w:p>
    <w:p w14:paraId="748D5EE7"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Learning rate scheduler:</w:t>
      </w:r>
    </w:p>
    <w:p w14:paraId="6E7ECADC" w14:textId="77777777" w:rsidR="00F472A1" w:rsidRPr="00D84C66" w:rsidRDefault="00F472A1">
      <w:pPr>
        <w:numPr>
          <w:ilvl w:val="0"/>
          <w:numId w:val="93"/>
        </w:numPr>
        <w:spacing w:line="278" w:lineRule="auto"/>
        <w:rPr>
          <w:rFonts w:asciiTheme="minorBidi" w:hAnsiTheme="minorBidi"/>
          <w:lang w:bidi="ar-EG"/>
        </w:rPr>
      </w:pPr>
      <w:r w:rsidRPr="00D84C66">
        <w:rPr>
          <w:rFonts w:asciiTheme="minorBidi" w:hAnsiTheme="minorBidi"/>
          <w:lang w:bidi="ar-EG"/>
        </w:rPr>
        <w:t>Implements ReduceLROnPlateau, which reduces the learning rate when the validation loss plateaus.</w:t>
      </w:r>
    </w:p>
    <w:p w14:paraId="11395F5F" w14:textId="77777777" w:rsidR="00F472A1" w:rsidRPr="00D84C66" w:rsidRDefault="00F472A1">
      <w:pPr>
        <w:numPr>
          <w:ilvl w:val="0"/>
          <w:numId w:val="93"/>
        </w:numPr>
        <w:spacing w:line="278" w:lineRule="auto"/>
        <w:rPr>
          <w:rFonts w:asciiTheme="minorBidi" w:hAnsiTheme="minorBidi"/>
          <w:lang w:bidi="ar-EG"/>
        </w:rPr>
      </w:pPr>
      <w:r w:rsidRPr="00D84C66">
        <w:rPr>
          <w:rFonts w:asciiTheme="minorBidi" w:hAnsiTheme="minorBidi"/>
          <w:lang w:bidi="ar-EG"/>
        </w:rPr>
        <w:t>Parameters include the mode ('min' for minimizing loss), factor (0.5, reducing learning rate by half), patience (5 epochs), and verbose output.</w:t>
      </w:r>
    </w:p>
    <w:p w14:paraId="610C8651"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Training execution:</w:t>
      </w:r>
    </w:p>
    <w:p w14:paraId="3889C437" w14:textId="77777777" w:rsidR="00F472A1" w:rsidRPr="00D84C66" w:rsidRDefault="00F472A1">
      <w:pPr>
        <w:numPr>
          <w:ilvl w:val="0"/>
          <w:numId w:val="94"/>
        </w:numPr>
        <w:spacing w:line="278" w:lineRule="auto"/>
        <w:rPr>
          <w:rFonts w:asciiTheme="minorBidi" w:hAnsiTheme="minorBidi"/>
          <w:lang w:bidi="ar-EG"/>
        </w:rPr>
      </w:pPr>
      <w:r w:rsidRPr="00D84C66">
        <w:rPr>
          <w:rFonts w:asciiTheme="minorBidi" w:hAnsiTheme="minorBidi"/>
          <w:lang w:bidi="ar-EG"/>
        </w:rPr>
        <w:t>The code includes a commented-out call to the train_model function, indicating that train_dataloader and test_dataloader should be defined elsewhere (in a file named 'dataset_preparation.py').</w:t>
      </w:r>
    </w:p>
    <w:p w14:paraId="18395650"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This setup follows modern deep learning practices by:</w:t>
      </w:r>
    </w:p>
    <w:p w14:paraId="6AB0F6DA" w14:textId="77777777" w:rsidR="00F472A1" w:rsidRPr="00D84C66" w:rsidRDefault="00F472A1">
      <w:pPr>
        <w:numPr>
          <w:ilvl w:val="0"/>
          <w:numId w:val="95"/>
        </w:numPr>
        <w:spacing w:line="278" w:lineRule="auto"/>
        <w:rPr>
          <w:rFonts w:asciiTheme="minorBidi" w:hAnsiTheme="minorBidi"/>
          <w:lang w:bidi="ar-EG"/>
        </w:rPr>
      </w:pPr>
      <w:r w:rsidRPr="00D84C66">
        <w:rPr>
          <w:rFonts w:asciiTheme="minorBidi" w:hAnsiTheme="minorBidi"/>
          <w:lang w:bidi="ar-EG"/>
        </w:rPr>
        <w:t>Using an adaptive optimizer (AdamW)</w:t>
      </w:r>
    </w:p>
    <w:p w14:paraId="21FB0774" w14:textId="77777777" w:rsidR="00F472A1" w:rsidRPr="00D84C66" w:rsidRDefault="00F472A1">
      <w:pPr>
        <w:numPr>
          <w:ilvl w:val="0"/>
          <w:numId w:val="95"/>
        </w:numPr>
        <w:spacing w:line="278" w:lineRule="auto"/>
        <w:rPr>
          <w:rFonts w:asciiTheme="minorBidi" w:hAnsiTheme="minorBidi"/>
          <w:lang w:bidi="ar-EG"/>
        </w:rPr>
      </w:pPr>
      <w:r w:rsidRPr="00D84C66">
        <w:rPr>
          <w:rFonts w:asciiTheme="minorBidi" w:hAnsiTheme="minorBidi"/>
          <w:lang w:bidi="ar-EG"/>
        </w:rPr>
        <w:t>Implementing learning rate scheduling</w:t>
      </w:r>
    </w:p>
    <w:p w14:paraId="3659A317" w14:textId="77777777" w:rsidR="00F472A1" w:rsidRPr="00D84C66" w:rsidRDefault="00F472A1">
      <w:pPr>
        <w:numPr>
          <w:ilvl w:val="0"/>
          <w:numId w:val="95"/>
        </w:numPr>
        <w:spacing w:line="278" w:lineRule="auto"/>
        <w:rPr>
          <w:rFonts w:asciiTheme="minorBidi" w:hAnsiTheme="minorBidi"/>
          <w:lang w:bidi="ar-EG"/>
        </w:rPr>
      </w:pPr>
      <w:r w:rsidRPr="00D84C66">
        <w:rPr>
          <w:rFonts w:asciiTheme="minorBidi" w:hAnsiTheme="minorBidi"/>
          <w:lang w:bidi="ar-EG"/>
        </w:rPr>
        <w:t>Applying appropriate regularization through weight decay and dropout</w:t>
      </w:r>
    </w:p>
    <w:p w14:paraId="27D27ACE" w14:textId="77777777" w:rsidR="00F472A1" w:rsidRPr="00D84C66" w:rsidRDefault="00F472A1">
      <w:pPr>
        <w:numPr>
          <w:ilvl w:val="0"/>
          <w:numId w:val="95"/>
        </w:numPr>
        <w:spacing w:line="278" w:lineRule="auto"/>
        <w:rPr>
          <w:rFonts w:asciiTheme="minorBidi" w:hAnsiTheme="minorBidi"/>
          <w:lang w:bidi="ar-EG"/>
        </w:rPr>
      </w:pPr>
      <w:r w:rsidRPr="00D84C66">
        <w:rPr>
          <w:rFonts w:asciiTheme="minorBidi" w:hAnsiTheme="minorBidi"/>
          <w:lang w:bidi="ar-EG"/>
        </w:rPr>
        <w:t>Supporting GPU acceleration when available</w:t>
      </w:r>
    </w:p>
    <w:p w14:paraId="50BDF552" w14:textId="77777777" w:rsidR="00F472A1" w:rsidRPr="00D84C66" w:rsidRDefault="00F472A1">
      <w:pPr>
        <w:numPr>
          <w:ilvl w:val="0"/>
          <w:numId w:val="95"/>
        </w:numPr>
        <w:spacing w:line="278" w:lineRule="auto"/>
        <w:rPr>
          <w:rFonts w:asciiTheme="minorBidi" w:hAnsiTheme="minorBidi"/>
          <w:lang w:bidi="ar-EG"/>
        </w:rPr>
      </w:pPr>
      <w:r w:rsidRPr="00D84C66">
        <w:rPr>
          <w:rFonts w:asciiTheme="minorBidi" w:hAnsiTheme="minorBidi"/>
          <w:lang w:bidi="ar-EG"/>
        </w:rPr>
        <w:t>Centralizing configuration for easy experimentation</w:t>
      </w:r>
    </w:p>
    <w:p w14:paraId="22792561" w14:textId="77777777" w:rsidR="00F472A1" w:rsidRDefault="00F472A1" w:rsidP="00F472A1">
      <w:pPr>
        <w:rPr>
          <w:rFonts w:asciiTheme="minorBidi" w:hAnsiTheme="minorBidi"/>
          <w:b/>
          <w:bCs/>
          <w:lang w:bidi="ar-EG"/>
        </w:rPr>
      </w:pPr>
    </w:p>
    <w:p w14:paraId="1C9BC4DF" w14:textId="77777777" w:rsidR="00F472A1" w:rsidRPr="00317E8D" w:rsidRDefault="00F472A1" w:rsidP="00F472A1">
      <w:pPr>
        <w:rPr>
          <w:rFonts w:asciiTheme="minorBidi" w:hAnsiTheme="minorBidi"/>
          <w:lang w:bidi="ar-EG"/>
        </w:rPr>
      </w:pPr>
      <w:r w:rsidRPr="00D84C66">
        <w:rPr>
          <w:rFonts w:asciiTheme="minorBidi" w:hAnsiTheme="minorBidi"/>
          <w:b/>
          <w:bCs/>
          <w:lang w:bidi="ar-EG"/>
        </w:rPr>
        <w:t>Evaluation, Threshold Tuning, and Model Persistence</w:t>
      </w:r>
    </w:p>
    <w:p w14:paraId="1EDC4F31"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A. Code</w:t>
      </w:r>
    </w:p>
    <w:tbl>
      <w:tblPr>
        <w:tblStyle w:val="TableGrid"/>
        <w:tblW w:w="0" w:type="auto"/>
        <w:tblLook w:val="04A0" w:firstRow="1" w:lastRow="0" w:firstColumn="1" w:lastColumn="0" w:noHBand="0" w:noVBand="1"/>
      </w:tblPr>
      <w:tblGrid>
        <w:gridCol w:w="8296"/>
      </w:tblGrid>
      <w:tr w:rsidR="00F472A1" w:rsidRPr="00D84C66" w14:paraId="009D7E42" w14:textId="77777777" w:rsidTr="006761E8">
        <w:tc>
          <w:tcPr>
            <w:tcW w:w="8296" w:type="dxa"/>
            <w:shd w:val="clear" w:color="auto" w:fill="D0CECE" w:themeFill="background2" w:themeFillShade="E6"/>
          </w:tcPr>
          <w:p w14:paraId="04D6DCC7" w14:textId="77777777" w:rsidR="00F472A1" w:rsidRPr="00D84C66" w:rsidRDefault="00F472A1" w:rsidP="006761E8">
            <w:pPr>
              <w:rPr>
                <w:rFonts w:asciiTheme="minorBidi" w:hAnsiTheme="minorBidi"/>
                <w:lang w:bidi="ar-EG"/>
              </w:rPr>
            </w:pPr>
            <w:r w:rsidRPr="00D84C66">
              <w:rPr>
                <w:rFonts w:asciiTheme="minorBidi" w:hAnsiTheme="minorBidi"/>
                <w:lang w:bidi="ar-EG"/>
              </w:rPr>
              <w:t>import torch</w:t>
            </w:r>
          </w:p>
          <w:p w14:paraId="41E066D4" w14:textId="77777777" w:rsidR="00F472A1" w:rsidRPr="00D84C66" w:rsidRDefault="00F472A1" w:rsidP="006761E8">
            <w:pPr>
              <w:rPr>
                <w:rFonts w:asciiTheme="minorBidi" w:hAnsiTheme="minorBidi"/>
                <w:lang w:bidi="ar-EG"/>
              </w:rPr>
            </w:pPr>
            <w:r w:rsidRPr="00D84C66">
              <w:rPr>
                <w:rFonts w:asciiTheme="minorBidi" w:hAnsiTheme="minorBidi"/>
                <w:lang w:bidi="ar-EG"/>
              </w:rPr>
              <w:t>import numpy as np</w:t>
            </w:r>
          </w:p>
          <w:p w14:paraId="58D5B71E" w14:textId="77777777" w:rsidR="00F472A1" w:rsidRPr="00D84C66" w:rsidRDefault="00F472A1" w:rsidP="006761E8">
            <w:pPr>
              <w:rPr>
                <w:rFonts w:asciiTheme="minorBidi" w:hAnsiTheme="minorBidi"/>
                <w:lang w:bidi="ar-EG"/>
              </w:rPr>
            </w:pPr>
            <w:r w:rsidRPr="00D84C66">
              <w:rPr>
                <w:rFonts w:asciiTheme="minorBidi" w:hAnsiTheme="minorBidi"/>
                <w:lang w:bidi="ar-EG"/>
              </w:rPr>
              <w:t>from sklearn.metrics import accuracy_score, precision_recall_fscore_support, confusion_matrix</w:t>
            </w:r>
          </w:p>
          <w:p w14:paraId="19DEED84" w14:textId="77777777" w:rsidR="00F472A1" w:rsidRPr="00D84C66" w:rsidRDefault="00F472A1" w:rsidP="006761E8">
            <w:pPr>
              <w:rPr>
                <w:rFonts w:asciiTheme="minorBidi" w:hAnsiTheme="minorBidi"/>
                <w:lang w:bidi="ar-EG"/>
              </w:rPr>
            </w:pPr>
            <w:r w:rsidRPr="00D84C66">
              <w:rPr>
                <w:rFonts w:asciiTheme="minorBidi" w:hAnsiTheme="minorBidi"/>
                <w:lang w:bidi="ar-EG"/>
              </w:rPr>
              <w:t>import seaborn as sns</w:t>
            </w:r>
          </w:p>
          <w:p w14:paraId="184A9ED9" w14:textId="77777777" w:rsidR="00F472A1" w:rsidRPr="00D84C66" w:rsidRDefault="00F472A1" w:rsidP="006761E8">
            <w:pPr>
              <w:rPr>
                <w:rFonts w:asciiTheme="minorBidi" w:hAnsiTheme="minorBidi"/>
                <w:lang w:bidi="ar-EG"/>
              </w:rPr>
            </w:pPr>
            <w:r w:rsidRPr="00D84C66">
              <w:rPr>
                <w:rFonts w:asciiTheme="minorBidi" w:hAnsiTheme="minorBidi"/>
                <w:lang w:bidi="ar-EG"/>
              </w:rPr>
              <w:t>import matplotlib.pyplot as plt</w:t>
            </w:r>
          </w:p>
          <w:p w14:paraId="01BC9FA9" w14:textId="77777777" w:rsidR="00F472A1" w:rsidRPr="00D84C66" w:rsidRDefault="00F472A1" w:rsidP="006761E8">
            <w:pPr>
              <w:rPr>
                <w:rFonts w:asciiTheme="minorBidi" w:hAnsiTheme="minorBidi"/>
                <w:lang w:bidi="ar-EG"/>
              </w:rPr>
            </w:pPr>
            <w:r w:rsidRPr="00D84C66">
              <w:rPr>
                <w:rFonts w:asciiTheme="minorBidi" w:hAnsiTheme="minorBidi"/>
                <w:lang w:bidi="ar-EG"/>
              </w:rPr>
              <w:t>from tqdm import tqdm</w:t>
            </w:r>
          </w:p>
          <w:p w14:paraId="3C45CC0B" w14:textId="77777777" w:rsidR="00F472A1" w:rsidRPr="00D84C66" w:rsidRDefault="00F472A1" w:rsidP="006761E8">
            <w:pPr>
              <w:rPr>
                <w:rFonts w:asciiTheme="minorBidi" w:hAnsiTheme="minorBidi"/>
                <w:lang w:bidi="ar-EG"/>
              </w:rPr>
            </w:pPr>
          </w:p>
          <w:p w14:paraId="5CB19DEF" w14:textId="77777777" w:rsidR="00F472A1" w:rsidRPr="00D84C66" w:rsidRDefault="00F472A1" w:rsidP="006761E8">
            <w:pPr>
              <w:rPr>
                <w:rFonts w:asciiTheme="minorBidi" w:hAnsiTheme="minorBidi"/>
                <w:lang w:bidi="ar-EG"/>
              </w:rPr>
            </w:pPr>
            <w:r w:rsidRPr="00D84C66">
              <w:rPr>
                <w:rFonts w:asciiTheme="minorBidi" w:hAnsiTheme="minorBidi"/>
                <w:lang w:bidi="ar-EG"/>
              </w:rPr>
              <w:t>def evaluate_model(model, dataloader, device, threshold=0.5):</w:t>
            </w:r>
          </w:p>
          <w:p w14:paraId="2504C5C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model.eval()</w:t>
            </w:r>
          </w:p>
          <w:p w14:paraId="4324F32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y_true = []</w:t>
            </w:r>
          </w:p>
          <w:p w14:paraId="7B9038E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y_pred = []</w:t>
            </w:r>
          </w:p>
          <w:p w14:paraId="66E35EF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distances = []</w:t>
            </w:r>
          </w:p>
          <w:p w14:paraId="3BBFF9E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with torch.no_grad():</w:t>
            </w:r>
          </w:p>
          <w:p w14:paraId="4EE4207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for img0, img1, label in tqdm(dataloader, desc="Evaluating"):</w:t>
            </w:r>
          </w:p>
          <w:p w14:paraId="20BF2D0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img0, img1, label = img0.to(device), img1.to(device), label.to(device)</w:t>
            </w:r>
          </w:p>
          <w:p w14:paraId="612E782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output1, output2 = model(img0, img1)</w:t>
            </w:r>
          </w:p>
          <w:p w14:paraId="4EC41C2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distance = torch.nn.functional.pairwise_distance(output1, output2)</w:t>
            </w:r>
          </w:p>
          <w:p w14:paraId="5478CF8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prediction = (distance &gt; threshold).float()</w:t>
            </w:r>
          </w:p>
          <w:p w14:paraId="39BEFD5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y_true.extend(label.cpu().numpy().flatten())</w:t>
            </w:r>
          </w:p>
          <w:p w14:paraId="6F0A818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y_pred.extend(prediction.cpu().numpy().flatten())</w:t>
            </w:r>
          </w:p>
          <w:p w14:paraId="0118AA8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distances.extend(distance.cpu().numpy().flatten())</w:t>
            </w:r>
          </w:p>
          <w:p w14:paraId="2A51FE3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accuracy = accuracy_score(y_true, y_pred)</w:t>
            </w:r>
          </w:p>
          <w:p w14:paraId="269163C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precision, recall, f1, _ = precision_recall_fscore_support(y_true, y_pred, average='binary')</w:t>
            </w:r>
          </w:p>
          <w:p w14:paraId="32ADEE0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conf_matrix = confusion_matrix(y_true, y_pred)</w:t>
            </w:r>
          </w:p>
          <w:p w14:paraId="55912FC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plt.figure(figsize=(8, 6))</w:t>
            </w:r>
          </w:p>
          <w:p w14:paraId="3DE22A4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sns.heatmap(conf_matrix, annot=True, fmt='d', cmap='Blues')</w:t>
            </w:r>
          </w:p>
          <w:p w14:paraId="287D1DF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plt.title('Confusion Matrix')</w:t>
            </w:r>
          </w:p>
          <w:p w14:paraId="62F378B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plt.xlabel('Predicted')</w:t>
            </w:r>
          </w:p>
          <w:p w14:paraId="316A616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plt.ylabel('True')</w:t>
            </w:r>
          </w:p>
          <w:p w14:paraId="5927F90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plt.show()</w:t>
            </w:r>
          </w:p>
          <w:p w14:paraId="6D8A1D8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plt.figure(figsize=(10, 6))</w:t>
            </w:r>
          </w:p>
          <w:p w14:paraId="669B613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for i, label in enumerate(['Similar', 'Different']):</w:t>
            </w:r>
          </w:p>
          <w:p w14:paraId="71EC6199"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mask = np.array(y_true) == i</w:t>
            </w:r>
          </w:p>
          <w:p w14:paraId="146931C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plt.hist(np.array(distances)[mask], bins=50, alpha=0.5, label=label)</w:t>
            </w:r>
          </w:p>
          <w:p w14:paraId="22A686A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plt.title('Distance Distribution')</w:t>
            </w:r>
          </w:p>
          <w:p w14:paraId="6989018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plt.xlabel('Distance')</w:t>
            </w:r>
          </w:p>
          <w:p w14:paraId="480C3C6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plt.ylabel('Count')</w:t>
            </w:r>
          </w:p>
          <w:p w14:paraId="1875591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plt.legend()</w:t>
            </w:r>
          </w:p>
          <w:p w14:paraId="68E87B6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plt.show()</w:t>
            </w:r>
          </w:p>
          <w:p w14:paraId="39D2543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w:t>
            </w:r>
          </w:p>
          <w:p w14:paraId="54F688BE"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'accuracy': accuracy * 100,</w:t>
            </w:r>
          </w:p>
          <w:p w14:paraId="10E8C009" w14:textId="77777777" w:rsidR="00F472A1" w:rsidRDefault="00F472A1" w:rsidP="006761E8">
            <w:pPr>
              <w:rPr>
                <w:rFonts w:asciiTheme="minorBidi" w:hAnsiTheme="minorBidi"/>
                <w:lang w:bidi="ar-EG"/>
              </w:rPr>
            </w:pPr>
            <w:r w:rsidRPr="00D84C66">
              <w:rPr>
                <w:rFonts w:asciiTheme="minorBidi" w:hAnsiTheme="minorBidi"/>
                <w:lang w:bidi="ar-EG"/>
              </w:rPr>
              <w:t xml:space="preserve">        'precision': precision * 100,</w:t>
            </w:r>
          </w:p>
          <w:p w14:paraId="4C1BD908" w14:textId="77777777" w:rsidR="0030274B" w:rsidRDefault="0030274B" w:rsidP="006761E8">
            <w:pPr>
              <w:rPr>
                <w:rFonts w:asciiTheme="minorBidi" w:hAnsiTheme="minorBidi"/>
                <w:lang w:bidi="ar-EG"/>
              </w:rPr>
            </w:pPr>
          </w:p>
          <w:p w14:paraId="6361F7D9" w14:textId="77777777" w:rsidR="0030274B" w:rsidRPr="00D84C66" w:rsidRDefault="0030274B" w:rsidP="006761E8">
            <w:pPr>
              <w:rPr>
                <w:rFonts w:asciiTheme="minorBidi" w:hAnsiTheme="minorBidi"/>
                <w:lang w:bidi="ar-EG"/>
              </w:rPr>
            </w:pPr>
          </w:p>
          <w:p w14:paraId="406E27E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'recall': recall * 100,</w:t>
            </w:r>
          </w:p>
          <w:p w14:paraId="5CFDD49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'f1': f1 * 100</w:t>
            </w:r>
          </w:p>
          <w:p w14:paraId="10D1482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t>
            </w:r>
          </w:p>
          <w:p w14:paraId="47C9A27C" w14:textId="77777777" w:rsidR="00F472A1" w:rsidRPr="00D84C66" w:rsidRDefault="00F472A1" w:rsidP="006761E8">
            <w:pPr>
              <w:rPr>
                <w:rFonts w:asciiTheme="minorBidi" w:hAnsiTheme="minorBidi"/>
                <w:lang w:bidi="ar-EG"/>
              </w:rPr>
            </w:pPr>
          </w:p>
          <w:p w14:paraId="1D6B503B" w14:textId="77777777" w:rsidR="00F472A1" w:rsidRPr="00D84C66" w:rsidRDefault="00F472A1" w:rsidP="006761E8">
            <w:pPr>
              <w:rPr>
                <w:rFonts w:asciiTheme="minorBidi" w:hAnsiTheme="minorBidi"/>
                <w:lang w:bidi="ar-EG"/>
              </w:rPr>
            </w:pPr>
            <w:r w:rsidRPr="00D84C66">
              <w:rPr>
                <w:rFonts w:asciiTheme="minorBidi" w:hAnsiTheme="minorBidi"/>
                <w:lang w:bidi="ar-EG"/>
              </w:rPr>
              <w:t>def find_optimal_threshold(model, dataloader, device):</w:t>
            </w:r>
          </w:p>
          <w:p w14:paraId="38F1B17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model.eval()</w:t>
            </w:r>
          </w:p>
          <w:p w14:paraId="2B31E76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all_distances = []</w:t>
            </w:r>
          </w:p>
          <w:p w14:paraId="3486B3E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all_labels = []</w:t>
            </w:r>
          </w:p>
          <w:p w14:paraId="2EB0972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with torch.no_grad():</w:t>
            </w:r>
          </w:p>
          <w:p w14:paraId="47A4BFF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for img0, img1, label in tqdm(dataloader, desc="Finding optimal threshold"):</w:t>
            </w:r>
          </w:p>
          <w:p w14:paraId="1666258E"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img0, img1, label = img0.to(device), img1.to(device), label.to(device)</w:t>
            </w:r>
          </w:p>
          <w:p w14:paraId="67BB677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output1, output2 = model(img0, img1)</w:t>
            </w:r>
          </w:p>
          <w:p w14:paraId="1B7E1B6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distance = torch.nn.functional.pairwise_distance(output1, output2)</w:t>
            </w:r>
          </w:p>
          <w:p w14:paraId="4FECFA1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all_distances.extend(distance.cpu().numpy())</w:t>
            </w:r>
          </w:p>
          <w:p w14:paraId="5143BB8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all_labels.extend(label.cpu().numpy())</w:t>
            </w:r>
          </w:p>
          <w:p w14:paraId="2E7EA64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thresholds = np.linspace(0.1, 2.0, 100)</w:t>
            </w:r>
          </w:p>
          <w:p w14:paraId="4BBCCE8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best_accuracy = 0</w:t>
            </w:r>
          </w:p>
          <w:p w14:paraId="254BCC6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best_threshold = 0.5</w:t>
            </w:r>
          </w:p>
          <w:p w14:paraId="67ECC66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for threshold in thresholds:</w:t>
            </w:r>
          </w:p>
          <w:p w14:paraId="018478D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predictions = (np.array(all_distances) &gt; threshold).astype(float)</w:t>
            </w:r>
          </w:p>
          <w:p w14:paraId="521BDF7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accuracy = accuracy_score(all_labels, predictions)</w:t>
            </w:r>
          </w:p>
          <w:p w14:paraId="1259980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if accuracy &gt; best_accuracy:</w:t>
            </w:r>
          </w:p>
          <w:p w14:paraId="122A0CC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best_accuracy = accuracy</w:t>
            </w:r>
          </w:p>
          <w:p w14:paraId="7238E5A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best_threshold = threshold</w:t>
            </w:r>
          </w:p>
          <w:p w14:paraId="0BCF8D8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best_threshold</w:t>
            </w:r>
          </w:p>
          <w:p w14:paraId="3474C404" w14:textId="77777777" w:rsidR="00F472A1" w:rsidRPr="00D84C66" w:rsidRDefault="00F472A1" w:rsidP="006761E8">
            <w:pPr>
              <w:rPr>
                <w:rFonts w:asciiTheme="minorBidi" w:hAnsiTheme="minorBidi"/>
                <w:lang w:bidi="ar-EG"/>
              </w:rPr>
            </w:pPr>
          </w:p>
          <w:p w14:paraId="7E9096BB" w14:textId="77777777" w:rsidR="00F472A1" w:rsidRPr="00D84C66" w:rsidRDefault="00F472A1" w:rsidP="006761E8">
            <w:pPr>
              <w:rPr>
                <w:rFonts w:asciiTheme="minorBidi" w:hAnsiTheme="minorBidi"/>
                <w:lang w:bidi="ar-EG"/>
              </w:rPr>
            </w:pPr>
            <w:r w:rsidRPr="00D84C66">
              <w:rPr>
                <w:rFonts w:asciiTheme="minorBidi" w:hAnsiTheme="minorBidi"/>
                <w:lang w:bidi="ar-EG"/>
              </w:rPr>
              <w:t>def save_model_with_info(model, metrics, optimal_threshold, save_path):</w:t>
            </w:r>
          </w:p>
          <w:p w14:paraId="0BF3768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model_info = {</w:t>
            </w:r>
          </w:p>
          <w:p w14:paraId="1615DC0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'state_dict': model.state_dict(),</w:t>
            </w:r>
          </w:p>
          <w:p w14:paraId="5FA5BB1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'metrics': metrics,</w:t>
            </w:r>
          </w:p>
          <w:p w14:paraId="74088D4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'optimal_threshold': optimal_threshold,</w:t>
            </w:r>
          </w:p>
          <w:p w14:paraId="0720775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'config': {</w:t>
            </w:r>
          </w:p>
          <w:p w14:paraId="038E43F5"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'embedding_dim': model.embedding_layers[-2].out_features,</w:t>
            </w:r>
          </w:p>
          <w:p w14:paraId="03D1C63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'dropout_rate': model.embedding_layers[-3].p,</w:t>
            </w:r>
          </w:p>
          <w:p w14:paraId="21AD753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'image_size': 160</w:t>
            </w:r>
          </w:p>
          <w:p w14:paraId="16765490" w14:textId="77777777" w:rsidR="00F472A1" w:rsidRPr="00D84C66" w:rsidRDefault="00F472A1" w:rsidP="006761E8">
            <w:pPr>
              <w:rPr>
                <w:rFonts w:asciiTheme="minorBidi" w:hAnsiTheme="minorBidi"/>
                <w:lang w:bidi="ar-EG"/>
              </w:rPr>
            </w:pPr>
            <w:r w:rsidRPr="00D84C66">
              <w:rPr>
                <w:rFonts w:asciiTheme="minorBidi" w:hAnsiTheme="minorBidi"/>
                <w:lang w:bidi="ar-EG"/>
              </w:rPr>
              <w:t>uação</w:t>
            </w:r>
          </w:p>
          <w:p w14:paraId="5496D7C7"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t>
            </w:r>
          </w:p>
          <w:p w14:paraId="39E0C15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w:t>
            </w:r>
          </w:p>
          <w:p w14:paraId="7E66DEF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torch.save(model_info, save_path)</w:t>
            </w:r>
          </w:p>
          <w:p w14:paraId="4B8526F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print(f"Model saved successfully to {save_path}")</w:t>
            </w:r>
          </w:p>
          <w:p w14:paraId="4E358FA7" w14:textId="77777777" w:rsidR="00F472A1" w:rsidRPr="00D84C66" w:rsidRDefault="00F472A1" w:rsidP="006761E8">
            <w:pPr>
              <w:rPr>
                <w:rFonts w:asciiTheme="minorBidi" w:hAnsiTheme="minorBidi"/>
                <w:lang w:bidi="ar-EG"/>
              </w:rPr>
            </w:pPr>
          </w:p>
          <w:p w14:paraId="77D4C80A" w14:textId="77777777" w:rsidR="00F472A1" w:rsidRPr="00D84C66" w:rsidRDefault="00F472A1" w:rsidP="006761E8">
            <w:pPr>
              <w:rPr>
                <w:rFonts w:asciiTheme="minorBidi" w:hAnsiTheme="minorBidi"/>
                <w:lang w:bidi="ar-EG"/>
              </w:rPr>
            </w:pPr>
            <w:r w:rsidRPr="00D84C66">
              <w:rPr>
                <w:rFonts w:asciiTheme="minorBidi" w:hAnsiTheme="minorBidi"/>
                <w:lang w:bidi="ar-EG"/>
              </w:rPr>
              <w:t>def load_model_with_info(save_path, device):</w:t>
            </w:r>
          </w:p>
          <w:p w14:paraId="390B27B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model_info = torch.load(save_path, map_location=device)</w:t>
            </w:r>
          </w:p>
          <w:p w14:paraId="7BFE4EB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model = LightweightSiameseNetwork(</w:t>
            </w:r>
          </w:p>
          <w:p w14:paraId="661FDDF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embedding_dim=model_info['config']['embedding_dim'],</w:t>
            </w:r>
          </w:p>
          <w:p w14:paraId="6F93FC43"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dropout_rate=model_info['config']['dropout_rate']</w:t>
            </w:r>
          </w:p>
          <w:p w14:paraId="1B418FE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).to(device)</w:t>
            </w:r>
          </w:p>
          <w:p w14:paraId="3D394FD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model.load_state_dict(model_info['state_dict'])</w:t>
            </w:r>
          </w:p>
          <w:p w14:paraId="5AB84E7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return model, model_info['metrics'], model_info['optimal_threshold']</w:t>
            </w:r>
          </w:p>
          <w:p w14:paraId="6BA7B60C" w14:textId="77777777" w:rsidR="00F472A1" w:rsidRPr="00D84C66" w:rsidRDefault="00F472A1" w:rsidP="006761E8">
            <w:pPr>
              <w:rPr>
                <w:rFonts w:asciiTheme="minorBidi" w:hAnsiTheme="minorBidi"/>
                <w:lang w:bidi="ar-EG"/>
              </w:rPr>
            </w:pPr>
          </w:p>
          <w:p w14:paraId="1BFFE3BF" w14:textId="77777777" w:rsidR="00F472A1" w:rsidRPr="00D84C66" w:rsidRDefault="00F472A1" w:rsidP="006761E8">
            <w:pPr>
              <w:rPr>
                <w:rFonts w:asciiTheme="minorBidi" w:hAnsiTheme="minorBidi"/>
                <w:lang w:bidi="ar-EG"/>
              </w:rPr>
            </w:pPr>
            <w:r w:rsidRPr="00D84C66">
              <w:rPr>
                <w:rFonts w:asciiTheme="minorBidi" w:hAnsiTheme="minorBidi"/>
                <w:lang w:bidi="ar-EG"/>
              </w:rPr>
              <w:t>def main():</w:t>
            </w:r>
          </w:p>
          <w:p w14:paraId="42D0D3C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torch.manual_seed(42)</w:t>
            </w:r>
          </w:p>
          <w:p w14:paraId="605863E2"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np.random.seed(42)</w:t>
            </w:r>
          </w:p>
          <w:p w14:paraId="39FCCDF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if torch.cuda.is_available():</w:t>
            </w:r>
          </w:p>
          <w:p w14:paraId="32762FAF"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torch.cuda.manual_seed_all(42)</w:t>
            </w:r>
          </w:p>
          <w:p w14:paraId="7B1013D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device = torch.device('cuda' if torch.cuda.is_available() else 'cpu')</w:t>
            </w:r>
          </w:p>
          <w:p w14:paraId="32D5A24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training_csv = '/content/drive/MyDrive/DataSet/train_data.csv'</w:t>
            </w:r>
          </w:p>
          <w:p w14:paraId="48BE635E"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testing_csv = '/content/drive/MyDrive/DataSet/test_data.csv'</w:t>
            </w:r>
          </w:p>
          <w:p w14:paraId="4AF6D92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training_dir = '/content/drive/MyDrive/DataSet/train'</w:t>
            </w:r>
          </w:p>
          <w:p w14:paraId="7AF4818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testing_dir = '/content/drive/MyDrive/DataSet/test'</w:t>
            </w:r>
          </w:p>
          <w:p w14:paraId="11192CC0"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model_save_path = 'enhanced_siamese_model.pt'</w:t>
            </w:r>
          </w:p>
          <w:p w14:paraId="0DD67108"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 Note: Requires train_dataloader and test_dataloader from dataset_preparation.py</w:t>
            </w:r>
          </w:p>
          <w:p w14:paraId="76BB0AFB"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 model = train_model(...) from model_training.py</w:t>
            </w:r>
          </w:p>
          <w:p w14:paraId="00A13F8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 optimal_threshold = find_optimal_threshold(model, test_dataloader, device)</w:t>
            </w:r>
          </w:p>
          <w:p w14:paraId="450F4A74"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 metrics = evaluate_model(model, test_dataloader, device, optimal_threshold)</w:t>
            </w:r>
          </w:p>
          <w:p w14:paraId="76A81C41"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 save_model_with_info(model, metrics, optimal_threshold, model_save_path)</w:t>
            </w:r>
          </w:p>
          <w:p w14:paraId="2A50E64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 loaded_model, loaded_metrics, loaded_threshold = load_model_with_info(model_save_path, device)</w:t>
            </w:r>
          </w:p>
          <w:p w14:paraId="7C9FAEAC"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 print(f"Accuracy: {metrics['accuracy']:.2f}%")</w:t>
            </w:r>
          </w:p>
          <w:p w14:paraId="14FCFE1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 print(f"Precision: {metrics['precision']:.2f}%")</w:t>
            </w:r>
          </w:p>
          <w:p w14:paraId="48AD5B4D"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 print(f"Recall: {metrics['recall']:.2f}%")</w:t>
            </w:r>
          </w:p>
          <w:p w14:paraId="3D947EBA"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 print(f"F1 Score: {metrics['f1']:.2f}%")</w:t>
            </w:r>
          </w:p>
          <w:p w14:paraId="04CE72AD" w14:textId="77777777" w:rsidR="00F472A1" w:rsidRPr="00D84C66" w:rsidRDefault="00F472A1" w:rsidP="006761E8">
            <w:pPr>
              <w:rPr>
                <w:rFonts w:asciiTheme="minorBidi" w:hAnsiTheme="minorBidi"/>
                <w:lang w:bidi="ar-EG"/>
              </w:rPr>
            </w:pPr>
          </w:p>
          <w:p w14:paraId="7F1206CC" w14:textId="77777777" w:rsidR="00F472A1" w:rsidRPr="00D84C66" w:rsidRDefault="00F472A1" w:rsidP="006761E8">
            <w:pPr>
              <w:rPr>
                <w:rFonts w:asciiTheme="minorBidi" w:hAnsiTheme="minorBidi"/>
                <w:lang w:bidi="ar-EG"/>
              </w:rPr>
            </w:pPr>
            <w:r w:rsidRPr="00D84C66">
              <w:rPr>
                <w:rFonts w:asciiTheme="minorBidi" w:hAnsiTheme="minorBidi"/>
                <w:lang w:bidi="ar-EG"/>
              </w:rPr>
              <w:t>if __name__ == "__main__":</w:t>
            </w:r>
          </w:p>
          <w:p w14:paraId="719BC9E6" w14:textId="77777777" w:rsidR="00F472A1" w:rsidRPr="00D84C66" w:rsidRDefault="00F472A1" w:rsidP="006761E8">
            <w:pPr>
              <w:rPr>
                <w:rFonts w:asciiTheme="minorBidi" w:hAnsiTheme="minorBidi"/>
                <w:lang w:bidi="ar-EG"/>
              </w:rPr>
            </w:pPr>
            <w:r w:rsidRPr="00D84C66">
              <w:rPr>
                <w:rFonts w:asciiTheme="minorBidi" w:hAnsiTheme="minorBidi"/>
                <w:lang w:bidi="ar-EG"/>
              </w:rPr>
              <w:t xml:space="preserve">    main()</w:t>
            </w:r>
          </w:p>
        </w:tc>
      </w:tr>
    </w:tbl>
    <w:p w14:paraId="35016DA3" w14:textId="77777777" w:rsidR="00F472A1" w:rsidRPr="00D84C66" w:rsidRDefault="00F472A1" w:rsidP="00F472A1">
      <w:pPr>
        <w:rPr>
          <w:rFonts w:asciiTheme="minorBidi" w:hAnsiTheme="minorBidi"/>
          <w:lang w:bidi="ar-EG"/>
        </w:rPr>
      </w:pPr>
    </w:p>
    <w:p w14:paraId="12D7E0E2" w14:textId="77777777" w:rsidR="00F472A1" w:rsidRPr="00D84C66" w:rsidRDefault="00F472A1" w:rsidP="00F472A1">
      <w:pPr>
        <w:rPr>
          <w:rFonts w:asciiTheme="minorBidi" w:hAnsiTheme="minorBidi"/>
          <w:lang w:bidi="ar-EG"/>
        </w:rPr>
      </w:pPr>
      <w:r w:rsidRPr="00D84C66">
        <w:rPr>
          <w:rFonts w:asciiTheme="minorBidi" w:hAnsiTheme="minorBidi"/>
          <w:b/>
          <w:bCs/>
          <w:lang w:bidi="ar-EG"/>
        </w:rPr>
        <w:t>B. Explanation of the Code</w:t>
      </w:r>
    </w:p>
    <w:p w14:paraId="7EDAF4D5"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Explanation of the Siamese Network Evaluation Code</w:t>
      </w:r>
    </w:p>
    <w:p w14:paraId="30EF96D0" w14:textId="77777777" w:rsidR="00F472A1" w:rsidRPr="00D84C66" w:rsidRDefault="00F472A1" w:rsidP="00F472A1">
      <w:pPr>
        <w:rPr>
          <w:rFonts w:asciiTheme="minorBidi" w:hAnsiTheme="minorBidi"/>
          <w:lang w:bidi="ar-EG"/>
        </w:rPr>
      </w:pPr>
      <w:r w:rsidRPr="00D84C66">
        <w:rPr>
          <w:rFonts w:asciiTheme="minorBidi" w:hAnsiTheme="minorBidi"/>
          <w:lang w:bidi="ar-EG"/>
        </w:rPr>
        <w:t>This code is designed to evaluate, optimize, and manage Siamese neural networks for image similarity tasks. Let's break down the key components of the code:</w:t>
      </w:r>
    </w:p>
    <w:p w14:paraId="72797C5B"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1. Importing Libraries</w:t>
      </w:r>
    </w:p>
    <w:p w14:paraId="39A4A43F" w14:textId="77777777" w:rsidR="00F472A1" w:rsidRPr="00D84C66" w:rsidRDefault="00F472A1" w:rsidP="00F472A1">
      <w:pPr>
        <w:rPr>
          <w:rFonts w:asciiTheme="minorBidi" w:hAnsiTheme="minorBidi"/>
          <w:lang w:bidi="ar-EG"/>
        </w:rPr>
      </w:pPr>
      <w:r w:rsidRPr="00D84C66">
        <w:rPr>
          <w:rFonts w:asciiTheme="minorBidi" w:hAnsiTheme="minorBidi"/>
          <w:lang w:bidi="ar-EG"/>
        </w:rPr>
        <w:t>The code imports necessary libraries including PyTorch for deep learning, NumPy for numerical operations, scikit-learn for metrics calculation, visualization libraries (seaborn and matplotlib), and tqdm for progress tracking.</w:t>
      </w: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399BADE3" w14:textId="77777777" w:rsidTr="006761E8">
        <w:tc>
          <w:tcPr>
            <w:tcW w:w="8296" w:type="dxa"/>
            <w:shd w:val="clear" w:color="auto" w:fill="D0CECE" w:themeFill="background2" w:themeFillShade="E6"/>
          </w:tcPr>
          <w:p w14:paraId="7C3DE20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import torch</w:t>
            </w:r>
          </w:p>
          <w:p w14:paraId="6D14D18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import numpy as np</w:t>
            </w:r>
          </w:p>
          <w:p w14:paraId="52B7F24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from sklearn.metrics import accuracy_score, precision_recall_fscore_support, confusion_matrix</w:t>
            </w:r>
          </w:p>
          <w:p w14:paraId="75D56DF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import seaborn as sns</w:t>
            </w:r>
          </w:p>
          <w:p w14:paraId="17E8B27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import matplotlib.pyplot as plt</w:t>
            </w:r>
          </w:p>
          <w:p w14:paraId="55124987"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from tqdm import tqdm</w:t>
            </w:r>
          </w:p>
        </w:tc>
      </w:tr>
    </w:tbl>
    <w:p w14:paraId="246AC23F" w14:textId="77777777" w:rsidR="00F472A1" w:rsidRDefault="00F472A1" w:rsidP="00F472A1">
      <w:pPr>
        <w:spacing w:line="278" w:lineRule="auto"/>
        <w:ind w:left="720"/>
        <w:rPr>
          <w:rFonts w:asciiTheme="minorBidi" w:hAnsiTheme="minorBidi"/>
          <w:lang w:bidi="ar-EG"/>
        </w:rPr>
      </w:pPr>
    </w:p>
    <w:p w14:paraId="2EAAAA21" w14:textId="77777777" w:rsidR="00F472A1" w:rsidRDefault="00F472A1" w:rsidP="00F472A1">
      <w:pPr>
        <w:spacing w:line="278" w:lineRule="auto"/>
        <w:ind w:left="720"/>
        <w:rPr>
          <w:rFonts w:asciiTheme="minorBidi" w:hAnsiTheme="minorBidi"/>
          <w:lang w:bidi="ar-EG"/>
        </w:rPr>
      </w:pPr>
    </w:p>
    <w:p w14:paraId="644D7327" w14:textId="77777777" w:rsidR="00F472A1" w:rsidRPr="00F472A1" w:rsidRDefault="00F472A1">
      <w:pPr>
        <w:numPr>
          <w:ilvl w:val="0"/>
          <w:numId w:val="97"/>
        </w:numPr>
        <w:spacing w:line="278" w:lineRule="auto"/>
        <w:rPr>
          <w:rFonts w:asciiTheme="minorBidi" w:hAnsiTheme="minorBidi"/>
          <w:lang w:bidi="ar-EG"/>
        </w:rPr>
      </w:pPr>
      <w:r w:rsidRPr="00D84C66">
        <w:rPr>
          <w:rFonts w:asciiTheme="minorBidi" w:hAnsiTheme="minorBidi"/>
          <w:lang w:bidi="ar-EG"/>
        </w:rPr>
        <w:t>torch: PyTorch is a deep learning framework that provides tensors and dynamic neural networks with automatic differentiation.</w:t>
      </w:r>
    </w:p>
    <w:p w14:paraId="0A477DBB" w14:textId="77777777" w:rsidR="00F472A1" w:rsidRPr="00D84C66" w:rsidRDefault="00F472A1">
      <w:pPr>
        <w:numPr>
          <w:ilvl w:val="0"/>
          <w:numId w:val="97"/>
        </w:numPr>
        <w:spacing w:line="278" w:lineRule="auto"/>
        <w:rPr>
          <w:rFonts w:asciiTheme="minorBidi" w:hAnsiTheme="minorBidi"/>
          <w:lang w:bidi="ar-EG"/>
        </w:rPr>
      </w:pPr>
      <w:r w:rsidRPr="00D84C66">
        <w:rPr>
          <w:rFonts w:asciiTheme="minorBidi" w:hAnsiTheme="minorBidi"/>
          <w:lang w:bidi="ar-EG"/>
        </w:rPr>
        <w:t>numpy: A library for numerical computations in Python.</w:t>
      </w:r>
    </w:p>
    <w:p w14:paraId="73AF2B3F" w14:textId="77777777" w:rsidR="00F472A1" w:rsidRPr="00D84C66" w:rsidRDefault="00F472A1">
      <w:pPr>
        <w:numPr>
          <w:ilvl w:val="0"/>
          <w:numId w:val="97"/>
        </w:numPr>
        <w:spacing w:line="278" w:lineRule="auto"/>
        <w:rPr>
          <w:rFonts w:asciiTheme="minorBidi" w:hAnsiTheme="minorBidi"/>
          <w:lang w:bidi="ar-EG"/>
        </w:rPr>
      </w:pPr>
      <w:r w:rsidRPr="00D84C66">
        <w:rPr>
          <w:rFonts w:asciiTheme="minorBidi" w:hAnsiTheme="minorBidi"/>
          <w:lang w:bidi="ar-EG"/>
        </w:rPr>
        <w:t>sklearn.metrics: Provides functions for calculating various evaluation metrics for machine learning models.</w:t>
      </w:r>
    </w:p>
    <w:p w14:paraId="221B188F" w14:textId="77777777" w:rsidR="00F472A1" w:rsidRPr="00D84C66" w:rsidRDefault="00F472A1">
      <w:pPr>
        <w:numPr>
          <w:ilvl w:val="0"/>
          <w:numId w:val="97"/>
        </w:numPr>
        <w:spacing w:line="278" w:lineRule="auto"/>
        <w:rPr>
          <w:rFonts w:asciiTheme="minorBidi" w:hAnsiTheme="minorBidi"/>
          <w:lang w:bidi="ar-EG"/>
        </w:rPr>
      </w:pPr>
      <w:r w:rsidRPr="00D84C66">
        <w:rPr>
          <w:rFonts w:asciiTheme="minorBidi" w:hAnsiTheme="minorBidi"/>
          <w:lang w:bidi="ar-EG"/>
        </w:rPr>
        <w:t>seaborn and matplotlib.pyplot: Libraries for data visualization.</w:t>
      </w:r>
    </w:p>
    <w:p w14:paraId="0489E56B" w14:textId="77777777" w:rsidR="00F472A1" w:rsidRPr="00D84C66" w:rsidRDefault="00F472A1">
      <w:pPr>
        <w:numPr>
          <w:ilvl w:val="0"/>
          <w:numId w:val="97"/>
        </w:numPr>
        <w:spacing w:line="278" w:lineRule="auto"/>
        <w:rPr>
          <w:rFonts w:asciiTheme="minorBidi" w:hAnsiTheme="minorBidi"/>
          <w:lang w:bidi="ar-EG"/>
        </w:rPr>
      </w:pPr>
      <w:r w:rsidRPr="00D84C66">
        <w:rPr>
          <w:rFonts w:asciiTheme="minorBidi" w:hAnsiTheme="minorBidi"/>
          <w:lang w:bidi="ar-EG"/>
        </w:rPr>
        <w:t>tqdm: A library for displaying progress bars during iterative tasks.</w:t>
      </w:r>
    </w:p>
    <w:p w14:paraId="3932E794"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2. Model Evaluation Function</w:t>
      </w:r>
    </w:p>
    <w:p w14:paraId="70EAEAF6" w14:textId="77777777" w:rsidR="00F472A1" w:rsidRPr="00D84C66" w:rsidRDefault="00F472A1" w:rsidP="00F472A1">
      <w:pPr>
        <w:rPr>
          <w:rFonts w:asciiTheme="minorBidi" w:hAnsiTheme="minorBidi"/>
          <w:lang w:bidi="ar-EG"/>
        </w:rPr>
      </w:pPr>
      <w:r w:rsidRPr="00D84C66">
        <w:rPr>
          <w:rFonts w:asciiTheme="minorBidi" w:hAnsiTheme="minorBidi"/>
          <w:lang w:bidi="ar-EG"/>
        </w:rPr>
        <w:t>The evaluate_model function assesses the performance of a Siamese network on a dataset:</w:t>
      </w: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5939393D" w14:textId="77777777" w:rsidTr="006761E8">
        <w:tc>
          <w:tcPr>
            <w:tcW w:w="8296" w:type="dxa"/>
            <w:shd w:val="clear" w:color="auto" w:fill="D0CECE" w:themeFill="background2" w:themeFillShade="E6"/>
          </w:tcPr>
          <w:p w14:paraId="7F44C32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def evaluate_model(model, dataloader, device, threshold=0.5):</w:t>
            </w:r>
          </w:p>
          <w:p w14:paraId="0C0046B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model.eval()</w:t>
            </w:r>
          </w:p>
          <w:p w14:paraId="01A61C0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y_true = []</w:t>
            </w:r>
          </w:p>
          <w:p w14:paraId="5C8DCC7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y_pred = []</w:t>
            </w:r>
          </w:p>
          <w:p w14:paraId="46EA23E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distances = []</w:t>
            </w:r>
          </w:p>
          <w:p w14:paraId="1F71754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with torch.no_grad():</w:t>
            </w:r>
          </w:p>
          <w:p w14:paraId="5EADA68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for img0, img1, label in tqdm(dataloader, desc="Evaluating"):</w:t>
            </w:r>
          </w:p>
          <w:p w14:paraId="46DB1CB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img0, img1, label = img0.to(device), img1.to(device), label.to(device)</w:t>
            </w:r>
          </w:p>
          <w:p w14:paraId="5EE9090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output1, output2 = model(img0, img1)</w:t>
            </w:r>
          </w:p>
          <w:p w14:paraId="2D0CDB2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distance = torch.nn.functional.pairwise_distance(output1, output2)</w:t>
            </w:r>
          </w:p>
          <w:p w14:paraId="6140B0E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prediction = (distance &gt; threshold).float()</w:t>
            </w:r>
          </w:p>
          <w:p w14:paraId="09CE5A5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y_true.extend(label.cpu().numpy().flatten())</w:t>
            </w:r>
          </w:p>
          <w:p w14:paraId="4C6BA03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y_pred.extend(prediction.cpu().numpy().flatten())</w:t>
            </w:r>
          </w:p>
          <w:p w14:paraId="57EDCF5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distances.extend(distance.cpu().numpy().flatten())</w:t>
            </w:r>
          </w:p>
        </w:tc>
      </w:tr>
    </w:tbl>
    <w:p w14:paraId="0355CF2D" w14:textId="77777777" w:rsidR="00F472A1" w:rsidRPr="00D84C66" w:rsidRDefault="00F472A1" w:rsidP="00F472A1">
      <w:pPr>
        <w:rPr>
          <w:rFonts w:asciiTheme="minorBidi" w:hAnsiTheme="minorBidi"/>
          <w:lang w:bidi="ar-EG"/>
        </w:rPr>
      </w:pPr>
    </w:p>
    <w:p w14:paraId="0DF9A80C" w14:textId="77777777" w:rsidR="00F472A1" w:rsidRPr="00D84C66" w:rsidRDefault="00F472A1">
      <w:pPr>
        <w:numPr>
          <w:ilvl w:val="0"/>
          <w:numId w:val="98"/>
        </w:numPr>
        <w:spacing w:line="278" w:lineRule="auto"/>
        <w:rPr>
          <w:rFonts w:asciiTheme="minorBidi" w:hAnsiTheme="minorBidi"/>
          <w:lang w:bidi="ar-EG"/>
        </w:rPr>
      </w:pPr>
      <w:r w:rsidRPr="00D84C66">
        <w:rPr>
          <w:rFonts w:asciiTheme="minorBidi" w:hAnsiTheme="minorBidi"/>
          <w:lang w:bidi="ar-EG"/>
        </w:rPr>
        <w:t>model.eval(): Sets the model to evaluation mode, disabling dropout and batch normalization updates.</w:t>
      </w:r>
    </w:p>
    <w:p w14:paraId="3DB09EC3" w14:textId="77777777" w:rsidR="00F472A1" w:rsidRPr="00D84C66" w:rsidRDefault="00F472A1">
      <w:pPr>
        <w:numPr>
          <w:ilvl w:val="0"/>
          <w:numId w:val="98"/>
        </w:numPr>
        <w:spacing w:line="278" w:lineRule="auto"/>
        <w:rPr>
          <w:rFonts w:asciiTheme="minorBidi" w:hAnsiTheme="minorBidi"/>
          <w:lang w:bidi="ar-EG"/>
        </w:rPr>
      </w:pPr>
      <w:r w:rsidRPr="00D84C66">
        <w:rPr>
          <w:rFonts w:asciiTheme="minorBidi" w:hAnsiTheme="minorBidi"/>
          <w:lang w:bidi="ar-EG"/>
        </w:rPr>
        <w:t>torch.no_grad(): Disables gradient calculation to save memory and speed up computation.</w:t>
      </w:r>
    </w:p>
    <w:p w14:paraId="3BC786D7" w14:textId="77777777" w:rsidR="00F472A1" w:rsidRPr="00D84C66" w:rsidRDefault="00F472A1">
      <w:pPr>
        <w:numPr>
          <w:ilvl w:val="0"/>
          <w:numId w:val="98"/>
        </w:numPr>
        <w:spacing w:line="278" w:lineRule="auto"/>
        <w:rPr>
          <w:rFonts w:asciiTheme="minorBidi" w:hAnsiTheme="minorBidi"/>
          <w:lang w:bidi="ar-EG"/>
        </w:rPr>
      </w:pPr>
      <w:r w:rsidRPr="00D84C66">
        <w:rPr>
          <w:rFonts w:asciiTheme="minorBidi" w:hAnsiTheme="minorBidi"/>
          <w:lang w:bidi="ar-EG"/>
        </w:rPr>
        <w:t>The function processes image pairs (img0, img1) through the model to get embeddings (output1, output2).</w:t>
      </w:r>
    </w:p>
    <w:p w14:paraId="708CC470" w14:textId="77777777" w:rsidR="00F472A1" w:rsidRPr="00D84C66" w:rsidRDefault="00F472A1">
      <w:pPr>
        <w:numPr>
          <w:ilvl w:val="0"/>
          <w:numId w:val="98"/>
        </w:numPr>
        <w:spacing w:line="278" w:lineRule="auto"/>
        <w:rPr>
          <w:rFonts w:asciiTheme="minorBidi" w:hAnsiTheme="minorBidi"/>
          <w:lang w:bidi="ar-EG"/>
        </w:rPr>
      </w:pPr>
      <w:r w:rsidRPr="00D84C66">
        <w:rPr>
          <w:rFonts w:asciiTheme="minorBidi" w:hAnsiTheme="minorBidi"/>
          <w:lang w:bidi="ar-EG"/>
        </w:rPr>
        <w:t>It calculates the Euclidean distance between the embeddings using pairwise_distance.</w:t>
      </w:r>
    </w:p>
    <w:p w14:paraId="6358F0D3" w14:textId="77777777" w:rsidR="00F472A1" w:rsidRPr="00D84C66" w:rsidRDefault="00F472A1">
      <w:pPr>
        <w:numPr>
          <w:ilvl w:val="0"/>
          <w:numId w:val="98"/>
        </w:numPr>
        <w:spacing w:line="278" w:lineRule="auto"/>
        <w:rPr>
          <w:rFonts w:asciiTheme="minorBidi" w:hAnsiTheme="minorBidi"/>
          <w:lang w:bidi="ar-EG"/>
        </w:rPr>
      </w:pPr>
      <w:r w:rsidRPr="00D84C66">
        <w:rPr>
          <w:rFonts w:asciiTheme="minorBidi" w:hAnsiTheme="minorBidi"/>
          <w:lang w:bidi="ar-EG"/>
        </w:rPr>
        <w:t>Predictions are made by comparing the distance to a threshold (default 0.5).</w:t>
      </w:r>
    </w:p>
    <w:p w14:paraId="661BBD78" w14:textId="77777777" w:rsidR="00F472A1" w:rsidRPr="00D84C66" w:rsidRDefault="00F472A1">
      <w:pPr>
        <w:numPr>
          <w:ilvl w:val="0"/>
          <w:numId w:val="98"/>
        </w:numPr>
        <w:spacing w:line="278" w:lineRule="auto"/>
        <w:rPr>
          <w:rFonts w:asciiTheme="minorBidi" w:hAnsiTheme="minorBidi"/>
          <w:lang w:bidi="ar-EG"/>
        </w:rPr>
      </w:pPr>
      <w:r w:rsidRPr="00D84C66">
        <w:rPr>
          <w:rFonts w:asciiTheme="minorBidi" w:hAnsiTheme="minorBidi"/>
          <w:lang w:bidi="ar-EG"/>
        </w:rPr>
        <w:t>The actual labels, predictions, and distances are collected for evaluation.</w:t>
      </w:r>
    </w:p>
    <w:p w14:paraId="5140973C" w14:textId="77777777" w:rsidR="00F472A1" w:rsidRDefault="00F472A1" w:rsidP="00F472A1">
      <w:pPr>
        <w:rPr>
          <w:rFonts w:asciiTheme="minorBidi" w:hAnsiTheme="minorBidi"/>
          <w:lang w:bidi="ar-EG"/>
        </w:rPr>
      </w:pPr>
    </w:p>
    <w:p w14:paraId="35F6AF31" w14:textId="77777777" w:rsidR="00F472A1" w:rsidRPr="00D84C66" w:rsidRDefault="00F472A1" w:rsidP="00F472A1">
      <w:pPr>
        <w:rPr>
          <w:rFonts w:asciiTheme="minorBidi" w:hAnsiTheme="minorBidi"/>
          <w:lang w:bidi="ar-EG"/>
        </w:rPr>
      </w:pPr>
    </w:p>
    <w:tbl>
      <w:tblPr>
        <w:tblStyle w:val="TableGrid"/>
        <w:tblW w:w="0" w:type="auto"/>
        <w:tblInd w:w="360" w:type="dxa"/>
        <w:shd w:val="clear" w:color="auto" w:fill="D0CECE" w:themeFill="background2" w:themeFillShade="E6"/>
        <w:tblLook w:val="04A0" w:firstRow="1" w:lastRow="0" w:firstColumn="1" w:lastColumn="0" w:noHBand="0" w:noVBand="1"/>
      </w:tblPr>
      <w:tblGrid>
        <w:gridCol w:w="8296"/>
      </w:tblGrid>
      <w:tr w:rsidR="00F472A1" w:rsidRPr="00D84C66" w14:paraId="2D9507F3" w14:textId="77777777" w:rsidTr="006761E8">
        <w:tc>
          <w:tcPr>
            <w:tcW w:w="8296" w:type="dxa"/>
            <w:shd w:val="clear" w:color="auto" w:fill="D0CECE" w:themeFill="background2" w:themeFillShade="E6"/>
          </w:tcPr>
          <w:p w14:paraId="53ABAED6"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accuracy = accuracy_score(y_true, y_pred)</w:t>
            </w:r>
          </w:p>
          <w:p w14:paraId="7C5F1EE1"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precision, recall, f1, _ = precision_recall_fscore_support(y_true, y_pred, average='binary')</w:t>
            </w:r>
          </w:p>
          <w:p w14:paraId="6830A774"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conf_matrix = confusion_matrix(y_true, y_pred)</w:t>
            </w:r>
          </w:p>
        </w:tc>
      </w:tr>
    </w:tbl>
    <w:p w14:paraId="495EC3F4" w14:textId="77777777" w:rsidR="00F472A1" w:rsidRPr="00D84C66" w:rsidRDefault="00F472A1" w:rsidP="00F472A1">
      <w:pPr>
        <w:ind w:left="360"/>
        <w:rPr>
          <w:rFonts w:asciiTheme="minorBidi" w:hAnsiTheme="minorBidi"/>
          <w:lang w:bidi="ar-EG"/>
        </w:rPr>
      </w:pPr>
    </w:p>
    <w:p w14:paraId="539036D7" w14:textId="77777777" w:rsidR="00F472A1" w:rsidRPr="00D84C66" w:rsidRDefault="00F472A1">
      <w:pPr>
        <w:numPr>
          <w:ilvl w:val="0"/>
          <w:numId w:val="99"/>
        </w:numPr>
        <w:spacing w:line="278" w:lineRule="auto"/>
        <w:rPr>
          <w:rFonts w:asciiTheme="minorBidi" w:hAnsiTheme="minorBidi"/>
          <w:lang w:bidi="ar-EG"/>
        </w:rPr>
      </w:pPr>
      <w:r w:rsidRPr="00D84C66">
        <w:rPr>
          <w:rFonts w:asciiTheme="minorBidi" w:hAnsiTheme="minorBidi"/>
          <w:lang w:bidi="ar-EG"/>
        </w:rPr>
        <w:t xml:space="preserve">The function calculates various evaluation metrics: </w:t>
      </w:r>
    </w:p>
    <w:p w14:paraId="5E94AFB8" w14:textId="77777777" w:rsidR="00F472A1" w:rsidRPr="00D84C66" w:rsidRDefault="00F472A1">
      <w:pPr>
        <w:numPr>
          <w:ilvl w:val="1"/>
          <w:numId w:val="99"/>
        </w:numPr>
        <w:spacing w:line="278" w:lineRule="auto"/>
        <w:rPr>
          <w:rFonts w:asciiTheme="minorBidi" w:hAnsiTheme="minorBidi"/>
          <w:lang w:bidi="ar-EG"/>
        </w:rPr>
      </w:pPr>
      <w:r w:rsidRPr="00D84C66">
        <w:rPr>
          <w:rFonts w:asciiTheme="minorBidi" w:hAnsiTheme="minorBidi"/>
          <w:lang w:bidi="ar-EG"/>
        </w:rPr>
        <w:t>Accuracy: Proportion of correct predictions</w:t>
      </w:r>
    </w:p>
    <w:p w14:paraId="092608FA" w14:textId="77777777" w:rsidR="00F472A1" w:rsidRPr="00D84C66" w:rsidRDefault="00F472A1">
      <w:pPr>
        <w:numPr>
          <w:ilvl w:val="1"/>
          <w:numId w:val="99"/>
        </w:numPr>
        <w:spacing w:line="278" w:lineRule="auto"/>
        <w:rPr>
          <w:rFonts w:asciiTheme="minorBidi" w:hAnsiTheme="minorBidi"/>
          <w:lang w:bidi="ar-EG"/>
        </w:rPr>
      </w:pPr>
      <w:r w:rsidRPr="00D84C66">
        <w:rPr>
          <w:rFonts w:asciiTheme="minorBidi" w:hAnsiTheme="minorBidi"/>
          <w:lang w:bidi="ar-EG"/>
        </w:rPr>
        <w:t>Precision: True positives divided by all predicted positives</w:t>
      </w:r>
    </w:p>
    <w:p w14:paraId="13331E36" w14:textId="77777777" w:rsidR="00F472A1" w:rsidRPr="00D84C66" w:rsidRDefault="00F472A1">
      <w:pPr>
        <w:numPr>
          <w:ilvl w:val="1"/>
          <w:numId w:val="99"/>
        </w:numPr>
        <w:spacing w:line="278" w:lineRule="auto"/>
        <w:rPr>
          <w:rFonts w:asciiTheme="minorBidi" w:hAnsiTheme="minorBidi"/>
          <w:lang w:bidi="ar-EG"/>
        </w:rPr>
      </w:pPr>
      <w:r w:rsidRPr="00D84C66">
        <w:rPr>
          <w:rFonts w:asciiTheme="minorBidi" w:hAnsiTheme="minorBidi"/>
          <w:lang w:bidi="ar-EG"/>
        </w:rPr>
        <w:t>Recall: True positives divided by all actual positives</w:t>
      </w:r>
    </w:p>
    <w:p w14:paraId="2B1ACAB8" w14:textId="77777777" w:rsidR="00F472A1" w:rsidRPr="00D84C66" w:rsidRDefault="00F472A1">
      <w:pPr>
        <w:numPr>
          <w:ilvl w:val="1"/>
          <w:numId w:val="99"/>
        </w:numPr>
        <w:spacing w:line="278" w:lineRule="auto"/>
        <w:rPr>
          <w:rFonts w:asciiTheme="minorBidi" w:hAnsiTheme="minorBidi"/>
          <w:lang w:bidi="ar-EG"/>
        </w:rPr>
      </w:pPr>
      <w:r w:rsidRPr="00D84C66">
        <w:rPr>
          <w:rFonts w:asciiTheme="minorBidi" w:hAnsiTheme="minorBidi"/>
          <w:lang w:bidi="ar-EG"/>
        </w:rPr>
        <w:t>F1 score: Harmonic mean of precision and recall</w:t>
      </w:r>
    </w:p>
    <w:p w14:paraId="3DDFCB29" w14:textId="77777777" w:rsidR="00F472A1" w:rsidRPr="00D84C66" w:rsidRDefault="00F472A1">
      <w:pPr>
        <w:numPr>
          <w:ilvl w:val="1"/>
          <w:numId w:val="99"/>
        </w:numPr>
        <w:spacing w:line="278" w:lineRule="auto"/>
        <w:rPr>
          <w:rFonts w:asciiTheme="minorBidi" w:hAnsiTheme="minorBidi"/>
          <w:lang w:bidi="ar-EG"/>
        </w:rPr>
      </w:pPr>
      <w:r w:rsidRPr="00D84C66">
        <w:rPr>
          <w:rFonts w:asciiTheme="minorBidi" w:hAnsiTheme="minorBidi"/>
          <w:lang w:bidi="ar-EG"/>
        </w:rPr>
        <w:t>Confusion matrix: Table showing true positives, false positives, true negatives, and false negatives</w:t>
      </w: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345A46E2" w14:textId="77777777" w:rsidTr="006761E8">
        <w:tc>
          <w:tcPr>
            <w:tcW w:w="8296" w:type="dxa"/>
            <w:shd w:val="clear" w:color="auto" w:fill="D0CECE" w:themeFill="background2" w:themeFillShade="E6"/>
          </w:tcPr>
          <w:p w14:paraId="4D81C753"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plt.figure(figsize=(8, 6))</w:t>
            </w:r>
          </w:p>
          <w:p w14:paraId="06C8966B"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sns.heatmap(conf_matrix, annot=True, fmt='d', cmap='Blues')</w:t>
            </w:r>
          </w:p>
          <w:p w14:paraId="583F437D"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plt.title('Confusion Matrix')</w:t>
            </w:r>
          </w:p>
          <w:p w14:paraId="0E0CEA3B"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plt.xlabel('Predicted')</w:t>
            </w:r>
          </w:p>
          <w:p w14:paraId="2082886A"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plt.ylabel('True')</w:t>
            </w:r>
          </w:p>
          <w:p w14:paraId="4AB82013"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plt.show()</w:t>
            </w:r>
          </w:p>
          <w:p w14:paraId="14B36361"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plt.figure(figsize=(10, 6))</w:t>
            </w:r>
          </w:p>
          <w:p w14:paraId="40F837FC"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for i, label in enumerate(['Similar', 'Different']):</w:t>
            </w:r>
          </w:p>
          <w:p w14:paraId="0D889DC9"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mask = np.array(y_true) == i</w:t>
            </w:r>
          </w:p>
          <w:p w14:paraId="4D19D653"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plt.hist(np.array(distances)[mask], bins=50, alpha=0.5, label=label)</w:t>
            </w:r>
          </w:p>
          <w:p w14:paraId="734011BB"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plt.title('Distance Distribution')</w:t>
            </w:r>
          </w:p>
          <w:p w14:paraId="7BF51C21"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plt.xlabel('Distance')</w:t>
            </w:r>
          </w:p>
          <w:p w14:paraId="05451F18"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plt.ylabel('Count')</w:t>
            </w:r>
          </w:p>
          <w:p w14:paraId="47C68DFF"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plt.legend()</w:t>
            </w:r>
          </w:p>
          <w:p w14:paraId="274244E8"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plt.show()</w:t>
            </w:r>
          </w:p>
        </w:tc>
      </w:tr>
    </w:tbl>
    <w:p w14:paraId="065E1456" w14:textId="77777777" w:rsidR="00F472A1" w:rsidRPr="00D84C66" w:rsidRDefault="00F472A1" w:rsidP="00F472A1">
      <w:pPr>
        <w:rPr>
          <w:rFonts w:asciiTheme="minorBidi" w:hAnsiTheme="minorBidi"/>
          <w:lang w:bidi="ar-EG"/>
        </w:rPr>
      </w:pPr>
    </w:p>
    <w:p w14:paraId="623EDE9D" w14:textId="77777777" w:rsidR="00F472A1" w:rsidRPr="00D84C66" w:rsidRDefault="00F472A1">
      <w:pPr>
        <w:numPr>
          <w:ilvl w:val="0"/>
          <w:numId w:val="100"/>
        </w:numPr>
        <w:spacing w:line="278" w:lineRule="auto"/>
        <w:rPr>
          <w:rFonts w:asciiTheme="minorBidi" w:hAnsiTheme="minorBidi"/>
          <w:lang w:bidi="ar-EG"/>
        </w:rPr>
      </w:pPr>
      <w:r w:rsidRPr="00D84C66">
        <w:rPr>
          <w:rFonts w:asciiTheme="minorBidi" w:hAnsiTheme="minorBidi"/>
          <w:lang w:bidi="ar-EG"/>
        </w:rPr>
        <w:t xml:space="preserve">Two visualizations are created: </w:t>
      </w:r>
    </w:p>
    <w:p w14:paraId="20EF0FCB" w14:textId="77777777" w:rsidR="00F472A1" w:rsidRPr="00D84C66" w:rsidRDefault="00F472A1">
      <w:pPr>
        <w:numPr>
          <w:ilvl w:val="1"/>
          <w:numId w:val="100"/>
        </w:numPr>
        <w:spacing w:line="278" w:lineRule="auto"/>
        <w:rPr>
          <w:rFonts w:asciiTheme="minorBidi" w:hAnsiTheme="minorBidi"/>
          <w:lang w:bidi="ar-EG"/>
        </w:rPr>
      </w:pPr>
      <w:r w:rsidRPr="00D84C66">
        <w:rPr>
          <w:rFonts w:asciiTheme="minorBidi" w:hAnsiTheme="minorBidi"/>
          <w:lang w:bidi="ar-EG"/>
        </w:rPr>
        <w:t>A confusion matrix heatmap showing prediction accuracy</w:t>
      </w:r>
    </w:p>
    <w:p w14:paraId="0E3DA1A9" w14:textId="77777777" w:rsidR="00F472A1" w:rsidRPr="00D84C66" w:rsidRDefault="00F472A1">
      <w:pPr>
        <w:numPr>
          <w:ilvl w:val="1"/>
          <w:numId w:val="100"/>
        </w:numPr>
        <w:spacing w:line="278" w:lineRule="auto"/>
        <w:rPr>
          <w:rFonts w:asciiTheme="minorBidi" w:hAnsiTheme="minorBidi"/>
          <w:lang w:bidi="ar-EG"/>
        </w:rPr>
      </w:pPr>
      <w:r w:rsidRPr="00D84C66">
        <w:rPr>
          <w:rFonts w:asciiTheme="minorBidi" w:hAnsiTheme="minorBidi"/>
          <w:lang w:bidi="ar-EG"/>
        </w:rPr>
        <w:t>A histogram displaying the distribution of distances for similar (label 0) and different (label 1) image pairs</w:t>
      </w:r>
    </w:p>
    <w:p w14:paraId="6D6F8BBC" w14:textId="77777777" w:rsidR="00F472A1" w:rsidRPr="00D84C66" w:rsidRDefault="00F472A1" w:rsidP="00F472A1">
      <w:pPr>
        <w:spacing w:line="278" w:lineRule="auto"/>
        <w:ind w:left="720"/>
        <w:rPr>
          <w:rFonts w:asciiTheme="minorBidi" w:hAnsiTheme="minorBidi"/>
          <w:lang w:bidi="ar-EG"/>
        </w:rPr>
      </w:pPr>
    </w:p>
    <w:p w14:paraId="6B50A61A" w14:textId="77777777" w:rsidR="00F472A1" w:rsidRDefault="00F472A1" w:rsidP="00F472A1">
      <w:pPr>
        <w:spacing w:line="278" w:lineRule="auto"/>
        <w:ind w:left="720"/>
        <w:rPr>
          <w:rFonts w:asciiTheme="minorBidi" w:hAnsiTheme="minorBidi"/>
          <w:lang w:bidi="ar-EG"/>
        </w:rPr>
      </w:pPr>
    </w:p>
    <w:p w14:paraId="10012890" w14:textId="77777777" w:rsidR="00F472A1" w:rsidRDefault="00F472A1" w:rsidP="00F472A1">
      <w:pPr>
        <w:spacing w:line="278" w:lineRule="auto"/>
        <w:ind w:left="720"/>
        <w:rPr>
          <w:rFonts w:asciiTheme="minorBidi" w:hAnsiTheme="minorBidi"/>
          <w:lang w:bidi="ar-EG"/>
        </w:rPr>
      </w:pPr>
    </w:p>
    <w:p w14:paraId="177DCC32" w14:textId="77777777" w:rsidR="00F472A1" w:rsidRDefault="00F472A1" w:rsidP="00F472A1">
      <w:pPr>
        <w:spacing w:line="278" w:lineRule="auto"/>
        <w:ind w:left="720"/>
        <w:rPr>
          <w:rFonts w:asciiTheme="minorBidi" w:hAnsiTheme="minorBidi"/>
          <w:lang w:bidi="ar-EG"/>
        </w:rPr>
      </w:pPr>
    </w:p>
    <w:p w14:paraId="500F5043" w14:textId="77777777" w:rsidR="00F472A1" w:rsidRPr="00D84C66" w:rsidRDefault="00F472A1" w:rsidP="00F472A1">
      <w:pPr>
        <w:spacing w:line="278" w:lineRule="auto"/>
        <w:ind w:left="720"/>
        <w:rPr>
          <w:rFonts w:asciiTheme="minorBidi" w:hAnsiTheme="minorBidi"/>
          <w:lang w:bidi="ar-EG"/>
        </w:rPr>
      </w:pP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59DB7FD1" w14:textId="77777777" w:rsidTr="006761E8">
        <w:tc>
          <w:tcPr>
            <w:tcW w:w="8296" w:type="dxa"/>
            <w:shd w:val="clear" w:color="auto" w:fill="D0CECE" w:themeFill="background2" w:themeFillShade="E6"/>
          </w:tcPr>
          <w:p w14:paraId="7686F9B8"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return {</w:t>
            </w:r>
          </w:p>
          <w:p w14:paraId="332710D0"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'accuracy': accuracy * 100,</w:t>
            </w:r>
          </w:p>
          <w:p w14:paraId="7CBCD6E6"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'precision': precision * 100,</w:t>
            </w:r>
          </w:p>
          <w:p w14:paraId="738D1F80"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'recall': recall * 100,</w:t>
            </w:r>
          </w:p>
          <w:p w14:paraId="07FE6BB6"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'f1': f1 * 100</w:t>
            </w:r>
          </w:p>
          <w:p w14:paraId="4676E27C"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w:t>
            </w:r>
          </w:p>
        </w:tc>
      </w:tr>
    </w:tbl>
    <w:p w14:paraId="54C36DC9" w14:textId="77777777" w:rsidR="00F472A1" w:rsidRPr="00D84C66" w:rsidRDefault="00F472A1" w:rsidP="00F472A1">
      <w:pPr>
        <w:rPr>
          <w:rFonts w:asciiTheme="minorBidi" w:hAnsiTheme="minorBidi"/>
          <w:lang w:bidi="ar-EG"/>
        </w:rPr>
      </w:pPr>
      <w:r w:rsidRPr="00D84C66">
        <w:rPr>
          <w:rFonts w:asciiTheme="minorBidi" w:hAnsiTheme="minorBidi"/>
          <w:lang w:bidi="ar-EG"/>
        </w:rPr>
        <w:t xml:space="preserve">    </w:t>
      </w:r>
    </w:p>
    <w:p w14:paraId="68579155" w14:textId="77777777" w:rsidR="00F472A1" w:rsidRPr="00D84C66" w:rsidRDefault="00F472A1" w:rsidP="00F472A1">
      <w:pPr>
        <w:rPr>
          <w:rFonts w:asciiTheme="minorBidi" w:hAnsiTheme="minorBidi"/>
          <w:lang w:bidi="ar-EG"/>
        </w:rPr>
      </w:pPr>
      <w:r w:rsidRPr="00D84C66">
        <w:rPr>
          <w:rFonts w:asciiTheme="minorBidi" w:hAnsiTheme="minorBidi"/>
          <w:lang w:bidi="ar-EG"/>
        </w:rPr>
        <w:t>The function returns the calculated metrics as percentages in a dictionary.</w:t>
      </w:r>
    </w:p>
    <w:p w14:paraId="026F5781" w14:textId="77777777" w:rsidR="00F472A1" w:rsidRPr="00D84C66" w:rsidRDefault="00F472A1" w:rsidP="00F472A1">
      <w:pPr>
        <w:rPr>
          <w:rFonts w:asciiTheme="minorBidi" w:hAnsiTheme="minorBidi"/>
          <w:b/>
          <w:bCs/>
          <w:lang w:bidi="ar-EG"/>
        </w:rPr>
      </w:pPr>
    </w:p>
    <w:p w14:paraId="047C9961"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3.Threshold Optimization</w:t>
      </w:r>
    </w:p>
    <w:p w14:paraId="3B14C37B" w14:textId="77777777" w:rsidR="00F472A1" w:rsidRPr="00D84C66" w:rsidRDefault="00F472A1" w:rsidP="00F472A1">
      <w:pPr>
        <w:rPr>
          <w:rFonts w:asciiTheme="minorBidi" w:hAnsiTheme="minorBidi"/>
          <w:lang w:bidi="ar-EG"/>
        </w:rPr>
      </w:pPr>
      <w:r w:rsidRPr="00D84C66">
        <w:rPr>
          <w:rFonts w:asciiTheme="minorBidi" w:hAnsiTheme="minorBidi"/>
          <w:lang w:bidi="ar-EG"/>
        </w:rPr>
        <w:t>The find_optimal_threshold function finds the best decision threshold for the Siamese network:</w:t>
      </w: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75E86B9C" w14:textId="77777777" w:rsidTr="006761E8">
        <w:tc>
          <w:tcPr>
            <w:tcW w:w="8296" w:type="dxa"/>
            <w:shd w:val="clear" w:color="auto" w:fill="D0CECE" w:themeFill="background2" w:themeFillShade="E6"/>
          </w:tcPr>
          <w:p w14:paraId="269C1AB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def find_optimal_threshold(model, dataloader, device):</w:t>
            </w:r>
          </w:p>
          <w:p w14:paraId="4DB9D59E"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model.eval()</w:t>
            </w:r>
          </w:p>
          <w:p w14:paraId="6D44E0E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all_distances = []</w:t>
            </w:r>
          </w:p>
          <w:p w14:paraId="06748A8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all_labels = []</w:t>
            </w:r>
          </w:p>
          <w:p w14:paraId="3FF2647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with torch.no_grad():</w:t>
            </w:r>
          </w:p>
          <w:p w14:paraId="5105B8E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for img0, img1, label in tqdm(dataloader, desc="Finding optimal threshold"):</w:t>
            </w:r>
          </w:p>
          <w:p w14:paraId="6394015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img0, img1, label = img0.to(device), img1.to(device), label.to(device)</w:t>
            </w:r>
          </w:p>
          <w:p w14:paraId="400424A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output1, output2 = model(img0, img1)</w:t>
            </w:r>
          </w:p>
          <w:p w14:paraId="79FEB71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distance = torch.nn.functional.pairwise_distance(output1, output2)</w:t>
            </w:r>
          </w:p>
          <w:p w14:paraId="3BC1DAF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all_distances.extend(distance.cpu().numpy())</w:t>
            </w:r>
          </w:p>
          <w:p w14:paraId="16F952C1"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all_labels.extend(label.cpu().numpy())</w:t>
            </w:r>
          </w:p>
        </w:tc>
      </w:tr>
    </w:tbl>
    <w:p w14:paraId="70753408" w14:textId="77777777" w:rsidR="00F472A1" w:rsidRPr="00D84C66" w:rsidRDefault="00F472A1" w:rsidP="00F472A1">
      <w:pPr>
        <w:rPr>
          <w:rFonts w:asciiTheme="minorBidi" w:hAnsiTheme="minorBidi"/>
          <w:lang w:bidi="ar-EG"/>
        </w:rPr>
      </w:pPr>
    </w:p>
    <w:p w14:paraId="5B5A1A8E" w14:textId="77777777" w:rsidR="00F472A1" w:rsidRPr="00D84C66" w:rsidRDefault="00F472A1">
      <w:pPr>
        <w:numPr>
          <w:ilvl w:val="0"/>
          <w:numId w:val="101"/>
        </w:numPr>
        <w:spacing w:line="278" w:lineRule="auto"/>
        <w:rPr>
          <w:rFonts w:asciiTheme="minorBidi" w:hAnsiTheme="minorBidi"/>
          <w:lang w:bidi="ar-EG"/>
        </w:rPr>
      </w:pPr>
      <w:r w:rsidRPr="00D84C66">
        <w:rPr>
          <w:rFonts w:asciiTheme="minorBidi" w:hAnsiTheme="minorBidi"/>
          <w:lang w:bidi="ar-EG"/>
        </w:rPr>
        <w:t>Similar to the evaluation function, this collects distances and labels for all image pairs.</w:t>
      </w:r>
    </w:p>
    <w:tbl>
      <w:tblPr>
        <w:tblStyle w:val="TableGrid"/>
        <w:tblW w:w="0" w:type="auto"/>
        <w:tblLook w:val="04A0" w:firstRow="1" w:lastRow="0" w:firstColumn="1" w:lastColumn="0" w:noHBand="0" w:noVBand="1"/>
      </w:tblPr>
      <w:tblGrid>
        <w:gridCol w:w="8296"/>
      </w:tblGrid>
      <w:tr w:rsidR="00F472A1" w:rsidRPr="00D84C66" w14:paraId="10B1F06F" w14:textId="77777777" w:rsidTr="006761E8">
        <w:tc>
          <w:tcPr>
            <w:tcW w:w="8296" w:type="dxa"/>
            <w:shd w:val="clear" w:color="auto" w:fill="D0CECE" w:themeFill="background2" w:themeFillShade="E6"/>
          </w:tcPr>
          <w:p w14:paraId="2AB998F9"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thresholds = np.linspace(0.1, 2.0, 100)</w:t>
            </w:r>
          </w:p>
          <w:p w14:paraId="2D2E44B3"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best_accuracy = 0</w:t>
            </w:r>
          </w:p>
          <w:p w14:paraId="630E625D"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best_threshold = 0.5</w:t>
            </w:r>
          </w:p>
          <w:p w14:paraId="39E073BC"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for threshold in thresholds:</w:t>
            </w:r>
          </w:p>
          <w:p w14:paraId="72C4C6FD"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predictions = (np.array(all_distances) &gt; threshold).astype(float)</w:t>
            </w:r>
          </w:p>
          <w:p w14:paraId="0212D3FF"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accuracy = accuracy_score(all_labels, predictions)</w:t>
            </w:r>
          </w:p>
          <w:p w14:paraId="275B8952"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if accuracy &gt; best_accuracy:</w:t>
            </w:r>
          </w:p>
          <w:p w14:paraId="7DAFE4A8"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best_accuracy = accuracy</w:t>
            </w:r>
          </w:p>
          <w:p w14:paraId="5FE3F804"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best_threshold = threshold</w:t>
            </w:r>
          </w:p>
          <w:p w14:paraId="47AE9C60"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return best_threshold</w:t>
            </w:r>
          </w:p>
        </w:tc>
      </w:tr>
    </w:tbl>
    <w:p w14:paraId="156198D6" w14:textId="77777777" w:rsidR="00F472A1" w:rsidRPr="00D84C66" w:rsidRDefault="00F472A1" w:rsidP="00F472A1">
      <w:pPr>
        <w:rPr>
          <w:rFonts w:asciiTheme="minorBidi" w:hAnsiTheme="minorBidi"/>
          <w:lang w:bidi="ar-EG"/>
        </w:rPr>
      </w:pPr>
    </w:p>
    <w:p w14:paraId="5C30FA4B" w14:textId="77777777" w:rsidR="00F472A1" w:rsidRPr="00D84C66" w:rsidRDefault="00F472A1">
      <w:pPr>
        <w:numPr>
          <w:ilvl w:val="0"/>
          <w:numId w:val="102"/>
        </w:numPr>
        <w:spacing w:line="278" w:lineRule="auto"/>
        <w:rPr>
          <w:rFonts w:asciiTheme="minorBidi" w:hAnsiTheme="minorBidi"/>
          <w:lang w:bidi="ar-EG"/>
        </w:rPr>
      </w:pPr>
      <w:r w:rsidRPr="00D84C66">
        <w:rPr>
          <w:rFonts w:asciiTheme="minorBidi" w:hAnsiTheme="minorBidi"/>
          <w:lang w:bidi="ar-EG"/>
        </w:rPr>
        <w:t>Tests 100 different threshold values between 0.1 and 2.0.</w:t>
      </w:r>
    </w:p>
    <w:p w14:paraId="5DFF040F" w14:textId="77777777" w:rsidR="00F472A1" w:rsidRPr="00D84C66" w:rsidRDefault="00F472A1">
      <w:pPr>
        <w:numPr>
          <w:ilvl w:val="0"/>
          <w:numId w:val="102"/>
        </w:numPr>
        <w:spacing w:line="278" w:lineRule="auto"/>
        <w:rPr>
          <w:rFonts w:asciiTheme="minorBidi" w:hAnsiTheme="minorBidi"/>
          <w:lang w:bidi="ar-EG"/>
        </w:rPr>
      </w:pPr>
      <w:r w:rsidRPr="00D84C66">
        <w:rPr>
          <w:rFonts w:asciiTheme="minorBidi" w:hAnsiTheme="minorBidi"/>
          <w:lang w:bidi="ar-EG"/>
        </w:rPr>
        <w:t>For each threshold, it calculates predictions and their accuracy.</w:t>
      </w:r>
    </w:p>
    <w:p w14:paraId="1B4B941C" w14:textId="77777777" w:rsidR="00F472A1" w:rsidRPr="00D84C66" w:rsidRDefault="00F472A1">
      <w:pPr>
        <w:numPr>
          <w:ilvl w:val="0"/>
          <w:numId w:val="102"/>
        </w:numPr>
        <w:spacing w:line="278" w:lineRule="auto"/>
        <w:rPr>
          <w:rFonts w:asciiTheme="minorBidi" w:hAnsiTheme="minorBidi"/>
          <w:lang w:bidi="ar-EG"/>
        </w:rPr>
      </w:pPr>
      <w:r w:rsidRPr="00D84C66">
        <w:rPr>
          <w:rFonts w:asciiTheme="minorBidi" w:hAnsiTheme="minorBidi"/>
          <w:lang w:bidi="ar-EG"/>
        </w:rPr>
        <w:t>Returns the threshold that yields the highest accuracy.</w:t>
      </w:r>
    </w:p>
    <w:p w14:paraId="3D7DB5C9" w14:textId="77777777" w:rsidR="00F472A1" w:rsidRDefault="00F472A1" w:rsidP="00F472A1">
      <w:pPr>
        <w:rPr>
          <w:rFonts w:asciiTheme="minorBidi" w:hAnsiTheme="minorBidi"/>
          <w:b/>
          <w:bCs/>
          <w:lang w:bidi="ar-EG"/>
        </w:rPr>
      </w:pPr>
    </w:p>
    <w:p w14:paraId="1AB3C207"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4. Model Saving and Loading</w:t>
      </w:r>
    </w:p>
    <w:p w14:paraId="7D27507E" w14:textId="77777777" w:rsidR="00F472A1" w:rsidRPr="00D84C66" w:rsidRDefault="00F472A1" w:rsidP="00F472A1">
      <w:pPr>
        <w:rPr>
          <w:rFonts w:asciiTheme="minorBidi" w:hAnsiTheme="minorBidi"/>
          <w:lang w:bidi="ar-EG"/>
        </w:rPr>
      </w:pPr>
      <w:r w:rsidRPr="00D84C66">
        <w:rPr>
          <w:rFonts w:asciiTheme="minorBidi" w:hAnsiTheme="minorBidi"/>
          <w:lang w:bidi="ar-EG"/>
        </w:rPr>
        <w:t>The code includes functions for saving and loading models with their metadata:</w:t>
      </w:r>
    </w:p>
    <w:tbl>
      <w:tblPr>
        <w:tblStyle w:val="TableGrid"/>
        <w:tblW w:w="0" w:type="auto"/>
        <w:tblLook w:val="04A0" w:firstRow="1" w:lastRow="0" w:firstColumn="1" w:lastColumn="0" w:noHBand="0" w:noVBand="1"/>
      </w:tblPr>
      <w:tblGrid>
        <w:gridCol w:w="8296"/>
      </w:tblGrid>
      <w:tr w:rsidR="00F472A1" w:rsidRPr="00D84C66" w14:paraId="23242D8F" w14:textId="77777777" w:rsidTr="006761E8">
        <w:tc>
          <w:tcPr>
            <w:tcW w:w="8296" w:type="dxa"/>
            <w:shd w:val="clear" w:color="auto" w:fill="D0CECE" w:themeFill="background2" w:themeFillShade="E6"/>
          </w:tcPr>
          <w:p w14:paraId="6847FCB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def save_model_with_info(model, metrics, optimal_threshold, save_path):</w:t>
            </w:r>
          </w:p>
          <w:p w14:paraId="2CB5E32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model_info = {</w:t>
            </w:r>
          </w:p>
          <w:p w14:paraId="58D80245"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'state_dict': model.state_dict(),</w:t>
            </w:r>
          </w:p>
          <w:p w14:paraId="71DBE642"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'metrics': metrics,</w:t>
            </w:r>
          </w:p>
          <w:p w14:paraId="1C1D5FF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'optimal_threshold': optimal_threshold,</w:t>
            </w:r>
          </w:p>
          <w:p w14:paraId="2DF79FC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'config': {</w:t>
            </w:r>
          </w:p>
          <w:p w14:paraId="0FBAA590"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'embedding_dim': model.embedding_layers[-2].out_features,</w:t>
            </w:r>
          </w:p>
          <w:p w14:paraId="066E453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'dropout_rate': model.embedding_layers[-3].p,</w:t>
            </w:r>
          </w:p>
          <w:p w14:paraId="4F62999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'image_size': 160</w:t>
            </w:r>
          </w:p>
          <w:p w14:paraId="14AAEF5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w:t>
            </w:r>
          </w:p>
          <w:p w14:paraId="7CAC2934"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w:t>
            </w:r>
          </w:p>
          <w:p w14:paraId="73B598D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torch.save(model_info, save_path)</w:t>
            </w:r>
          </w:p>
          <w:p w14:paraId="18B6428F"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print(f"Model saved successfully to {save_path}")</w:t>
            </w:r>
          </w:p>
        </w:tc>
      </w:tr>
    </w:tbl>
    <w:p w14:paraId="3DF496F9" w14:textId="77777777" w:rsidR="00F472A1" w:rsidRPr="00D84C66" w:rsidRDefault="00F472A1" w:rsidP="00F472A1">
      <w:pPr>
        <w:rPr>
          <w:rFonts w:asciiTheme="minorBidi" w:hAnsiTheme="minorBidi"/>
          <w:lang w:bidi="ar-EG"/>
        </w:rPr>
      </w:pPr>
    </w:p>
    <w:p w14:paraId="6B50A7FE" w14:textId="77777777" w:rsidR="00F472A1" w:rsidRPr="00D84C66" w:rsidRDefault="00F472A1">
      <w:pPr>
        <w:numPr>
          <w:ilvl w:val="0"/>
          <w:numId w:val="103"/>
        </w:numPr>
        <w:spacing w:line="278" w:lineRule="auto"/>
        <w:rPr>
          <w:rFonts w:asciiTheme="minorBidi" w:hAnsiTheme="minorBidi"/>
          <w:lang w:bidi="ar-EG"/>
        </w:rPr>
      </w:pPr>
      <w:r w:rsidRPr="00D84C66">
        <w:rPr>
          <w:rFonts w:asciiTheme="minorBidi" w:hAnsiTheme="minorBidi"/>
          <w:lang w:bidi="ar-EG"/>
        </w:rPr>
        <w:t xml:space="preserve">Saves the model's parameters (state_dict) along with: </w:t>
      </w:r>
    </w:p>
    <w:p w14:paraId="1049BDCD" w14:textId="77777777" w:rsidR="00F472A1" w:rsidRPr="00D84C66" w:rsidRDefault="00F472A1">
      <w:pPr>
        <w:numPr>
          <w:ilvl w:val="1"/>
          <w:numId w:val="103"/>
        </w:numPr>
        <w:spacing w:line="278" w:lineRule="auto"/>
        <w:rPr>
          <w:rFonts w:asciiTheme="minorBidi" w:hAnsiTheme="minorBidi"/>
          <w:lang w:bidi="ar-EG"/>
        </w:rPr>
      </w:pPr>
      <w:r w:rsidRPr="00D84C66">
        <w:rPr>
          <w:rFonts w:asciiTheme="minorBidi" w:hAnsiTheme="minorBidi"/>
          <w:lang w:bidi="ar-EG"/>
        </w:rPr>
        <w:t>Evaluation metrics</w:t>
      </w:r>
    </w:p>
    <w:p w14:paraId="78032521" w14:textId="77777777" w:rsidR="00F472A1" w:rsidRPr="00D84C66" w:rsidRDefault="00F472A1">
      <w:pPr>
        <w:numPr>
          <w:ilvl w:val="1"/>
          <w:numId w:val="103"/>
        </w:numPr>
        <w:spacing w:line="278" w:lineRule="auto"/>
        <w:rPr>
          <w:rFonts w:asciiTheme="minorBidi" w:hAnsiTheme="minorBidi"/>
          <w:lang w:bidi="ar-EG"/>
        </w:rPr>
      </w:pPr>
      <w:r w:rsidRPr="00D84C66">
        <w:rPr>
          <w:rFonts w:asciiTheme="minorBidi" w:hAnsiTheme="minorBidi"/>
          <w:lang w:bidi="ar-EG"/>
        </w:rPr>
        <w:t>Optimal threshold</w:t>
      </w:r>
    </w:p>
    <w:p w14:paraId="2BB46404" w14:textId="77777777" w:rsidR="00F472A1" w:rsidRPr="00D84C66" w:rsidRDefault="00F472A1">
      <w:pPr>
        <w:numPr>
          <w:ilvl w:val="1"/>
          <w:numId w:val="103"/>
        </w:numPr>
        <w:spacing w:line="278" w:lineRule="auto"/>
        <w:rPr>
          <w:rFonts w:asciiTheme="minorBidi" w:hAnsiTheme="minorBidi"/>
          <w:lang w:bidi="ar-EG"/>
        </w:rPr>
      </w:pPr>
      <w:r w:rsidRPr="00D84C66">
        <w:rPr>
          <w:rFonts w:asciiTheme="minorBidi" w:hAnsiTheme="minorBidi"/>
          <w:lang w:bidi="ar-EG"/>
        </w:rPr>
        <w:t>Model configuration (embedding dimension, dropout rate, image size)</w:t>
      </w:r>
    </w:p>
    <w:tbl>
      <w:tblPr>
        <w:tblStyle w:val="TableGrid"/>
        <w:tblW w:w="0" w:type="auto"/>
        <w:tblLook w:val="04A0" w:firstRow="1" w:lastRow="0" w:firstColumn="1" w:lastColumn="0" w:noHBand="0" w:noVBand="1"/>
      </w:tblPr>
      <w:tblGrid>
        <w:gridCol w:w="8296"/>
      </w:tblGrid>
      <w:tr w:rsidR="00F472A1" w:rsidRPr="00D84C66" w14:paraId="6C21504C" w14:textId="77777777" w:rsidTr="006761E8">
        <w:tc>
          <w:tcPr>
            <w:tcW w:w="8296" w:type="dxa"/>
            <w:shd w:val="clear" w:color="auto" w:fill="D0CECE" w:themeFill="background2" w:themeFillShade="E6"/>
          </w:tcPr>
          <w:p w14:paraId="426DBF33"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def load_model_with_info(save_path, device):</w:t>
            </w:r>
          </w:p>
          <w:p w14:paraId="074CE7E4"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model_info = torch.load(save_path, map_location=device)</w:t>
            </w:r>
          </w:p>
          <w:p w14:paraId="2C68B992"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model = LightweightSiameseNetwork(</w:t>
            </w:r>
          </w:p>
          <w:p w14:paraId="48A3E22A"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embedding_dim=model_info['config']['embedding_dim'],</w:t>
            </w:r>
          </w:p>
          <w:p w14:paraId="52285413"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dropout_rate=model_info['config']['dropout_rate']</w:t>
            </w:r>
          </w:p>
          <w:p w14:paraId="702E4F8A"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).to(device)</w:t>
            </w:r>
          </w:p>
          <w:p w14:paraId="3BAE5DE4"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model.load_state_dict(model_info['state_dict'])</w:t>
            </w:r>
          </w:p>
          <w:p w14:paraId="2B54B7F1"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return model, model_info['metrics'], model_info['optimal_threshold']</w:t>
            </w:r>
          </w:p>
        </w:tc>
      </w:tr>
    </w:tbl>
    <w:p w14:paraId="551252D8" w14:textId="77777777" w:rsidR="00F472A1" w:rsidRPr="00D84C66" w:rsidRDefault="00F472A1" w:rsidP="00F472A1">
      <w:pPr>
        <w:rPr>
          <w:rFonts w:asciiTheme="minorBidi" w:hAnsiTheme="minorBidi"/>
          <w:lang w:bidi="ar-EG"/>
        </w:rPr>
      </w:pPr>
    </w:p>
    <w:p w14:paraId="3B00FD37" w14:textId="77777777" w:rsidR="00F472A1" w:rsidRPr="00D84C66" w:rsidRDefault="00F472A1">
      <w:pPr>
        <w:numPr>
          <w:ilvl w:val="0"/>
          <w:numId w:val="104"/>
        </w:numPr>
        <w:spacing w:line="278" w:lineRule="auto"/>
        <w:rPr>
          <w:rFonts w:asciiTheme="minorBidi" w:hAnsiTheme="minorBidi"/>
          <w:lang w:bidi="ar-EG"/>
        </w:rPr>
      </w:pPr>
      <w:r w:rsidRPr="00D84C66">
        <w:rPr>
          <w:rFonts w:asciiTheme="minorBidi" w:hAnsiTheme="minorBidi"/>
          <w:lang w:bidi="ar-EG"/>
        </w:rPr>
        <w:t>Loads a saved model and its associated information.</w:t>
      </w:r>
    </w:p>
    <w:p w14:paraId="2FFEEB2B" w14:textId="77777777" w:rsidR="00F472A1" w:rsidRPr="00D84C66" w:rsidRDefault="00F472A1">
      <w:pPr>
        <w:numPr>
          <w:ilvl w:val="0"/>
          <w:numId w:val="104"/>
        </w:numPr>
        <w:spacing w:line="278" w:lineRule="auto"/>
        <w:rPr>
          <w:rFonts w:asciiTheme="minorBidi" w:hAnsiTheme="minorBidi"/>
          <w:lang w:bidi="ar-EG"/>
        </w:rPr>
      </w:pPr>
      <w:r w:rsidRPr="00D84C66">
        <w:rPr>
          <w:rFonts w:asciiTheme="minorBidi" w:hAnsiTheme="minorBidi"/>
          <w:lang w:bidi="ar-EG"/>
        </w:rPr>
        <w:t>Reconstructs the model with the saved configuration.</w:t>
      </w:r>
    </w:p>
    <w:p w14:paraId="61908F56" w14:textId="77777777" w:rsidR="00F472A1" w:rsidRPr="00D84C66" w:rsidRDefault="00F472A1">
      <w:pPr>
        <w:numPr>
          <w:ilvl w:val="0"/>
          <w:numId w:val="104"/>
        </w:numPr>
        <w:spacing w:line="278" w:lineRule="auto"/>
        <w:rPr>
          <w:rFonts w:asciiTheme="minorBidi" w:hAnsiTheme="minorBidi"/>
          <w:lang w:bidi="ar-EG"/>
        </w:rPr>
      </w:pPr>
      <w:r w:rsidRPr="00D84C66">
        <w:rPr>
          <w:rFonts w:asciiTheme="minorBidi" w:hAnsiTheme="minorBidi"/>
          <w:lang w:bidi="ar-EG"/>
        </w:rPr>
        <w:t>Returns the model, metrics, and optimal threshold.</w:t>
      </w:r>
    </w:p>
    <w:p w14:paraId="01D7B15C" w14:textId="77777777" w:rsidR="00F472A1" w:rsidRDefault="00F472A1" w:rsidP="00F472A1">
      <w:pPr>
        <w:rPr>
          <w:rFonts w:asciiTheme="minorBidi" w:hAnsiTheme="minorBidi"/>
          <w:b/>
          <w:bCs/>
          <w:lang w:bidi="ar-EG"/>
        </w:rPr>
      </w:pPr>
    </w:p>
    <w:p w14:paraId="4ABBC51A" w14:textId="77777777" w:rsidR="00F472A1" w:rsidRDefault="00F472A1" w:rsidP="00F472A1">
      <w:pPr>
        <w:rPr>
          <w:rFonts w:asciiTheme="minorBidi" w:hAnsiTheme="minorBidi"/>
          <w:b/>
          <w:bCs/>
          <w:lang w:bidi="ar-EG"/>
        </w:rPr>
      </w:pPr>
    </w:p>
    <w:p w14:paraId="20855682" w14:textId="77777777" w:rsidR="00F472A1" w:rsidRDefault="00F472A1" w:rsidP="00F472A1">
      <w:pPr>
        <w:rPr>
          <w:rFonts w:asciiTheme="minorBidi" w:hAnsiTheme="minorBidi"/>
          <w:b/>
          <w:bCs/>
          <w:lang w:bidi="ar-EG"/>
        </w:rPr>
      </w:pPr>
    </w:p>
    <w:p w14:paraId="36547E76" w14:textId="77777777" w:rsidR="00F472A1" w:rsidRDefault="00F472A1" w:rsidP="00F472A1">
      <w:pPr>
        <w:rPr>
          <w:rFonts w:asciiTheme="minorBidi" w:hAnsiTheme="minorBidi"/>
          <w:b/>
          <w:bCs/>
          <w:lang w:bidi="ar-EG"/>
        </w:rPr>
      </w:pPr>
    </w:p>
    <w:p w14:paraId="62844869" w14:textId="77777777" w:rsidR="00F472A1" w:rsidRPr="00D84C66" w:rsidRDefault="00F472A1" w:rsidP="00F472A1">
      <w:pPr>
        <w:rPr>
          <w:rFonts w:asciiTheme="minorBidi" w:hAnsiTheme="minorBidi"/>
          <w:b/>
          <w:bCs/>
          <w:lang w:bidi="ar-EG"/>
        </w:rPr>
      </w:pPr>
    </w:p>
    <w:p w14:paraId="07DAD24B" w14:textId="77777777" w:rsidR="00F472A1" w:rsidRPr="00D84C66" w:rsidRDefault="00F472A1" w:rsidP="00F472A1">
      <w:pPr>
        <w:rPr>
          <w:rFonts w:asciiTheme="minorBidi" w:hAnsiTheme="minorBidi"/>
          <w:b/>
          <w:bCs/>
          <w:lang w:bidi="ar-EG"/>
        </w:rPr>
      </w:pPr>
      <w:r w:rsidRPr="00D84C66">
        <w:rPr>
          <w:rFonts w:asciiTheme="minorBidi" w:hAnsiTheme="minorBidi"/>
          <w:b/>
          <w:bCs/>
          <w:lang w:bidi="ar-EG"/>
        </w:rPr>
        <w:t>5. Main Function</w:t>
      </w:r>
    </w:p>
    <w:p w14:paraId="70C23B2B" w14:textId="77777777" w:rsidR="00F472A1" w:rsidRPr="00D84C66" w:rsidRDefault="00F472A1" w:rsidP="00F472A1">
      <w:pPr>
        <w:rPr>
          <w:rFonts w:asciiTheme="minorBidi" w:hAnsiTheme="minorBidi"/>
          <w:lang w:bidi="ar-EG"/>
        </w:rPr>
      </w:pPr>
      <w:r w:rsidRPr="00D84C66">
        <w:rPr>
          <w:rFonts w:asciiTheme="minorBidi" w:hAnsiTheme="minorBidi"/>
          <w:lang w:bidi="ar-EG"/>
        </w:rPr>
        <w:t>The main function orchestrates the evaluation process:</w:t>
      </w:r>
    </w:p>
    <w:tbl>
      <w:tblPr>
        <w:tblStyle w:val="TableGrid"/>
        <w:tblW w:w="0" w:type="auto"/>
        <w:tblLook w:val="04A0" w:firstRow="1" w:lastRow="0" w:firstColumn="1" w:lastColumn="0" w:noHBand="0" w:noVBand="1"/>
      </w:tblPr>
      <w:tblGrid>
        <w:gridCol w:w="8296"/>
      </w:tblGrid>
      <w:tr w:rsidR="00F472A1" w:rsidRPr="00D84C66" w14:paraId="1AC9ABA8" w14:textId="77777777" w:rsidTr="006761E8">
        <w:tc>
          <w:tcPr>
            <w:tcW w:w="8296" w:type="dxa"/>
            <w:shd w:val="clear" w:color="auto" w:fill="D0CECE" w:themeFill="background2" w:themeFillShade="E6"/>
          </w:tcPr>
          <w:p w14:paraId="6664DC1A"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def main():</w:t>
            </w:r>
          </w:p>
          <w:p w14:paraId="465CB87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torch.manual_seed(42)</w:t>
            </w:r>
          </w:p>
          <w:p w14:paraId="6E1DCA6D"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np.random.seed(42)</w:t>
            </w:r>
          </w:p>
          <w:p w14:paraId="07EBBAF3"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if torch.cuda.is_available():</w:t>
            </w:r>
          </w:p>
          <w:p w14:paraId="796FBFC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torch.cuda.manual_seed_all(42)</w:t>
            </w:r>
          </w:p>
          <w:p w14:paraId="4F1D751C"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device = torch.device('cuda' if torch.cuda.is_available() else 'cpu')</w:t>
            </w:r>
          </w:p>
          <w:p w14:paraId="38228D03" w14:textId="77777777" w:rsidR="00F472A1" w:rsidRPr="00D84C66" w:rsidRDefault="00F472A1">
            <w:pPr>
              <w:numPr>
                <w:ilvl w:val="0"/>
                <w:numId w:val="105"/>
              </w:numPr>
              <w:spacing w:line="278" w:lineRule="auto"/>
              <w:rPr>
                <w:rFonts w:asciiTheme="minorBidi" w:hAnsiTheme="minorBidi"/>
                <w:lang w:bidi="ar-EG"/>
              </w:rPr>
            </w:pPr>
            <w:r w:rsidRPr="00D84C66">
              <w:rPr>
                <w:rFonts w:asciiTheme="minorBidi" w:hAnsiTheme="minorBidi"/>
                <w:lang w:bidi="ar-EG"/>
              </w:rPr>
              <w:t>Sets random seeds for reproducibility.</w:t>
            </w:r>
          </w:p>
          <w:p w14:paraId="20887DC4" w14:textId="77777777" w:rsidR="00F472A1" w:rsidRPr="00D84C66" w:rsidRDefault="00F472A1">
            <w:pPr>
              <w:numPr>
                <w:ilvl w:val="0"/>
                <w:numId w:val="105"/>
              </w:numPr>
              <w:spacing w:line="278" w:lineRule="auto"/>
              <w:rPr>
                <w:rFonts w:asciiTheme="minorBidi" w:hAnsiTheme="minorBidi"/>
                <w:lang w:bidi="ar-EG"/>
              </w:rPr>
            </w:pPr>
            <w:r w:rsidRPr="00D84C66">
              <w:rPr>
                <w:rFonts w:asciiTheme="minorBidi" w:hAnsiTheme="minorBidi"/>
                <w:lang w:bidi="ar-EG"/>
              </w:rPr>
              <w:t>Determines whether to use GPU (CUDA) or CPU for computation.</w:t>
            </w:r>
          </w:p>
          <w:p w14:paraId="2F4D7B3B"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training_csv = '/content/drive/MyDrive/DataSet/train_data.csv'</w:t>
            </w:r>
          </w:p>
          <w:p w14:paraId="4A7D54A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testing_csv = '/content/drive/MyDrive/DataSet/test_data.csv'</w:t>
            </w:r>
          </w:p>
          <w:p w14:paraId="4525A326"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training_dir = '/content/drive/MyDrive/DataSet/train'</w:t>
            </w:r>
          </w:p>
          <w:p w14:paraId="4FF0B4C8"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testing_dir = '/content/drive/MyDrive/DataSet/test'</w:t>
            </w:r>
          </w:p>
          <w:p w14:paraId="60543D89" w14:textId="77777777" w:rsidR="00F472A1" w:rsidRPr="00D84C66" w:rsidRDefault="00F472A1" w:rsidP="006761E8">
            <w:pPr>
              <w:spacing w:line="278" w:lineRule="auto"/>
              <w:rPr>
                <w:rFonts w:asciiTheme="minorBidi" w:hAnsiTheme="minorBidi"/>
                <w:lang w:bidi="ar-EG"/>
              </w:rPr>
            </w:pPr>
            <w:r w:rsidRPr="00D84C66">
              <w:rPr>
                <w:rFonts w:asciiTheme="minorBidi" w:hAnsiTheme="minorBidi"/>
                <w:lang w:bidi="ar-EG"/>
              </w:rPr>
              <w:t xml:space="preserve">    model_save_path = 'enhanced_siamese_model.pt'</w:t>
            </w:r>
          </w:p>
        </w:tc>
      </w:tr>
    </w:tbl>
    <w:p w14:paraId="45CAFB50" w14:textId="77777777" w:rsidR="00F472A1" w:rsidRPr="00D84C66" w:rsidRDefault="00F472A1" w:rsidP="00F472A1">
      <w:pPr>
        <w:rPr>
          <w:rFonts w:asciiTheme="minorBidi" w:hAnsiTheme="minorBidi"/>
          <w:lang w:bidi="ar-EG"/>
        </w:rPr>
      </w:pPr>
    </w:p>
    <w:p w14:paraId="1717F725" w14:textId="77777777" w:rsidR="00F472A1" w:rsidRPr="00D84C66" w:rsidRDefault="00F472A1">
      <w:pPr>
        <w:numPr>
          <w:ilvl w:val="0"/>
          <w:numId w:val="106"/>
        </w:numPr>
        <w:spacing w:line="278" w:lineRule="auto"/>
        <w:rPr>
          <w:rFonts w:asciiTheme="minorBidi" w:hAnsiTheme="minorBidi"/>
          <w:lang w:bidi="ar-EG"/>
        </w:rPr>
      </w:pPr>
      <w:r w:rsidRPr="00D84C66">
        <w:rPr>
          <w:rFonts w:asciiTheme="minorBidi" w:hAnsiTheme="minorBidi"/>
          <w:lang w:bidi="ar-EG"/>
        </w:rPr>
        <w:t>Sets paths for training and testing data.</w:t>
      </w:r>
    </w:p>
    <w:p w14:paraId="0D70FA12" w14:textId="77777777" w:rsidR="00F472A1" w:rsidRPr="00D84C66" w:rsidRDefault="00F472A1">
      <w:pPr>
        <w:numPr>
          <w:ilvl w:val="0"/>
          <w:numId w:val="106"/>
        </w:numPr>
        <w:spacing w:line="278" w:lineRule="auto"/>
        <w:rPr>
          <w:rFonts w:asciiTheme="minorBidi" w:hAnsiTheme="minorBidi"/>
          <w:lang w:bidi="ar-EG"/>
        </w:rPr>
      </w:pPr>
      <w:r w:rsidRPr="00D84C66">
        <w:rPr>
          <w:rFonts w:asciiTheme="minorBidi" w:hAnsiTheme="minorBidi"/>
          <w:lang w:bidi="ar-EG"/>
        </w:rPr>
        <w:t>Defines where to save the model.</w:t>
      </w:r>
    </w:p>
    <w:tbl>
      <w:tblPr>
        <w:tblStyle w:val="TableGrid"/>
        <w:tblW w:w="0" w:type="auto"/>
        <w:shd w:val="clear" w:color="auto" w:fill="D0CECE" w:themeFill="background2" w:themeFillShade="E6"/>
        <w:tblLook w:val="04A0" w:firstRow="1" w:lastRow="0" w:firstColumn="1" w:lastColumn="0" w:noHBand="0" w:noVBand="1"/>
      </w:tblPr>
      <w:tblGrid>
        <w:gridCol w:w="8296"/>
      </w:tblGrid>
      <w:tr w:rsidR="00F472A1" w:rsidRPr="00D84C66" w14:paraId="53243FD7" w14:textId="77777777" w:rsidTr="006761E8">
        <w:tc>
          <w:tcPr>
            <w:tcW w:w="8296" w:type="dxa"/>
            <w:shd w:val="clear" w:color="auto" w:fill="D0CECE" w:themeFill="background2" w:themeFillShade="E6"/>
          </w:tcPr>
          <w:p w14:paraId="42363DC9"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 Note: Requires train_dataloader and test_dataloader from dataset_preparation.py</w:t>
            </w:r>
          </w:p>
          <w:p w14:paraId="35ED192B"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 model = train_model(...) from model_training.py</w:t>
            </w:r>
          </w:p>
          <w:p w14:paraId="63EB5598"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 optimal_threshold = find_optimal_threshold(model, test_dataloader, device)</w:t>
            </w:r>
          </w:p>
          <w:p w14:paraId="563F934A"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 metrics = evaluate_model(model, test_dataloader, device, optimal_threshold)</w:t>
            </w:r>
          </w:p>
          <w:p w14:paraId="60026D60"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 save_model_with_info(model, metrics, optimal_threshold, model_save_path)</w:t>
            </w:r>
          </w:p>
          <w:p w14:paraId="582AE081"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 loaded_model, loaded_metrics, loaded_threshold = load_model_with_info(model_save_path, device)</w:t>
            </w:r>
          </w:p>
          <w:p w14:paraId="7FF38C87"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 print(f"Accuracy: {metrics['accuracy']:.2f}%")</w:t>
            </w:r>
          </w:p>
          <w:p w14:paraId="3D6304D0"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 print(f"Precision: {metrics['precision']:.2f}%")</w:t>
            </w:r>
          </w:p>
          <w:p w14:paraId="1ABC7D73"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 print(f"Recall: {metrics['recall']:.2f}%")</w:t>
            </w:r>
          </w:p>
          <w:p w14:paraId="4C256F1B"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 print(f"F1 Score: {metrics['f1']:.2f}%")</w:t>
            </w:r>
          </w:p>
        </w:tc>
      </w:tr>
    </w:tbl>
    <w:p w14:paraId="30B1FD90" w14:textId="77777777" w:rsidR="00F472A1" w:rsidRPr="00D84C66" w:rsidRDefault="00F472A1" w:rsidP="00F472A1">
      <w:pPr>
        <w:rPr>
          <w:rFonts w:asciiTheme="minorBidi" w:hAnsiTheme="minorBidi"/>
          <w:lang w:bidi="ar-EG"/>
        </w:rPr>
      </w:pPr>
    </w:p>
    <w:p w14:paraId="37594AB7" w14:textId="77777777" w:rsidR="00F472A1" w:rsidRPr="00D84C66" w:rsidRDefault="00F472A1">
      <w:pPr>
        <w:numPr>
          <w:ilvl w:val="0"/>
          <w:numId w:val="107"/>
        </w:numPr>
        <w:spacing w:line="278" w:lineRule="auto"/>
        <w:rPr>
          <w:rFonts w:asciiTheme="minorBidi" w:hAnsiTheme="minorBidi"/>
          <w:lang w:bidi="ar-EG"/>
        </w:rPr>
      </w:pPr>
      <w:r w:rsidRPr="00D84C66">
        <w:rPr>
          <w:rFonts w:asciiTheme="minorBidi" w:hAnsiTheme="minorBidi"/>
          <w:lang w:bidi="ar-EG"/>
        </w:rPr>
        <w:t xml:space="preserve">This section is commented out and shows the intended workflow: </w:t>
      </w:r>
    </w:p>
    <w:p w14:paraId="77941A4E" w14:textId="77777777" w:rsidR="00F472A1" w:rsidRPr="00D84C66" w:rsidRDefault="00F472A1">
      <w:pPr>
        <w:numPr>
          <w:ilvl w:val="1"/>
          <w:numId w:val="107"/>
        </w:numPr>
        <w:spacing w:line="278" w:lineRule="auto"/>
        <w:rPr>
          <w:rFonts w:asciiTheme="minorBidi" w:hAnsiTheme="minorBidi"/>
          <w:lang w:bidi="ar-EG"/>
        </w:rPr>
      </w:pPr>
      <w:r w:rsidRPr="00D84C66">
        <w:rPr>
          <w:rFonts w:asciiTheme="minorBidi" w:hAnsiTheme="minorBidi"/>
          <w:lang w:bidi="ar-EG"/>
        </w:rPr>
        <w:t>Load dataloaders (assumed to be defined elsewhere)</w:t>
      </w:r>
    </w:p>
    <w:p w14:paraId="07C21BA6" w14:textId="77777777" w:rsidR="00F472A1" w:rsidRPr="00D84C66" w:rsidRDefault="00F472A1">
      <w:pPr>
        <w:numPr>
          <w:ilvl w:val="1"/>
          <w:numId w:val="107"/>
        </w:numPr>
        <w:spacing w:line="278" w:lineRule="auto"/>
        <w:rPr>
          <w:rFonts w:asciiTheme="minorBidi" w:hAnsiTheme="minorBidi"/>
          <w:lang w:bidi="ar-EG"/>
        </w:rPr>
      </w:pPr>
      <w:r w:rsidRPr="00D84C66">
        <w:rPr>
          <w:rFonts w:asciiTheme="minorBidi" w:hAnsiTheme="minorBidi"/>
          <w:lang w:bidi="ar-EG"/>
        </w:rPr>
        <w:t>Train a model (assumed to be defined elsewhere)</w:t>
      </w:r>
    </w:p>
    <w:p w14:paraId="3CAB65C7" w14:textId="77777777" w:rsidR="00F472A1" w:rsidRPr="00D84C66" w:rsidRDefault="00F472A1">
      <w:pPr>
        <w:numPr>
          <w:ilvl w:val="1"/>
          <w:numId w:val="107"/>
        </w:numPr>
        <w:spacing w:line="278" w:lineRule="auto"/>
        <w:rPr>
          <w:rFonts w:asciiTheme="minorBidi" w:hAnsiTheme="minorBidi"/>
          <w:lang w:bidi="ar-EG"/>
        </w:rPr>
      </w:pPr>
      <w:r w:rsidRPr="00D84C66">
        <w:rPr>
          <w:rFonts w:asciiTheme="minorBidi" w:hAnsiTheme="minorBidi"/>
          <w:lang w:bidi="ar-EG"/>
        </w:rPr>
        <w:t>Find the optimal threshold</w:t>
      </w:r>
    </w:p>
    <w:p w14:paraId="166C5F28" w14:textId="77777777" w:rsidR="00F472A1" w:rsidRPr="00D84C66" w:rsidRDefault="00F472A1">
      <w:pPr>
        <w:numPr>
          <w:ilvl w:val="1"/>
          <w:numId w:val="107"/>
        </w:numPr>
        <w:spacing w:line="278" w:lineRule="auto"/>
        <w:rPr>
          <w:rFonts w:asciiTheme="minorBidi" w:hAnsiTheme="minorBidi"/>
          <w:lang w:bidi="ar-EG"/>
        </w:rPr>
      </w:pPr>
      <w:r w:rsidRPr="00D84C66">
        <w:rPr>
          <w:rFonts w:asciiTheme="minorBidi" w:hAnsiTheme="minorBidi"/>
          <w:lang w:bidi="ar-EG"/>
        </w:rPr>
        <w:t>Evaluate the model using the optimal threshold</w:t>
      </w:r>
    </w:p>
    <w:p w14:paraId="568B4F88" w14:textId="77777777" w:rsidR="00F472A1" w:rsidRPr="00D84C66" w:rsidRDefault="00F472A1" w:rsidP="00F472A1">
      <w:pPr>
        <w:spacing w:line="278" w:lineRule="auto"/>
        <w:ind w:left="1440"/>
        <w:rPr>
          <w:rFonts w:asciiTheme="minorBidi" w:hAnsiTheme="minorBidi"/>
          <w:lang w:bidi="ar-EG"/>
        </w:rPr>
      </w:pPr>
    </w:p>
    <w:p w14:paraId="3976F19E" w14:textId="77777777" w:rsidR="00F472A1" w:rsidRPr="00D84C66" w:rsidRDefault="00F472A1">
      <w:pPr>
        <w:numPr>
          <w:ilvl w:val="1"/>
          <w:numId w:val="107"/>
        </w:numPr>
        <w:spacing w:line="278" w:lineRule="auto"/>
        <w:rPr>
          <w:rFonts w:asciiTheme="minorBidi" w:hAnsiTheme="minorBidi"/>
          <w:lang w:bidi="ar-EG"/>
        </w:rPr>
      </w:pPr>
      <w:r w:rsidRPr="00D84C66">
        <w:rPr>
          <w:rFonts w:asciiTheme="minorBidi" w:hAnsiTheme="minorBidi"/>
          <w:lang w:bidi="ar-EG"/>
        </w:rPr>
        <w:t>Save the model with its information</w:t>
      </w:r>
    </w:p>
    <w:p w14:paraId="232012BE" w14:textId="77777777" w:rsidR="00F472A1" w:rsidRPr="00D84C66" w:rsidRDefault="00F472A1">
      <w:pPr>
        <w:numPr>
          <w:ilvl w:val="1"/>
          <w:numId w:val="107"/>
        </w:numPr>
        <w:spacing w:line="278" w:lineRule="auto"/>
        <w:rPr>
          <w:rFonts w:asciiTheme="minorBidi" w:hAnsiTheme="minorBidi"/>
          <w:lang w:bidi="ar-EG"/>
        </w:rPr>
      </w:pPr>
      <w:r w:rsidRPr="00D84C66">
        <w:rPr>
          <w:rFonts w:asciiTheme="minorBidi" w:hAnsiTheme="minorBidi"/>
          <w:lang w:bidi="ar-EG"/>
        </w:rPr>
        <w:t>Load the model to verify it works</w:t>
      </w:r>
    </w:p>
    <w:p w14:paraId="207BBC6C" w14:textId="77777777" w:rsidR="00F472A1" w:rsidRPr="00D84C66" w:rsidRDefault="00F472A1">
      <w:pPr>
        <w:numPr>
          <w:ilvl w:val="1"/>
          <w:numId w:val="107"/>
        </w:numPr>
        <w:spacing w:line="278" w:lineRule="auto"/>
        <w:rPr>
          <w:rFonts w:asciiTheme="minorBidi" w:hAnsiTheme="minorBidi"/>
          <w:lang w:bidi="ar-EG"/>
        </w:rPr>
      </w:pPr>
      <w:r w:rsidRPr="00D84C66">
        <w:rPr>
          <w:rFonts w:asciiTheme="minorBidi" w:hAnsiTheme="minorBidi"/>
          <w:lang w:bidi="ar-EG"/>
        </w:rPr>
        <w:t>Print evaluation metrics</w:t>
      </w:r>
    </w:p>
    <w:tbl>
      <w:tblPr>
        <w:tblStyle w:val="TableGrid"/>
        <w:tblW w:w="0" w:type="auto"/>
        <w:tblLook w:val="04A0" w:firstRow="1" w:lastRow="0" w:firstColumn="1" w:lastColumn="0" w:noHBand="0" w:noVBand="1"/>
      </w:tblPr>
      <w:tblGrid>
        <w:gridCol w:w="8296"/>
      </w:tblGrid>
      <w:tr w:rsidR="00F472A1" w:rsidRPr="00D84C66" w14:paraId="0F388C1F" w14:textId="77777777" w:rsidTr="006761E8">
        <w:tc>
          <w:tcPr>
            <w:tcW w:w="8296" w:type="dxa"/>
            <w:shd w:val="clear" w:color="auto" w:fill="D0CECE" w:themeFill="background2" w:themeFillShade="E6"/>
          </w:tcPr>
          <w:p w14:paraId="45F833F4"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if _name_ == "_main_":</w:t>
            </w:r>
          </w:p>
          <w:p w14:paraId="5DEE04BC" w14:textId="77777777" w:rsidR="00F472A1" w:rsidRPr="00D84C66" w:rsidRDefault="00F472A1" w:rsidP="006761E8">
            <w:pPr>
              <w:ind w:left="360"/>
              <w:rPr>
                <w:rFonts w:asciiTheme="minorBidi" w:hAnsiTheme="minorBidi"/>
                <w:lang w:bidi="ar-EG"/>
              </w:rPr>
            </w:pPr>
            <w:r w:rsidRPr="00D84C66">
              <w:rPr>
                <w:rFonts w:asciiTheme="minorBidi" w:hAnsiTheme="minorBidi"/>
                <w:lang w:bidi="ar-EG"/>
              </w:rPr>
              <w:t xml:space="preserve">    main()</w:t>
            </w:r>
          </w:p>
        </w:tc>
      </w:tr>
    </w:tbl>
    <w:p w14:paraId="0764435A" w14:textId="77777777" w:rsidR="00F472A1" w:rsidRPr="00D84C66" w:rsidRDefault="00F472A1" w:rsidP="00F472A1">
      <w:pPr>
        <w:rPr>
          <w:rFonts w:asciiTheme="minorBidi" w:hAnsiTheme="minorBidi"/>
          <w:lang w:bidi="ar-EG"/>
        </w:rPr>
      </w:pPr>
    </w:p>
    <w:p w14:paraId="2C788F1D" w14:textId="77777777" w:rsidR="00F472A1" w:rsidRPr="00D84C66" w:rsidRDefault="00F472A1">
      <w:pPr>
        <w:numPr>
          <w:ilvl w:val="0"/>
          <w:numId w:val="108"/>
        </w:numPr>
        <w:spacing w:line="278" w:lineRule="auto"/>
        <w:rPr>
          <w:rFonts w:asciiTheme="minorBidi" w:hAnsiTheme="minorBidi"/>
          <w:lang w:bidi="ar-EG"/>
        </w:rPr>
      </w:pPr>
      <w:r w:rsidRPr="00D84C66">
        <w:rPr>
          <w:rFonts w:asciiTheme="minorBidi" w:hAnsiTheme="minorBidi"/>
          <w:lang w:bidi="ar-EG"/>
        </w:rPr>
        <w:t>Runs the main function when the script is executed directly.</w:t>
      </w:r>
    </w:p>
    <w:p w14:paraId="281726F3" w14:textId="77777777" w:rsidR="00F472A1" w:rsidRDefault="00F472A1" w:rsidP="00F472A1">
      <w:pPr>
        <w:rPr>
          <w:rFonts w:asciiTheme="minorBidi" w:hAnsiTheme="minorBidi"/>
          <w:b/>
          <w:bCs/>
          <w:lang w:bidi="ar-EG"/>
        </w:rPr>
      </w:pPr>
    </w:p>
    <w:p w14:paraId="1B3E02D5" w14:textId="77777777" w:rsidR="00F472A1" w:rsidRDefault="00F472A1" w:rsidP="00F472A1">
      <w:pPr>
        <w:rPr>
          <w:rFonts w:asciiTheme="minorBidi" w:hAnsiTheme="minorBidi"/>
          <w:b/>
          <w:bCs/>
          <w:lang w:bidi="ar-EG"/>
        </w:rPr>
      </w:pPr>
    </w:p>
    <w:p w14:paraId="34FF74F4" w14:textId="77777777" w:rsidR="00F472A1" w:rsidRDefault="00F472A1" w:rsidP="00F472A1">
      <w:pPr>
        <w:rPr>
          <w:rFonts w:asciiTheme="minorBidi" w:hAnsiTheme="minorBidi"/>
          <w:b/>
          <w:bCs/>
          <w:lang w:bidi="ar-EG"/>
        </w:rPr>
      </w:pPr>
    </w:p>
    <w:p w14:paraId="47368ABC" w14:textId="77777777" w:rsidR="00F472A1" w:rsidRDefault="00F472A1" w:rsidP="00F472A1">
      <w:pPr>
        <w:rPr>
          <w:rFonts w:asciiTheme="minorBidi" w:hAnsiTheme="minorBidi"/>
          <w:b/>
          <w:bCs/>
          <w:lang w:bidi="ar-EG"/>
        </w:rPr>
      </w:pPr>
    </w:p>
    <w:p w14:paraId="12751CD3" w14:textId="77777777" w:rsidR="00F472A1" w:rsidRPr="00D84C66" w:rsidRDefault="00F472A1" w:rsidP="00C47EB4">
      <w:pPr>
        <w:rPr>
          <w:rFonts w:asciiTheme="minorBidi" w:hAnsiTheme="minorBidi"/>
          <w:b/>
          <w:bCs/>
          <w:lang w:bidi="ar-EG"/>
        </w:rPr>
      </w:pPr>
      <w:r w:rsidRPr="00D84C66">
        <w:rPr>
          <w:rFonts w:asciiTheme="minorBidi" w:hAnsiTheme="minorBidi"/>
          <w:b/>
          <w:bCs/>
          <w:lang w:bidi="ar-EG"/>
        </w:rPr>
        <w:t>Summary</w:t>
      </w:r>
    </w:p>
    <w:p w14:paraId="31DF8BEB" w14:textId="77777777" w:rsidR="00F472A1" w:rsidRPr="00D84C66" w:rsidRDefault="00F472A1" w:rsidP="00F472A1">
      <w:pPr>
        <w:rPr>
          <w:rFonts w:asciiTheme="minorBidi" w:hAnsiTheme="minorBidi"/>
          <w:lang w:bidi="ar-EG"/>
        </w:rPr>
      </w:pPr>
      <w:r w:rsidRPr="00D84C66">
        <w:rPr>
          <w:rFonts w:asciiTheme="minorBidi" w:hAnsiTheme="minorBidi"/>
          <w:lang w:bidi="ar-EG"/>
        </w:rPr>
        <w:t>This code provides a comprehensive framework for:</w:t>
      </w:r>
    </w:p>
    <w:p w14:paraId="680771DD" w14:textId="77777777" w:rsidR="00F472A1" w:rsidRPr="00D84C66" w:rsidRDefault="00F472A1">
      <w:pPr>
        <w:numPr>
          <w:ilvl w:val="0"/>
          <w:numId w:val="109"/>
        </w:numPr>
        <w:spacing w:line="278" w:lineRule="auto"/>
        <w:rPr>
          <w:rFonts w:asciiTheme="minorBidi" w:hAnsiTheme="minorBidi"/>
          <w:lang w:bidi="ar-EG"/>
        </w:rPr>
      </w:pPr>
      <w:r w:rsidRPr="00D84C66">
        <w:rPr>
          <w:rFonts w:asciiTheme="minorBidi" w:hAnsiTheme="minorBidi"/>
          <w:lang w:bidi="ar-EG"/>
        </w:rPr>
        <w:t>Evaluating Siamese neural networks using various metrics (accuracy, precision, recall, F1)</w:t>
      </w:r>
    </w:p>
    <w:p w14:paraId="00A80DAC" w14:textId="77777777" w:rsidR="00F472A1" w:rsidRPr="00D84C66" w:rsidRDefault="00F472A1">
      <w:pPr>
        <w:numPr>
          <w:ilvl w:val="0"/>
          <w:numId w:val="109"/>
        </w:numPr>
        <w:spacing w:line="278" w:lineRule="auto"/>
        <w:rPr>
          <w:rFonts w:asciiTheme="minorBidi" w:hAnsiTheme="minorBidi"/>
          <w:lang w:bidi="ar-EG"/>
        </w:rPr>
      </w:pPr>
      <w:r w:rsidRPr="00D84C66">
        <w:rPr>
          <w:rFonts w:asciiTheme="minorBidi" w:hAnsiTheme="minorBidi"/>
          <w:lang w:bidi="ar-EG"/>
        </w:rPr>
        <w:t>Visualizing model performance through confusion matrices and distance distributions</w:t>
      </w:r>
    </w:p>
    <w:p w14:paraId="4A211F8E" w14:textId="77777777" w:rsidR="00F472A1" w:rsidRPr="00D84C66" w:rsidRDefault="00F472A1">
      <w:pPr>
        <w:numPr>
          <w:ilvl w:val="0"/>
          <w:numId w:val="109"/>
        </w:numPr>
        <w:spacing w:line="278" w:lineRule="auto"/>
        <w:rPr>
          <w:rFonts w:asciiTheme="minorBidi" w:hAnsiTheme="minorBidi"/>
          <w:lang w:bidi="ar-EG"/>
        </w:rPr>
      </w:pPr>
      <w:r w:rsidRPr="00D84C66">
        <w:rPr>
          <w:rFonts w:asciiTheme="minorBidi" w:hAnsiTheme="minorBidi"/>
          <w:lang w:bidi="ar-EG"/>
        </w:rPr>
        <w:t>Finding the optimal decision threshold for similarity predictions</w:t>
      </w:r>
    </w:p>
    <w:p w14:paraId="73C45A88" w14:textId="77777777" w:rsidR="00F472A1" w:rsidRPr="00D84C66" w:rsidRDefault="00F472A1">
      <w:pPr>
        <w:numPr>
          <w:ilvl w:val="0"/>
          <w:numId w:val="109"/>
        </w:numPr>
        <w:spacing w:line="278" w:lineRule="auto"/>
        <w:rPr>
          <w:rFonts w:asciiTheme="minorBidi" w:hAnsiTheme="minorBidi"/>
          <w:lang w:bidi="ar-EG"/>
        </w:rPr>
      </w:pPr>
      <w:r w:rsidRPr="00D84C66">
        <w:rPr>
          <w:rFonts w:asciiTheme="minorBidi" w:hAnsiTheme="minorBidi"/>
          <w:lang w:bidi="ar-EG"/>
        </w:rPr>
        <w:t>Saving and loading models with their associated information and performance metrics</w:t>
      </w:r>
    </w:p>
    <w:p w14:paraId="4ED217CE" w14:textId="77777777" w:rsidR="00F472A1" w:rsidRDefault="00F472A1" w:rsidP="00F472A1">
      <w:pPr>
        <w:rPr>
          <w:rFonts w:asciiTheme="minorBidi" w:hAnsiTheme="minorBidi"/>
          <w:lang w:bidi="ar-EG"/>
        </w:rPr>
      </w:pPr>
      <w:r w:rsidRPr="00D84C66">
        <w:rPr>
          <w:rFonts w:asciiTheme="minorBidi" w:hAnsiTheme="minorBidi"/>
          <w:lang w:bidi="ar-EG"/>
        </w:rPr>
        <w:t>The code is designed for image similarity tasks where a Siamese network is used to determine whether two images are similar or different based on the Euclidean distance between their embeddings.</w:t>
      </w:r>
    </w:p>
    <w:p w14:paraId="242B11B2" w14:textId="77777777" w:rsidR="009F6379" w:rsidRDefault="009F6379" w:rsidP="00F472A1">
      <w:pPr>
        <w:rPr>
          <w:rFonts w:asciiTheme="minorBidi" w:hAnsiTheme="minorBidi"/>
          <w:lang w:bidi="ar-EG"/>
        </w:rPr>
      </w:pPr>
    </w:p>
    <w:p w14:paraId="31C3C6D4" w14:textId="77777777" w:rsidR="009F6379" w:rsidRDefault="009F6379" w:rsidP="00F472A1">
      <w:pPr>
        <w:rPr>
          <w:rFonts w:asciiTheme="minorBidi" w:hAnsiTheme="minorBidi"/>
          <w:lang w:bidi="ar-EG"/>
        </w:rPr>
      </w:pPr>
    </w:p>
    <w:p w14:paraId="4A7D790E" w14:textId="77777777" w:rsidR="009F6379" w:rsidRDefault="009F6379" w:rsidP="009F6379">
      <w:pPr>
        <w:pStyle w:val="NormalWeb"/>
        <w:ind w:left="720"/>
      </w:pPr>
    </w:p>
    <w:p w14:paraId="1D576923" w14:textId="77777777" w:rsidR="009F6379" w:rsidRDefault="009F6379" w:rsidP="009F6379">
      <w:pPr>
        <w:pStyle w:val="NormalWeb"/>
        <w:ind w:left="720"/>
      </w:pPr>
    </w:p>
    <w:p w14:paraId="03CB230E" w14:textId="77777777" w:rsidR="009F6379" w:rsidRDefault="009F6379" w:rsidP="009F6379">
      <w:pPr>
        <w:pStyle w:val="NormalWeb"/>
        <w:ind w:left="720"/>
      </w:pPr>
    </w:p>
    <w:p w14:paraId="310369CA" w14:textId="77777777" w:rsidR="009F6379" w:rsidRDefault="009F6379" w:rsidP="009F6379">
      <w:pPr>
        <w:pStyle w:val="NormalWeb"/>
        <w:ind w:left="720"/>
      </w:pPr>
    </w:p>
    <w:p w14:paraId="35614957" w14:textId="77777777" w:rsidR="009F6379" w:rsidRDefault="009F6379" w:rsidP="009F6379">
      <w:pPr>
        <w:pStyle w:val="NormalWeb"/>
        <w:ind w:left="720"/>
      </w:pPr>
    </w:p>
    <w:p w14:paraId="49B4D325" w14:textId="77777777" w:rsidR="009F6379" w:rsidRDefault="009F6379" w:rsidP="009F6379">
      <w:pPr>
        <w:pStyle w:val="NormalWeb"/>
        <w:rPr>
          <w:rFonts w:asciiTheme="minorBidi" w:hAnsiTheme="minorBidi" w:cstheme="minorBidi"/>
        </w:rPr>
      </w:pPr>
    </w:p>
    <w:p w14:paraId="5F28937D" w14:textId="77777777" w:rsidR="00525B74" w:rsidRPr="00E2474B" w:rsidRDefault="00525B74" w:rsidP="00525B74">
      <w:pPr>
        <w:pStyle w:val="NormalWeb"/>
        <w:rPr>
          <w:rFonts w:asciiTheme="minorBidi" w:hAnsiTheme="minorBidi" w:cstheme="minorBidi"/>
          <w:sz w:val="22"/>
          <w:szCs w:val="22"/>
        </w:rPr>
      </w:pPr>
      <w:r w:rsidRPr="00E2474B">
        <w:rPr>
          <w:rFonts w:asciiTheme="minorBidi" w:hAnsiTheme="minorBidi" w:cstheme="minorBidi"/>
          <w:sz w:val="22"/>
          <w:szCs w:val="22"/>
        </w:rPr>
        <w:t>This section provides a deep exploration of the core Python code for a multilingual chatbot designed to enhance a handwritten signature forgery detection system with expert analysis in both English and Arabic. It was developed using the Flask framework and is integrated with the Ollama language model via LangChain, where the chatbot provides accurate responses based on evidence by leveraging pre-known knowledge bases. The code is organized into distinct logical sections, including explanations of each section.</w:t>
      </w:r>
    </w:p>
    <w:p w14:paraId="32AF120E" w14:textId="77777777" w:rsidR="00525B74" w:rsidRPr="00D27E4A" w:rsidRDefault="00525B74" w:rsidP="00525B74">
      <w:pPr>
        <w:pStyle w:val="NormalWeb"/>
        <w:rPr>
          <w:rFonts w:asciiTheme="minorBidi" w:hAnsiTheme="minorBidi" w:cstheme="minorBidi"/>
          <w:b/>
          <w:bCs/>
          <w:sz w:val="22"/>
          <w:szCs w:val="22"/>
        </w:rPr>
      </w:pPr>
      <w:r w:rsidRPr="00C95F51">
        <w:rPr>
          <w:rFonts w:asciiTheme="minorBidi" w:hAnsiTheme="minorBidi" w:cstheme="minorBidi"/>
          <w:b/>
          <w:bCs/>
          <w:sz w:val="22"/>
          <w:szCs w:val="22"/>
        </w:rPr>
        <w:t xml:space="preserve">1. Importing Libraries </w:t>
      </w:r>
    </w:p>
    <w:tbl>
      <w:tblPr>
        <w:tblStyle w:val="TableGrid"/>
        <w:tblW w:w="0" w:type="auto"/>
        <w:tblLook w:val="04A0" w:firstRow="1" w:lastRow="0" w:firstColumn="1" w:lastColumn="0" w:noHBand="0" w:noVBand="1"/>
      </w:tblPr>
      <w:tblGrid>
        <w:gridCol w:w="7753"/>
      </w:tblGrid>
      <w:tr w:rsidR="00525B74" w:rsidRPr="00C95F51" w14:paraId="5095784C" w14:textId="77777777" w:rsidTr="00BE0764">
        <w:trPr>
          <w:trHeight w:val="4511"/>
        </w:trPr>
        <w:tc>
          <w:tcPr>
            <w:tcW w:w="7753" w:type="dxa"/>
            <w:shd w:val="clear" w:color="auto" w:fill="E7E6E6" w:themeFill="background2"/>
          </w:tcPr>
          <w:p w14:paraId="01546F4B"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os</w:t>
            </w:r>
          </w:p>
          <w:p w14:paraId="1F3E394F"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uuid</w:t>
            </w:r>
          </w:p>
          <w:p w14:paraId="312953DC"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hashlib</w:t>
            </w:r>
          </w:p>
          <w:p w14:paraId="1982DAD4"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time</w:t>
            </w:r>
          </w:p>
          <w:p w14:paraId="4C11C62D"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logging</w:t>
            </w:r>
          </w:p>
          <w:p w14:paraId="60EC95A8"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secrets</w:t>
            </w:r>
          </w:p>
          <w:p w14:paraId="6F36465D"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re</w:t>
            </w:r>
          </w:p>
          <w:p w14:paraId="1036530D"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datetime import datetime, timedelta</w:t>
            </w:r>
          </w:p>
          <w:p w14:paraId="0F1CD78B"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functools import wraps</w:t>
            </w:r>
          </w:p>
          <w:p w14:paraId="60859D5A"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pathlib import Path</w:t>
            </w:r>
          </w:p>
          <w:p w14:paraId="00F265D5"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typing import Optional, Dict, Any, Tuple</w:t>
            </w:r>
          </w:p>
          <w:p w14:paraId="6E395193"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sys</w:t>
            </w:r>
          </w:p>
          <w:p w14:paraId="27FB7342" w14:textId="77777777" w:rsidR="00525B74" w:rsidRPr="00C95F51" w:rsidRDefault="00525B74" w:rsidP="00BE0764">
            <w:pPr>
              <w:spacing w:before="100" w:beforeAutospacing="1" w:after="100" w:afterAutospacing="1"/>
              <w:rPr>
                <w:rFonts w:asciiTheme="minorBidi" w:eastAsia="Times New Roman" w:hAnsiTheme="minorBidi"/>
              </w:rPr>
            </w:pPr>
          </w:p>
          <w:p w14:paraId="74817DEB"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numpy as np</w:t>
            </w:r>
          </w:p>
          <w:p w14:paraId="26C8A37F"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torch</w:t>
            </w:r>
          </w:p>
          <w:p w14:paraId="7A35142D"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torch.nn.functional as F</w:t>
            </w:r>
          </w:p>
          <w:p w14:paraId="615408C4"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torchvision.transforms as transforms</w:t>
            </w:r>
          </w:p>
          <w:p w14:paraId="6FE1424F"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PIL import Image, ImageOps</w:t>
            </w:r>
          </w:p>
          <w:p w14:paraId="2FB9BB40"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lastRenderedPageBreak/>
              <w:t>import requests</w:t>
            </w:r>
          </w:p>
          <w:p w14:paraId="0351451E" w14:textId="77777777" w:rsidR="00525B74" w:rsidRPr="00C95F51" w:rsidRDefault="00525B74" w:rsidP="00BE0764">
            <w:pPr>
              <w:spacing w:before="100" w:beforeAutospacing="1" w:after="100" w:afterAutospacing="1"/>
              <w:rPr>
                <w:rFonts w:asciiTheme="minorBidi" w:eastAsia="Times New Roman" w:hAnsiTheme="minorBidi"/>
              </w:rPr>
            </w:pPr>
          </w:p>
          <w:p w14:paraId="5FD55295"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flask import Flask, request, jsonify, abort</w:t>
            </w:r>
          </w:p>
          <w:p w14:paraId="15CE114D"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flask_cors import CORS</w:t>
            </w:r>
          </w:p>
          <w:p w14:paraId="1D7A620F"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flask_limiter import Limiter</w:t>
            </w:r>
          </w:p>
          <w:p w14:paraId="7B109DEE"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flask_limiter.util import get_remote_address</w:t>
            </w:r>
          </w:p>
          <w:p w14:paraId="4787B46A"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werkzeug.utils import secure_filename</w:t>
            </w:r>
          </w:p>
          <w:p w14:paraId="3C211136"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import jwt</w:t>
            </w:r>
          </w:p>
          <w:p w14:paraId="5B9E2220" w14:textId="77777777" w:rsidR="00525B74" w:rsidRPr="00C95F51" w:rsidRDefault="00525B74" w:rsidP="00BE0764">
            <w:pPr>
              <w:spacing w:before="100" w:beforeAutospacing="1" w:after="100" w:afterAutospacing="1"/>
              <w:rPr>
                <w:rFonts w:asciiTheme="minorBidi" w:eastAsia="Times New Roman" w:hAnsiTheme="minorBidi"/>
              </w:rPr>
            </w:pPr>
          </w:p>
          <w:p w14:paraId="5C9019D6"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langchain_community.llms import Ollama</w:t>
            </w:r>
          </w:p>
          <w:p w14:paraId="1F3C1C62"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langchain.prompts import PromptTemplate</w:t>
            </w:r>
          </w:p>
          <w:p w14:paraId="601995D2" w14:textId="77777777" w:rsidR="00525B74" w:rsidRPr="00C95F51" w:rsidRDefault="00525B74" w:rsidP="00BE0764">
            <w:pPr>
              <w:spacing w:before="100" w:beforeAutospacing="1" w:after="100" w:afterAutospacing="1"/>
              <w:rPr>
                <w:rFonts w:asciiTheme="minorBidi" w:eastAsia="Times New Roman" w:hAnsiTheme="minorBidi"/>
              </w:rPr>
            </w:pPr>
            <w:r w:rsidRPr="00C95F51">
              <w:rPr>
                <w:rFonts w:asciiTheme="minorBidi" w:eastAsia="Times New Roman" w:hAnsiTheme="minorBidi"/>
              </w:rPr>
              <w:t>from langchain.chains import LLMChain</w:t>
            </w:r>
          </w:p>
        </w:tc>
      </w:tr>
    </w:tbl>
    <w:p w14:paraId="1134E1BD" w14:textId="77777777" w:rsidR="00525B74" w:rsidRPr="00C95F51" w:rsidRDefault="00525B74" w:rsidP="00525B74">
      <w:pPr>
        <w:spacing w:line="278" w:lineRule="auto"/>
        <w:rPr>
          <w:rFonts w:asciiTheme="minorBidi" w:hAnsiTheme="minorBidi"/>
          <w:b/>
          <w:bCs/>
        </w:rPr>
      </w:pPr>
    </w:p>
    <w:p w14:paraId="34C4D93E" w14:textId="77777777" w:rsidR="00525B74" w:rsidRPr="00C95F51" w:rsidRDefault="00525B74">
      <w:pPr>
        <w:pStyle w:val="ListParagraph"/>
        <w:numPr>
          <w:ilvl w:val="0"/>
          <w:numId w:val="96"/>
        </w:numPr>
        <w:spacing w:line="278" w:lineRule="auto"/>
        <w:rPr>
          <w:rFonts w:asciiTheme="minorBidi" w:hAnsiTheme="minorBidi"/>
        </w:rPr>
      </w:pPr>
      <w:r w:rsidRPr="00C95F51">
        <w:rPr>
          <w:rFonts w:asciiTheme="minorBidi" w:hAnsiTheme="minorBidi"/>
          <w:b/>
          <w:bCs/>
        </w:rPr>
        <w:t>Explanation</w:t>
      </w:r>
      <w:r w:rsidRPr="00C95F51">
        <w:rPr>
          <w:rFonts w:asciiTheme="minorBidi" w:hAnsiTheme="minorBidi"/>
        </w:rPr>
        <w:t>: This block imports essential libraries forming the foundation of the chatbot system. Standard Python modules (os, uuid, hashlib, time, secrets, re, datetime, timedelta, wraps, Path, typing, sys) support file operations, unique identifier generation, encryption, time management, text processing, and type hinting for code robustness. Scientific libraries (numpy, torch, torch.nn.functional, torchvision.transforms) facilitate neural network computations, primarily for image analysis in the broader system. The PIL and ImageOps modules enable image manipulation, though their role here is secondary. The requests library is utilized for HTTP interactions, notably to check external service status. The langchain modules (Ollama, PromptTemplate, LLMChain) are pivotal, providing the framework for integrating the Ollama language model, constructing response templates, and managing conversational workflows. Flask-related imports are included for system context but excluded from this analysis as they pertain to API functionality.</w:t>
      </w:r>
    </w:p>
    <w:p w14:paraId="7ECEE13B" w14:textId="77777777" w:rsidR="00525B74" w:rsidRPr="00C95F51" w:rsidRDefault="00525B74" w:rsidP="00525B74">
      <w:pPr>
        <w:spacing w:line="278" w:lineRule="auto"/>
        <w:rPr>
          <w:rFonts w:asciiTheme="minorBidi" w:hAnsiTheme="minorBidi"/>
        </w:rPr>
      </w:pPr>
    </w:p>
    <w:p w14:paraId="61A3A019" w14:textId="77777777" w:rsidR="00525B74" w:rsidRPr="00C95F51" w:rsidRDefault="00525B74" w:rsidP="00525B74">
      <w:pPr>
        <w:spacing w:line="278" w:lineRule="auto"/>
        <w:rPr>
          <w:rFonts w:asciiTheme="minorBidi" w:hAnsiTheme="minorBidi"/>
        </w:rPr>
      </w:pPr>
    </w:p>
    <w:p w14:paraId="5D41CF19" w14:textId="77777777" w:rsidR="00525B74" w:rsidRPr="00C95F51" w:rsidRDefault="00525B74" w:rsidP="00525B74">
      <w:pPr>
        <w:spacing w:line="278" w:lineRule="auto"/>
        <w:rPr>
          <w:rFonts w:asciiTheme="minorBidi" w:hAnsiTheme="minorBidi"/>
        </w:rPr>
      </w:pPr>
    </w:p>
    <w:p w14:paraId="40B2E120" w14:textId="77777777" w:rsidR="00525B74" w:rsidRPr="00C95F51" w:rsidRDefault="00525B74" w:rsidP="00525B74">
      <w:pPr>
        <w:pStyle w:val="NormalWeb"/>
        <w:rPr>
          <w:rFonts w:asciiTheme="minorBidi" w:hAnsiTheme="minorBidi" w:cstheme="minorBidi"/>
          <w:b/>
          <w:bCs/>
          <w:sz w:val="22"/>
          <w:szCs w:val="22"/>
        </w:rPr>
      </w:pPr>
    </w:p>
    <w:p w14:paraId="297369CF" w14:textId="77777777" w:rsidR="00525B74" w:rsidRPr="00C95F51" w:rsidRDefault="00525B74" w:rsidP="00525B74">
      <w:pPr>
        <w:pStyle w:val="NormalWeb"/>
        <w:rPr>
          <w:rFonts w:asciiTheme="minorBidi" w:hAnsiTheme="minorBidi" w:cstheme="minorBidi"/>
          <w:b/>
          <w:bCs/>
          <w:sz w:val="22"/>
          <w:szCs w:val="22"/>
        </w:rPr>
      </w:pPr>
      <w:r w:rsidRPr="00C95F51">
        <w:rPr>
          <w:rFonts w:asciiTheme="minorBidi" w:hAnsiTheme="minorBidi" w:cstheme="minorBidi"/>
          <w:b/>
          <w:bCs/>
          <w:sz w:val="22"/>
          <w:szCs w:val="22"/>
        </w:rPr>
        <w:lastRenderedPageBreak/>
        <w:t>2. Logging Configuration</w:t>
      </w:r>
    </w:p>
    <w:tbl>
      <w:tblPr>
        <w:tblStyle w:val="TableGrid"/>
        <w:tblW w:w="0" w:type="auto"/>
        <w:tblLook w:val="04A0" w:firstRow="1" w:lastRow="0" w:firstColumn="1" w:lastColumn="0" w:noHBand="0" w:noVBand="1"/>
      </w:tblPr>
      <w:tblGrid>
        <w:gridCol w:w="8283"/>
      </w:tblGrid>
      <w:tr w:rsidR="00525B74" w:rsidRPr="00C95F51" w14:paraId="363625AE" w14:textId="77777777" w:rsidTr="00BE0764">
        <w:trPr>
          <w:trHeight w:val="3903"/>
        </w:trPr>
        <w:tc>
          <w:tcPr>
            <w:tcW w:w="8283" w:type="dxa"/>
            <w:shd w:val="clear" w:color="auto" w:fill="E7E6E6" w:themeFill="background2"/>
          </w:tcPr>
          <w:p w14:paraId="4BAEF43A"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 Configure logging with UTF-8 encoding</w:t>
            </w:r>
          </w:p>
          <w:p w14:paraId="11DC4098"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logging.basicConfig(</w:t>
            </w:r>
          </w:p>
          <w:p w14:paraId="49A6D3CC"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 xml:space="preserve">    level=logging.INFO,</w:t>
            </w:r>
          </w:p>
          <w:p w14:paraId="20180504"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 xml:space="preserve">    format='%(asctime)s - %(name)s - %(levelname)s - %(message)s',</w:t>
            </w:r>
          </w:p>
          <w:p w14:paraId="54851E01"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 xml:space="preserve">    handlers=[</w:t>
            </w:r>
          </w:p>
          <w:p w14:paraId="11DCE502"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 xml:space="preserve">        logging.FileHandler('unified_api.log', encoding='utf-8'),</w:t>
            </w:r>
          </w:p>
          <w:p w14:paraId="624A2CA1"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 xml:space="preserve">        logging.StreamHandler(stream=sys.stdout)</w:t>
            </w:r>
          </w:p>
          <w:p w14:paraId="529F1173"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 xml:space="preserve">    ]</w:t>
            </w:r>
          </w:p>
          <w:p w14:paraId="3B6D575F"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w:t>
            </w:r>
          </w:p>
          <w:p w14:paraId="6CBDB53F"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logger = logging.getLogger(__name__)</w:t>
            </w:r>
          </w:p>
          <w:p w14:paraId="44DF14A4" w14:textId="77777777" w:rsidR="00525B74" w:rsidRPr="00C95F51" w:rsidRDefault="00525B74" w:rsidP="00BE0764">
            <w:pPr>
              <w:pStyle w:val="NormalWeb"/>
              <w:rPr>
                <w:rFonts w:asciiTheme="minorBidi" w:hAnsiTheme="minorBidi" w:cstheme="minorBidi"/>
                <w:sz w:val="22"/>
                <w:szCs w:val="22"/>
              </w:rPr>
            </w:pPr>
          </w:p>
          <w:p w14:paraId="3D27C101"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 Ensure StreamHandler uses UTF-8 encoding</w:t>
            </w:r>
          </w:p>
          <w:p w14:paraId="39240CA5"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for handler in logger.handlers:</w:t>
            </w:r>
          </w:p>
          <w:p w14:paraId="3705E225"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 xml:space="preserve">    if isinstance(handler, logging.StreamHandler):</w:t>
            </w:r>
          </w:p>
          <w:p w14:paraId="77C174DD"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 xml:space="preserve">        handler.setStream(sys.stdout)</w:t>
            </w:r>
          </w:p>
          <w:p w14:paraId="53AD30CE" w14:textId="77777777" w:rsidR="00525B74" w:rsidRPr="00C95F51" w:rsidRDefault="00525B74" w:rsidP="00BE0764">
            <w:pPr>
              <w:pStyle w:val="NormalWeb"/>
              <w:rPr>
                <w:rFonts w:asciiTheme="minorBidi" w:hAnsiTheme="minorBidi" w:cstheme="minorBidi"/>
                <w:sz w:val="22"/>
                <w:szCs w:val="22"/>
              </w:rPr>
            </w:pPr>
            <w:r w:rsidRPr="00C95F51">
              <w:rPr>
                <w:rFonts w:asciiTheme="minorBidi" w:hAnsiTheme="minorBidi" w:cstheme="minorBidi"/>
                <w:sz w:val="22"/>
                <w:szCs w:val="22"/>
              </w:rPr>
              <w:t xml:space="preserve">        handler.stream.reconfigure(encoding='utf-8')</w:t>
            </w:r>
          </w:p>
        </w:tc>
      </w:tr>
    </w:tbl>
    <w:p w14:paraId="56504BB1" w14:textId="77777777" w:rsidR="00525B74" w:rsidRPr="00C95F51" w:rsidRDefault="00525B74" w:rsidP="00525B74">
      <w:pPr>
        <w:spacing w:line="278" w:lineRule="auto"/>
        <w:rPr>
          <w:rFonts w:asciiTheme="minorBidi" w:hAnsiTheme="minorBidi"/>
        </w:rPr>
      </w:pPr>
    </w:p>
    <w:p w14:paraId="6174AA14" w14:textId="77777777" w:rsidR="00525B74" w:rsidRPr="00C95F51" w:rsidRDefault="00525B74">
      <w:pPr>
        <w:pStyle w:val="ListParagraph"/>
        <w:numPr>
          <w:ilvl w:val="0"/>
          <w:numId w:val="96"/>
        </w:numPr>
        <w:spacing w:line="278" w:lineRule="auto"/>
        <w:rPr>
          <w:rFonts w:asciiTheme="minorBidi" w:hAnsiTheme="minorBidi"/>
        </w:rPr>
      </w:pPr>
      <w:r w:rsidRPr="00C95F51">
        <w:rPr>
          <w:rFonts w:asciiTheme="minorBidi" w:hAnsiTheme="minorBidi"/>
          <w:b/>
          <w:bCs/>
        </w:rPr>
        <w:t>Explanation</w:t>
      </w:r>
      <w:r w:rsidRPr="00C95F51">
        <w:rPr>
          <w:rFonts w:asciiTheme="minorBidi" w:hAnsiTheme="minorBidi"/>
        </w:rPr>
        <w:t>: This configuration establishes a logging system to monitor the chatbot’s runtime behavior. The logging.basicConfig function sets the logging level to INFO, formatting output with timestamps, logger names, levels, and messages. It employs two handlers: FileHandler logs to unified_api.log with UTF-8 encoding to accommodate multilingual text (e.g., Arabic), while StreamHandler outputs to the console (sys.stdout). A subsequent loop ensures StreamHandler uses UTF-8 encoding, mitigating potential character display issues. The logger instance, created with logging.getLogger(__name__), enables module-specific logging, enhancing traceability and debugging capabilities.</w:t>
      </w:r>
    </w:p>
    <w:p w14:paraId="53ADA6DE" w14:textId="77777777" w:rsidR="00525B74" w:rsidRPr="00C95F51" w:rsidRDefault="00525B74" w:rsidP="00525B74">
      <w:pPr>
        <w:spacing w:line="278" w:lineRule="auto"/>
        <w:rPr>
          <w:rFonts w:asciiTheme="minorBidi" w:hAnsiTheme="minorBidi"/>
        </w:rPr>
      </w:pPr>
    </w:p>
    <w:p w14:paraId="47E7782D" w14:textId="77777777" w:rsidR="00525B74" w:rsidRDefault="00525B74" w:rsidP="00525B74">
      <w:pPr>
        <w:spacing w:line="278" w:lineRule="auto"/>
        <w:rPr>
          <w:rFonts w:asciiTheme="minorBidi" w:hAnsiTheme="minorBidi"/>
          <w:b/>
          <w:bCs/>
        </w:rPr>
      </w:pPr>
    </w:p>
    <w:p w14:paraId="15FA34E9" w14:textId="77777777" w:rsidR="00525B74" w:rsidRDefault="00525B74" w:rsidP="00525B74">
      <w:pPr>
        <w:spacing w:line="278" w:lineRule="auto"/>
        <w:rPr>
          <w:rFonts w:asciiTheme="minorBidi" w:hAnsiTheme="minorBidi"/>
          <w:b/>
          <w:bCs/>
        </w:rPr>
      </w:pPr>
    </w:p>
    <w:p w14:paraId="3ACC8AF6" w14:textId="77777777" w:rsidR="00525B74" w:rsidRPr="00C95F51" w:rsidRDefault="00525B74" w:rsidP="00525B74">
      <w:pPr>
        <w:spacing w:line="278" w:lineRule="auto"/>
        <w:rPr>
          <w:rFonts w:asciiTheme="minorBidi" w:hAnsiTheme="minorBidi"/>
          <w:b/>
          <w:bCs/>
        </w:rPr>
      </w:pPr>
      <w:r w:rsidRPr="00C95F51">
        <w:rPr>
          <w:rFonts w:asciiTheme="minorBidi" w:hAnsiTheme="minorBidi"/>
          <w:b/>
          <w:bCs/>
        </w:rPr>
        <w:t>3. Global Configuration Settings</w:t>
      </w:r>
    </w:p>
    <w:tbl>
      <w:tblPr>
        <w:tblStyle w:val="TableGrid"/>
        <w:tblW w:w="0" w:type="auto"/>
        <w:tblLook w:val="04A0" w:firstRow="1" w:lastRow="0" w:firstColumn="1" w:lastColumn="0" w:noHBand="0" w:noVBand="1"/>
      </w:tblPr>
      <w:tblGrid>
        <w:gridCol w:w="9175"/>
      </w:tblGrid>
      <w:tr w:rsidR="00525B74" w:rsidRPr="00C95F51" w14:paraId="4996F40D" w14:textId="77777777" w:rsidTr="00BE0764">
        <w:tc>
          <w:tcPr>
            <w:tcW w:w="9175" w:type="dxa"/>
            <w:shd w:val="clear" w:color="auto" w:fill="E7E6E6" w:themeFill="background2"/>
          </w:tcPr>
          <w:p w14:paraId="53FBE1AC"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Global configuration</w:t>
            </w:r>
          </w:p>
          <w:p w14:paraId="010D6951"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DEFAULT_LANGUAGE = "Arabic"</w:t>
            </w:r>
          </w:p>
          <w:p w14:paraId="7A8DF621"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SUPPORTED_LANGUAGES = ["English", "Arabic"]</w:t>
            </w:r>
          </w:p>
          <w:p w14:paraId="3328488D"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MODEL_PATH = "siamese_model_script.pt"</w:t>
            </w:r>
          </w:p>
          <w:p w14:paraId="2B741248"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ALLOWED_EXTENSIONS = {'png', 'jpg', 'jpeg', 'webp'}</w:t>
            </w:r>
          </w:p>
          <w:p w14:paraId="1EEE0B75"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MAX_IMAGE_DIMENSION = 2048</w:t>
            </w:r>
          </w:p>
          <w:p w14:paraId="2D3A3CE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MIN_IMAGE_DIMENSION = 32</w:t>
            </w:r>
          </w:p>
          <w:p w14:paraId="2E403D7F"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7183EC1A"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Model configuration for LLM</w:t>
            </w:r>
          </w:p>
          <w:p w14:paraId="6D059FC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LLM_CONFIG = {</w:t>
            </w:r>
          </w:p>
          <w:p w14:paraId="0BCF525D"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'model_name': 'llama3.2:latest',</w:t>
            </w:r>
          </w:p>
          <w:p w14:paraId="2B976EC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'temperature': 0.3,</w:t>
            </w:r>
          </w:p>
          <w:p w14:paraId="6B80F26C"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'num_ctx': 4096,</w:t>
            </w:r>
          </w:p>
          <w:p w14:paraId="4CE1134B"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'top_p': 0.9,</w:t>
            </w:r>
          </w:p>
          <w:p w14:paraId="71ADFA0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'repeat_penalty': 1.1</w:t>
            </w:r>
          </w:p>
          <w:p w14:paraId="3A5E2AA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w:t>
            </w:r>
          </w:p>
        </w:tc>
      </w:tr>
    </w:tbl>
    <w:p w14:paraId="3F1D7715" w14:textId="77777777" w:rsidR="00525B74" w:rsidRPr="00C95F51" w:rsidRDefault="00525B74" w:rsidP="00525B74">
      <w:pPr>
        <w:spacing w:line="278" w:lineRule="auto"/>
        <w:rPr>
          <w:rFonts w:asciiTheme="minorBidi" w:hAnsiTheme="minorBidi"/>
          <w:b/>
          <w:bCs/>
        </w:rPr>
      </w:pPr>
    </w:p>
    <w:p w14:paraId="686E2ABB" w14:textId="77777777" w:rsidR="00525B74" w:rsidRPr="00C95F51" w:rsidRDefault="00525B74">
      <w:pPr>
        <w:pStyle w:val="NormalWeb"/>
        <w:numPr>
          <w:ilvl w:val="0"/>
          <w:numId w:val="96"/>
        </w:numPr>
        <w:rPr>
          <w:rFonts w:asciiTheme="minorBidi" w:hAnsiTheme="minorBidi" w:cstheme="minorBidi"/>
          <w:sz w:val="22"/>
          <w:szCs w:val="22"/>
        </w:rPr>
      </w:pPr>
      <w:r w:rsidRPr="00C95F51">
        <w:rPr>
          <w:rStyle w:val="Strong"/>
          <w:rFonts w:asciiTheme="minorBidi" w:eastAsiaTheme="majorEastAsia" w:hAnsiTheme="minorBidi" w:cstheme="minorBidi"/>
          <w:sz w:val="22"/>
          <w:szCs w:val="22"/>
        </w:rPr>
        <w:t>Explanation</w:t>
      </w:r>
      <w:r w:rsidRPr="00C95F51">
        <w:rPr>
          <w:rFonts w:asciiTheme="minorBidi" w:hAnsiTheme="minorBidi" w:cstheme="minorBidi"/>
          <w:sz w:val="22"/>
          <w:szCs w:val="22"/>
        </w:rPr>
        <w:t xml:space="preserve">: These global variables define the operational parameters of the system. </w:t>
      </w:r>
      <w:r w:rsidRPr="00C95F51">
        <w:rPr>
          <w:rStyle w:val="text-sm"/>
          <w:rFonts w:asciiTheme="minorBidi" w:eastAsiaTheme="majorEastAsia" w:hAnsiTheme="minorBidi" w:cstheme="minorBidi"/>
          <w:sz w:val="22"/>
          <w:szCs w:val="22"/>
        </w:rPr>
        <w:t>DEFAULT_LANGUAGE</w:t>
      </w:r>
      <w:r w:rsidRPr="00C95F51">
        <w:rPr>
          <w:rFonts w:asciiTheme="minorBidi" w:hAnsiTheme="minorBidi" w:cstheme="minorBidi"/>
          <w:sz w:val="22"/>
          <w:szCs w:val="22"/>
        </w:rPr>
        <w:t xml:space="preserve"> is set to "Arabic" as the fallback, with </w:t>
      </w:r>
      <w:r w:rsidRPr="00C95F51">
        <w:rPr>
          <w:rStyle w:val="text-sm"/>
          <w:rFonts w:asciiTheme="minorBidi" w:eastAsiaTheme="majorEastAsia" w:hAnsiTheme="minorBidi" w:cstheme="minorBidi"/>
          <w:sz w:val="22"/>
          <w:szCs w:val="22"/>
        </w:rPr>
        <w:t>SUPPORTED_LANGUAGES</w:t>
      </w:r>
      <w:r w:rsidRPr="00C95F51">
        <w:rPr>
          <w:rFonts w:asciiTheme="minorBidi" w:hAnsiTheme="minorBidi" w:cstheme="minorBidi"/>
          <w:sz w:val="22"/>
          <w:szCs w:val="22"/>
        </w:rPr>
        <w:t xml:space="preserve"> specifying bilingual support. </w:t>
      </w:r>
      <w:r w:rsidRPr="00C95F51">
        <w:rPr>
          <w:rStyle w:val="text-sm"/>
          <w:rFonts w:asciiTheme="minorBidi" w:eastAsiaTheme="majorEastAsia" w:hAnsiTheme="minorBidi" w:cstheme="minorBidi"/>
          <w:sz w:val="22"/>
          <w:szCs w:val="22"/>
        </w:rPr>
        <w:t>MODEL_PATH</w:t>
      </w:r>
      <w:r w:rsidRPr="00C95F51">
        <w:rPr>
          <w:rFonts w:asciiTheme="minorBidi" w:hAnsiTheme="minorBidi" w:cstheme="minorBidi"/>
          <w:sz w:val="22"/>
          <w:szCs w:val="22"/>
        </w:rPr>
        <w:t xml:space="preserve"> and image-related constraints (</w:t>
      </w:r>
      <w:r w:rsidRPr="00C95F51">
        <w:rPr>
          <w:rStyle w:val="text-sm"/>
          <w:rFonts w:asciiTheme="minorBidi" w:eastAsiaTheme="majorEastAsia" w:hAnsiTheme="minorBidi" w:cstheme="minorBidi"/>
          <w:sz w:val="22"/>
          <w:szCs w:val="22"/>
        </w:rPr>
        <w:t>ALLOWED_EXTENSIONS</w:t>
      </w:r>
      <w:r w:rsidRPr="00C95F51">
        <w:rPr>
          <w:rFonts w:asciiTheme="minorBidi" w:hAnsiTheme="minorBidi" w:cstheme="minorBidi"/>
          <w:sz w:val="22"/>
          <w:szCs w:val="22"/>
        </w:rPr>
        <w:t xml:space="preserve">, </w:t>
      </w:r>
      <w:r w:rsidRPr="00C95F51">
        <w:rPr>
          <w:rStyle w:val="text-sm"/>
          <w:rFonts w:asciiTheme="minorBidi" w:eastAsiaTheme="majorEastAsia" w:hAnsiTheme="minorBidi" w:cstheme="minorBidi"/>
          <w:sz w:val="22"/>
          <w:szCs w:val="22"/>
        </w:rPr>
        <w:t>MAX_IMAGE_DIMENSION</w:t>
      </w:r>
      <w:r w:rsidRPr="00C95F51">
        <w:rPr>
          <w:rFonts w:asciiTheme="minorBidi" w:hAnsiTheme="minorBidi" w:cstheme="minorBidi"/>
          <w:sz w:val="22"/>
          <w:szCs w:val="22"/>
        </w:rPr>
        <w:t xml:space="preserve">, </w:t>
      </w:r>
      <w:r w:rsidRPr="00C95F51">
        <w:rPr>
          <w:rStyle w:val="text-sm"/>
          <w:rFonts w:asciiTheme="minorBidi" w:eastAsiaTheme="majorEastAsia" w:hAnsiTheme="minorBidi" w:cstheme="minorBidi"/>
          <w:sz w:val="22"/>
          <w:szCs w:val="22"/>
        </w:rPr>
        <w:t>MIN_IMAGE_DIMENSION</w:t>
      </w:r>
      <w:r w:rsidRPr="00C95F51">
        <w:rPr>
          <w:rFonts w:asciiTheme="minorBidi" w:hAnsiTheme="minorBidi" w:cstheme="minorBidi"/>
          <w:sz w:val="22"/>
          <w:szCs w:val="22"/>
        </w:rPr>
        <w:t xml:space="preserve">) provide context for the broader system but are not central to the chatbot. The </w:t>
      </w:r>
      <w:r w:rsidRPr="00C95F51">
        <w:rPr>
          <w:rStyle w:val="text-sm"/>
          <w:rFonts w:asciiTheme="minorBidi" w:eastAsiaTheme="majorEastAsia" w:hAnsiTheme="minorBidi" w:cstheme="minorBidi"/>
          <w:sz w:val="22"/>
          <w:szCs w:val="22"/>
        </w:rPr>
        <w:t>LLM_CONFIG</w:t>
      </w:r>
      <w:r w:rsidRPr="00C95F51">
        <w:rPr>
          <w:rFonts w:asciiTheme="minorBidi" w:hAnsiTheme="minorBidi" w:cstheme="minorBidi"/>
          <w:sz w:val="22"/>
          <w:szCs w:val="22"/>
        </w:rPr>
        <w:t xml:space="preserve"> dictionary configures the language model: </w:t>
      </w:r>
      <w:r w:rsidRPr="00C95F51">
        <w:rPr>
          <w:rStyle w:val="text-sm"/>
          <w:rFonts w:asciiTheme="minorBidi" w:eastAsiaTheme="majorEastAsia" w:hAnsiTheme="minorBidi" w:cstheme="minorBidi"/>
          <w:sz w:val="22"/>
          <w:szCs w:val="22"/>
        </w:rPr>
        <w:t>model_name</w:t>
      </w:r>
      <w:r w:rsidRPr="00C95F51">
        <w:rPr>
          <w:rFonts w:asciiTheme="minorBidi" w:hAnsiTheme="minorBidi" w:cstheme="minorBidi"/>
          <w:sz w:val="22"/>
          <w:szCs w:val="22"/>
        </w:rPr>
        <w:t xml:space="preserve"> selects </w:t>
      </w:r>
      <w:r w:rsidRPr="00C95F51">
        <w:rPr>
          <w:rStyle w:val="text-sm"/>
          <w:rFonts w:asciiTheme="minorBidi" w:eastAsiaTheme="majorEastAsia" w:hAnsiTheme="minorBidi" w:cstheme="minorBidi"/>
          <w:sz w:val="22"/>
          <w:szCs w:val="22"/>
        </w:rPr>
        <w:t>llama3.2:latest</w:t>
      </w:r>
      <w:r w:rsidRPr="00C95F51">
        <w:rPr>
          <w:rFonts w:asciiTheme="minorBidi" w:hAnsiTheme="minorBidi" w:cstheme="minorBidi"/>
          <w:sz w:val="22"/>
          <w:szCs w:val="22"/>
        </w:rPr>
        <w:t xml:space="preserve">, </w:t>
      </w:r>
      <w:r w:rsidRPr="00C95F51">
        <w:rPr>
          <w:rStyle w:val="text-sm"/>
          <w:rFonts w:asciiTheme="minorBidi" w:eastAsiaTheme="majorEastAsia" w:hAnsiTheme="minorBidi" w:cstheme="minorBidi"/>
          <w:sz w:val="22"/>
          <w:szCs w:val="22"/>
        </w:rPr>
        <w:t>temperature</w:t>
      </w:r>
      <w:r w:rsidRPr="00C95F51">
        <w:rPr>
          <w:rFonts w:asciiTheme="minorBidi" w:hAnsiTheme="minorBidi" w:cstheme="minorBidi"/>
          <w:sz w:val="22"/>
          <w:szCs w:val="22"/>
        </w:rPr>
        <w:t xml:space="preserve"> (0.3) reduces randomness for focused responses, </w:t>
      </w:r>
      <w:r w:rsidRPr="00C95F51">
        <w:rPr>
          <w:rStyle w:val="text-sm"/>
          <w:rFonts w:asciiTheme="minorBidi" w:eastAsiaTheme="majorEastAsia" w:hAnsiTheme="minorBidi" w:cstheme="minorBidi"/>
          <w:sz w:val="22"/>
          <w:szCs w:val="22"/>
        </w:rPr>
        <w:t>num_ctx</w:t>
      </w:r>
      <w:r w:rsidRPr="00C95F51">
        <w:rPr>
          <w:rFonts w:asciiTheme="minorBidi" w:hAnsiTheme="minorBidi" w:cstheme="minorBidi"/>
          <w:sz w:val="22"/>
          <w:szCs w:val="22"/>
        </w:rPr>
        <w:t xml:space="preserve"> (4096) sets the context window size, </w:t>
      </w:r>
      <w:r w:rsidRPr="00C95F51">
        <w:rPr>
          <w:rStyle w:val="text-sm"/>
          <w:rFonts w:asciiTheme="minorBidi" w:eastAsiaTheme="majorEastAsia" w:hAnsiTheme="minorBidi" w:cstheme="minorBidi"/>
          <w:sz w:val="22"/>
          <w:szCs w:val="22"/>
        </w:rPr>
        <w:t>top_p</w:t>
      </w:r>
      <w:r w:rsidRPr="00C95F51">
        <w:rPr>
          <w:rFonts w:asciiTheme="minorBidi" w:hAnsiTheme="minorBidi" w:cstheme="minorBidi"/>
          <w:sz w:val="22"/>
          <w:szCs w:val="22"/>
        </w:rPr>
        <w:t xml:space="preserve"> (0.9) filters word probabilities, and </w:t>
      </w:r>
      <w:r w:rsidRPr="00C95F51">
        <w:rPr>
          <w:rStyle w:val="text-sm"/>
          <w:rFonts w:asciiTheme="minorBidi" w:eastAsiaTheme="majorEastAsia" w:hAnsiTheme="minorBidi" w:cstheme="minorBidi"/>
          <w:sz w:val="22"/>
          <w:szCs w:val="22"/>
        </w:rPr>
        <w:t>repeat_penalty</w:t>
      </w:r>
      <w:r w:rsidRPr="00C95F51">
        <w:rPr>
          <w:rFonts w:asciiTheme="minorBidi" w:hAnsiTheme="minorBidi" w:cstheme="minorBidi"/>
          <w:sz w:val="22"/>
          <w:szCs w:val="22"/>
        </w:rPr>
        <w:t xml:space="preserve"> (1.1) minimizes repetition, optimizing the chatbot’s linguistic output.</w:t>
      </w:r>
    </w:p>
    <w:p w14:paraId="656A3A6C" w14:textId="77777777" w:rsidR="00525B74" w:rsidRPr="00C95F51" w:rsidRDefault="00525B74" w:rsidP="00525B74">
      <w:pPr>
        <w:pStyle w:val="NormalWeb"/>
        <w:ind w:left="720"/>
        <w:rPr>
          <w:rFonts w:asciiTheme="minorBidi" w:hAnsiTheme="minorBidi" w:cstheme="minorBidi"/>
          <w:sz w:val="22"/>
          <w:szCs w:val="22"/>
        </w:rPr>
      </w:pPr>
    </w:p>
    <w:p w14:paraId="3750300E" w14:textId="77777777" w:rsidR="00525B74" w:rsidRPr="00C95F51" w:rsidRDefault="00525B74" w:rsidP="00525B74">
      <w:pPr>
        <w:spacing w:line="278" w:lineRule="auto"/>
        <w:rPr>
          <w:rFonts w:asciiTheme="minorBidi" w:hAnsiTheme="minorBidi"/>
          <w:b/>
          <w:bCs/>
        </w:rPr>
      </w:pPr>
      <w:r w:rsidRPr="00C95F51">
        <w:rPr>
          <w:rFonts w:asciiTheme="minorBidi" w:hAnsiTheme="minorBidi"/>
          <w:b/>
          <w:bCs/>
        </w:rPr>
        <w:lastRenderedPageBreak/>
        <w:t>4. Device and Knowledge Bases</w:t>
      </w:r>
    </w:p>
    <w:tbl>
      <w:tblPr>
        <w:tblStyle w:val="TableGrid"/>
        <w:tblW w:w="0" w:type="auto"/>
        <w:tblLook w:val="04A0" w:firstRow="1" w:lastRow="0" w:firstColumn="1" w:lastColumn="0" w:noHBand="0" w:noVBand="1"/>
      </w:tblPr>
      <w:tblGrid>
        <w:gridCol w:w="9350"/>
      </w:tblGrid>
      <w:tr w:rsidR="00525B74" w:rsidRPr="00C95F51" w14:paraId="7B66B01E" w14:textId="77777777" w:rsidTr="00BE0764">
        <w:tc>
          <w:tcPr>
            <w:tcW w:w="9350" w:type="dxa"/>
            <w:shd w:val="clear" w:color="auto" w:fill="E7E6E6" w:themeFill="background2"/>
          </w:tcPr>
          <w:p w14:paraId="1A50555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Set device for PyTorch</w:t>
            </w:r>
          </w:p>
          <w:p w14:paraId="16E7A72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device = torch.device("cuda" if torch.cuda.is_available() else "cpu")</w:t>
            </w:r>
          </w:p>
          <w:p w14:paraId="500553BF"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776A9D8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Knowledge Bases</w:t>
            </w:r>
          </w:p>
          <w:p w14:paraId="502A276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KNOWLEDGE_BASE_EN = """</w:t>
            </w:r>
          </w:p>
          <w:p w14:paraId="7C36487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I am Ink Sentinel, your intelligent signature verification assistant. I use advanced AI technology to help you verify signatures quickly and accurately.</w:t>
            </w:r>
          </w:p>
          <w:p w14:paraId="4988252D"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0706FEB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[...remaining English content...]</w:t>
            </w:r>
          </w:p>
          <w:p w14:paraId="3265DA37"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w:t>
            </w:r>
          </w:p>
          <w:p w14:paraId="08714ADF"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7D520D2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KNOWLEDGE_BASE_AR = """</w:t>
            </w:r>
          </w:p>
          <w:p w14:paraId="4FCF573A"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tl/>
              </w:rPr>
              <w:t>أنا</w:t>
            </w:r>
            <w:r w:rsidRPr="00C95F51">
              <w:rPr>
                <w:rFonts w:asciiTheme="minorBidi" w:eastAsia="Times New Roman" w:hAnsiTheme="minorBidi"/>
              </w:rPr>
              <w:t xml:space="preserve"> Ink Sentinel</w:t>
            </w:r>
            <w:r w:rsidRPr="00C95F51">
              <w:rPr>
                <w:rFonts w:asciiTheme="minorBidi" w:eastAsia="Times New Roman" w:hAnsiTheme="minorBidi"/>
                <w:rtl/>
              </w:rPr>
              <w:t>، مساعدك الذكي في التحقق من التوقيع. أستخدم تقنية الذكاء الاصطناعي المتقدمة لأساعدك في التحقق من التوقيعات بسرعة ودقة</w:t>
            </w:r>
            <w:r w:rsidRPr="00C95F51">
              <w:rPr>
                <w:rFonts w:asciiTheme="minorBidi" w:eastAsia="Times New Roman" w:hAnsiTheme="minorBidi"/>
              </w:rPr>
              <w:t>.</w:t>
            </w:r>
          </w:p>
          <w:p w14:paraId="60521F9D"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4993B82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[...remaining Arabic content...]</w:t>
            </w:r>
          </w:p>
          <w:p w14:paraId="430D9700" w14:textId="77777777" w:rsidR="00525B74" w:rsidRPr="00C95F51" w:rsidRDefault="00525B74" w:rsidP="00BE0764">
            <w:pPr>
              <w:spacing w:before="100" w:beforeAutospacing="1" w:after="100" w:afterAutospacing="1"/>
              <w:outlineLvl w:val="2"/>
              <w:rPr>
                <w:rFonts w:asciiTheme="minorBidi" w:eastAsia="Times New Roman" w:hAnsiTheme="minorBidi"/>
                <w:b/>
                <w:bCs/>
              </w:rPr>
            </w:pPr>
            <w:r w:rsidRPr="00C95F51">
              <w:rPr>
                <w:rFonts w:asciiTheme="minorBidi" w:eastAsia="Times New Roman" w:hAnsiTheme="minorBidi"/>
              </w:rPr>
              <w:t>"""</w:t>
            </w:r>
          </w:p>
        </w:tc>
      </w:tr>
    </w:tbl>
    <w:p w14:paraId="2D7F55ED" w14:textId="77777777" w:rsidR="00525B74" w:rsidRPr="00C95F51" w:rsidRDefault="00525B74" w:rsidP="00525B74">
      <w:pPr>
        <w:spacing w:line="278" w:lineRule="auto"/>
        <w:rPr>
          <w:rFonts w:asciiTheme="minorBidi" w:hAnsiTheme="minorBidi"/>
          <w:b/>
          <w:bCs/>
        </w:rPr>
      </w:pPr>
    </w:p>
    <w:p w14:paraId="091035A6" w14:textId="77777777" w:rsidR="00525B74" w:rsidRPr="00C95F51" w:rsidRDefault="00525B74">
      <w:pPr>
        <w:pStyle w:val="ListParagraph"/>
        <w:numPr>
          <w:ilvl w:val="0"/>
          <w:numId w:val="96"/>
        </w:numPr>
        <w:spacing w:line="278" w:lineRule="auto"/>
        <w:rPr>
          <w:rFonts w:asciiTheme="minorBidi" w:hAnsiTheme="minorBidi"/>
        </w:rPr>
      </w:pPr>
      <w:r w:rsidRPr="00C95F51">
        <w:rPr>
          <w:rFonts w:asciiTheme="minorBidi" w:hAnsiTheme="minorBidi"/>
          <w:b/>
          <w:bCs/>
        </w:rPr>
        <w:t>Explanation</w:t>
      </w:r>
      <w:r w:rsidRPr="00C95F51">
        <w:rPr>
          <w:rFonts w:asciiTheme="minorBidi" w:hAnsiTheme="minorBidi"/>
        </w:rPr>
        <w:t>: The device variable assigns the computational resource for PyTorch operations, selecting cuda if a GPU is available or cpu otherwise, though its primary relevance lies in image processing. The KNOWLEDGE_BASE_EN and KNOWLEDGE_BASE_AR serve as bilingual knowledge repositories, containing detailed information on Ink Sentinel’s capabilities, signature verification processes, forgery types, detection techniques, and legal considerations. The English and Arabic versions are structured to mirror each other, ensuring comprehensive support across languages and forming the factual basis for the chatbot’s responses.</w:t>
      </w:r>
    </w:p>
    <w:p w14:paraId="4DE6DEE5" w14:textId="77777777" w:rsidR="00525B74" w:rsidRPr="00C95F51" w:rsidRDefault="00525B74" w:rsidP="00525B74">
      <w:pPr>
        <w:pStyle w:val="ListParagraph"/>
        <w:spacing w:line="278" w:lineRule="auto"/>
        <w:rPr>
          <w:rFonts w:asciiTheme="minorBidi" w:hAnsiTheme="minorBidi"/>
          <w:b/>
          <w:bCs/>
        </w:rPr>
      </w:pPr>
    </w:p>
    <w:p w14:paraId="2D01DCDF" w14:textId="77777777" w:rsidR="00525B74" w:rsidRPr="00C95F51" w:rsidRDefault="00525B74" w:rsidP="00525B74">
      <w:pPr>
        <w:pStyle w:val="ListParagraph"/>
        <w:spacing w:line="278" w:lineRule="auto"/>
        <w:rPr>
          <w:rFonts w:asciiTheme="minorBidi" w:hAnsiTheme="minorBidi"/>
          <w:b/>
          <w:bCs/>
        </w:rPr>
      </w:pPr>
    </w:p>
    <w:p w14:paraId="3B831D25" w14:textId="77777777" w:rsidR="00525B74" w:rsidRPr="00C95F51" w:rsidRDefault="00525B74" w:rsidP="00525B74">
      <w:pPr>
        <w:pStyle w:val="ListParagraph"/>
        <w:spacing w:line="278" w:lineRule="auto"/>
        <w:rPr>
          <w:rFonts w:asciiTheme="minorBidi" w:hAnsiTheme="minorBidi"/>
          <w:b/>
          <w:bCs/>
        </w:rPr>
      </w:pPr>
    </w:p>
    <w:p w14:paraId="3001EEE2" w14:textId="77777777" w:rsidR="00525B74" w:rsidRDefault="00525B74" w:rsidP="00525B74">
      <w:pPr>
        <w:spacing w:line="278" w:lineRule="auto"/>
        <w:jc w:val="both"/>
        <w:rPr>
          <w:rFonts w:asciiTheme="minorBidi" w:hAnsiTheme="minorBidi"/>
          <w:b/>
          <w:bCs/>
        </w:rPr>
      </w:pPr>
    </w:p>
    <w:p w14:paraId="553610CB" w14:textId="77777777" w:rsidR="00525B74" w:rsidRPr="00C95F51" w:rsidRDefault="00525B74" w:rsidP="00525B74">
      <w:pPr>
        <w:spacing w:line="278" w:lineRule="auto"/>
        <w:jc w:val="both"/>
        <w:rPr>
          <w:rFonts w:asciiTheme="minorBidi" w:hAnsiTheme="minorBidi"/>
          <w:b/>
          <w:bCs/>
        </w:rPr>
      </w:pPr>
      <w:r w:rsidRPr="00C95F51">
        <w:rPr>
          <w:rFonts w:asciiTheme="minorBidi" w:hAnsiTheme="minorBidi"/>
          <w:b/>
          <w:bCs/>
        </w:rPr>
        <w:t>5. Custom Exception Classes</w:t>
      </w:r>
    </w:p>
    <w:tbl>
      <w:tblPr>
        <w:tblStyle w:val="TableGrid"/>
        <w:tblW w:w="0" w:type="auto"/>
        <w:tblLook w:val="04A0" w:firstRow="1" w:lastRow="0" w:firstColumn="1" w:lastColumn="0" w:noHBand="0" w:noVBand="1"/>
      </w:tblPr>
      <w:tblGrid>
        <w:gridCol w:w="9350"/>
      </w:tblGrid>
      <w:tr w:rsidR="00525B74" w:rsidRPr="00C95F51" w14:paraId="267F6AC7" w14:textId="77777777" w:rsidTr="00BE0764">
        <w:tc>
          <w:tcPr>
            <w:tcW w:w="9350" w:type="dxa"/>
            <w:shd w:val="clear" w:color="auto" w:fill="E7E6E6" w:themeFill="background2"/>
          </w:tcPr>
          <w:p w14:paraId="162F1A8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class SecurityError(Exception):</w:t>
            </w:r>
          </w:p>
          <w:p w14:paraId="2819A4A1"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"""Custom exception for security-related errors"""</w:t>
            </w:r>
          </w:p>
          <w:p w14:paraId="7ACD8A6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pass</w:t>
            </w:r>
          </w:p>
          <w:p w14:paraId="3A4484EA"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71ABCEA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class ValidationError(Exception):</w:t>
            </w:r>
          </w:p>
          <w:p w14:paraId="67241870"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"""Custom exception for validation errors"""</w:t>
            </w:r>
          </w:p>
          <w:p w14:paraId="6ECA6204"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pass</w:t>
            </w:r>
          </w:p>
          <w:p w14:paraId="651F31C8"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78C5A915"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class ModelError(Exception):</w:t>
            </w:r>
          </w:p>
          <w:p w14:paraId="51F48C41"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"""Custom exception for model-related errors"""</w:t>
            </w:r>
          </w:p>
          <w:p w14:paraId="2DB57CBF" w14:textId="77777777" w:rsidR="00525B74" w:rsidRPr="00C95F51" w:rsidRDefault="00525B74" w:rsidP="00BE0764">
            <w:pPr>
              <w:spacing w:before="100" w:beforeAutospacing="1" w:after="100" w:afterAutospacing="1"/>
              <w:outlineLvl w:val="2"/>
              <w:rPr>
                <w:rFonts w:asciiTheme="minorBidi" w:eastAsia="Times New Roman" w:hAnsiTheme="minorBidi"/>
                <w:b/>
                <w:bCs/>
              </w:rPr>
            </w:pPr>
            <w:r w:rsidRPr="00C95F51">
              <w:rPr>
                <w:rFonts w:asciiTheme="minorBidi" w:eastAsia="Times New Roman" w:hAnsiTheme="minorBidi"/>
              </w:rPr>
              <w:t xml:space="preserve">    pass</w:t>
            </w:r>
          </w:p>
        </w:tc>
      </w:tr>
    </w:tbl>
    <w:p w14:paraId="01302166" w14:textId="77777777" w:rsidR="00525B74" w:rsidRPr="00C95F51" w:rsidRDefault="00525B74" w:rsidP="00525B74">
      <w:pPr>
        <w:spacing w:line="278" w:lineRule="auto"/>
        <w:rPr>
          <w:rFonts w:asciiTheme="minorBidi" w:hAnsiTheme="minorBidi"/>
          <w:b/>
          <w:bCs/>
        </w:rPr>
      </w:pPr>
    </w:p>
    <w:p w14:paraId="2E7DF603" w14:textId="77777777" w:rsidR="00525B74" w:rsidRPr="00C95F51" w:rsidRDefault="00525B74">
      <w:pPr>
        <w:pStyle w:val="ListParagraph"/>
        <w:numPr>
          <w:ilvl w:val="0"/>
          <w:numId w:val="96"/>
        </w:numPr>
        <w:spacing w:line="278" w:lineRule="auto"/>
        <w:rPr>
          <w:rFonts w:asciiTheme="minorBidi" w:hAnsiTheme="minorBidi"/>
        </w:rPr>
      </w:pPr>
      <w:r w:rsidRPr="00C95F51">
        <w:rPr>
          <w:rFonts w:asciiTheme="minorBidi" w:hAnsiTheme="minorBidi"/>
          <w:b/>
          <w:bCs/>
        </w:rPr>
        <w:t>Explanation</w:t>
      </w:r>
      <w:r w:rsidRPr="00C95F51">
        <w:rPr>
          <w:rFonts w:asciiTheme="minorBidi" w:hAnsiTheme="minorBidi"/>
        </w:rPr>
        <w:t>: These custom exception classes extend the base Exception class to handle specific error scenarios within the chatbot system. SecurityError addresses security-related issues, ValidationError manages validation failures (e.g., invalid inputs), and ModelError handles model-specific problems (e.g., Ollama service interruptions). Currently implemented as placeholders, they can be expanded with additional attributes or methods to enhance error management, aligning with robust software design principles.</w:t>
      </w:r>
    </w:p>
    <w:p w14:paraId="31538E29" w14:textId="77777777" w:rsidR="00525B74" w:rsidRPr="00C95F51" w:rsidRDefault="00525B74" w:rsidP="00525B74">
      <w:pPr>
        <w:spacing w:line="278" w:lineRule="auto"/>
        <w:rPr>
          <w:rFonts w:asciiTheme="minorBidi" w:hAnsiTheme="minorBidi"/>
          <w:b/>
          <w:bCs/>
        </w:rPr>
      </w:pPr>
      <w:r w:rsidRPr="00C95F51">
        <w:rPr>
          <w:rFonts w:asciiTheme="minorBidi" w:hAnsiTheme="minorBidi"/>
          <w:b/>
          <w:bCs/>
        </w:rPr>
        <w:t>6. ChatManager Class Initialization</w:t>
      </w:r>
    </w:p>
    <w:tbl>
      <w:tblPr>
        <w:tblStyle w:val="TableGrid"/>
        <w:tblW w:w="0" w:type="auto"/>
        <w:tblLook w:val="04A0" w:firstRow="1" w:lastRow="0" w:firstColumn="1" w:lastColumn="0" w:noHBand="0" w:noVBand="1"/>
      </w:tblPr>
      <w:tblGrid>
        <w:gridCol w:w="9350"/>
      </w:tblGrid>
      <w:tr w:rsidR="00525B74" w:rsidRPr="00C95F51" w14:paraId="7D2BF63C" w14:textId="77777777" w:rsidTr="00BE0764">
        <w:tc>
          <w:tcPr>
            <w:tcW w:w="9350" w:type="dxa"/>
            <w:shd w:val="clear" w:color="auto" w:fill="E7E6E6" w:themeFill="background2"/>
          </w:tcPr>
          <w:p w14:paraId="6D817B4B" w14:textId="77777777" w:rsidR="00525B74" w:rsidRPr="00C95F51" w:rsidRDefault="00525B74" w:rsidP="00BE0764">
            <w:pPr>
              <w:spacing w:before="100" w:beforeAutospacing="1" w:after="100" w:afterAutospacing="1"/>
              <w:outlineLvl w:val="2"/>
              <w:rPr>
                <w:rFonts w:asciiTheme="minorBidi" w:eastAsia="Times New Roman" w:hAnsiTheme="minorBidi"/>
              </w:rPr>
            </w:pPr>
            <w:bookmarkStart w:id="11" w:name="_Hlk200437915"/>
            <w:r w:rsidRPr="00C95F51">
              <w:rPr>
                <w:rFonts w:asciiTheme="minorBidi" w:eastAsia="Times New Roman" w:hAnsiTheme="minorBidi"/>
              </w:rPr>
              <w:t>class ChatManager:</w:t>
            </w:r>
          </w:p>
          <w:p w14:paraId="1B63DDE1"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def __init__(self):</w:t>
            </w:r>
          </w:p>
          <w:p w14:paraId="6143B2B7" w14:textId="77777777" w:rsidR="00525B74" w:rsidRPr="00C95F51" w:rsidRDefault="00525B74" w:rsidP="00BE0764">
            <w:pPr>
              <w:spacing w:before="100" w:beforeAutospacing="1" w:after="100" w:afterAutospacing="1"/>
              <w:outlineLvl w:val="2"/>
              <w:rPr>
                <w:rFonts w:asciiTheme="minorBidi" w:eastAsia="Times New Roman" w:hAnsiTheme="minorBidi"/>
                <w:b/>
                <w:bCs/>
              </w:rPr>
            </w:pPr>
            <w:r w:rsidRPr="00C95F51">
              <w:rPr>
                <w:rFonts w:asciiTheme="minorBidi" w:eastAsia="Times New Roman" w:hAnsiTheme="minorBidi"/>
              </w:rPr>
              <w:t xml:space="preserve">        self.ollama_base_url = app.config['OLLAMA_BASE_URL']</w:t>
            </w:r>
          </w:p>
        </w:tc>
      </w:tr>
    </w:tbl>
    <w:bookmarkEnd w:id="11"/>
    <w:p w14:paraId="1A92613F" w14:textId="77777777" w:rsidR="00525B74" w:rsidRPr="00C95F51" w:rsidRDefault="00525B74">
      <w:pPr>
        <w:pStyle w:val="NormalWeb"/>
        <w:numPr>
          <w:ilvl w:val="0"/>
          <w:numId w:val="96"/>
        </w:numPr>
        <w:rPr>
          <w:rFonts w:asciiTheme="minorBidi" w:hAnsiTheme="minorBidi" w:cstheme="minorBidi"/>
          <w:sz w:val="22"/>
          <w:szCs w:val="22"/>
        </w:rPr>
      </w:pPr>
      <w:r w:rsidRPr="00C95F51">
        <w:rPr>
          <w:rStyle w:val="Strong"/>
          <w:rFonts w:asciiTheme="minorBidi" w:eastAsiaTheme="majorEastAsia" w:hAnsiTheme="minorBidi" w:cstheme="minorBidi"/>
          <w:sz w:val="22"/>
          <w:szCs w:val="22"/>
        </w:rPr>
        <w:t>Explanation</w:t>
      </w:r>
      <w:r w:rsidRPr="00C95F51">
        <w:rPr>
          <w:rFonts w:asciiTheme="minorBidi" w:hAnsiTheme="minorBidi" w:cstheme="minorBidi"/>
          <w:sz w:val="22"/>
          <w:szCs w:val="22"/>
        </w:rPr>
        <w:t xml:space="preserve">: The </w:t>
      </w:r>
      <w:r w:rsidRPr="00C95F51">
        <w:rPr>
          <w:rStyle w:val="text-sm"/>
          <w:rFonts w:asciiTheme="minorBidi" w:eastAsiaTheme="majorEastAsia" w:hAnsiTheme="minorBidi" w:cstheme="minorBidi"/>
          <w:sz w:val="22"/>
          <w:szCs w:val="22"/>
        </w:rPr>
        <w:t>ChatManager</w:t>
      </w:r>
      <w:r w:rsidRPr="00C95F51">
        <w:rPr>
          <w:rFonts w:asciiTheme="minorBidi" w:hAnsiTheme="minorBidi" w:cstheme="minorBidi"/>
          <w:sz w:val="22"/>
          <w:szCs w:val="22"/>
        </w:rPr>
        <w:t xml:space="preserve"> class functions as the central controller for the chatbot’s operations. The </w:t>
      </w:r>
      <w:r w:rsidRPr="00C95F51">
        <w:rPr>
          <w:rStyle w:val="text-sm"/>
          <w:rFonts w:asciiTheme="minorBidi" w:eastAsiaTheme="majorEastAsia" w:hAnsiTheme="minorBidi" w:cstheme="minorBidi"/>
          <w:sz w:val="22"/>
          <w:szCs w:val="22"/>
        </w:rPr>
        <w:t>__init__</w:t>
      </w:r>
      <w:r w:rsidRPr="00C95F51">
        <w:rPr>
          <w:rFonts w:asciiTheme="minorBidi" w:hAnsiTheme="minorBidi" w:cstheme="minorBidi"/>
          <w:sz w:val="22"/>
          <w:szCs w:val="22"/>
        </w:rPr>
        <w:t xml:space="preserve"> method initializes the instance by setting </w:t>
      </w:r>
      <w:r w:rsidRPr="00C95F51">
        <w:rPr>
          <w:rStyle w:val="text-sm"/>
          <w:rFonts w:asciiTheme="minorBidi" w:eastAsiaTheme="majorEastAsia" w:hAnsiTheme="minorBidi" w:cstheme="minorBidi"/>
          <w:sz w:val="22"/>
          <w:szCs w:val="22"/>
        </w:rPr>
        <w:t>self.ollama_base_url</w:t>
      </w:r>
      <w:r w:rsidRPr="00C95F51">
        <w:rPr>
          <w:rFonts w:asciiTheme="minorBidi" w:hAnsiTheme="minorBidi" w:cstheme="minorBidi"/>
          <w:sz w:val="22"/>
          <w:szCs w:val="22"/>
        </w:rPr>
        <w:t xml:space="preserve"> to the value retrieved from </w:t>
      </w:r>
      <w:r w:rsidRPr="00C95F51">
        <w:rPr>
          <w:rStyle w:val="text-sm"/>
          <w:rFonts w:asciiTheme="minorBidi" w:eastAsiaTheme="majorEastAsia" w:hAnsiTheme="minorBidi" w:cstheme="minorBidi"/>
          <w:sz w:val="22"/>
          <w:szCs w:val="22"/>
        </w:rPr>
        <w:t>app.config['OLLAMA_BASE_URL']</w:t>
      </w:r>
      <w:r w:rsidRPr="00C95F51">
        <w:rPr>
          <w:rFonts w:asciiTheme="minorBidi" w:hAnsiTheme="minorBidi" w:cstheme="minorBidi"/>
          <w:sz w:val="22"/>
          <w:szCs w:val="22"/>
        </w:rPr>
        <w:t xml:space="preserve">, typically </w:t>
      </w:r>
      <w:r w:rsidRPr="00C95F51">
        <w:rPr>
          <w:rStyle w:val="text-sm"/>
          <w:rFonts w:asciiTheme="minorBidi" w:eastAsiaTheme="majorEastAsia" w:hAnsiTheme="minorBidi" w:cstheme="minorBidi"/>
          <w:sz w:val="22"/>
          <w:szCs w:val="22"/>
        </w:rPr>
        <w:t>http://localhost:11434</w:t>
      </w:r>
      <w:r w:rsidRPr="00C95F51">
        <w:rPr>
          <w:rFonts w:asciiTheme="minorBidi" w:hAnsiTheme="minorBidi" w:cstheme="minorBidi"/>
          <w:sz w:val="22"/>
          <w:szCs w:val="22"/>
        </w:rPr>
        <w:t xml:space="preserve"> unless reconfigured. This attribute establishes the connection to the Ollama service, serving as a critical link for language model integration.</w:t>
      </w:r>
    </w:p>
    <w:p w14:paraId="7CA974B1" w14:textId="77777777" w:rsidR="00525B74" w:rsidRPr="00C95F51" w:rsidRDefault="00525B74" w:rsidP="00525B74">
      <w:pPr>
        <w:spacing w:line="278" w:lineRule="auto"/>
        <w:rPr>
          <w:rFonts w:asciiTheme="minorBidi" w:hAnsiTheme="minorBidi"/>
          <w:b/>
          <w:bCs/>
        </w:rPr>
      </w:pPr>
    </w:p>
    <w:p w14:paraId="0BEE9D18" w14:textId="77777777" w:rsidR="00525B74" w:rsidRPr="00C95F51" w:rsidRDefault="00525B74" w:rsidP="00525B74">
      <w:pPr>
        <w:spacing w:line="278" w:lineRule="auto"/>
        <w:rPr>
          <w:rFonts w:asciiTheme="minorBidi" w:hAnsiTheme="minorBidi"/>
          <w:b/>
          <w:bCs/>
        </w:rPr>
      </w:pPr>
      <w:r w:rsidRPr="00C95F51">
        <w:rPr>
          <w:rFonts w:asciiTheme="minorBidi" w:hAnsiTheme="minorBidi"/>
          <w:b/>
          <w:bCs/>
        </w:rPr>
        <w:t>7. Language Detection Mechanism</w:t>
      </w:r>
    </w:p>
    <w:tbl>
      <w:tblPr>
        <w:tblStyle w:val="TableGrid"/>
        <w:tblW w:w="0" w:type="auto"/>
        <w:tblLook w:val="04A0" w:firstRow="1" w:lastRow="0" w:firstColumn="1" w:lastColumn="0" w:noHBand="0" w:noVBand="1"/>
      </w:tblPr>
      <w:tblGrid>
        <w:gridCol w:w="9350"/>
      </w:tblGrid>
      <w:tr w:rsidR="00525B74" w:rsidRPr="00C95F51" w14:paraId="5224A21C" w14:textId="77777777" w:rsidTr="00BE0764">
        <w:tc>
          <w:tcPr>
            <w:tcW w:w="9350" w:type="dxa"/>
            <w:shd w:val="clear" w:color="auto" w:fill="E7E6E6" w:themeFill="background2"/>
          </w:tcPr>
          <w:p w14:paraId="5C0D5FAF" w14:textId="77777777" w:rsidR="00525B74" w:rsidRPr="00C95F51" w:rsidRDefault="00525B74" w:rsidP="00BE0764">
            <w:pPr>
              <w:spacing w:before="100" w:beforeAutospacing="1" w:after="100" w:afterAutospacing="1"/>
              <w:outlineLvl w:val="2"/>
              <w:rPr>
                <w:rFonts w:asciiTheme="minorBidi" w:eastAsia="Times New Roman" w:hAnsiTheme="minorBidi"/>
              </w:rPr>
            </w:pPr>
            <w:bookmarkStart w:id="12" w:name="_Hlk200438240"/>
            <w:r w:rsidRPr="00C95F51">
              <w:rPr>
                <w:rFonts w:asciiTheme="minorBidi" w:eastAsia="Times New Roman" w:hAnsiTheme="minorBidi"/>
                <w:b/>
                <w:bCs/>
              </w:rPr>
              <w:t xml:space="preserve">    </w:t>
            </w:r>
            <w:r w:rsidRPr="00C95F51">
              <w:rPr>
                <w:rFonts w:asciiTheme="minorBidi" w:eastAsia="Times New Roman" w:hAnsiTheme="minorBidi"/>
              </w:rPr>
              <w:t>def detect_language(self, text: str) -&gt; str:</w:t>
            </w:r>
          </w:p>
          <w:p w14:paraId="081C9EBC"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"""Detect if text is primarily Arabic or English"""</w:t>
            </w:r>
          </w:p>
          <w:p w14:paraId="4D0243D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arabic_chars = len(re.findall(r'[\u0600-\u06FF\u0750-\u077F\u08A0-\u08FF]', text))</w:t>
            </w:r>
          </w:p>
          <w:p w14:paraId="6AF0D1F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total_chars = len(re.sub(r'\s+', '', text))</w:t>
            </w:r>
          </w:p>
          <w:p w14:paraId="33B3C22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p>
          <w:p w14:paraId="122D234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if total_chars == 0:</w:t>
            </w:r>
          </w:p>
          <w:p w14:paraId="68AEEF9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return DEFAULT_LANGUAGE</w:t>
            </w:r>
          </w:p>
          <w:p w14:paraId="1A2B93A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p>
          <w:p w14:paraId="14CB84C5"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arabic_ratio = arabic_chars / total_chars</w:t>
            </w:r>
          </w:p>
          <w:p w14:paraId="5EB14804" w14:textId="77777777" w:rsidR="00525B74" w:rsidRPr="00C95F51" w:rsidRDefault="00525B74" w:rsidP="00BE0764">
            <w:pPr>
              <w:spacing w:before="100" w:beforeAutospacing="1" w:after="100" w:afterAutospacing="1"/>
              <w:outlineLvl w:val="2"/>
              <w:rPr>
                <w:rFonts w:asciiTheme="minorBidi" w:eastAsia="Times New Roman" w:hAnsiTheme="minorBidi"/>
                <w:b/>
                <w:bCs/>
              </w:rPr>
            </w:pPr>
            <w:r w:rsidRPr="00C95F51">
              <w:rPr>
                <w:rFonts w:asciiTheme="minorBidi" w:eastAsia="Times New Roman" w:hAnsiTheme="minorBidi"/>
              </w:rPr>
              <w:t xml:space="preserve">        return "Arabic" if arabic_ratio &gt; 0.3 else "English"</w:t>
            </w:r>
          </w:p>
        </w:tc>
      </w:tr>
    </w:tbl>
    <w:bookmarkEnd w:id="12"/>
    <w:p w14:paraId="626BF226" w14:textId="77777777" w:rsidR="00525B74" w:rsidRPr="00C95F51" w:rsidRDefault="00525B74">
      <w:pPr>
        <w:pStyle w:val="NormalWeb"/>
        <w:numPr>
          <w:ilvl w:val="0"/>
          <w:numId w:val="96"/>
        </w:numPr>
        <w:rPr>
          <w:rFonts w:asciiTheme="minorBidi" w:hAnsiTheme="minorBidi" w:cstheme="minorBidi"/>
          <w:sz w:val="22"/>
          <w:szCs w:val="22"/>
        </w:rPr>
      </w:pPr>
      <w:r w:rsidRPr="00C95F51">
        <w:rPr>
          <w:rStyle w:val="Strong"/>
          <w:rFonts w:asciiTheme="minorBidi" w:eastAsiaTheme="majorEastAsia" w:hAnsiTheme="minorBidi" w:cstheme="minorBidi"/>
          <w:sz w:val="22"/>
          <w:szCs w:val="22"/>
        </w:rPr>
        <w:t>Explanation</w:t>
      </w:r>
      <w:r w:rsidRPr="00C95F51">
        <w:rPr>
          <w:rFonts w:asciiTheme="minorBidi" w:hAnsiTheme="minorBidi" w:cstheme="minorBidi"/>
          <w:sz w:val="22"/>
          <w:szCs w:val="22"/>
        </w:rPr>
        <w:t xml:space="preserve">: This method implements a language detection algorithm by analyzing the input text. It uses </w:t>
      </w:r>
      <w:r w:rsidRPr="00C95F51">
        <w:rPr>
          <w:rStyle w:val="text-sm"/>
          <w:rFonts w:asciiTheme="minorBidi" w:eastAsiaTheme="majorEastAsia" w:hAnsiTheme="minorBidi" w:cstheme="minorBidi"/>
          <w:sz w:val="22"/>
          <w:szCs w:val="22"/>
        </w:rPr>
        <w:t>re.findall</w:t>
      </w:r>
      <w:r w:rsidRPr="00C95F51">
        <w:rPr>
          <w:rFonts w:asciiTheme="minorBidi" w:hAnsiTheme="minorBidi" w:cstheme="minorBidi"/>
          <w:sz w:val="22"/>
          <w:szCs w:val="22"/>
        </w:rPr>
        <w:t xml:space="preserve"> to count Arabic characters within the Unicode ranges </w:t>
      </w:r>
      <w:r w:rsidRPr="00C95F51">
        <w:rPr>
          <w:rStyle w:val="text-sm"/>
          <w:rFonts w:asciiTheme="minorBidi" w:eastAsiaTheme="majorEastAsia" w:hAnsiTheme="minorBidi" w:cstheme="minorBidi"/>
          <w:sz w:val="22"/>
          <w:szCs w:val="22"/>
        </w:rPr>
        <w:t>\u0600-\u06FF</w:t>
      </w:r>
      <w:r w:rsidRPr="00C95F51">
        <w:rPr>
          <w:rFonts w:asciiTheme="minorBidi" w:hAnsiTheme="minorBidi" w:cstheme="minorBidi"/>
          <w:sz w:val="22"/>
          <w:szCs w:val="22"/>
        </w:rPr>
        <w:t xml:space="preserve">, </w:t>
      </w:r>
      <w:r w:rsidRPr="00C95F51">
        <w:rPr>
          <w:rStyle w:val="text-sm"/>
          <w:rFonts w:asciiTheme="minorBidi" w:eastAsiaTheme="majorEastAsia" w:hAnsiTheme="minorBidi" w:cstheme="minorBidi"/>
          <w:sz w:val="22"/>
          <w:szCs w:val="22"/>
        </w:rPr>
        <w:t>\u0750-\u077F</w:t>
      </w:r>
      <w:r w:rsidRPr="00C95F51">
        <w:rPr>
          <w:rFonts w:asciiTheme="minorBidi" w:hAnsiTheme="minorBidi" w:cstheme="minorBidi"/>
          <w:sz w:val="22"/>
          <w:szCs w:val="22"/>
        </w:rPr>
        <w:t xml:space="preserve">, and </w:t>
      </w:r>
      <w:r w:rsidRPr="00C95F51">
        <w:rPr>
          <w:rStyle w:val="text-sm"/>
          <w:rFonts w:asciiTheme="minorBidi" w:eastAsiaTheme="majorEastAsia" w:hAnsiTheme="minorBidi" w:cstheme="minorBidi"/>
          <w:sz w:val="22"/>
          <w:szCs w:val="22"/>
        </w:rPr>
        <w:t>\u08A0-\u08FF</w:t>
      </w:r>
      <w:r w:rsidRPr="00C95F51">
        <w:rPr>
          <w:rFonts w:asciiTheme="minorBidi" w:hAnsiTheme="minorBidi" w:cstheme="minorBidi"/>
          <w:sz w:val="22"/>
          <w:szCs w:val="22"/>
        </w:rPr>
        <w:t xml:space="preserve">, calculating the ratio against the total non-space characters determined by </w:t>
      </w:r>
      <w:r w:rsidRPr="00C95F51">
        <w:rPr>
          <w:rStyle w:val="text-sm"/>
          <w:rFonts w:asciiTheme="minorBidi" w:eastAsiaTheme="majorEastAsia" w:hAnsiTheme="minorBidi" w:cstheme="minorBidi"/>
          <w:sz w:val="22"/>
          <w:szCs w:val="22"/>
        </w:rPr>
        <w:t>re.sub(r'\s+', '', text)</w:t>
      </w:r>
      <w:r w:rsidRPr="00C95F51">
        <w:rPr>
          <w:rFonts w:asciiTheme="minorBidi" w:hAnsiTheme="minorBidi" w:cstheme="minorBidi"/>
          <w:sz w:val="22"/>
          <w:szCs w:val="22"/>
        </w:rPr>
        <w:t xml:space="preserve">. A ratio exceeding 0.3 classifies the text as Arabic; otherwise, it is deemed English. In the absence of input, it defaults to </w:t>
      </w:r>
      <w:r w:rsidRPr="00C95F51">
        <w:rPr>
          <w:rStyle w:val="text-sm"/>
          <w:rFonts w:asciiTheme="minorBidi" w:eastAsiaTheme="majorEastAsia" w:hAnsiTheme="minorBidi" w:cstheme="minorBidi"/>
          <w:sz w:val="22"/>
          <w:szCs w:val="22"/>
        </w:rPr>
        <w:t>DEFAULT_LANGUAGE</w:t>
      </w:r>
      <w:r w:rsidRPr="00C95F51">
        <w:rPr>
          <w:rFonts w:asciiTheme="minorBidi" w:hAnsiTheme="minorBidi" w:cstheme="minorBidi"/>
          <w:sz w:val="22"/>
          <w:szCs w:val="22"/>
        </w:rPr>
        <w:t xml:space="preserve"> ("Arabic"), ensuring a fallback mechanism.</w:t>
      </w:r>
    </w:p>
    <w:p w14:paraId="62357DCF" w14:textId="77777777" w:rsidR="00525B74" w:rsidRPr="00C95F51" w:rsidRDefault="00525B74" w:rsidP="00525B74">
      <w:pPr>
        <w:spacing w:line="278" w:lineRule="auto"/>
        <w:rPr>
          <w:rFonts w:asciiTheme="minorBidi" w:hAnsiTheme="minorBidi"/>
          <w:b/>
          <w:bCs/>
        </w:rPr>
      </w:pPr>
      <w:r w:rsidRPr="00C95F51">
        <w:rPr>
          <w:rFonts w:asciiTheme="minorBidi" w:hAnsiTheme="minorBidi"/>
          <w:b/>
          <w:bCs/>
        </w:rPr>
        <w:t>8. Ollama Service Availability Check</w:t>
      </w:r>
    </w:p>
    <w:tbl>
      <w:tblPr>
        <w:tblStyle w:val="TableGrid"/>
        <w:tblW w:w="0" w:type="auto"/>
        <w:tblLook w:val="04A0" w:firstRow="1" w:lastRow="0" w:firstColumn="1" w:lastColumn="0" w:noHBand="0" w:noVBand="1"/>
      </w:tblPr>
      <w:tblGrid>
        <w:gridCol w:w="9350"/>
      </w:tblGrid>
      <w:tr w:rsidR="00525B74" w:rsidRPr="00C95F51" w14:paraId="0DD7D129" w14:textId="77777777" w:rsidTr="00BE0764">
        <w:tc>
          <w:tcPr>
            <w:tcW w:w="9350" w:type="dxa"/>
            <w:shd w:val="clear" w:color="auto" w:fill="E7E6E6" w:themeFill="background2"/>
          </w:tcPr>
          <w:p w14:paraId="39285E84"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def check_ollama_running(self) -&gt; bool:</w:t>
            </w:r>
          </w:p>
          <w:p w14:paraId="5CBED281"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"""Check if Ollama server is running"""</w:t>
            </w:r>
          </w:p>
          <w:p w14:paraId="1F9E95ED"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try:</w:t>
            </w:r>
          </w:p>
          <w:p w14:paraId="21EA70A1"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response = requests.get(self.ollama_base_url, timeout=5)</w:t>
            </w:r>
          </w:p>
          <w:p w14:paraId="39EF8790"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return response.status_code == 200</w:t>
            </w:r>
          </w:p>
          <w:p w14:paraId="35306632"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except requests.exceptions.RequestException:</w:t>
            </w:r>
          </w:p>
          <w:p w14:paraId="1CCD5F90"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return False</w:t>
            </w:r>
          </w:p>
        </w:tc>
      </w:tr>
    </w:tbl>
    <w:p w14:paraId="2B7FCE10" w14:textId="77777777" w:rsidR="00525B74" w:rsidRPr="00C95F51" w:rsidRDefault="00525B74">
      <w:pPr>
        <w:pStyle w:val="NormalWeb"/>
        <w:numPr>
          <w:ilvl w:val="0"/>
          <w:numId w:val="96"/>
        </w:numPr>
        <w:rPr>
          <w:rFonts w:asciiTheme="minorBidi" w:hAnsiTheme="minorBidi" w:cstheme="minorBidi"/>
          <w:sz w:val="22"/>
          <w:szCs w:val="22"/>
        </w:rPr>
      </w:pPr>
      <w:r w:rsidRPr="00C95F51">
        <w:rPr>
          <w:rStyle w:val="Strong"/>
          <w:rFonts w:asciiTheme="minorBidi" w:eastAsiaTheme="majorEastAsia" w:hAnsiTheme="minorBidi" w:cstheme="minorBidi"/>
          <w:sz w:val="22"/>
          <w:szCs w:val="22"/>
        </w:rPr>
        <w:t>Explanation</w:t>
      </w:r>
      <w:r w:rsidRPr="00C95F51">
        <w:rPr>
          <w:rFonts w:asciiTheme="minorBidi" w:hAnsiTheme="minorBidi" w:cstheme="minorBidi"/>
          <w:sz w:val="22"/>
          <w:szCs w:val="22"/>
        </w:rPr>
        <w:t xml:space="preserve">: This method verifies the operational status of the Ollama service by issuing an HTTP GET request to </w:t>
      </w:r>
      <w:r w:rsidRPr="00C95F51">
        <w:rPr>
          <w:rStyle w:val="text-sm"/>
          <w:rFonts w:asciiTheme="minorBidi" w:eastAsiaTheme="majorEastAsia" w:hAnsiTheme="minorBidi" w:cstheme="minorBidi"/>
          <w:sz w:val="22"/>
          <w:szCs w:val="22"/>
        </w:rPr>
        <w:t>self.ollama_base_url</w:t>
      </w:r>
      <w:r w:rsidRPr="00C95F51">
        <w:rPr>
          <w:rFonts w:asciiTheme="minorBidi" w:hAnsiTheme="minorBidi" w:cstheme="minorBidi"/>
          <w:sz w:val="22"/>
          <w:szCs w:val="22"/>
        </w:rPr>
        <w:t xml:space="preserve"> with a 5-second timeout via </w:t>
      </w:r>
      <w:r w:rsidRPr="00C95F51">
        <w:rPr>
          <w:rStyle w:val="text-sm"/>
          <w:rFonts w:asciiTheme="minorBidi" w:eastAsiaTheme="majorEastAsia" w:hAnsiTheme="minorBidi" w:cstheme="minorBidi"/>
          <w:sz w:val="22"/>
          <w:szCs w:val="22"/>
        </w:rPr>
        <w:t>requests.get</w:t>
      </w:r>
      <w:r w:rsidRPr="00C95F51">
        <w:rPr>
          <w:rFonts w:asciiTheme="minorBidi" w:hAnsiTheme="minorBidi" w:cstheme="minorBidi"/>
          <w:sz w:val="22"/>
          <w:szCs w:val="22"/>
        </w:rPr>
        <w:t xml:space="preserve">. A </w:t>
      </w:r>
      <w:r w:rsidRPr="00C95F51">
        <w:rPr>
          <w:rStyle w:val="text-sm"/>
          <w:rFonts w:asciiTheme="minorBidi" w:eastAsiaTheme="majorEastAsia" w:hAnsiTheme="minorBidi" w:cstheme="minorBidi"/>
          <w:sz w:val="22"/>
          <w:szCs w:val="22"/>
        </w:rPr>
        <w:t>200</w:t>
      </w:r>
      <w:r w:rsidRPr="00C95F51">
        <w:rPr>
          <w:rFonts w:asciiTheme="minorBidi" w:hAnsiTheme="minorBidi" w:cstheme="minorBidi"/>
          <w:sz w:val="22"/>
          <w:szCs w:val="22"/>
        </w:rPr>
        <w:t xml:space="preserve"> status code indicates the service is running, while any </w:t>
      </w:r>
      <w:r w:rsidRPr="00C95F51">
        <w:rPr>
          <w:rStyle w:val="text-sm"/>
          <w:rFonts w:asciiTheme="minorBidi" w:eastAsiaTheme="majorEastAsia" w:hAnsiTheme="minorBidi" w:cstheme="minorBidi"/>
          <w:sz w:val="22"/>
          <w:szCs w:val="22"/>
        </w:rPr>
        <w:t>requests.exceptions.RequestException</w:t>
      </w:r>
      <w:r w:rsidRPr="00C95F51">
        <w:rPr>
          <w:rFonts w:asciiTheme="minorBidi" w:hAnsiTheme="minorBidi" w:cstheme="minorBidi"/>
          <w:sz w:val="22"/>
          <w:szCs w:val="22"/>
        </w:rPr>
        <w:t xml:space="preserve"> (e.g., connection failure) returns </w:t>
      </w:r>
      <w:r w:rsidRPr="00C95F51">
        <w:rPr>
          <w:rStyle w:val="text-sm"/>
          <w:rFonts w:asciiTheme="minorBidi" w:eastAsiaTheme="majorEastAsia" w:hAnsiTheme="minorBidi" w:cstheme="minorBidi"/>
          <w:sz w:val="22"/>
          <w:szCs w:val="22"/>
        </w:rPr>
        <w:t>False</w:t>
      </w:r>
      <w:r w:rsidRPr="00C95F51">
        <w:rPr>
          <w:rFonts w:asciiTheme="minorBidi" w:hAnsiTheme="minorBidi" w:cstheme="minorBidi"/>
          <w:sz w:val="22"/>
          <w:szCs w:val="22"/>
        </w:rPr>
        <w:t xml:space="preserve">, managed within a </w:t>
      </w:r>
      <w:r w:rsidRPr="00C95F51">
        <w:rPr>
          <w:rStyle w:val="text-sm"/>
          <w:rFonts w:asciiTheme="minorBidi" w:eastAsiaTheme="majorEastAsia" w:hAnsiTheme="minorBidi" w:cstheme="minorBidi"/>
          <w:sz w:val="22"/>
          <w:szCs w:val="22"/>
        </w:rPr>
        <w:t>try-except</w:t>
      </w:r>
      <w:r w:rsidRPr="00C95F51">
        <w:rPr>
          <w:rFonts w:asciiTheme="minorBidi" w:hAnsiTheme="minorBidi" w:cstheme="minorBidi"/>
          <w:sz w:val="22"/>
          <w:szCs w:val="22"/>
        </w:rPr>
        <w:t xml:space="preserve"> block. This ensures the chatbot only proceeds with a functional language model.</w:t>
      </w:r>
    </w:p>
    <w:p w14:paraId="6111102E" w14:textId="77777777" w:rsidR="00525B74" w:rsidRPr="00C95F51" w:rsidRDefault="00525B74" w:rsidP="00525B74">
      <w:pPr>
        <w:spacing w:line="278" w:lineRule="auto"/>
        <w:rPr>
          <w:rFonts w:asciiTheme="minorBidi" w:hAnsiTheme="minorBidi"/>
          <w:b/>
          <w:bCs/>
        </w:rPr>
      </w:pPr>
    </w:p>
    <w:p w14:paraId="66A6A2C7" w14:textId="77777777" w:rsidR="00525B74" w:rsidRPr="00C95F51" w:rsidRDefault="00525B74" w:rsidP="00525B74">
      <w:pPr>
        <w:spacing w:line="278" w:lineRule="auto"/>
        <w:rPr>
          <w:rFonts w:asciiTheme="minorBidi" w:hAnsiTheme="minorBidi"/>
          <w:b/>
          <w:bCs/>
        </w:rPr>
      </w:pPr>
    </w:p>
    <w:p w14:paraId="21BFA5FB" w14:textId="77777777" w:rsidR="00525B74" w:rsidRPr="00C95F51" w:rsidRDefault="00525B74" w:rsidP="00525B74">
      <w:pPr>
        <w:spacing w:line="278" w:lineRule="auto"/>
        <w:rPr>
          <w:rFonts w:asciiTheme="minorBidi" w:hAnsiTheme="minorBidi"/>
          <w:b/>
          <w:bCs/>
        </w:rPr>
      </w:pPr>
      <w:r w:rsidRPr="00C95F51">
        <w:rPr>
          <w:rFonts w:asciiTheme="minorBidi" w:hAnsiTheme="minorBidi"/>
          <w:b/>
          <w:bCs/>
        </w:rPr>
        <w:t>9.</w:t>
      </w:r>
      <w:r w:rsidRPr="00C95F51">
        <w:rPr>
          <w:rFonts w:asciiTheme="minorBidi" w:eastAsia="Times New Roman" w:hAnsiTheme="minorBidi"/>
          <w:b/>
          <w:bCs/>
          <w:smallCaps/>
        </w:rPr>
        <w:t xml:space="preserve"> </w:t>
      </w:r>
      <w:r w:rsidRPr="00C95F51">
        <w:rPr>
          <w:rFonts w:asciiTheme="minorBidi" w:hAnsiTheme="minorBidi"/>
          <w:b/>
          <w:bCs/>
        </w:rPr>
        <w:t>Ollama Model Initialization</w:t>
      </w:r>
    </w:p>
    <w:tbl>
      <w:tblPr>
        <w:tblStyle w:val="TableGrid"/>
        <w:tblW w:w="0" w:type="auto"/>
        <w:tblLook w:val="04A0" w:firstRow="1" w:lastRow="0" w:firstColumn="1" w:lastColumn="0" w:noHBand="0" w:noVBand="1"/>
      </w:tblPr>
      <w:tblGrid>
        <w:gridCol w:w="9350"/>
      </w:tblGrid>
      <w:tr w:rsidR="00525B74" w:rsidRPr="00C95F51" w14:paraId="1A38BBFA" w14:textId="77777777" w:rsidTr="00BE0764">
        <w:trPr>
          <w:trHeight w:val="5381"/>
        </w:trPr>
        <w:tc>
          <w:tcPr>
            <w:tcW w:w="9350" w:type="dxa"/>
            <w:shd w:val="clear" w:color="auto" w:fill="E7E6E6" w:themeFill="background2"/>
          </w:tcPr>
          <w:p w14:paraId="504F410F" w14:textId="77777777" w:rsidR="00525B74" w:rsidRPr="00C95F51" w:rsidRDefault="00525B74" w:rsidP="00BE0764">
            <w:pPr>
              <w:spacing w:before="100" w:beforeAutospacing="1" w:after="100" w:afterAutospacing="1"/>
              <w:outlineLvl w:val="2"/>
              <w:rPr>
                <w:rFonts w:asciiTheme="minorBidi" w:eastAsia="Times New Roman" w:hAnsiTheme="minorBidi"/>
              </w:rPr>
            </w:pPr>
            <w:bookmarkStart w:id="13" w:name="_Hlk200438322"/>
            <w:r w:rsidRPr="00C95F51">
              <w:rPr>
                <w:rFonts w:asciiTheme="minorBidi" w:eastAsia="Times New Roman" w:hAnsiTheme="minorBidi"/>
                <w:b/>
                <w:bCs/>
              </w:rPr>
              <w:t xml:space="preserve">   </w:t>
            </w:r>
            <w:r w:rsidRPr="00C95F51">
              <w:rPr>
                <w:rFonts w:asciiTheme="minorBidi" w:eastAsia="Times New Roman" w:hAnsiTheme="minorBidi"/>
              </w:rPr>
              <w:t xml:space="preserve"> def initialize_ollama(self) -&gt; Ollama:</w:t>
            </w:r>
          </w:p>
          <w:p w14:paraId="0B7FC31B"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"""Initialize the Ollama model with enhanced settings"""</w:t>
            </w:r>
          </w:p>
          <w:p w14:paraId="3F6C9071"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return Ollama(</w:t>
            </w:r>
          </w:p>
          <w:p w14:paraId="42EE0A47"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base_url=self.ollama_base_url,</w:t>
            </w:r>
          </w:p>
          <w:p w14:paraId="410D2DB8"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model=LLM_CONFIG['model_name'],</w:t>
            </w:r>
          </w:p>
          <w:p w14:paraId="319FC33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temperature=LLM_CONFIG['temperature'],</w:t>
            </w:r>
          </w:p>
          <w:p w14:paraId="5910C08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num_ctx=LLM_CONFIG['num_ctx'],</w:t>
            </w:r>
          </w:p>
          <w:p w14:paraId="72B64FE2"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top_p=LLM_CONFIG.get('top_p', 0.9),</w:t>
            </w:r>
          </w:p>
          <w:p w14:paraId="5723795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repeat_penalty=LLM_CONFIG.get('repeat_penalty', 1.1)</w:t>
            </w:r>
          </w:p>
          <w:p w14:paraId="06F2587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p>
        </w:tc>
      </w:tr>
    </w:tbl>
    <w:bookmarkEnd w:id="13"/>
    <w:p w14:paraId="0D902B22" w14:textId="77777777" w:rsidR="00525B74" w:rsidRPr="00C95F51" w:rsidRDefault="00525B74">
      <w:pPr>
        <w:pStyle w:val="NormalWeb"/>
        <w:numPr>
          <w:ilvl w:val="0"/>
          <w:numId w:val="96"/>
        </w:numPr>
        <w:rPr>
          <w:rFonts w:asciiTheme="minorBidi" w:hAnsiTheme="minorBidi" w:cstheme="minorBidi"/>
          <w:sz w:val="22"/>
          <w:szCs w:val="22"/>
        </w:rPr>
      </w:pPr>
      <w:r w:rsidRPr="00C95F51">
        <w:rPr>
          <w:rStyle w:val="Strong"/>
          <w:rFonts w:asciiTheme="minorBidi" w:eastAsiaTheme="majorEastAsia" w:hAnsiTheme="minorBidi" w:cstheme="minorBidi"/>
          <w:sz w:val="22"/>
          <w:szCs w:val="22"/>
        </w:rPr>
        <w:t>Explanation</w:t>
      </w:r>
      <w:r w:rsidRPr="00C95F51">
        <w:rPr>
          <w:rFonts w:asciiTheme="minorBidi" w:hAnsiTheme="minorBidi" w:cstheme="minorBidi"/>
          <w:sz w:val="22"/>
          <w:szCs w:val="22"/>
        </w:rPr>
        <w:t xml:space="preserve">: This method initializes the Ollama language model instance, configuring it with </w:t>
      </w:r>
      <w:r w:rsidRPr="00C95F51">
        <w:rPr>
          <w:rStyle w:val="text-sm"/>
          <w:rFonts w:asciiTheme="minorBidi" w:eastAsiaTheme="majorEastAsia" w:hAnsiTheme="minorBidi" w:cstheme="minorBidi"/>
          <w:sz w:val="22"/>
          <w:szCs w:val="22"/>
        </w:rPr>
        <w:t>base_url</w:t>
      </w:r>
      <w:r w:rsidRPr="00C95F51">
        <w:rPr>
          <w:rFonts w:asciiTheme="minorBidi" w:hAnsiTheme="minorBidi" w:cstheme="minorBidi"/>
          <w:sz w:val="22"/>
          <w:szCs w:val="22"/>
        </w:rPr>
        <w:t xml:space="preserve"> (</w:t>
      </w:r>
      <w:r w:rsidRPr="00C95F51">
        <w:rPr>
          <w:rStyle w:val="text-sm"/>
          <w:rFonts w:asciiTheme="minorBidi" w:eastAsiaTheme="majorEastAsia" w:hAnsiTheme="minorBidi" w:cstheme="minorBidi"/>
          <w:sz w:val="22"/>
          <w:szCs w:val="22"/>
        </w:rPr>
        <w:t>self.ollama_base_url</w:t>
      </w:r>
      <w:r w:rsidRPr="00C95F51">
        <w:rPr>
          <w:rFonts w:asciiTheme="minorBidi" w:hAnsiTheme="minorBidi" w:cstheme="minorBidi"/>
          <w:sz w:val="22"/>
          <w:szCs w:val="22"/>
        </w:rPr>
        <w:t xml:space="preserve">), </w:t>
      </w:r>
      <w:r w:rsidRPr="00C95F51">
        <w:rPr>
          <w:rStyle w:val="text-sm"/>
          <w:rFonts w:asciiTheme="minorBidi" w:eastAsiaTheme="majorEastAsia" w:hAnsiTheme="minorBidi" w:cstheme="minorBidi"/>
          <w:sz w:val="22"/>
          <w:szCs w:val="22"/>
        </w:rPr>
        <w:t>model</w:t>
      </w:r>
      <w:r w:rsidRPr="00C95F51">
        <w:rPr>
          <w:rFonts w:asciiTheme="minorBidi" w:hAnsiTheme="minorBidi" w:cstheme="minorBidi"/>
          <w:sz w:val="22"/>
          <w:szCs w:val="22"/>
        </w:rPr>
        <w:t xml:space="preserve"> (</w:t>
      </w:r>
      <w:r w:rsidRPr="00C95F51">
        <w:rPr>
          <w:rStyle w:val="text-sm"/>
          <w:rFonts w:asciiTheme="minorBidi" w:eastAsiaTheme="majorEastAsia" w:hAnsiTheme="minorBidi" w:cstheme="minorBidi"/>
          <w:sz w:val="22"/>
          <w:szCs w:val="22"/>
        </w:rPr>
        <w:t>llama3.2:latest</w:t>
      </w:r>
      <w:r w:rsidRPr="00C95F51">
        <w:rPr>
          <w:rFonts w:asciiTheme="minorBidi" w:hAnsiTheme="minorBidi" w:cstheme="minorBidi"/>
          <w:sz w:val="22"/>
          <w:szCs w:val="22"/>
        </w:rPr>
        <w:t xml:space="preserve"> from </w:t>
      </w:r>
      <w:r w:rsidRPr="00C95F51">
        <w:rPr>
          <w:rStyle w:val="text-sm"/>
          <w:rFonts w:asciiTheme="minorBidi" w:eastAsiaTheme="majorEastAsia" w:hAnsiTheme="minorBidi" w:cstheme="minorBidi"/>
          <w:sz w:val="22"/>
          <w:szCs w:val="22"/>
        </w:rPr>
        <w:t>LLM_CONFIG</w:t>
      </w:r>
      <w:r w:rsidRPr="00C95F51">
        <w:rPr>
          <w:rFonts w:asciiTheme="minorBidi" w:hAnsiTheme="minorBidi" w:cstheme="minorBidi"/>
          <w:sz w:val="22"/>
          <w:szCs w:val="22"/>
        </w:rPr>
        <w:t xml:space="preserve">), and performance parameters: </w:t>
      </w:r>
      <w:r w:rsidRPr="00C95F51">
        <w:rPr>
          <w:rStyle w:val="text-sm"/>
          <w:rFonts w:asciiTheme="minorBidi" w:eastAsiaTheme="majorEastAsia" w:hAnsiTheme="minorBidi" w:cstheme="minorBidi"/>
          <w:sz w:val="22"/>
          <w:szCs w:val="22"/>
        </w:rPr>
        <w:t>temperature</w:t>
      </w:r>
      <w:r w:rsidRPr="00C95F51">
        <w:rPr>
          <w:rFonts w:asciiTheme="minorBidi" w:hAnsiTheme="minorBidi" w:cstheme="minorBidi"/>
          <w:sz w:val="22"/>
          <w:szCs w:val="22"/>
        </w:rPr>
        <w:t xml:space="preserve"> (0.3) to control response creativity, </w:t>
      </w:r>
      <w:r w:rsidRPr="00C95F51">
        <w:rPr>
          <w:rStyle w:val="text-sm"/>
          <w:rFonts w:asciiTheme="minorBidi" w:eastAsiaTheme="majorEastAsia" w:hAnsiTheme="minorBidi" w:cstheme="minorBidi"/>
          <w:sz w:val="22"/>
          <w:szCs w:val="22"/>
        </w:rPr>
        <w:t>num_ctx</w:t>
      </w:r>
      <w:r w:rsidRPr="00C95F51">
        <w:rPr>
          <w:rFonts w:asciiTheme="minorBidi" w:hAnsiTheme="minorBidi" w:cstheme="minorBidi"/>
          <w:sz w:val="22"/>
          <w:szCs w:val="22"/>
        </w:rPr>
        <w:t xml:space="preserve"> (4096) to define the context window, </w:t>
      </w:r>
      <w:r w:rsidRPr="00C95F51">
        <w:rPr>
          <w:rStyle w:val="text-sm"/>
          <w:rFonts w:asciiTheme="minorBidi" w:eastAsiaTheme="majorEastAsia" w:hAnsiTheme="minorBidi" w:cstheme="minorBidi"/>
          <w:sz w:val="22"/>
          <w:szCs w:val="22"/>
        </w:rPr>
        <w:t>top_p</w:t>
      </w:r>
      <w:r w:rsidRPr="00C95F51">
        <w:rPr>
          <w:rFonts w:asciiTheme="minorBidi" w:hAnsiTheme="minorBidi" w:cstheme="minorBidi"/>
          <w:sz w:val="22"/>
          <w:szCs w:val="22"/>
        </w:rPr>
        <w:t xml:space="preserve"> (0.9) to filter word probabilities, and </w:t>
      </w:r>
      <w:r w:rsidRPr="00C95F51">
        <w:rPr>
          <w:rStyle w:val="text-sm"/>
          <w:rFonts w:asciiTheme="minorBidi" w:eastAsiaTheme="majorEastAsia" w:hAnsiTheme="minorBidi" w:cstheme="minorBidi"/>
          <w:sz w:val="22"/>
          <w:szCs w:val="22"/>
        </w:rPr>
        <w:t>repeat_penalty</w:t>
      </w:r>
      <w:r w:rsidRPr="00C95F51">
        <w:rPr>
          <w:rFonts w:asciiTheme="minorBidi" w:hAnsiTheme="minorBidi" w:cstheme="minorBidi"/>
          <w:sz w:val="22"/>
          <w:szCs w:val="22"/>
        </w:rPr>
        <w:t xml:space="preserve"> (1.1) to reduce repetition. These settings, sourced from </w:t>
      </w:r>
      <w:r w:rsidRPr="00C95F51">
        <w:rPr>
          <w:rStyle w:val="text-sm"/>
          <w:rFonts w:asciiTheme="minorBidi" w:eastAsiaTheme="majorEastAsia" w:hAnsiTheme="minorBidi" w:cstheme="minorBidi"/>
          <w:sz w:val="22"/>
          <w:szCs w:val="22"/>
        </w:rPr>
        <w:t>LLM_CONFIG</w:t>
      </w:r>
      <w:r w:rsidRPr="00C95F51">
        <w:rPr>
          <w:rFonts w:asciiTheme="minorBidi" w:hAnsiTheme="minorBidi" w:cstheme="minorBidi"/>
          <w:sz w:val="22"/>
          <w:szCs w:val="22"/>
        </w:rPr>
        <w:t xml:space="preserve"> with defaults via </w:t>
      </w:r>
      <w:r w:rsidRPr="00C95F51">
        <w:rPr>
          <w:rStyle w:val="text-sm"/>
          <w:rFonts w:asciiTheme="minorBidi" w:eastAsiaTheme="majorEastAsia" w:hAnsiTheme="minorBidi" w:cstheme="minorBidi"/>
          <w:sz w:val="22"/>
          <w:szCs w:val="22"/>
        </w:rPr>
        <w:t>get()</w:t>
      </w:r>
      <w:r w:rsidRPr="00C95F51">
        <w:rPr>
          <w:rFonts w:asciiTheme="minorBidi" w:hAnsiTheme="minorBidi" w:cstheme="minorBidi"/>
          <w:sz w:val="22"/>
          <w:szCs w:val="22"/>
        </w:rPr>
        <w:t>, optimize the model for coherent and contextually relevant outputs.</w:t>
      </w:r>
    </w:p>
    <w:p w14:paraId="6ED36B80" w14:textId="77777777" w:rsidR="00525B74" w:rsidRPr="00C95F51" w:rsidRDefault="00525B74" w:rsidP="00525B74">
      <w:pPr>
        <w:spacing w:before="100" w:beforeAutospacing="1" w:after="100" w:afterAutospacing="1" w:line="240" w:lineRule="auto"/>
        <w:outlineLvl w:val="2"/>
        <w:rPr>
          <w:rFonts w:asciiTheme="minorBidi" w:eastAsia="Times New Roman" w:hAnsiTheme="minorBidi"/>
          <w:b/>
          <w:bCs/>
        </w:rPr>
      </w:pPr>
    </w:p>
    <w:p w14:paraId="3FCFF786" w14:textId="77777777" w:rsidR="00525B74" w:rsidRPr="00C95F51" w:rsidRDefault="00525B74" w:rsidP="00525B74">
      <w:pPr>
        <w:spacing w:before="100" w:beforeAutospacing="1" w:after="100" w:afterAutospacing="1" w:line="240" w:lineRule="auto"/>
        <w:outlineLvl w:val="2"/>
        <w:rPr>
          <w:rFonts w:asciiTheme="minorBidi" w:eastAsia="Times New Roman" w:hAnsiTheme="minorBidi"/>
          <w:b/>
          <w:bCs/>
        </w:rPr>
      </w:pPr>
    </w:p>
    <w:p w14:paraId="2857AA6B" w14:textId="77777777" w:rsidR="00525B74" w:rsidRPr="00C95F51" w:rsidRDefault="00525B74" w:rsidP="00525B74">
      <w:pPr>
        <w:spacing w:before="100" w:beforeAutospacing="1" w:after="100" w:afterAutospacing="1" w:line="240" w:lineRule="auto"/>
        <w:outlineLvl w:val="2"/>
        <w:rPr>
          <w:rFonts w:asciiTheme="minorBidi" w:eastAsia="Times New Roman" w:hAnsiTheme="minorBidi"/>
          <w:b/>
          <w:bCs/>
        </w:rPr>
      </w:pPr>
    </w:p>
    <w:p w14:paraId="4631A370" w14:textId="77777777" w:rsidR="00525B74" w:rsidRPr="00C95F51" w:rsidRDefault="00525B74" w:rsidP="00525B74">
      <w:pPr>
        <w:spacing w:before="100" w:beforeAutospacing="1" w:after="100" w:afterAutospacing="1" w:line="240" w:lineRule="auto"/>
        <w:outlineLvl w:val="2"/>
        <w:rPr>
          <w:rFonts w:asciiTheme="minorBidi" w:eastAsia="Times New Roman" w:hAnsiTheme="minorBidi"/>
          <w:b/>
          <w:bCs/>
        </w:rPr>
      </w:pPr>
    </w:p>
    <w:p w14:paraId="7957CDFC" w14:textId="77777777" w:rsidR="00525B74" w:rsidRPr="00C95F51" w:rsidRDefault="00525B74" w:rsidP="00525B74">
      <w:pPr>
        <w:spacing w:before="100" w:beforeAutospacing="1" w:after="100" w:afterAutospacing="1" w:line="240" w:lineRule="auto"/>
        <w:outlineLvl w:val="2"/>
        <w:rPr>
          <w:rFonts w:asciiTheme="minorBidi" w:eastAsia="Times New Roman" w:hAnsiTheme="minorBidi"/>
          <w:b/>
          <w:bCs/>
        </w:rPr>
      </w:pPr>
    </w:p>
    <w:p w14:paraId="388635A2" w14:textId="77777777" w:rsidR="00525B74" w:rsidRPr="00C95F51" w:rsidRDefault="00525B74" w:rsidP="00525B74">
      <w:pPr>
        <w:spacing w:before="100" w:beforeAutospacing="1" w:after="100" w:afterAutospacing="1" w:line="240" w:lineRule="auto"/>
        <w:outlineLvl w:val="2"/>
        <w:rPr>
          <w:rFonts w:asciiTheme="minorBidi" w:eastAsia="Times New Roman" w:hAnsiTheme="minorBidi"/>
          <w:b/>
          <w:bCs/>
        </w:rPr>
      </w:pPr>
    </w:p>
    <w:p w14:paraId="0FC44FB6" w14:textId="77777777" w:rsidR="00525B74" w:rsidRPr="00C95F51" w:rsidRDefault="00525B74" w:rsidP="00525B74">
      <w:pPr>
        <w:spacing w:before="100" w:beforeAutospacing="1" w:after="100" w:afterAutospacing="1"/>
        <w:rPr>
          <w:rFonts w:asciiTheme="minorBidi" w:eastAsia="Times New Roman" w:hAnsiTheme="minorBidi"/>
          <w:b/>
          <w:bCs/>
        </w:rPr>
      </w:pPr>
    </w:p>
    <w:p w14:paraId="7932B402" w14:textId="77777777" w:rsidR="00525B74" w:rsidRPr="00C95F51" w:rsidRDefault="00525B74" w:rsidP="00525B74">
      <w:pPr>
        <w:spacing w:before="100" w:beforeAutospacing="1" w:after="100" w:afterAutospacing="1"/>
        <w:rPr>
          <w:rFonts w:asciiTheme="minorBidi" w:eastAsia="Times New Roman" w:hAnsiTheme="minorBidi"/>
          <w:b/>
          <w:bCs/>
        </w:rPr>
      </w:pPr>
    </w:p>
    <w:p w14:paraId="2930A817" w14:textId="77777777" w:rsidR="00525B74" w:rsidRPr="00C95F51" w:rsidRDefault="00525B74" w:rsidP="00525B74">
      <w:pPr>
        <w:spacing w:before="100" w:beforeAutospacing="1" w:after="100" w:afterAutospacing="1"/>
        <w:ind w:left="360"/>
        <w:rPr>
          <w:rFonts w:asciiTheme="minorBidi" w:eastAsia="Times New Roman" w:hAnsiTheme="minorBidi"/>
          <w:b/>
          <w:bCs/>
        </w:rPr>
      </w:pPr>
      <w:r w:rsidRPr="00C95F51">
        <w:rPr>
          <w:rFonts w:asciiTheme="minorBidi" w:eastAsia="Times New Roman" w:hAnsiTheme="minorBidi"/>
          <w:b/>
          <w:bCs/>
        </w:rPr>
        <w:t>10.Conversation Chain Construction</w:t>
      </w:r>
    </w:p>
    <w:tbl>
      <w:tblPr>
        <w:tblStyle w:val="TableGrid"/>
        <w:tblpPr w:leftFromText="180" w:rightFromText="180" w:vertAnchor="text" w:horzAnchor="margin" w:tblpY="57"/>
        <w:tblW w:w="0" w:type="auto"/>
        <w:tblLook w:val="04A0" w:firstRow="1" w:lastRow="0" w:firstColumn="1" w:lastColumn="0" w:noHBand="0" w:noVBand="1"/>
      </w:tblPr>
      <w:tblGrid>
        <w:gridCol w:w="9350"/>
      </w:tblGrid>
      <w:tr w:rsidR="00525B74" w:rsidRPr="00C95F51" w14:paraId="4A7C325B" w14:textId="77777777" w:rsidTr="00BE0764">
        <w:tc>
          <w:tcPr>
            <w:tcW w:w="9350" w:type="dxa"/>
            <w:shd w:val="clear" w:color="auto" w:fill="E7E6E6" w:themeFill="background2"/>
          </w:tcPr>
          <w:p w14:paraId="4AAD3B78"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bookmarkStart w:id="14" w:name="_Hlk200438396"/>
            <w:r w:rsidRPr="00C95F51">
              <w:rPr>
                <w:rFonts w:asciiTheme="minorBidi" w:eastAsia="Times New Roman" w:hAnsiTheme="minorBidi"/>
              </w:rPr>
              <w:t>def create_conversation_chain(self, language: str = "English") -&gt; LLMChain:</w:t>
            </w:r>
          </w:p>
          <w:p w14:paraId="72CF3E8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"""Create the conversation chain with language-specific prompt"""</w:t>
            </w:r>
          </w:p>
          <w:p w14:paraId="139E1237"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llm = self.initialize_ollama()</w:t>
            </w:r>
          </w:p>
          <w:p w14:paraId="322D8DBD"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p>
          <w:p w14:paraId="18A3699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if language == "Arabic":</w:t>
            </w:r>
          </w:p>
          <w:p w14:paraId="5017CA0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template = """</w:t>
            </w:r>
            <w:r w:rsidRPr="00C95F51">
              <w:rPr>
                <w:rFonts w:asciiTheme="minorBidi" w:eastAsia="Times New Roman" w:hAnsiTheme="minorBidi"/>
                <w:rtl/>
              </w:rPr>
              <w:t>أنا</w:t>
            </w:r>
            <w:r w:rsidRPr="00C95F51">
              <w:rPr>
                <w:rFonts w:asciiTheme="minorBidi" w:eastAsia="Times New Roman" w:hAnsiTheme="minorBidi"/>
              </w:rPr>
              <w:t xml:space="preserve"> Ink Sentinel</w:t>
            </w:r>
            <w:r w:rsidRPr="00C95F51">
              <w:rPr>
                <w:rFonts w:asciiTheme="minorBidi" w:eastAsia="Times New Roman" w:hAnsiTheme="minorBidi"/>
                <w:rtl/>
              </w:rPr>
              <w:t>، خبير متخصص في تحليل وكشف تزوير الإمضاءات المكتوبة بخط اليد. لدي خبرة واسعة في علوم الطب الشرعي وتحليل الخطوط. أستطيع مساعدتك في جميع أسئلتك المتعلقة بالتوقيعات وكشف التزوير</w:t>
            </w:r>
            <w:r w:rsidRPr="00C95F51">
              <w:rPr>
                <w:rFonts w:asciiTheme="minorBidi" w:eastAsia="Times New Roman" w:hAnsiTheme="minorBidi"/>
              </w:rPr>
              <w:t>.</w:t>
            </w:r>
          </w:p>
          <w:p w14:paraId="3BAF7E5C"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568F7240"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tl/>
              </w:rPr>
              <w:t>قاعدة المعرفة المرجعية</w:t>
            </w:r>
            <w:r w:rsidRPr="00C95F51">
              <w:rPr>
                <w:rFonts w:asciiTheme="minorBidi" w:eastAsia="Times New Roman" w:hAnsiTheme="minorBidi"/>
              </w:rPr>
              <w:t>:</w:t>
            </w:r>
          </w:p>
          <w:p w14:paraId="581EF17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{knowledge_base}</w:t>
            </w:r>
          </w:p>
          <w:p w14:paraId="36234C5C"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03353A3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tl/>
              </w:rPr>
              <w:t>تعليمات مهمة</w:t>
            </w:r>
            <w:r w:rsidRPr="00C95F51">
              <w:rPr>
                <w:rFonts w:asciiTheme="minorBidi" w:eastAsia="Times New Roman" w:hAnsiTheme="minorBidi"/>
              </w:rPr>
              <w:t>:</w:t>
            </w:r>
          </w:p>
          <w:p w14:paraId="2C0827A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r w:rsidRPr="00C95F51">
              <w:rPr>
                <w:rFonts w:asciiTheme="minorBidi" w:eastAsia="Times New Roman" w:hAnsiTheme="minorBidi"/>
                <w:rtl/>
              </w:rPr>
              <w:t>استخدم فقط المعلومات الموجودة في قاعدة المعرفة المرجعية</w:t>
            </w:r>
          </w:p>
          <w:p w14:paraId="4FE6F8C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r w:rsidRPr="00C95F51">
              <w:rPr>
                <w:rFonts w:asciiTheme="minorBidi" w:eastAsia="Times New Roman" w:hAnsiTheme="minorBidi"/>
                <w:rtl/>
              </w:rPr>
              <w:t>أجب بصفتي</w:t>
            </w:r>
            <w:r w:rsidRPr="00C95F51">
              <w:rPr>
                <w:rFonts w:asciiTheme="minorBidi" w:eastAsia="Times New Roman" w:hAnsiTheme="minorBidi"/>
              </w:rPr>
              <w:t xml:space="preserve"> Ink Sentinel </w:t>
            </w:r>
            <w:r w:rsidRPr="00C95F51">
              <w:rPr>
                <w:rFonts w:asciiTheme="minorBidi" w:eastAsia="Times New Roman" w:hAnsiTheme="minorBidi"/>
                <w:rtl/>
              </w:rPr>
              <w:t>باستخدام ضمير المتكلم (أنا، يمكنني، أستطيع، أساعد)</w:t>
            </w:r>
          </w:p>
          <w:p w14:paraId="6AE3E95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r w:rsidRPr="00C95F51">
              <w:rPr>
                <w:rFonts w:asciiTheme="minorBidi" w:eastAsia="Times New Roman" w:hAnsiTheme="minorBidi"/>
                <w:rtl/>
              </w:rPr>
              <w:t>قدم إجابات علمية ومفصلة ومبنية على الأدلة</w:t>
            </w:r>
          </w:p>
          <w:p w14:paraId="447B03F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r w:rsidRPr="00C95F51">
              <w:rPr>
                <w:rFonts w:asciiTheme="minorBidi" w:eastAsia="Times New Roman" w:hAnsiTheme="minorBidi"/>
                <w:rtl/>
              </w:rPr>
              <w:t>اذكر الطرق والتقنيات العلمية التي أستخدمها في التحليل</w:t>
            </w:r>
          </w:p>
          <w:p w14:paraId="3E5433C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r w:rsidRPr="00C95F51">
              <w:rPr>
                <w:rFonts w:asciiTheme="minorBidi" w:eastAsia="Times New Roman" w:hAnsiTheme="minorBidi"/>
                <w:rtl/>
              </w:rPr>
              <w:t>اشرح الجوانب القانونية عند الضرورة</w:t>
            </w:r>
          </w:p>
          <w:p w14:paraId="3F54698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r w:rsidRPr="00C95F51">
              <w:rPr>
                <w:rFonts w:asciiTheme="minorBidi" w:eastAsia="Times New Roman" w:hAnsiTheme="minorBidi"/>
                <w:rtl/>
              </w:rPr>
              <w:t>استخدم أمثلة عملية عند الإمكان</w:t>
            </w:r>
          </w:p>
          <w:p w14:paraId="2462793A"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r w:rsidRPr="00C95F51">
              <w:rPr>
                <w:rFonts w:asciiTheme="minorBidi" w:eastAsia="Times New Roman" w:hAnsiTheme="minorBidi"/>
                <w:rtl/>
              </w:rPr>
              <w:t>تأكد من أن الإجابة واضحة ومختصرة ودقيقة</w:t>
            </w:r>
          </w:p>
          <w:p w14:paraId="70D17D95"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r w:rsidRPr="00C95F51">
              <w:rPr>
                <w:rFonts w:asciiTheme="minorBidi" w:eastAsia="Times New Roman" w:hAnsiTheme="minorBidi"/>
                <w:rtl/>
              </w:rPr>
              <w:t>استخدم اللغة العربية الفصحى بشكل كامل</w:t>
            </w:r>
          </w:p>
          <w:p w14:paraId="2FCBC354"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r w:rsidRPr="00C95F51">
              <w:rPr>
                <w:rFonts w:asciiTheme="minorBidi" w:eastAsia="Times New Roman" w:hAnsiTheme="minorBidi"/>
                <w:rtl/>
              </w:rPr>
              <w:t>إذا لم أجد معلومات محددة، اذكر ذلك بوضوح</w:t>
            </w:r>
          </w:p>
          <w:p w14:paraId="37112D48"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2902ECBD"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tl/>
              </w:rPr>
              <w:lastRenderedPageBreak/>
              <w:t>السؤال</w:t>
            </w:r>
            <w:r w:rsidRPr="00C95F51">
              <w:rPr>
                <w:rFonts w:asciiTheme="minorBidi" w:eastAsia="Times New Roman" w:hAnsiTheme="minorBidi"/>
              </w:rPr>
              <w:t>: {human_input}</w:t>
            </w:r>
          </w:p>
          <w:p w14:paraId="7040D05F"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0186B1D2"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tl/>
              </w:rPr>
              <w:t>إجابتي كـ</w:t>
            </w:r>
            <w:r w:rsidRPr="00C95F51">
              <w:rPr>
                <w:rFonts w:asciiTheme="minorBidi" w:eastAsia="Times New Roman" w:hAnsiTheme="minorBidi"/>
              </w:rPr>
              <w:t xml:space="preserve"> Ink Sentinel (</w:t>
            </w:r>
            <w:r w:rsidRPr="00C95F51">
              <w:rPr>
                <w:rFonts w:asciiTheme="minorBidi" w:eastAsia="Times New Roman" w:hAnsiTheme="minorBidi"/>
                <w:rtl/>
              </w:rPr>
              <w:t>باللغة العربية الفصحى</w:t>
            </w:r>
            <w:r w:rsidRPr="00C95F51">
              <w:rPr>
                <w:rFonts w:asciiTheme="minorBidi" w:eastAsia="Times New Roman" w:hAnsiTheme="minorBidi"/>
              </w:rPr>
              <w:t>):"""</w:t>
            </w:r>
          </w:p>
          <w:p w14:paraId="27606895"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else:</w:t>
            </w:r>
          </w:p>
          <w:p w14:paraId="3898E4D0"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template = """I am Ink Sentinel, an expert specialist in analyzing and detecting handwritten signature forgery. I have extensive experience in forensic science and handwriting analysis. I can help you with all your questions related to signatures and forgery detection.</w:t>
            </w:r>
          </w:p>
          <w:p w14:paraId="5C8EC5E2"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6C4A47D0"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Reference Knowledge Base:</w:t>
            </w:r>
          </w:p>
          <w:p w14:paraId="78B1F92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{knowledge_base}</w:t>
            </w:r>
          </w:p>
          <w:p w14:paraId="5EB08ACF"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35CA1D3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Important Instructions:</w:t>
            </w:r>
          </w:p>
          <w:p w14:paraId="25CF7DA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Use only the information provided in the reference knowledge base</w:t>
            </w:r>
          </w:p>
          <w:p w14:paraId="2415469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Respond as Ink Sentinel using first-person pronouns (I, I can, I am able to, I help)</w:t>
            </w:r>
          </w:p>
          <w:p w14:paraId="5F42DD0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Provide scientific, detailed, and evidence-based answers</w:t>
            </w:r>
          </w:p>
          <w:p w14:paraId="2326809B"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Mention scientific methods and techniques that I use in analysis</w:t>
            </w:r>
          </w:p>
          <w:p w14:paraId="1720881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Explain legal aspects when necessary</w:t>
            </w:r>
          </w:p>
          <w:p w14:paraId="56117C4C"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Use practical examples when possible</w:t>
            </w:r>
          </w:p>
          <w:p w14:paraId="77DA544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Ensure the answer is clear, concise, and accurate</w:t>
            </w:r>
          </w:p>
          <w:p w14:paraId="0DE15FB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Use professional English throughout</w:t>
            </w:r>
          </w:p>
          <w:p w14:paraId="1A211964"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If I don't find specific information, state that clearly</w:t>
            </w:r>
          </w:p>
          <w:p w14:paraId="02D7D01F"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2C57F0FB"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Question: {human_input}</w:t>
            </w:r>
          </w:p>
          <w:p w14:paraId="44C49E1C" w14:textId="77777777" w:rsidR="00525B74" w:rsidRPr="00C95F51" w:rsidRDefault="00525B74" w:rsidP="00BE0764">
            <w:pPr>
              <w:spacing w:before="100" w:beforeAutospacing="1" w:after="100" w:afterAutospacing="1"/>
              <w:outlineLvl w:val="2"/>
              <w:rPr>
                <w:rFonts w:asciiTheme="minorBidi" w:eastAsia="Times New Roman" w:hAnsiTheme="minorBidi"/>
              </w:rPr>
            </w:pPr>
          </w:p>
          <w:p w14:paraId="45F2693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lastRenderedPageBreak/>
              <w:t>My answer as Ink Sentinel (in English):"""</w:t>
            </w:r>
          </w:p>
          <w:p w14:paraId="7FBC5DE4"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prompt = PromptTemplate(</w:t>
            </w:r>
          </w:p>
          <w:p w14:paraId="786AE305"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input_variables=["human_input", "knowledge_base"],</w:t>
            </w:r>
          </w:p>
          <w:p w14:paraId="379425F0"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template=template</w:t>
            </w:r>
          </w:p>
          <w:p w14:paraId="49802A0D"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p>
          <w:p w14:paraId="54DA019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return LLMChain(llm=llm, prompt=prompt, verbose=False)</w:t>
            </w:r>
          </w:p>
        </w:tc>
      </w:tr>
      <w:bookmarkEnd w:id="14"/>
    </w:tbl>
    <w:p w14:paraId="19A4BCDB" w14:textId="77777777" w:rsidR="00525B74" w:rsidRPr="00C95F51" w:rsidRDefault="00525B74" w:rsidP="00525B74">
      <w:pPr>
        <w:pStyle w:val="NormalWeb"/>
        <w:rPr>
          <w:rStyle w:val="Strong"/>
          <w:rFonts w:asciiTheme="minorBidi" w:hAnsiTheme="minorBidi" w:cstheme="minorBidi"/>
          <w:b w:val="0"/>
          <w:bCs w:val="0"/>
          <w:sz w:val="22"/>
          <w:szCs w:val="22"/>
        </w:rPr>
      </w:pPr>
    </w:p>
    <w:p w14:paraId="5FEDD155" w14:textId="77777777" w:rsidR="00525B74" w:rsidRPr="00C95F51" w:rsidRDefault="00525B74">
      <w:pPr>
        <w:pStyle w:val="NormalWeb"/>
        <w:numPr>
          <w:ilvl w:val="0"/>
          <w:numId w:val="96"/>
        </w:numPr>
        <w:rPr>
          <w:rFonts w:asciiTheme="minorBidi" w:hAnsiTheme="minorBidi" w:cstheme="minorBidi"/>
          <w:sz w:val="22"/>
          <w:szCs w:val="22"/>
        </w:rPr>
      </w:pPr>
      <w:r w:rsidRPr="00C95F51">
        <w:rPr>
          <w:rStyle w:val="Strong"/>
          <w:rFonts w:asciiTheme="minorBidi" w:eastAsiaTheme="majorEastAsia" w:hAnsiTheme="minorBidi" w:cstheme="minorBidi"/>
          <w:sz w:val="22"/>
          <w:szCs w:val="22"/>
        </w:rPr>
        <w:t>Explanation</w:t>
      </w:r>
      <w:r w:rsidRPr="00C95F51">
        <w:rPr>
          <w:rFonts w:asciiTheme="minorBidi" w:hAnsiTheme="minorBidi" w:cstheme="minorBidi"/>
          <w:sz w:val="22"/>
          <w:szCs w:val="22"/>
        </w:rPr>
        <w:t xml:space="preserve">: This method constructs a conversational pipeline using </w:t>
      </w:r>
      <w:r w:rsidRPr="00C95F51">
        <w:rPr>
          <w:rStyle w:val="text-sm"/>
          <w:rFonts w:asciiTheme="minorBidi" w:eastAsiaTheme="majorEastAsia" w:hAnsiTheme="minorBidi" w:cstheme="minorBidi"/>
          <w:sz w:val="22"/>
          <w:szCs w:val="22"/>
        </w:rPr>
        <w:t>LLMChain</w:t>
      </w:r>
      <w:r w:rsidRPr="00C95F51">
        <w:rPr>
          <w:rFonts w:asciiTheme="minorBidi" w:hAnsiTheme="minorBidi" w:cstheme="minorBidi"/>
          <w:sz w:val="22"/>
          <w:szCs w:val="22"/>
        </w:rPr>
        <w:t>, initializing the Ollama model (</w:t>
      </w:r>
      <w:r w:rsidRPr="00C95F51">
        <w:rPr>
          <w:rStyle w:val="text-sm"/>
          <w:rFonts w:asciiTheme="minorBidi" w:eastAsiaTheme="majorEastAsia" w:hAnsiTheme="minorBidi" w:cstheme="minorBidi"/>
          <w:sz w:val="22"/>
          <w:szCs w:val="22"/>
        </w:rPr>
        <w:t>llm</w:t>
      </w:r>
      <w:r w:rsidRPr="00C95F51">
        <w:rPr>
          <w:rFonts w:asciiTheme="minorBidi" w:hAnsiTheme="minorBidi" w:cstheme="minorBidi"/>
          <w:sz w:val="22"/>
          <w:szCs w:val="22"/>
        </w:rPr>
        <w:t xml:space="preserve">) via </w:t>
      </w:r>
      <w:r w:rsidRPr="00C95F51">
        <w:rPr>
          <w:rStyle w:val="text-sm"/>
          <w:rFonts w:asciiTheme="minorBidi" w:eastAsiaTheme="majorEastAsia" w:hAnsiTheme="minorBidi" w:cstheme="minorBidi"/>
          <w:sz w:val="22"/>
          <w:szCs w:val="22"/>
        </w:rPr>
        <w:t>self.initialize_ollama()</w:t>
      </w:r>
      <w:r w:rsidRPr="00C95F51">
        <w:rPr>
          <w:rFonts w:asciiTheme="minorBidi" w:hAnsiTheme="minorBidi" w:cstheme="minorBidi"/>
          <w:sz w:val="22"/>
          <w:szCs w:val="22"/>
        </w:rPr>
        <w:t xml:space="preserve">. It defines language-specific templates: the Arabic version introduces Ink Sentinel with formal instructions for evidence-based, knowledge-base-driven responses, while the English version provides equivalent guidance. The </w:t>
      </w:r>
      <w:r w:rsidRPr="00C95F51">
        <w:rPr>
          <w:rStyle w:val="text-sm"/>
          <w:rFonts w:asciiTheme="minorBidi" w:eastAsiaTheme="majorEastAsia" w:hAnsiTheme="minorBidi" w:cstheme="minorBidi"/>
          <w:sz w:val="22"/>
          <w:szCs w:val="22"/>
        </w:rPr>
        <w:t>PromptTemplate</w:t>
      </w:r>
      <w:r w:rsidRPr="00C95F51">
        <w:rPr>
          <w:rFonts w:asciiTheme="minorBidi" w:hAnsiTheme="minorBidi" w:cstheme="minorBidi"/>
          <w:sz w:val="22"/>
          <w:szCs w:val="22"/>
        </w:rPr>
        <w:t xml:space="preserve"> incorporates dynamic placeholders (</w:t>
      </w:r>
      <w:r w:rsidRPr="00C95F51">
        <w:rPr>
          <w:rStyle w:val="text-sm"/>
          <w:rFonts w:asciiTheme="minorBidi" w:eastAsiaTheme="majorEastAsia" w:hAnsiTheme="minorBidi" w:cstheme="minorBidi"/>
          <w:sz w:val="22"/>
          <w:szCs w:val="22"/>
        </w:rPr>
        <w:t>{human_input}</w:t>
      </w:r>
      <w:r w:rsidRPr="00C95F51">
        <w:rPr>
          <w:rFonts w:asciiTheme="minorBidi" w:hAnsiTheme="minorBidi" w:cstheme="minorBidi"/>
          <w:sz w:val="22"/>
          <w:szCs w:val="22"/>
        </w:rPr>
        <w:t xml:space="preserve"> for user input, </w:t>
      </w:r>
      <w:r w:rsidRPr="00C95F51">
        <w:rPr>
          <w:rStyle w:val="text-sm"/>
          <w:rFonts w:asciiTheme="minorBidi" w:eastAsiaTheme="majorEastAsia" w:hAnsiTheme="minorBidi" w:cstheme="minorBidi"/>
          <w:sz w:val="22"/>
          <w:szCs w:val="22"/>
        </w:rPr>
        <w:t>{knowledge_base}</w:t>
      </w:r>
      <w:r w:rsidRPr="00C95F51">
        <w:rPr>
          <w:rFonts w:asciiTheme="minorBidi" w:hAnsiTheme="minorBidi" w:cstheme="minorBidi"/>
          <w:sz w:val="22"/>
          <w:szCs w:val="22"/>
        </w:rPr>
        <w:t xml:space="preserve"> for data), and the resulting </w:t>
      </w:r>
      <w:r w:rsidRPr="00C95F51">
        <w:rPr>
          <w:rStyle w:val="text-sm"/>
          <w:rFonts w:asciiTheme="minorBidi" w:eastAsiaTheme="majorEastAsia" w:hAnsiTheme="minorBidi" w:cstheme="minorBidi"/>
          <w:sz w:val="22"/>
          <w:szCs w:val="22"/>
        </w:rPr>
        <w:t>LLMChain</w:t>
      </w:r>
      <w:r w:rsidRPr="00C95F51">
        <w:rPr>
          <w:rFonts w:asciiTheme="minorBidi" w:hAnsiTheme="minorBidi" w:cstheme="minorBidi"/>
          <w:sz w:val="22"/>
          <w:szCs w:val="22"/>
        </w:rPr>
        <w:t xml:space="preserve"> is configured with </w:t>
      </w:r>
      <w:r w:rsidRPr="00C95F51">
        <w:rPr>
          <w:rStyle w:val="text-sm"/>
          <w:rFonts w:asciiTheme="minorBidi" w:eastAsiaTheme="majorEastAsia" w:hAnsiTheme="minorBidi" w:cstheme="minorBidi"/>
          <w:sz w:val="22"/>
          <w:szCs w:val="22"/>
        </w:rPr>
        <w:t>verbose=False</w:t>
      </w:r>
      <w:r w:rsidRPr="00C95F51">
        <w:rPr>
          <w:rFonts w:asciiTheme="minorBidi" w:hAnsiTheme="minorBidi" w:cstheme="minorBidi"/>
          <w:sz w:val="22"/>
          <w:szCs w:val="22"/>
        </w:rPr>
        <w:t xml:space="preserve"> to suppress debug output, ensuring a streamlined execution process.</w:t>
      </w:r>
    </w:p>
    <w:p w14:paraId="4184976D" w14:textId="77777777" w:rsidR="00525B74" w:rsidRPr="00C95F51" w:rsidRDefault="00525B74" w:rsidP="00525B74">
      <w:pPr>
        <w:pStyle w:val="NormalWeb"/>
        <w:ind w:left="360"/>
        <w:rPr>
          <w:rFonts w:asciiTheme="minorBidi" w:hAnsiTheme="minorBidi" w:cstheme="minorBidi"/>
          <w:b/>
          <w:bCs/>
          <w:sz w:val="22"/>
          <w:szCs w:val="22"/>
        </w:rPr>
      </w:pPr>
      <w:r w:rsidRPr="00C95F51">
        <w:rPr>
          <w:rFonts w:asciiTheme="minorBidi" w:hAnsiTheme="minorBidi" w:cstheme="minorBidi"/>
          <w:b/>
          <w:bCs/>
          <w:sz w:val="22"/>
          <w:szCs w:val="22"/>
        </w:rPr>
        <w:t>11. Response Cleaning Process</w:t>
      </w:r>
    </w:p>
    <w:tbl>
      <w:tblPr>
        <w:tblStyle w:val="TableGrid"/>
        <w:tblW w:w="0" w:type="auto"/>
        <w:tblLook w:val="04A0" w:firstRow="1" w:lastRow="0" w:firstColumn="1" w:lastColumn="0" w:noHBand="0" w:noVBand="1"/>
      </w:tblPr>
      <w:tblGrid>
        <w:gridCol w:w="9350"/>
      </w:tblGrid>
      <w:tr w:rsidR="00525B74" w:rsidRPr="00C95F51" w14:paraId="3A1EF689" w14:textId="77777777" w:rsidTr="00BE0764">
        <w:tc>
          <w:tcPr>
            <w:tcW w:w="9350" w:type="dxa"/>
            <w:shd w:val="clear" w:color="auto" w:fill="E7E6E6" w:themeFill="background2"/>
          </w:tcPr>
          <w:p w14:paraId="16B1F981"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def clean_response(self, response: str, language: str) -&gt; str:</w:t>
            </w:r>
          </w:p>
          <w:p w14:paraId="44BD999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"""Clean and validate response based on language"""</w:t>
            </w:r>
          </w:p>
          <w:p w14:paraId="38B9F38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cleaned = response.strip()</w:t>
            </w:r>
          </w:p>
          <w:p w14:paraId="50C021F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Remove extra whitespace</w:t>
            </w:r>
          </w:p>
          <w:p w14:paraId="75E3C2BD"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cleaned = re.sub(r'\s+', ' ', cleaned)</w:t>
            </w:r>
          </w:p>
          <w:p w14:paraId="3DB2CDD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Language-specific cleaning</w:t>
            </w:r>
          </w:p>
          <w:p w14:paraId="0F8F6A47"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if language == "Arabic":</w:t>
            </w:r>
          </w:p>
          <w:p w14:paraId="0BECEFFA"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 Remove common mixed language artifacts for Arabic</w:t>
            </w:r>
          </w:p>
          <w:p w14:paraId="1BBEF68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artifacts_to_remove = ['caratterист', '</w:t>
            </w:r>
            <w:r w:rsidRPr="00C95F51">
              <w:rPr>
                <w:rFonts w:ascii="Leelawadee UI" w:eastAsia="Times New Roman" w:hAnsi="Leelawadee UI" w:cs="Leelawadee UI" w:hint="cs"/>
                <w:cs/>
                <w:lang w:bidi="th-TH"/>
              </w:rPr>
              <w:t>ทำให</w:t>
            </w:r>
            <w:r w:rsidRPr="00C95F51">
              <w:rPr>
                <w:rFonts w:asciiTheme="minorBidi" w:eastAsia="Times New Roman" w:hAnsiTheme="minorBidi"/>
              </w:rPr>
              <w:t>', '</w:t>
            </w:r>
            <w:r w:rsidRPr="00C95F51">
              <w:rPr>
                <w:rFonts w:ascii="Leelawadee UI" w:eastAsia="Times New Roman" w:hAnsi="Leelawadee UI" w:cs="Leelawadee UI" w:hint="cs"/>
                <w:cs/>
                <w:lang w:bidi="th-TH"/>
              </w:rPr>
              <w:t>แต</w:t>
            </w:r>
            <w:r w:rsidRPr="00C95F51">
              <w:rPr>
                <w:rFonts w:asciiTheme="minorBidi" w:eastAsia="Times New Roman" w:hAnsiTheme="minorBidi"/>
              </w:rPr>
              <w:t>', '</w:t>
            </w:r>
            <w:r w:rsidRPr="00C95F51">
              <w:rPr>
                <w:rFonts w:asciiTheme="minorBidi" w:eastAsia="Times New Roman" w:hAnsiTheme="minorBidi"/>
                <w:rtl/>
              </w:rPr>
              <w:t>درجية</w:t>
            </w:r>
            <w:r w:rsidRPr="00C95F51">
              <w:rPr>
                <w:rFonts w:asciiTheme="minorBidi" w:eastAsia="Times New Roman" w:hAnsiTheme="minorBidi"/>
              </w:rPr>
              <w:t>']</w:t>
            </w:r>
          </w:p>
          <w:p w14:paraId="080569ED"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for artifact in artifacts_to_remove:</w:t>
            </w:r>
          </w:p>
          <w:p w14:paraId="52BD4F6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cleaned = cleaned.replace(artifact, '')</w:t>
            </w:r>
          </w:p>
          <w:p w14:paraId="439B5BD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return cleaned.strip()</w:t>
            </w:r>
          </w:p>
        </w:tc>
      </w:tr>
    </w:tbl>
    <w:p w14:paraId="50E4BEC9" w14:textId="77777777" w:rsidR="00525B74" w:rsidRPr="00C95F51" w:rsidRDefault="00525B74" w:rsidP="00525B74">
      <w:pPr>
        <w:spacing w:line="278" w:lineRule="auto"/>
        <w:rPr>
          <w:rFonts w:asciiTheme="minorBidi" w:hAnsiTheme="minorBidi"/>
          <w:b/>
          <w:bCs/>
        </w:rPr>
      </w:pPr>
    </w:p>
    <w:p w14:paraId="7277F6C3" w14:textId="77777777" w:rsidR="00525B74" w:rsidRPr="00C95F51" w:rsidRDefault="00525B74" w:rsidP="00525B74">
      <w:pPr>
        <w:pStyle w:val="NormalWeb"/>
        <w:ind w:left="720"/>
        <w:rPr>
          <w:rStyle w:val="Strong"/>
          <w:rFonts w:asciiTheme="minorBidi" w:hAnsiTheme="minorBidi" w:cstheme="minorBidi"/>
          <w:b w:val="0"/>
          <w:bCs w:val="0"/>
          <w:sz w:val="22"/>
          <w:szCs w:val="22"/>
        </w:rPr>
      </w:pPr>
    </w:p>
    <w:p w14:paraId="7F429D8F" w14:textId="77777777" w:rsidR="00525B74" w:rsidRPr="00C95F51" w:rsidRDefault="00525B74">
      <w:pPr>
        <w:pStyle w:val="NormalWeb"/>
        <w:numPr>
          <w:ilvl w:val="0"/>
          <w:numId w:val="96"/>
        </w:numPr>
        <w:rPr>
          <w:rFonts w:asciiTheme="minorBidi" w:hAnsiTheme="minorBidi" w:cstheme="minorBidi"/>
          <w:sz w:val="22"/>
          <w:szCs w:val="22"/>
        </w:rPr>
      </w:pPr>
      <w:r w:rsidRPr="00C95F51">
        <w:rPr>
          <w:rStyle w:val="Strong"/>
          <w:rFonts w:asciiTheme="minorBidi" w:eastAsiaTheme="majorEastAsia" w:hAnsiTheme="minorBidi" w:cstheme="minorBidi"/>
          <w:sz w:val="22"/>
          <w:szCs w:val="22"/>
        </w:rPr>
        <w:t>Explanation</w:t>
      </w:r>
      <w:r w:rsidRPr="00C95F51">
        <w:rPr>
          <w:rFonts w:asciiTheme="minorBidi" w:hAnsiTheme="minorBidi" w:cstheme="minorBidi"/>
          <w:sz w:val="22"/>
          <w:szCs w:val="22"/>
        </w:rPr>
        <w:t xml:space="preserve">: This method refines the generated response by applying </w:t>
      </w:r>
      <w:r w:rsidRPr="00C95F51">
        <w:rPr>
          <w:rStyle w:val="text-sm"/>
          <w:rFonts w:asciiTheme="minorBidi" w:eastAsiaTheme="majorEastAsia" w:hAnsiTheme="minorBidi" w:cstheme="minorBidi"/>
          <w:sz w:val="22"/>
          <w:szCs w:val="22"/>
        </w:rPr>
        <w:t>strip()</w:t>
      </w:r>
      <w:r w:rsidRPr="00C95F51">
        <w:rPr>
          <w:rFonts w:asciiTheme="minorBidi" w:hAnsiTheme="minorBidi" w:cstheme="minorBidi"/>
          <w:sz w:val="22"/>
          <w:szCs w:val="22"/>
        </w:rPr>
        <w:t xml:space="preserve"> to remove leading and trailing whitespace, followed by </w:t>
      </w:r>
      <w:r w:rsidRPr="00C95F51">
        <w:rPr>
          <w:rStyle w:val="text-sm"/>
          <w:rFonts w:asciiTheme="minorBidi" w:eastAsiaTheme="majorEastAsia" w:hAnsiTheme="minorBidi" w:cstheme="minorBidi"/>
          <w:sz w:val="22"/>
          <w:szCs w:val="22"/>
        </w:rPr>
        <w:t>re.sub(r'\s+', ' ', cleaned)</w:t>
      </w:r>
      <w:r w:rsidRPr="00C95F51">
        <w:rPr>
          <w:rFonts w:asciiTheme="minorBidi" w:hAnsiTheme="minorBidi" w:cstheme="minorBidi"/>
          <w:sz w:val="22"/>
          <w:szCs w:val="22"/>
        </w:rPr>
        <w:t xml:space="preserve"> to consolidate multiple spaces into a single space. For Arabic responses, it iterates over a list of artifacts (</w:t>
      </w:r>
      <w:r w:rsidRPr="00C95F51">
        <w:rPr>
          <w:rStyle w:val="text-sm"/>
          <w:rFonts w:asciiTheme="minorBidi" w:eastAsiaTheme="majorEastAsia" w:hAnsiTheme="minorBidi" w:cstheme="minorBidi"/>
          <w:sz w:val="22"/>
          <w:szCs w:val="22"/>
        </w:rPr>
        <w:t>caratterист</w:t>
      </w:r>
      <w:r w:rsidRPr="00C95F51">
        <w:rPr>
          <w:rFonts w:asciiTheme="minorBidi" w:hAnsiTheme="minorBidi" w:cstheme="minorBidi"/>
          <w:sz w:val="22"/>
          <w:szCs w:val="22"/>
        </w:rPr>
        <w:t xml:space="preserve">, </w:t>
      </w:r>
      <w:r w:rsidRPr="00C95F51">
        <w:rPr>
          <w:rStyle w:val="text-sm"/>
          <w:rFonts w:ascii="Leelawadee UI" w:eastAsiaTheme="majorEastAsia" w:hAnsi="Leelawadee UI" w:cs="Leelawadee UI" w:hint="cs"/>
          <w:sz w:val="22"/>
          <w:szCs w:val="22"/>
          <w:cs/>
          <w:lang w:bidi="th-TH"/>
        </w:rPr>
        <w:t>ทำให</w:t>
      </w:r>
      <w:r w:rsidRPr="00C95F51">
        <w:rPr>
          <w:rFonts w:asciiTheme="minorBidi" w:hAnsiTheme="minorBidi" w:cstheme="minorBidi"/>
          <w:sz w:val="22"/>
          <w:szCs w:val="22"/>
        </w:rPr>
        <w:t xml:space="preserve">, </w:t>
      </w:r>
      <w:r w:rsidRPr="00C95F51">
        <w:rPr>
          <w:rStyle w:val="text-sm"/>
          <w:rFonts w:ascii="Leelawadee UI" w:eastAsiaTheme="majorEastAsia" w:hAnsi="Leelawadee UI" w:cs="Leelawadee UI" w:hint="cs"/>
          <w:sz w:val="22"/>
          <w:szCs w:val="22"/>
          <w:cs/>
          <w:lang w:bidi="th-TH"/>
        </w:rPr>
        <w:t>แต</w:t>
      </w:r>
      <w:r w:rsidRPr="00C95F51">
        <w:rPr>
          <w:rFonts w:asciiTheme="minorBidi" w:hAnsiTheme="minorBidi" w:cstheme="minorBidi"/>
          <w:sz w:val="22"/>
          <w:szCs w:val="22"/>
        </w:rPr>
        <w:t xml:space="preserve">, </w:t>
      </w:r>
      <w:r w:rsidRPr="00C95F51">
        <w:rPr>
          <w:rStyle w:val="text-sm"/>
          <w:rFonts w:asciiTheme="minorBidi" w:eastAsiaTheme="majorEastAsia" w:hAnsiTheme="minorBidi" w:cstheme="minorBidi"/>
          <w:sz w:val="22"/>
          <w:szCs w:val="22"/>
          <w:rtl/>
        </w:rPr>
        <w:t>درجية</w:t>
      </w:r>
      <w:r w:rsidRPr="00C95F51">
        <w:rPr>
          <w:rFonts w:asciiTheme="minorBidi" w:hAnsiTheme="minorBidi" w:cstheme="minorBidi"/>
          <w:sz w:val="22"/>
          <w:szCs w:val="22"/>
        </w:rPr>
        <w:t xml:space="preserve">) to remove potential processing errors, ensuring textual clarity and professionalism. The final </w:t>
      </w:r>
      <w:r w:rsidRPr="00C95F51">
        <w:rPr>
          <w:rStyle w:val="text-sm"/>
          <w:rFonts w:asciiTheme="minorBidi" w:eastAsiaTheme="majorEastAsia" w:hAnsiTheme="minorBidi" w:cstheme="minorBidi"/>
          <w:sz w:val="22"/>
          <w:szCs w:val="22"/>
        </w:rPr>
        <w:t>strip()</w:t>
      </w:r>
      <w:r w:rsidRPr="00C95F51">
        <w:rPr>
          <w:rFonts w:asciiTheme="minorBidi" w:hAnsiTheme="minorBidi" w:cstheme="minorBidi"/>
          <w:sz w:val="22"/>
          <w:szCs w:val="22"/>
        </w:rPr>
        <w:t xml:space="preserve"> call polishes the output.</w:t>
      </w:r>
    </w:p>
    <w:p w14:paraId="39A36791" w14:textId="77777777" w:rsidR="00525B74" w:rsidRPr="00C95F51" w:rsidRDefault="00525B74" w:rsidP="00525B74">
      <w:pPr>
        <w:spacing w:before="100" w:beforeAutospacing="1" w:after="100" w:afterAutospacing="1"/>
        <w:rPr>
          <w:rFonts w:asciiTheme="minorBidi" w:eastAsia="Times New Roman" w:hAnsiTheme="minorBidi"/>
          <w:b/>
          <w:bCs/>
        </w:rPr>
      </w:pPr>
      <w:r w:rsidRPr="00C95F51">
        <w:rPr>
          <w:rFonts w:asciiTheme="minorBidi" w:eastAsia="Times New Roman" w:hAnsiTheme="minorBidi"/>
          <w:b/>
          <w:bCs/>
        </w:rPr>
        <w:t>12. Response Quality Validation</w:t>
      </w:r>
    </w:p>
    <w:tbl>
      <w:tblPr>
        <w:tblStyle w:val="TableGrid"/>
        <w:tblW w:w="0" w:type="auto"/>
        <w:tblLook w:val="04A0" w:firstRow="1" w:lastRow="0" w:firstColumn="1" w:lastColumn="0" w:noHBand="0" w:noVBand="1"/>
      </w:tblPr>
      <w:tblGrid>
        <w:gridCol w:w="9350"/>
      </w:tblGrid>
      <w:tr w:rsidR="00525B74" w:rsidRPr="00C95F51" w14:paraId="28B74784" w14:textId="77777777" w:rsidTr="00BE0764">
        <w:tc>
          <w:tcPr>
            <w:tcW w:w="9576" w:type="dxa"/>
            <w:shd w:val="clear" w:color="auto" w:fill="E7E6E6" w:themeFill="background2"/>
          </w:tcPr>
          <w:p w14:paraId="4CC8FFD0" w14:textId="77777777" w:rsidR="00525B74" w:rsidRPr="00C95F51" w:rsidRDefault="00525B74" w:rsidP="00BE0764">
            <w:pPr>
              <w:spacing w:line="278" w:lineRule="auto"/>
              <w:rPr>
                <w:rFonts w:asciiTheme="minorBidi" w:hAnsiTheme="minorBidi"/>
              </w:rPr>
            </w:pPr>
            <w:r w:rsidRPr="00C95F51">
              <w:rPr>
                <w:rFonts w:asciiTheme="minorBidi" w:hAnsiTheme="minorBidi"/>
                <w:b/>
                <w:bCs/>
              </w:rPr>
              <w:t xml:space="preserve">    </w:t>
            </w:r>
            <w:r w:rsidRPr="00C95F51">
              <w:rPr>
                <w:rFonts w:asciiTheme="minorBidi" w:hAnsiTheme="minorBidi"/>
              </w:rPr>
              <w:t>def validate_response_quality(self, response: str, language: str, min_length: int = 30) -&gt; bool:</w:t>
            </w:r>
          </w:p>
          <w:p w14:paraId="560ABC1B"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"""Validate response quality based on language and content"""</w:t>
            </w:r>
          </w:p>
          <w:p w14:paraId="74DF4713"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if not response or len(response.strip()) &lt; min_length:</w:t>
            </w:r>
          </w:p>
          <w:p w14:paraId="34B699FE"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return False</w:t>
            </w:r>
          </w:p>
          <w:p w14:paraId="5C3E62F0"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w:t>
            </w:r>
          </w:p>
          <w:p w14:paraId="60667DD5"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if language == "Arabic":</w:t>
            </w:r>
          </w:p>
          <w:p w14:paraId="56F63CC1"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 Check for reasonable Arabic content</w:t>
            </w:r>
          </w:p>
          <w:p w14:paraId="3F8592ED"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arabic_chars = len(re.findall(r'[\u0600-\u06FF]', response))</w:t>
            </w:r>
          </w:p>
          <w:p w14:paraId="02626DA3"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return arabic_chars &gt; 10</w:t>
            </w:r>
          </w:p>
          <w:p w14:paraId="1514AA09"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else:</w:t>
            </w:r>
          </w:p>
          <w:p w14:paraId="54CBC801"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 Check for reasonable English content</w:t>
            </w:r>
          </w:p>
          <w:p w14:paraId="28C4A9B4"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english_words = len(re.findall(r'[a-zA-Z]+', response))</w:t>
            </w:r>
          </w:p>
          <w:p w14:paraId="1BAF21FA"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return english_words &gt; 5</w:t>
            </w:r>
          </w:p>
        </w:tc>
      </w:tr>
    </w:tbl>
    <w:p w14:paraId="1A3F68AC" w14:textId="77777777" w:rsidR="00525B74" w:rsidRPr="00C95F51" w:rsidRDefault="00525B74" w:rsidP="00525B74">
      <w:pPr>
        <w:spacing w:line="278" w:lineRule="auto"/>
        <w:rPr>
          <w:rFonts w:asciiTheme="minorBidi" w:hAnsiTheme="minorBidi"/>
          <w:b/>
          <w:bCs/>
        </w:rPr>
      </w:pPr>
    </w:p>
    <w:p w14:paraId="0D9F6089" w14:textId="77777777" w:rsidR="00525B74" w:rsidRPr="00C95F51" w:rsidRDefault="00525B74">
      <w:pPr>
        <w:pStyle w:val="ListParagraph"/>
        <w:numPr>
          <w:ilvl w:val="0"/>
          <w:numId w:val="96"/>
        </w:numPr>
        <w:spacing w:line="278" w:lineRule="auto"/>
        <w:rPr>
          <w:rFonts w:asciiTheme="minorBidi" w:hAnsiTheme="minorBidi"/>
        </w:rPr>
      </w:pPr>
      <w:r w:rsidRPr="00C95F51">
        <w:rPr>
          <w:rFonts w:asciiTheme="minorBidi" w:hAnsiTheme="minorBidi"/>
          <w:b/>
          <w:bCs/>
        </w:rPr>
        <w:t>Explanation</w:t>
      </w:r>
      <w:r w:rsidRPr="00C95F51">
        <w:rPr>
          <w:rFonts w:asciiTheme="minorBidi" w:hAnsiTheme="minorBidi"/>
        </w:rPr>
        <w:t>: This method evaluates the quality of the response, rejecting it if empty or shorter than the minimum length of 30 characters. For Arabic, it uses re.findall(r'[\u0600-\u06FF]') to count characters in the specified Unicode range, requiring more than 10 for validity. For English, it counts alphabetic word sequences with re.findall(r'[a-zA-Z]+'), necessitating more than 5 words. This ensures the chatbot delivers substantial and meaningful replies.</w:t>
      </w:r>
    </w:p>
    <w:p w14:paraId="36471746" w14:textId="77777777" w:rsidR="00525B74" w:rsidRPr="00C95F51" w:rsidRDefault="00525B74" w:rsidP="00525B74">
      <w:pPr>
        <w:spacing w:line="278" w:lineRule="auto"/>
        <w:rPr>
          <w:rFonts w:asciiTheme="minorBidi" w:hAnsiTheme="minorBidi"/>
        </w:rPr>
      </w:pPr>
    </w:p>
    <w:p w14:paraId="6054B869" w14:textId="77777777" w:rsidR="00525B74" w:rsidRPr="00C95F51" w:rsidRDefault="00525B74" w:rsidP="00525B74">
      <w:pPr>
        <w:spacing w:line="278" w:lineRule="auto"/>
        <w:rPr>
          <w:rFonts w:asciiTheme="minorBidi" w:hAnsiTheme="minorBidi"/>
        </w:rPr>
      </w:pPr>
    </w:p>
    <w:p w14:paraId="2D338823" w14:textId="77777777" w:rsidR="00525B74" w:rsidRPr="00C95F51" w:rsidRDefault="00525B74" w:rsidP="00525B74">
      <w:pPr>
        <w:spacing w:line="278" w:lineRule="auto"/>
        <w:rPr>
          <w:rFonts w:asciiTheme="minorBidi" w:hAnsiTheme="minorBidi"/>
        </w:rPr>
      </w:pPr>
    </w:p>
    <w:p w14:paraId="2CFA6116" w14:textId="77777777" w:rsidR="00525B74" w:rsidRPr="00C95F51" w:rsidRDefault="00525B74" w:rsidP="00525B74">
      <w:pPr>
        <w:spacing w:line="278" w:lineRule="auto"/>
        <w:rPr>
          <w:rFonts w:asciiTheme="minorBidi" w:hAnsiTheme="minorBidi"/>
        </w:rPr>
      </w:pPr>
    </w:p>
    <w:p w14:paraId="1C6B4F94" w14:textId="77777777" w:rsidR="00525B74" w:rsidRPr="00C95F51" w:rsidRDefault="00525B74" w:rsidP="00525B74">
      <w:pPr>
        <w:spacing w:line="278" w:lineRule="auto"/>
        <w:rPr>
          <w:rFonts w:asciiTheme="minorBidi" w:hAnsiTheme="minorBidi"/>
        </w:rPr>
      </w:pPr>
    </w:p>
    <w:p w14:paraId="5BD89849" w14:textId="77777777" w:rsidR="00525B74" w:rsidRPr="00C95F51" w:rsidRDefault="00525B74" w:rsidP="00525B74">
      <w:pPr>
        <w:spacing w:line="278" w:lineRule="auto"/>
        <w:rPr>
          <w:rFonts w:asciiTheme="minorBidi" w:hAnsiTheme="minorBidi"/>
        </w:rPr>
      </w:pPr>
    </w:p>
    <w:p w14:paraId="1F571937" w14:textId="77777777" w:rsidR="00525B74" w:rsidRPr="00C95F51" w:rsidRDefault="00525B74" w:rsidP="00525B74">
      <w:pPr>
        <w:spacing w:line="278" w:lineRule="auto"/>
        <w:rPr>
          <w:rFonts w:asciiTheme="minorBidi" w:hAnsiTheme="minorBidi"/>
        </w:rPr>
      </w:pPr>
    </w:p>
    <w:p w14:paraId="6B6F0DA6" w14:textId="77777777" w:rsidR="00525B74" w:rsidRPr="00C95F51" w:rsidRDefault="00525B74" w:rsidP="00525B74">
      <w:pPr>
        <w:spacing w:line="278" w:lineRule="auto"/>
        <w:rPr>
          <w:rFonts w:asciiTheme="minorBidi" w:hAnsiTheme="minorBidi"/>
        </w:rPr>
      </w:pPr>
    </w:p>
    <w:p w14:paraId="1E6B7BC3" w14:textId="77777777" w:rsidR="00525B74" w:rsidRPr="00C95F51" w:rsidRDefault="00525B74" w:rsidP="00525B74">
      <w:pPr>
        <w:spacing w:line="278" w:lineRule="auto"/>
        <w:rPr>
          <w:rFonts w:asciiTheme="minorBidi" w:hAnsiTheme="minorBidi"/>
        </w:rPr>
      </w:pPr>
    </w:p>
    <w:p w14:paraId="37769718" w14:textId="5455D23C" w:rsidR="00525B74" w:rsidRPr="00DC17CD" w:rsidRDefault="00525B74">
      <w:pPr>
        <w:pStyle w:val="ListParagraph"/>
        <w:numPr>
          <w:ilvl w:val="0"/>
          <w:numId w:val="60"/>
        </w:numPr>
        <w:spacing w:before="100" w:beforeAutospacing="1" w:after="100" w:afterAutospacing="1" w:line="240" w:lineRule="auto"/>
        <w:outlineLvl w:val="2"/>
        <w:rPr>
          <w:rFonts w:asciiTheme="minorBidi" w:eastAsia="Times New Roman" w:hAnsiTheme="minorBidi"/>
          <w:b/>
          <w:bCs/>
        </w:rPr>
      </w:pPr>
      <w:r w:rsidRPr="00C95F51">
        <w:rPr>
          <w:rFonts w:asciiTheme="minorBidi" w:eastAsia="Times New Roman" w:hAnsiTheme="minorBidi"/>
          <w:b/>
          <w:bCs/>
        </w:rPr>
        <w:t>Response Generation Process</w:t>
      </w:r>
    </w:p>
    <w:tbl>
      <w:tblPr>
        <w:tblStyle w:val="TableGrid"/>
        <w:tblW w:w="0" w:type="auto"/>
        <w:tblInd w:w="360" w:type="dxa"/>
        <w:tblLook w:val="04A0" w:firstRow="1" w:lastRow="0" w:firstColumn="1" w:lastColumn="0" w:noHBand="0" w:noVBand="1"/>
      </w:tblPr>
      <w:tblGrid>
        <w:gridCol w:w="8990"/>
      </w:tblGrid>
      <w:tr w:rsidR="00525B74" w:rsidRPr="00C95F51" w14:paraId="50960418" w14:textId="77777777" w:rsidTr="00BE0764">
        <w:tc>
          <w:tcPr>
            <w:tcW w:w="9350" w:type="dxa"/>
            <w:shd w:val="clear" w:color="auto" w:fill="E7E6E6" w:themeFill="background2"/>
          </w:tcPr>
          <w:p w14:paraId="5B8F3E6C"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def generate_response(self, user_input: str, language: str = None) -&gt; Dict[str, Any]:</w:t>
            </w:r>
          </w:p>
          <w:p w14:paraId="215A92B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"""Generate response using LLM"""</w:t>
            </w:r>
          </w:p>
          <w:p w14:paraId="2ABC773D"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if not language:</w:t>
            </w:r>
          </w:p>
          <w:p w14:paraId="1B372E70"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language = self.detect_language(user_input)</w:t>
            </w:r>
          </w:p>
          <w:p w14:paraId="2EFD38E8"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if not self.check_ollama_running():</w:t>
            </w:r>
          </w:p>
          <w:p w14:paraId="437CFB4A"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error_msg = "I apologize, but my Ollama service is not running. Please start the service first so I can assist you." if language == "English" else "</w:t>
            </w:r>
            <w:r w:rsidRPr="00C95F51">
              <w:rPr>
                <w:rFonts w:asciiTheme="minorBidi" w:eastAsia="Times New Roman" w:hAnsiTheme="minorBidi"/>
                <w:rtl/>
              </w:rPr>
              <w:t>أعتذر، لكن خدمة</w:t>
            </w:r>
            <w:r w:rsidRPr="00C95F51">
              <w:rPr>
                <w:rFonts w:asciiTheme="minorBidi" w:eastAsia="Times New Roman" w:hAnsiTheme="minorBidi"/>
              </w:rPr>
              <w:t xml:space="preserve"> Ollama </w:t>
            </w:r>
            <w:r w:rsidRPr="00C95F51">
              <w:rPr>
                <w:rFonts w:asciiTheme="minorBidi" w:eastAsia="Times New Roman" w:hAnsiTheme="minorBidi"/>
                <w:rtl/>
              </w:rPr>
              <w:t>الخاصة بي غير مُشغلة. يرجى تشغيل الخدمة أولاً حتى أتمكن من مساعدتك</w:t>
            </w:r>
            <w:r w:rsidRPr="00C95F51">
              <w:rPr>
                <w:rFonts w:asciiTheme="minorBidi" w:eastAsia="Times New Roman" w:hAnsiTheme="minorBidi"/>
              </w:rPr>
              <w:t>."</w:t>
            </w:r>
          </w:p>
          <w:p w14:paraId="2CC12C0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raise ModelError(error_msg)</w:t>
            </w:r>
          </w:p>
          <w:p w14:paraId="09C238AC"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knowledge_base = KNOWLEDGE_BASE_AR if language == "Arabic" else KNOWLEDGE_BASE_EN</w:t>
            </w:r>
          </w:p>
          <w:p w14:paraId="7B04E031"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conversation_chain = self.create_conversation_chain(language)</w:t>
            </w:r>
          </w:p>
          <w:p w14:paraId="0519C37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try:</w:t>
            </w:r>
          </w:p>
          <w:p w14:paraId="486C9C40"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 Generate response with retry mechanism</w:t>
            </w:r>
          </w:p>
          <w:p w14:paraId="09B30BE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max_retries = 3</w:t>
            </w:r>
          </w:p>
          <w:p w14:paraId="34DD8AA5"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for attempt in range(max_retries):</w:t>
            </w:r>
          </w:p>
          <w:p w14:paraId="321CA5F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try:</w:t>
            </w:r>
          </w:p>
          <w:p w14:paraId="1018069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response = conversation_chain.predict(</w:t>
            </w:r>
          </w:p>
          <w:p w14:paraId="04C2A7FB"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human_input=user_input,</w:t>
            </w:r>
          </w:p>
          <w:p w14:paraId="3AB2EDB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knowledge_base=knowledge_base           </w:t>
            </w:r>
          </w:p>
          <w:p w14:paraId="7D56AC1E"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 Validate and clean response</w:t>
            </w:r>
          </w:p>
          <w:p w14:paraId="0115F9E8"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if self.validate_response_quality(response, language):</w:t>
            </w:r>
          </w:p>
          <w:p w14:paraId="4320E84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cleaned_response = self.clean_response(response, language)              </w:t>
            </w:r>
          </w:p>
          <w:p w14:paraId="607B27E8"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lastRenderedPageBreak/>
              <w:t xml:space="preserve">                          return {</w:t>
            </w:r>
          </w:p>
          <w:p w14:paraId="6FB6E537"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'response': cleaned_response,</w:t>
            </w:r>
          </w:p>
          <w:p w14:paraId="56846B6F"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'detected_language': language,</w:t>
            </w:r>
          </w:p>
          <w:p w14:paraId="311A764A"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'status': 'success',</w:t>
            </w:r>
          </w:p>
          <w:p w14:paraId="5F38BD1D"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'attempt': attempt + 1,</w:t>
            </w:r>
          </w:p>
          <w:p w14:paraId="1EBBDF46"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'assistant': 'Ink Sentinel'</w:t>
            </w:r>
          </w:p>
          <w:p w14:paraId="28713CD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w:t>
            </w:r>
          </w:p>
          <w:p w14:paraId="1B372D91"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except Exception as retry_error:</w:t>
            </w:r>
          </w:p>
          <w:p w14:paraId="2EDBCF05"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if attempt == max_retries - 1:</w:t>
            </w:r>
          </w:p>
          <w:p w14:paraId="41A1C74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raise retry_error</w:t>
            </w:r>
          </w:p>
          <w:p w14:paraId="76662403"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continue</w:t>
            </w:r>
          </w:p>
          <w:p w14:paraId="47807CA7"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error_msg = "I apologize, but I failed to generate an appropriate response. Please try again." if language == "English" else "</w:t>
            </w:r>
            <w:r w:rsidRPr="00C95F51">
              <w:rPr>
                <w:rFonts w:asciiTheme="minorBidi" w:eastAsia="Times New Roman" w:hAnsiTheme="minorBidi"/>
                <w:rtl/>
              </w:rPr>
              <w:t>أعتذر، لكنني فشلت في توليد إجابة مناسبة. يرجى المحاولة مرة أخرى</w:t>
            </w:r>
            <w:r w:rsidRPr="00C95F51">
              <w:rPr>
                <w:rFonts w:asciiTheme="minorBidi" w:eastAsia="Times New Roman" w:hAnsiTheme="minorBidi"/>
              </w:rPr>
              <w:t>."</w:t>
            </w:r>
          </w:p>
          <w:p w14:paraId="273AEC5C"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raise ModelError(error_msg)</w:t>
            </w:r>
          </w:p>
          <w:p w14:paraId="1A8A4929"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except Exception as e:</w:t>
            </w:r>
          </w:p>
          <w:p w14:paraId="4625652A" w14:textId="77777777" w:rsidR="00525B74" w:rsidRPr="00C95F51" w:rsidRDefault="00525B74" w:rsidP="00BE0764">
            <w:pPr>
              <w:spacing w:before="100" w:beforeAutospacing="1" w:after="100" w:afterAutospacing="1"/>
              <w:outlineLvl w:val="2"/>
              <w:rPr>
                <w:rFonts w:asciiTheme="minorBidi" w:eastAsia="Times New Roman" w:hAnsiTheme="minorBidi"/>
              </w:rPr>
            </w:pPr>
            <w:r w:rsidRPr="00C95F51">
              <w:rPr>
                <w:rFonts w:asciiTheme="minorBidi" w:eastAsia="Times New Roman" w:hAnsiTheme="minorBidi"/>
              </w:rPr>
              <w:t xml:space="preserve">            logger.error(f"LLM response generation failed: {str(e)}")</w:t>
            </w:r>
          </w:p>
          <w:p w14:paraId="23A6C9BC" w14:textId="77777777" w:rsidR="00525B74" w:rsidRPr="00C95F51" w:rsidRDefault="00525B74" w:rsidP="00BE0764">
            <w:pPr>
              <w:spacing w:before="100" w:beforeAutospacing="1" w:after="100" w:afterAutospacing="1"/>
              <w:outlineLvl w:val="2"/>
              <w:rPr>
                <w:rFonts w:asciiTheme="minorBidi" w:eastAsia="Times New Roman" w:hAnsiTheme="minorBidi"/>
                <w:b/>
                <w:bCs/>
              </w:rPr>
            </w:pPr>
            <w:r w:rsidRPr="00C95F51">
              <w:rPr>
                <w:rFonts w:asciiTheme="minorBidi" w:eastAsia="Times New Roman" w:hAnsiTheme="minorBidi"/>
              </w:rPr>
              <w:t xml:space="preserve">            raise ModelError(f"Failed to generate response: {str(e)}")</w:t>
            </w:r>
          </w:p>
        </w:tc>
      </w:tr>
    </w:tbl>
    <w:p w14:paraId="2627DB8C" w14:textId="77777777" w:rsidR="00525B74" w:rsidRPr="00C95F51" w:rsidRDefault="00525B74" w:rsidP="00525B74">
      <w:pPr>
        <w:pStyle w:val="ListParagraph"/>
        <w:spacing w:line="278" w:lineRule="auto"/>
        <w:rPr>
          <w:rFonts w:asciiTheme="minorBidi" w:hAnsiTheme="minorBidi"/>
        </w:rPr>
      </w:pPr>
    </w:p>
    <w:p w14:paraId="621E40A1" w14:textId="77777777" w:rsidR="00525B74" w:rsidRPr="00C95F51" w:rsidRDefault="00525B74">
      <w:pPr>
        <w:pStyle w:val="ListParagraph"/>
        <w:numPr>
          <w:ilvl w:val="0"/>
          <w:numId w:val="96"/>
        </w:numPr>
        <w:spacing w:line="278" w:lineRule="auto"/>
        <w:rPr>
          <w:rFonts w:asciiTheme="minorBidi" w:hAnsiTheme="minorBidi"/>
        </w:rPr>
      </w:pPr>
      <w:r w:rsidRPr="00C95F51">
        <w:rPr>
          <w:rFonts w:asciiTheme="minorBidi" w:hAnsiTheme="minorBidi"/>
          <w:b/>
          <w:bCs/>
        </w:rPr>
        <w:t>Explanation</w:t>
      </w:r>
      <w:r w:rsidRPr="00C95F51">
        <w:rPr>
          <w:rFonts w:asciiTheme="minorBidi" w:hAnsiTheme="minorBidi"/>
        </w:rPr>
        <w:t>: This method serves as the primary execution logic for response generation. It detects the language if not provided, verifies Ollama’s availability, and raises a ModelError with a bilingual message if unavailable. It selects the appropriate knowledge base and constructs a conversation chain. Within a try-except block, it attempts up to three retries using conversation_chain.predict, passing the user input and knowledge base. Upon successful validation and cleaning, it returns a dictionary with the response, language, status ("success"), attempt count, and assistant identity ("Ink Sentinel"). Failure after retries triggers a logged ModelError with a bilingual apology.</w:t>
      </w:r>
    </w:p>
    <w:p w14:paraId="3DA25839" w14:textId="77777777" w:rsidR="00525B74" w:rsidRPr="00C95F51" w:rsidRDefault="00525B74" w:rsidP="00525B74">
      <w:pPr>
        <w:pStyle w:val="ListParagraph"/>
        <w:spacing w:line="278" w:lineRule="auto"/>
        <w:rPr>
          <w:rFonts w:asciiTheme="minorBidi" w:hAnsiTheme="minorBidi"/>
          <w:b/>
          <w:bCs/>
        </w:rPr>
      </w:pPr>
    </w:p>
    <w:p w14:paraId="181F6697" w14:textId="77777777" w:rsidR="00525B74" w:rsidRPr="00C95F51" w:rsidRDefault="00525B74" w:rsidP="00525B74">
      <w:pPr>
        <w:pStyle w:val="ListParagraph"/>
        <w:spacing w:line="278" w:lineRule="auto"/>
        <w:rPr>
          <w:rFonts w:asciiTheme="minorBidi" w:hAnsiTheme="minorBidi"/>
          <w:b/>
          <w:bCs/>
        </w:rPr>
      </w:pPr>
    </w:p>
    <w:p w14:paraId="07AF6735" w14:textId="77777777" w:rsidR="00525B74" w:rsidRPr="00C95F51" w:rsidRDefault="00525B74" w:rsidP="00525B74">
      <w:pPr>
        <w:pStyle w:val="ListParagraph"/>
        <w:spacing w:line="278" w:lineRule="auto"/>
        <w:rPr>
          <w:rFonts w:asciiTheme="minorBidi" w:hAnsiTheme="minorBidi"/>
          <w:b/>
          <w:bCs/>
        </w:rPr>
      </w:pPr>
    </w:p>
    <w:p w14:paraId="6F170024" w14:textId="77777777" w:rsidR="00525B74" w:rsidRPr="00C95F51" w:rsidRDefault="00525B74" w:rsidP="00525B74">
      <w:pPr>
        <w:pStyle w:val="ListParagraph"/>
        <w:spacing w:line="278" w:lineRule="auto"/>
        <w:rPr>
          <w:rFonts w:asciiTheme="minorBidi" w:hAnsiTheme="minorBidi"/>
          <w:b/>
          <w:bCs/>
        </w:rPr>
      </w:pPr>
    </w:p>
    <w:p w14:paraId="606D6581" w14:textId="77777777" w:rsidR="00525B74" w:rsidRPr="00C95F51" w:rsidRDefault="00525B74">
      <w:pPr>
        <w:pStyle w:val="ListParagraph"/>
        <w:numPr>
          <w:ilvl w:val="0"/>
          <w:numId w:val="60"/>
        </w:numPr>
        <w:spacing w:line="278" w:lineRule="auto"/>
        <w:rPr>
          <w:rFonts w:asciiTheme="minorBidi" w:hAnsiTheme="minorBidi"/>
          <w:b/>
          <w:bCs/>
        </w:rPr>
      </w:pPr>
      <w:r w:rsidRPr="00C95F51">
        <w:rPr>
          <w:rFonts w:asciiTheme="minorBidi" w:hAnsiTheme="minorBidi"/>
          <w:b/>
          <w:bCs/>
        </w:rPr>
        <w:lastRenderedPageBreak/>
        <w:t>System Initialization</w:t>
      </w:r>
    </w:p>
    <w:tbl>
      <w:tblPr>
        <w:tblStyle w:val="TableGrid"/>
        <w:tblpPr w:leftFromText="180" w:rightFromText="180" w:vertAnchor="text" w:tblpY="-18"/>
        <w:tblW w:w="0" w:type="auto"/>
        <w:tblLook w:val="04A0" w:firstRow="1" w:lastRow="0" w:firstColumn="1" w:lastColumn="0" w:noHBand="0" w:noVBand="1"/>
      </w:tblPr>
      <w:tblGrid>
        <w:gridCol w:w="9350"/>
      </w:tblGrid>
      <w:tr w:rsidR="00525B74" w:rsidRPr="00C95F51" w14:paraId="15DC8B4D" w14:textId="77777777" w:rsidTr="00BE0764">
        <w:tc>
          <w:tcPr>
            <w:tcW w:w="9350" w:type="dxa"/>
            <w:shd w:val="clear" w:color="auto" w:fill="E7E6E6" w:themeFill="background2"/>
          </w:tcPr>
          <w:p w14:paraId="5FDBEC97" w14:textId="77777777" w:rsidR="00525B74" w:rsidRPr="00C95F51" w:rsidRDefault="00525B74" w:rsidP="00BE0764">
            <w:pPr>
              <w:spacing w:line="278" w:lineRule="auto"/>
              <w:rPr>
                <w:rFonts w:asciiTheme="minorBidi" w:hAnsiTheme="minorBidi"/>
              </w:rPr>
            </w:pPr>
            <w:r w:rsidRPr="00C95F51">
              <w:rPr>
                <w:rFonts w:asciiTheme="minorBidi" w:hAnsiTheme="minorBidi"/>
              </w:rPr>
              <w:t>def initialize_services():</w:t>
            </w:r>
          </w:p>
          <w:p w14:paraId="131037D2"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"""Initialize all services at startup"""</w:t>
            </w:r>
          </w:p>
          <w:p w14:paraId="703A3A65"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logger.info("</w:t>
            </w:r>
            <w:r w:rsidRPr="00C95F51">
              <w:rPr>
                <w:rFonts w:ascii="Segoe UI Emoji" w:hAnsi="Segoe UI Emoji" w:cs="Segoe UI Emoji"/>
              </w:rPr>
              <w:t>🚀</w:t>
            </w:r>
            <w:r w:rsidRPr="00C95F51">
              <w:rPr>
                <w:rFonts w:asciiTheme="minorBidi" w:hAnsiTheme="minorBidi"/>
              </w:rPr>
              <w:t xml:space="preserve"> Initializing Ink Sentinel - Unified Signature Verification API...")</w:t>
            </w:r>
          </w:p>
          <w:p w14:paraId="04DF1CFF"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w:t>
            </w:r>
          </w:p>
          <w:p w14:paraId="7E68101D"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 Load Siamese model</w:t>
            </w:r>
          </w:p>
          <w:p w14:paraId="793F328D"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if siamese_manager.load_model():</w:t>
            </w:r>
          </w:p>
          <w:p w14:paraId="08833B8B"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logger.info("</w:t>
            </w:r>
            <w:r w:rsidRPr="00C95F51">
              <w:rPr>
                <w:rFonts w:ascii="Segoe UI Emoji" w:hAnsi="Segoe UI Emoji" w:cs="Segoe UI Emoji"/>
              </w:rPr>
              <w:t>✅</w:t>
            </w:r>
            <w:r w:rsidRPr="00C95F51">
              <w:rPr>
                <w:rFonts w:asciiTheme="minorBidi" w:hAnsiTheme="minorBidi"/>
              </w:rPr>
              <w:t xml:space="preserve"> Siamese model loaded successfully")</w:t>
            </w:r>
          </w:p>
          <w:p w14:paraId="2D9001C3"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else:</w:t>
            </w:r>
          </w:p>
          <w:p w14:paraId="08A06D82"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logger.warning("</w:t>
            </w:r>
            <w:r w:rsidRPr="00C95F51">
              <w:rPr>
                <w:rFonts w:ascii="Segoe UI Emoji" w:hAnsi="Segoe UI Emoji" w:cs="Segoe UI Emoji"/>
              </w:rPr>
              <w:t>⚠️</w:t>
            </w:r>
            <w:r w:rsidRPr="00C95F51">
              <w:rPr>
                <w:rFonts w:asciiTheme="minorBidi" w:hAnsiTheme="minorBidi"/>
              </w:rPr>
              <w:t xml:space="preserve"> Siamese model not available - signature verification disabled")</w:t>
            </w:r>
          </w:p>
          <w:p w14:paraId="0D95DBA3"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w:t>
            </w:r>
          </w:p>
          <w:p w14:paraId="4917B3A9"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 Check Ollama availability</w:t>
            </w:r>
          </w:p>
          <w:p w14:paraId="2D54441F"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if chat_manager.check_ollama_running():</w:t>
            </w:r>
          </w:p>
          <w:p w14:paraId="14C6180E"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logger.info("</w:t>
            </w:r>
            <w:r w:rsidRPr="00C95F51">
              <w:rPr>
                <w:rFonts w:ascii="Segoe UI Emoji" w:hAnsi="Segoe UI Emoji" w:cs="Segoe UI Emoji"/>
              </w:rPr>
              <w:t>✅</w:t>
            </w:r>
            <w:r w:rsidRPr="00C95F51">
              <w:rPr>
                <w:rFonts w:asciiTheme="minorBidi" w:hAnsiTheme="minorBidi"/>
              </w:rPr>
              <w:t xml:space="preserve"> Ollama service is available")</w:t>
            </w:r>
          </w:p>
          <w:p w14:paraId="0E958CCF"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else:</w:t>
            </w:r>
          </w:p>
          <w:p w14:paraId="1A478BC3"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logger.warning("</w:t>
            </w:r>
            <w:r w:rsidRPr="00C95F51">
              <w:rPr>
                <w:rFonts w:ascii="Segoe UI Emoji" w:hAnsi="Segoe UI Emoji" w:cs="Segoe UI Emoji"/>
              </w:rPr>
              <w:t>⚠️</w:t>
            </w:r>
            <w:r w:rsidRPr="00C95F51">
              <w:rPr>
                <w:rFonts w:asciiTheme="minorBidi" w:hAnsiTheme="minorBidi"/>
              </w:rPr>
              <w:t xml:space="preserve"> Ollama service not available - chat functionality disabled")</w:t>
            </w:r>
          </w:p>
          <w:p w14:paraId="45C971E9"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w:t>
            </w:r>
          </w:p>
          <w:p w14:paraId="5C23C8B7"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logger.info("</w:t>
            </w:r>
            <w:r w:rsidRPr="00C95F51">
              <w:rPr>
                <w:rFonts w:ascii="Segoe UI Emoji" w:hAnsi="Segoe UI Emoji" w:cs="Segoe UI Emoji"/>
              </w:rPr>
              <w:t>📊</w:t>
            </w:r>
            <w:r w:rsidRPr="00C95F51">
              <w:rPr>
                <w:rFonts w:asciiTheme="minorBidi" w:hAnsiTheme="minorBidi"/>
              </w:rPr>
              <w:t xml:space="preserve"> Available endpoints:")  # API-related, but included for context</w:t>
            </w:r>
          </w:p>
          <w:p w14:paraId="63D802D9" w14:textId="77777777" w:rsidR="00525B74" w:rsidRPr="00C95F51" w:rsidRDefault="00525B74" w:rsidP="00BE0764">
            <w:pPr>
              <w:spacing w:line="278" w:lineRule="auto"/>
              <w:rPr>
                <w:rFonts w:asciiTheme="minorBidi" w:hAnsiTheme="minorBidi"/>
              </w:rPr>
            </w:pPr>
            <w:r w:rsidRPr="00C95F51">
              <w:rPr>
                <w:rFonts w:asciiTheme="minorBidi" w:hAnsiTheme="minorBidi"/>
              </w:rPr>
              <w:t xml:space="preserve">    logger.info("</w:t>
            </w:r>
            <w:r w:rsidRPr="00C95F51">
              <w:rPr>
                <w:rFonts w:ascii="Segoe UI Emoji" w:hAnsi="Segoe UI Emoji" w:cs="Segoe UI Emoji"/>
              </w:rPr>
              <w:t>🌐</w:t>
            </w:r>
            <w:r w:rsidRPr="00C95F51">
              <w:rPr>
                <w:rFonts w:asciiTheme="minorBidi" w:hAnsiTheme="minorBidi"/>
              </w:rPr>
              <w:t xml:space="preserve"> Supported Languages: English, Arabic")</w:t>
            </w:r>
          </w:p>
          <w:p w14:paraId="70F22E06" w14:textId="77777777" w:rsidR="00525B74" w:rsidRPr="00C95F51" w:rsidRDefault="00525B74" w:rsidP="00BE0764">
            <w:pPr>
              <w:spacing w:line="278" w:lineRule="auto"/>
              <w:rPr>
                <w:rFonts w:asciiTheme="minorBidi" w:hAnsiTheme="minorBidi"/>
                <w:b/>
                <w:bCs/>
              </w:rPr>
            </w:pPr>
            <w:r w:rsidRPr="00C95F51">
              <w:rPr>
                <w:rFonts w:asciiTheme="minorBidi" w:hAnsiTheme="minorBidi"/>
              </w:rPr>
              <w:t xml:space="preserve">    logger.info("</w:t>
            </w:r>
            <w:r w:rsidRPr="00C95F51">
              <w:rPr>
                <w:rFonts w:ascii="Segoe UI Emoji" w:hAnsi="Segoe UI Emoji" w:cs="Segoe UI Emoji"/>
              </w:rPr>
              <w:t>🤖</w:t>
            </w:r>
            <w:r w:rsidRPr="00C95F51">
              <w:rPr>
                <w:rFonts w:asciiTheme="minorBidi" w:hAnsiTheme="minorBidi"/>
                <w:b/>
                <w:bCs/>
              </w:rPr>
              <w:t xml:space="preserve"> Assistant: Ink Sentinel - Your intelligent signature verification assistant")</w:t>
            </w:r>
          </w:p>
        </w:tc>
      </w:tr>
    </w:tbl>
    <w:p w14:paraId="48D8CAD6" w14:textId="77777777" w:rsidR="00525B74" w:rsidRPr="00C95F51" w:rsidRDefault="00525B74" w:rsidP="00525B74">
      <w:pPr>
        <w:spacing w:line="278" w:lineRule="auto"/>
        <w:rPr>
          <w:rFonts w:asciiTheme="minorBidi" w:hAnsiTheme="minorBidi"/>
          <w:b/>
          <w:bCs/>
        </w:rPr>
      </w:pPr>
    </w:p>
    <w:p w14:paraId="3FEA409E" w14:textId="77777777" w:rsidR="00525B74" w:rsidRPr="00C95F51" w:rsidRDefault="00525B74">
      <w:pPr>
        <w:pStyle w:val="NormalWeb"/>
        <w:numPr>
          <w:ilvl w:val="0"/>
          <w:numId w:val="96"/>
        </w:numPr>
        <w:rPr>
          <w:rFonts w:asciiTheme="minorBidi" w:hAnsiTheme="minorBidi" w:cstheme="minorBidi"/>
          <w:sz w:val="22"/>
          <w:szCs w:val="22"/>
        </w:rPr>
      </w:pPr>
      <w:r w:rsidRPr="00C95F51">
        <w:rPr>
          <w:rStyle w:val="Strong"/>
          <w:rFonts w:asciiTheme="minorBidi" w:eastAsiaTheme="majorEastAsia" w:hAnsiTheme="minorBidi" w:cstheme="minorBidi"/>
          <w:sz w:val="22"/>
          <w:szCs w:val="22"/>
        </w:rPr>
        <w:t>Explanation</w:t>
      </w:r>
      <w:r w:rsidRPr="00C95F51">
        <w:rPr>
          <w:rFonts w:asciiTheme="minorBidi" w:hAnsiTheme="minorBidi" w:cstheme="minorBidi"/>
          <w:sz w:val="22"/>
          <w:szCs w:val="22"/>
        </w:rPr>
        <w:t xml:space="preserve">: This function initializes the system at startup, logging the process with </w:t>
      </w:r>
      <w:r w:rsidRPr="00C95F51">
        <w:rPr>
          <w:rStyle w:val="text-sm"/>
          <w:rFonts w:asciiTheme="minorBidi" w:eastAsiaTheme="majorEastAsia" w:hAnsiTheme="minorBidi" w:cstheme="minorBidi"/>
          <w:sz w:val="22"/>
          <w:szCs w:val="22"/>
        </w:rPr>
        <w:t>logger.info</w:t>
      </w:r>
      <w:r w:rsidRPr="00C95F51">
        <w:rPr>
          <w:rFonts w:asciiTheme="minorBidi" w:hAnsiTheme="minorBidi" w:cstheme="minorBidi"/>
          <w:sz w:val="22"/>
          <w:szCs w:val="22"/>
        </w:rPr>
        <w:t xml:space="preserve">. It checks the </w:t>
      </w:r>
      <w:r w:rsidRPr="00C95F51">
        <w:rPr>
          <w:rStyle w:val="text-sm"/>
          <w:rFonts w:asciiTheme="minorBidi" w:eastAsiaTheme="majorEastAsia" w:hAnsiTheme="minorBidi" w:cstheme="minorBidi"/>
          <w:sz w:val="22"/>
          <w:szCs w:val="22"/>
        </w:rPr>
        <w:t>siamese_manager.load_model</w:t>
      </w:r>
      <w:r w:rsidRPr="00C95F51">
        <w:rPr>
          <w:rFonts w:asciiTheme="minorBidi" w:hAnsiTheme="minorBidi" w:cstheme="minorBidi"/>
          <w:sz w:val="22"/>
          <w:szCs w:val="22"/>
        </w:rPr>
        <w:t xml:space="preserve"> (relevant to signature verification, outside our scope) and </w:t>
      </w:r>
      <w:r w:rsidRPr="00C95F51">
        <w:rPr>
          <w:rStyle w:val="text-sm"/>
          <w:rFonts w:asciiTheme="minorBidi" w:eastAsiaTheme="majorEastAsia" w:hAnsiTheme="minorBidi" w:cstheme="minorBidi"/>
          <w:sz w:val="22"/>
          <w:szCs w:val="22"/>
        </w:rPr>
        <w:t>chat_manager.check_ollama_running</w:t>
      </w:r>
      <w:r w:rsidRPr="00C95F51">
        <w:rPr>
          <w:rFonts w:asciiTheme="minorBidi" w:hAnsiTheme="minorBidi" w:cstheme="minorBidi"/>
          <w:sz w:val="22"/>
          <w:szCs w:val="22"/>
        </w:rPr>
        <w:t xml:space="preserve"> to ensure the chatbot’s language model is operational, logging success or disabling functionality if unavailable. The remaining log entries provide contextual information, though API-related aspects are excluded from this analysis.</w:t>
      </w:r>
    </w:p>
    <w:p w14:paraId="5ADA9B6A" w14:textId="77777777" w:rsidR="00BC18A7" w:rsidRPr="00BC18A7" w:rsidRDefault="00BC18A7" w:rsidP="007979A1">
      <w:pPr>
        <w:spacing w:line="278" w:lineRule="auto"/>
        <w:rPr>
          <w:rFonts w:asciiTheme="minorBidi" w:hAnsiTheme="minorBidi"/>
        </w:rPr>
      </w:pPr>
    </w:p>
    <w:sectPr w:rsidR="00BC18A7" w:rsidRPr="00BC18A7" w:rsidSect="00535117">
      <w:pgSz w:w="12240" w:h="15840"/>
      <w:pgMar w:top="1440" w:right="1440" w:bottom="1134" w:left="144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C5061" w14:textId="77777777" w:rsidR="00291054" w:rsidRDefault="00291054" w:rsidP="005470D8">
      <w:pPr>
        <w:spacing w:after="0" w:line="240" w:lineRule="auto"/>
      </w:pPr>
      <w:r>
        <w:separator/>
      </w:r>
    </w:p>
  </w:endnote>
  <w:endnote w:type="continuationSeparator" w:id="0">
    <w:p w14:paraId="63304E8E" w14:textId="77777777" w:rsidR="00291054" w:rsidRDefault="00291054" w:rsidP="0054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bil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Leelawadee UI">
    <w:panose1 w:val="020B0502040204020203"/>
    <w:charset w:val="00"/>
    <w:family w:val="swiss"/>
    <w:pitch w:val="variable"/>
    <w:sig w:usb0="A3000003" w:usb1="00000000" w:usb2="00010000" w:usb3="00000000" w:csb0="000101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317739"/>
      <w:docPartObj>
        <w:docPartGallery w:val="Page Numbers (Bottom of Page)"/>
        <w:docPartUnique/>
      </w:docPartObj>
    </w:sdtPr>
    <w:sdtEndPr>
      <w:rPr>
        <w:noProof/>
      </w:rPr>
    </w:sdtEndPr>
    <w:sdtContent>
      <w:p w14:paraId="13309057" w14:textId="77777777" w:rsidR="006761E8" w:rsidRDefault="006761E8" w:rsidP="006E6F10">
        <w:pPr>
          <w:pStyle w:val="Footer"/>
        </w:pPr>
        <w:r>
          <w:fldChar w:fldCharType="begin"/>
        </w:r>
        <w:r>
          <w:instrText xml:space="preserve"> PAGE   \* MERGEFORMAT </w:instrText>
        </w:r>
        <w:r>
          <w:fldChar w:fldCharType="separate"/>
        </w:r>
        <w:r w:rsidR="00A743FE">
          <w:rPr>
            <w:noProof/>
          </w:rPr>
          <w:t>43</w:t>
        </w:r>
        <w:r>
          <w:rPr>
            <w:noProof/>
          </w:rPr>
          <w:fldChar w:fldCharType="end"/>
        </w:r>
      </w:p>
    </w:sdtContent>
  </w:sdt>
  <w:p w14:paraId="491E2189" w14:textId="77777777" w:rsidR="006761E8" w:rsidRDefault="006761E8" w:rsidP="005C27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7C137" w14:textId="77777777" w:rsidR="00291054" w:rsidRDefault="00291054" w:rsidP="005470D8">
      <w:pPr>
        <w:spacing w:after="0" w:line="240" w:lineRule="auto"/>
      </w:pPr>
      <w:r>
        <w:separator/>
      </w:r>
    </w:p>
  </w:footnote>
  <w:footnote w:type="continuationSeparator" w:id="0">
    <w:p w14:paraId="2938D8E6" w14:textId="77777777" w:rsidR="00291054" w:rsidRDefault="00291054" w:rsidP="00547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EC73" w14:textId="77777777" w:rsidR="006761E8" w:rsidRDefault="006761E8">
    <w:pPr>
      <w:pStyle w:val="Header"/>
    </w:pPr>
    <w:r>
      <w:rPr>
        <w:noProof/>
      </w:rPr>
      <w:drawing>
        <wp:inline distT="0" distB="0" distL="0" distR="0" wp14:anchorId="06AC6C5F" wp14:editId="1FC61B95">
          <wp:extent cx="1790700" cy="685800"/>
          <wp:effectExtent l="0" t="0" r="0" b="0"/>
          <wp:docPr id="1337395153" name="Picture 1337395153"/>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EF7"/>
    <w:multiLevelType w:val="hybridMultilevel"/>
    <w:tmpl w:val="C26A0E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70142"/>
    <w:multiLevelType w:val="multilevel"/>
    <w:tmpl w:val="E6644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2A2"/>
    <w:multiLevelType w:val="multilevel"/>
    <w:tmpl w:val="50B46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05510"/>
    <w:multiLevelType w:val="multilevel"/>
    <w:tmpl w:val="1BFA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C65FB"/>
    <w:multiLevelType w:val="hybridMultilevel"/>
    <w:tmpl w:val="47B8CB42"/>
    <w:lvl w:ilvl="0" w:tplc="04090001">
      <w:start w:val="1"/>
      <w:numFmt w:val="bullet"/>
      <w:lvlText w:val=""/>
      <w:lvlJc w:val="left"/>
      <w:pPr>
        <w:ind w:left="1142" w:hanging="360"/>
      </w:pPr>
      <w:rPr>
        <w:rFonts w:ascii="Symbol" w:hAnsi="Symbol"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5" w15:restartNumberingAfterBreak="0">
    <w:nsid w:val="03835ADD"/>
    <w:multiLevelType w:val="multilevel"/>
    <w:tmpl w:val="12BCF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21DE0"/>
    <w:multiLevelType w:val="multilevel"/>
    <w:tmpl w:val="80F8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67A5E"/>
    <w:multiLevelType w:val="multilevel"/>
    <w:tmpl w:val="B6DCBFF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4427BFE"/>
    <w:multiLevelType w:val="multilevel"/>
    <w:tmpl w:val="0926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95E46"/>
    <w:multiLevelType w:val="multilevel"/>
    <w:tmpl w:val="D30607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54B4C01"/>
    <w:multiLevelType w:val="multilevel"/>
    <w:tmpl w:val="238E5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B5796"/>
    <w:multiLevelType w:val="hybridMultilevel"/>
    <w:tmpl w:val="95B252B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7284A5C"/>
    <w:multiLevelType w:val="multilevel"/>
    <w:tmpl w:val="B9C0A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07E1E"/>
    <w:multiLevelType w:val="multilevel"/>
    <w:tmpl w:val="276C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84979"/>
    <w:multiLevelType w:val="multilevel"/>
    <w:tmpl w:val="F9D4F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A7261"/>
    <w:multiLevelType w:val="multilevel"/>
    <w:tmpl w:val="8FAA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73EE2"/>
    <w:multiLevelType w:val="hybridMultilevel"/>
    <w:tmpl w:val="FC40AF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9A47DFB"/>
    <w:multiLevelType w:val="multilevel"/>
    <w:tmpl w:val="BC20A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06F3E"/>
    <w:multiLevelType w:val="multilevel"/>
    <w:tmpl w:val="D3FC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F0B0D"/>
    <w:multiLevelType w:val="multilevel"/>
    <w:tmpl w:val="2AE01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8A5EFC"/>
    <w:multiLevelType w:val="multilevel"/>
    <w:tmpl w:val="42E8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77344"/>
    <w:multiLevelType w:val="multilevel"/>
    <w:tmpl w:val="7F266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62290"/>
    <w:multiLevelType w:val="multilevel"/>
    <w:tmpl w:val="70FCD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96B7B"/>
    <w:multiLevelType w:val="multilevel"/>
    <w:tmpl w:val="1F5C7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876D1F"/>
    <w:multiLevelType w:val="multilevel"/>
    <w:tmpl w:val="18003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542EF"/>
    <w:multiLevelType w:val="multilevel"/>
    <w:tmpl w:val="0B98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E02EA8"/>
    <w:multiLevelType w:val="multilevel"/>
    <w:tmpl w:val="B6DCBFF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147A41A0"/>
    <w:multiLevelType w:val="multilevel"/>
    <w:tmpl w:val="C0E22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844FF9"/>
    <w:multiLevelType w:val="multilevel"/>
    <w:tmpl w:val="9A7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D44466"/>
    <w:multiLevelType w:val="multilevel"/>
    <w:tmpl w:val="6BCCD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3D7E72"/>
    <w:multiLevelType w:val="multilevel"/>
    <w:tmpl w:val="436E2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A16FA4"/>
    <w:multiLevelType w:val="multilevel"/>
    <w:tmpl w:val="64F0C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80EFF"/>
    <w:multiLevelType w:val="multilevel"/>
    <w:tmpl w:val="022A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4476B0"/>
    <w:multiLevelType w:val="hybridMultilevel"/>
    <w:tmpl w:val="39D6146E"/>
    <w:lvl w:ilvl="0" w:tplc="545CA3F8">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7473E55"/>
    <w:multiLevelType w:val="multilevel"/>
    <w:tmpl w:val="F6CC7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F2323"/>
    <w:multiLevelType w:val="multilevel"/>
    <w:tmpl w:val="276CD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03643C"/>
    <w:multiLevelType w:val="multilevel"/>
    <w:tmpl w:val="627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047CF1"/>
    <w:multiLevelType w:val="multilevel"/>
    <w:tmpl w:val="ED3A5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87FBF"/>
    <w:multiLevelType w:val="hybridMultilevel"/>
    <w:tmpl w:val="65B8DE5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9684E00"/>
    <w:multiLevelType w:val="multilevel"/>
    <w:tmpl w:val="5C627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C522C7"/>
    <w:multiLevelType w:val="multilevel"/>
    <w:tmpl w:val="CDD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6D61CB"/>
    <w:multiLevelType w:val="multilevel"/>
    <w:tmpl w:val="B6DCBF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1FBB0C04"/>
    <w:multiLevelType w:val="multilevel"/>
    <w:tmpl w:val="3FC60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021839"/>
    <w:multiLevelType w:val="multilevel"/>
    <w:tmpl w:val="CE26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4362AC"/>
    <w:multiLevelType w:val="multilevel"/>
    <w:tmpl w:val="276C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05700E"/>
    <w:multiLevelType w:val="multilevel"/>
    <w:tmpl w:val="141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CD7377"/>
    <w:multiLevelType w:val="multilevel"/>
    <w:tmpl w:val="ECE8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333D23"/>
    <w:multiLevelType w:val="multilevel"/>
    <w:tmpl w:val="37A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9B3B04"/>
    <w:multiLevelType w:val="multilevel"/>
    <w:tmpl w:val="96A85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9472BB"/>
    <w:multiLevelType w:val="multilevel"/>
    <w:tmpl w:val="9D4E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9652B2"/>
    <w:multiLevelType w:val="multilevel"/>
    <w:tmpl w:val="61CA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B0344D"/>
    <w:multiLevelType w:val="multilevel"/>
    <w:tmpl w:val="51E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D829B0"/>
    <w:multiLevelType w:val="multilevel"/>
    <w:tmpl w:val="0B483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987431"/>
    <w:multiLevelType w:val="hybridMultilevel"/>
    <w:tmpl w:val="0B926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6442AFE"/>
    <w:multiLevelType w:val="multilevel"/>
    <w:tmpl w:val="2D6E2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7930BF"/>
    <w:multiLevelType w:val="multilevel"/>
    <w:tmpl w:val="991C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C162F"/>
    <w:multiLevelType w:val="multilevel"/>
    <w:tmpl w:val="727C7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474D9A"/>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29846864"/>
    <w:multiLevelType w:val="multilevel"/>
    <w:tmpl w:val="05B67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4C7DF3"/>
    <w:multiLevelType w:val="hybridMultilevel"/>
    <w:tmpl w:val="70C21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EC27C2D"/>
    <w:multiLevelType w:val="multilevel"/>
    <w:tmpl w:val="1F2C4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AF56A1"/>
    <w:multiLevelType w:val="multilevel"/>
    <w:tmpl w:val="4F246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C371A0"/>
    <w:multiLevelType w:val="multilevel"/>
    <w:tmpl w:val="B108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2F1871"/>
    <w:multiLevelType w:val="multilevel"/>
    <w:tmpl w:val="AB7C3A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32CF71D5"/>
    <w:multiLevelType w:val="multilevel"/>
    <w:tmpl w:val="8F149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482174"/>
    <w:multiLevelType w:val="multilevel"/>
    <w:tmpl w:val="09961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211377"/>
    <w:multiLevelType w:val="multilevel"/>
    <w:tmpl w:val="276C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C945BD"/>
    <w:multiLevelType w:val="multilevel"/>
    <w:tmpl w:val="5AFA8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AF1A97"/>
    <w:multiLevelType w:val="hybridMultilevel"/>
    <w:tmpl w:val="9A46DB8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6C27BA5"/>
    <w:multiLevelType w:val="multilevel"/>
    <w:tmpl w:val="6FCA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D41160"/>
    <w:multiLevelType w:val="hybridMultilevel"/>
    <w:tmpl w:val="93A49D6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8FC5FE4"/>
    <w:multiLevelType w:val="multilevel"/>
    <w:tmpl w:val="871E314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3C7771"/>
    <w:multiLevelType w:val="multilevel"/>
    <w:tmpl w:val="028C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8851D8"/>
    <w:multiLevelType w:val="multilevel"/>
    <w:tmpl w:val="FF504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A105EC"/>
    <w:multiLevelType w:val="multilevel"/>
    <w:tmpl w:val="B2A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621389"/>
    <w:multiLevelType w:val="multilevel"/>
    <w:tmpl w:val="5C488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0B6289"/>
    <w:multiLevelType w:val="multilevel"/>
    <w:tmpl w:val="DE60B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2B0E62"/>
    <w:multiLevelType w:val="multilevel"/>
    <w:tmpl w:val="D78CC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A61C24"/>
    <w:multiLevelType w:val="multilevel"/>
    <w:tmpl w:val="7E80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D75D35"/>
    <w:multiLevelType w:val="multilevel"/>
    <w:tmpl w:val="EFAE9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1F2A0D"/>
    <w:multiLevelType w:val="multilevel"/>
    <w:tmpl w:val="276C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FF39B4"/>
    <w:multiLevelType w:val="multilevel"/>
    <w:tmpl w:val="CABE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2A47ED"/>
    <w:multiLevelType w:val="multilevel"/>
    <w:tmpl w:val="276CD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8A2138"/>
    <w:multiLevelType w:val="multilevel"/>
    <w:tmpl w:val="276CD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4A3F9A"/>
    <w:multiLevelType w:val="multilevel"/>
    <w:tmpl w:val="6FC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D496C"/>
    <w:multiLevelType w:val="multilevel"/>
    <w:tmpl w:val="0AA48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B83C9A"/>
    <w:multiLevelType w:val="multilevel"/>
    <w:tmpl w:val="443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305013"/>
    <w:multiLevelType w:val="multilevel"/>
    <w:tmpl w:val="49A23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0248EA"/>
    <w:multiLevelType w:val="hybridMultilevel"/>
    <w:tmpl w:val="7062F4C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49977990"/>
    <w:multiLevelType w:val="hybridMultilevel"/>
    <w:tmpl w:val="CA6ABC88"/>
    <w:lvl w:ilvl="0" w:tplc="545CA3F8">
      <w:numFmt w:val="bullet"/>
      <w:lvlText w:val="•"/>
      <w:lvlJc w:val="left"/>
      <w:pPr>
        <w:ind w:left="117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4ABF39F7"/>
    <w:multiLevelType w:val="multilevel"/>
    <w:tmpl w:val="276C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CF0602"/>
    <w:multiLevelType w:val="multilevel"/>
    <w:tmpl w:val="791ED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2C078A"/>
    <w:multiLevelType w:val="multilevel"/>
    <w:tmpl w:val="E364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372D0C"/>
    <w:multiLevelType w:val="multilevel"/>
    <w:tmpl w:val="E5521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9C23F8"/>
    <w:multiLevelType w:val="multilevel"/>
    <w:tmpl w:val="276C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CC3AF6"/>
    <w:multiLevelType w:val="multilevel"/>
    <w:tmpl w:val="8496F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D359F1"/>
    <w:multiLevelType w:val="multilevel"/>
    <w:tmpl w:val="5CD0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7B50EA"/>
    <w:multiLevelType w:val="multilevel"/>
    <w:tmpl w:val="EE5E14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295F80"/>
    <w:multiLevelType w:val="hybridMultilevel"/>
    <w:tmpl w:val="9346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5F851DA"/>
    <w:multiLevelType w:val="hybridMultilevel"/>
    <w:tmpl w:val="AA1A1EE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56596853"/>
    <w:multiLevelType w:val="multilevel"/>
    <w:tmpl w:val="46E6536C"/>
    <w:lvl w:ilvl="0">
      <w:start w:val="1"/>
      <w:numFmt w:val="decimal"/>
      <w:lvlText w:val="%1."/>
      <w:lvlJc w:val="left"/>
      <w:pPr>
        <w:tabs>
          <w:tab w:val="num" w:pos="720"/>
        </w:tabs>
        <w:ind w:left="720" w:hanging="360"/>
      </w:pPr>
      <w:rPr>
        <w:color w:val="000000" w:themeColor="text1"/>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5A1C2B29"/>
    <w:multiLevelType w:val="multilevel"/>
    <w:tmpl w:val="D8D4D3E4"/>
    <w:lvl w:ilvl="0">
      <w:start w:val="1"/>
      <w:numFmt w:val="decimal"/>
      <w:lvlText w:val="%1."/>
      <w:lvlJc w:val="left"/>
      <w:pPr>
        <w:ind w:left="420" w:hanging="420"/>
      </w:pPr>
      <w:rPr>
        <w:rFonts w:hint="default"/>
      </w:rPr>
    </w:lvl>
    <w:lvl w:ilvl="1">
      <w:start w:val="1"/>
      <w:numFmt w:val="decimal"/>
      <w:lvlText w:val="%1.%2."/>
      <w:lvlJc w:val="left"/>
      <w:pPr>
        <w:ind w:left="842" w:hanging="420"/>
      </w:pPr>
      <w:rPr>
        <w:rFonts w:hint="default"/>
      </w:rPr>
    </w:lvl>
    <w:lvl w:ilvl="2">
      <w:start w:val="1"/>
      <w:numFmt w:val="decimal"/>
      <w:lvlText w:val="%1.%2.%3."/>
      <w:lvlJc w:val="left"/>
      <w:pPr>
        <w:ind w:left="1564" w:hanging="720"/>
      </w:pPr>
      <w:rPr>
        <w:rFonts w:hint="default"/>
      </w:rPr>
    </w:lvl>
    <w:lvl w:ilvl="3">
      <w:start w:val="1"/>
      <w:numFmt w:val="decimal"/>
      <w:lvlText w:val="%1.%2.%3.%4."/>
      <w:lvlJc w:val="left"/>
      <w:pPr>
        <w:ind w:left="1986" w:hanging="720"/>
      </w:pPr>
      <w:rPr>
        <w:rFonts w:hint="default"/>
      </w:rPr>
    </w:lvl>
    <w:lvl w:ilvl="4">
      <w:start w:val="1"/>
      <w:numFmt w:val="decimal"/>
      <w:lvlText w:val="%1.%2.%3.%4.%5."/>
      <w:lvlJc w:val="left"/>
      <w:pPr>
        <w:ind w:left="2768" w:hanging="1080"/>
      </w:pPr>
      <w:rPr>
        <w:rFonts w:hint="default"/>
      </w:rPr>
    </w:lvl>
    <w:lvl w:ilvl="5">
      <w:start w:val="1"/>
      <w:numFmt w:val="decimal"/>
      <w:lvlText w:val="%1.%2.%3.%4.%5.%6."/>
      <w:lvlJc w:val="left"/>
      <w:pPr>
        <w:ind w:left="3190" w:hanging="1080"/>
      </w:pPr>
      <w:rPr>
        <w:rFonts w:hint="default"/>
      </w:rPr>
    </w:lvl>
    <w:lvl w:ilvl="6">
      <w:start w:val="1"/>
      <w:numFmt w:val="decimal"/>
      <w:lvlText w:val="%1.%2.%3.%4.%5.%6.%7."/>
      <w:lvlJc w:val="left"/>
      <w:pPr>
        <w:ind w:left="3972" w:hanging="1440"/>
      </w:pPr>
      <w:rPr>
        <w:rFonts w:hint="default"/>
      </w:rPr>
    </w:lvl>
    <w:lvl w:ilvl="7">
      <w:start w:val="1"/>
      <w:numFmt w:val="decimal"/>
      <w:lvlText w:val="%1.%2.%3.%4.%5.%6.%7.%8."/>
      <w:lvlJc w:val="left"/>
      <w:pPr>
        <w:ind w:left="4394" w:hanging="1440"/>
      </w:pPr>
      <w:rPr>
        <w:rFonts w:hint="default"/>
      </w:rPr>
    </w:lvl>
    <w:lvl w:ilvl="8">
      <w:start w:val="1"/>
      <w:numFmt w:val="decimal"/>
      <w:lvlText w:val="%1.%2.%3.%4.%5.%6.%7.%8.%9."/>
      <w:lvlJc w:val="left"/>
      <w:pPr>
        <w:ind w:left="5176" w:hanging="1800"/>
      </w:pPr>
      <w:rPr>
        <w:rFonts w:hint="default"/>
      </w:rPr>
    </w:lvl>
  </w:abstractNum>
  <w:abstractNum w:abstractNumId="102" w15:restartNumberingAfterBreak="0">
    <w:nsid w:val="5AFA6EFE"/>
    <w:multiLevelType w:val="hybridMultilevel"/>
    <w:tmpl w:val="97F28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E400D75"/>
    <w:multiLevelType w:val="multilevel"/>
    <w:tmpl w:val="02F84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FD17AB"/>
    <w:multiLevelType w:val="multilevel"/>
    <w:tmpl w:val="3AA8A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E83A79"/>
    <w:multiLevelType w:val="multilevel"/>
    <w:tmpl w:val="D42E8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C25B97"/>
    <w:multiLevelType w:val="hybridMultilevel"/>
    <w:tmpl w:val="E43EBB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A6F76FC"/>
    <w:multiLevelType w:val="multilevel"/>
    <w:tmpl w:val="B6DCBFF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6B670B97"/>
    <w:multiLevelType w:val="multilevel"/>
    <w:tmpl w:val="A27C0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B96DFD"/>
    <w:multiLevelType w:val="multilevel"/>
    <w:tmpl w:val="7DD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C36BA9"/>
    <w:multiLevelType w:val="multilevel"/>
    <w:tmpl w:val="0EE6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150E8B"/>
    <w:multiLevelType w:val="multilevel"/>
    <w:tmpl w:val="467EAC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2" w15:restartNumberingAfterBreak="0">
    <w:nsid w:val="6D7F6CFD"/>
    <w:multiLevelType w:val="multilevel"/>
    <w:tmpl w:val="091E4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9A6E46"/>
    <w:multiLevelType w:val="hybridMultilevel"/>
    <w:tmpl w:val="590CBC08"/>
    <w:lvl w:ilvl="0" w:tplc="545CA3F8">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6ECF4460"/>
    <w:multiLevelType w:val="hybridMultilevel"/>
    <w:tmpl w:val="C2EC54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6F171485"/>
    <w:multiLevelType w:val="multilevel"/>
    <w:tmpl w:val="BE9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2E78A5"/>
    <w:multiLevelType w:val="multilevel"/>
    <w:tmpl w:val="4FC0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CC38EF"/>
    <w:multiLevelType w:val="multilevel"/>
    <w:tmpl w:val="BB486914"/>
    <w:lvl w:ilvl="0">
      <w:start w:val="1"/>
      <w:numFmt w:val="decimal"/>
      <w:lvlText w:val="%1."/>
      <w:lvlJc w:val="left"/>
      <w:pPr>
        <w:tabs>
          <w:tab w:val="num" w:pos="630"/>
        </w:tabs>
        <w:ind w:left="63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8" w15:restartNumberingAfterBreak="0">
    <w:nsid w:val="700115E8"/>
    <w:multiLevelType w:val="multilevel"/>
    <w:tmpl w:val="1090D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9A20D7"/>
    <w:multiLevelType w:val="multilevel"/>
    <w:tmpl w:val="06A0A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8D4619"/>
    <w:multiLevelType w:val="multilevel"/>
    <w:tmpl w:val="BEAA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B34575"/>
    <w:multiLevelType w:val="multilevel"/>
    <w:tmpl w:val="B6DCBFF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7A5552C7"/>
    <w:multiLevelType w:val="multilevel"/>
    <w:tmpl w:val="C58A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694FF7"/>
    <w:multiLevelType w:val="multilevel"/>
    <w:tmpl w:val="E3FCE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DF00D2"/>
    <w:multiLevelType w:val="multilevel"/>
    <w:tmpl w:val="3A68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B426C70"/>
    <w:multiLevelType w:val="multilevel"/>
    <w:tmpl w:val="B6DCBF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6" w15:restartNumberingAfterBreak="0">
    <w:nsid w:val="7C465DD3"/>
    <w:multiLevelType w:val="multilevel"/>
    <w:tmpl w:val="7A429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A35F0F"/>
    <w:multiLevelType w:val="multilevel"/>
    <w:tmpl w:val="15D4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81191">
    <w:abstractNumId w:val="57"/>
  </w:num>
  <w:num w:numId="2" w16cid:durableId="1277758240">
    <w:abstractNumId w:val="7"/>
  </w:num>
  <w:num w:numId="3" w16cid:durableId="133914246">
    <w:abstractNumId w:val="125"/>
  </w:num>
  <w:num w:numId="4" w16cid:durableId="335695528">
    <w:abstractNumId w:val="26"/>
  </w:num>
  <w:num w:numId="5" w16cid:durableId="253713654">
    <w:abstractNumId w:val="41"/>
  </w:num>
  <w:num w:numId="6" w16cid:durableId="1403986158">
    <w:abstractNumId w:val="107"/>
  </w:num>
  <w:num w:numId="7" w16cid:durableId="635720805">
    <w:abstractNumId w:val="121"/>
  </w:num>
  <w:num w:numId="8" w16cid:durableId="170343270">
    <w:abstractNumId w:val="92"/>
  </w:num>
  <w:num w:numId="9" w16cid:durableId="1415738959">
    <w:abstractNumId w:val="3"/>
  </w:num>
  <w:num w:numId="10" w16cid:durableId="893463623">
    <w:abstractNumId w:val="101"/>
  </w:num>
  <w:num w:numId="11" w16cid:durableId="935220">
    <w:abstractNumId w:val="4"/>
  </w:num>
  <w:num w:numId="12" w16cid:durableId="1532112006">
    <w:abstractNumId w:val="40"/>
  </w:num>
  <w:num w:numId="13" w16cid:durableId="608127921">
    <w:abstractNumId w:val="6"/>
  </w:num>
  <w:num w:numId="14" w16cid:durableId="2145002373">
    <w:abstractNumId w:val="28"/>
  </w:num>
  <w:num w:numId="15" w16cid:durableId="86109356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03383377">
    <w:abstractNumId w:val="49"/>
  </w:num>
  <w:num w:numId="17" w16cid:durableId="177893094">
    <w:abstractNumId w:val="79"/>
  </w:num>
  <w:num w:numId="18" w16cid:durableId="1177114396">
    <w:abstractNumId w:val="119"/>
  </w:num>
  <w:num w:numId="19" w16cid:durableId="199056999">
    <w:abstractNumId w:val="64"/>
  </w:num>
  <w:num w:numId="20" w16cid:durableId="818807344">
    <w:abstractNumId w:val="12"/>
  </w:num>
  <w:num w:numId="21" w16cid:durableId="1959796587">
    <w:abstractNumId w:val="60"/>
  </w:num>
  <w:num w:numId="22" w16cid:durableId="1376351297">
    <w:abstractNumId w:val="103"/>
  </w:num>
  <w:num w:numId="23" w16cid:durableId="524056145">
    <w:abstractNumId w:val="83"/>
  </w:num>
  <w:num w:numId="24" w16cid:durableId="202913413">
    <w:abstractNumId w:val="126"/>
  </w:num>
  <w:num w:numId="25" w16cid:durableId="786197019">
    <w:abstractNumId w:val="18"/>
  </w:num>
  <w:num w:numId="26" w16cid:durableId="1404792537">
    <w:abstractNumId w:val="16"/>
  </w:num>
  <w:num w:numId="27" w16cid:durableId="1451896857">
    <w:abstractNumId w:val="47"/>
  </w:num>
  <w:num w:numId="28" w16cid:durableId="58871057">
    <w:abstractNumId w:val="66"/>
  </w:num>
  <w:num w:numId="29" w16cid:durableId="1288969730">
    <w:abstractNumId w:val="90"/>
  </w:num>
  <w:num w:numId="30" w16cid:durableId="1606188647">
    <w:abstractNumId w:val="80"/>
  </w:num>
  <w:num w:numId="31" w16cid:durableId="836188552">
    <w:abstractNumId w:val="82"/>
  </w:num>
  <w:num w:numId="32" w16cid:durableId="1821996177">
    <w:abstractNumId w:val="44"/>
  </w:num>
  <w:num w:numId="33" w16cid:durableId="231042691">
    <w:abstractNumId w:val="35"/>
  </w:num>
  <w:num w:numId="34" w16cid:durableId="940796897">
    <w:abstractNumId w:val="94"/>
  </w:num>
  <w:num w:numId="35" w16cid:durableId="303047574">
    <w:abstractNumId w:val="13"/>
  </w:num>
  <w:num w:numId="36" w16cid:durableId="434443344">
    <w:abstractNumId w:val="71"/>
  </w:num>
  <w:num w:numId="37" w16cid:durableId="1010332248">
    <w:abstractNumId w:val="30"/>
  </w:num>
  <w:num w:numId="38" w16cid:durableId="1343626535">
    <w:abstractNumId w:val="14"/>
  </w:num>
  <w:num w:numId="39" w16cid:durableId="1872375885">
    <w:abstractNumId w:val="62"/>
  </w:num>
  <w:num w:numId="40" w16cid:durableId="850880263">
    <w:abstractNumId w:val="58"/>
  </w:num>
  <w:num w:numId="41" w16cid:durableId="874344641">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5605078">
    <w:abstractNumId w:val="84"/>
  </w:num>
  <w:num w:numId="43" w16cid:durableId="1569994906">
    <w:abstractNumId w:val="78"/>
  </w:num>
  <w:num w:numId="44" w16cid:durableId="1265112430">
    <w:abstractNumId w:val="109"/>
  </w:num>
  <w:num w:numId="45" w16cid:durableId="489447803">
    <w:abstractNumId w:val="127"/>
  </w:num>
  <w:num w:numId="46" w16cid:durableId="1062562659">
    <w:abstractNumId w:val="110"/>
  </w:num>
  <w:num w:numId="47" w16cid:durableId="1099988684">
    <w:abstractNumId w:val="25"/>
  </w:num>
  <w:num w:numId="48" w16cid:durableId="1780828477">
    <w:abstractNumId w:val="120"/>
  </w:num>
  <w:num w:numId="49" w16cid:durableId="700474829">
    <w:abstractNumId w:val="32"/>
  </w:num>
  <w:num w:numId="50" w16cid:durableId="614749359">
    <w:abstractNumId w:val="81"/>
  </w:num>
  <w:num w:numId="51" w16cid:durableId="1730304969">
    <w:abstractNumId w:val="74"/>
  </w:num>
  <w:num w:numId="52" w16cid:durableId="1933053618">
    <w:abstractNumId w:val="36"/>
  </w:num>
  <w:num w:numId="53" w16cid:durableId="566959732">
    <w:abstractNumId w:val="20"/>
  </w:num>
  <w:num w:numId="54" w16cid:durableId="1258977751">
    <w:abstractNumId w:val="96"/>
  </w:num>
  <w:num w:numId="55" w16cid:durableId="1569262424">
    <w:abstractNumId w:val="45"/>
  </w:num>
  <w:num w:numId="56" w16cid:durableId="860776747">
    <w:abstractNumId w:val="86"/>
  </w:num>
  <w:num w:numId="57" w16cid:durableId="2039504772">
    <w:abstractNumId w:val="72"/>
  </w:num>
  <w:num w:numId="58" w16cid:durableId="1585727687">
    <w:abstractNumId w:val="51"/>
  </w:num>
  <w:num w:numId="59" w16cid:durableId="1733045834">
    <w:abstractNumId w:val="15"/>
  </w:num>
  <w:num w:numId="60" w16cid:durableId="209340925">
    <w:abstractNumId w:val="124"/>
  </w:num>
  <w:num w:numId="61" w16cid:durableId="98824277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97806133">
    <w:abstractNumId w:val="42"/>
  </w:num>
  <w:num w:numId="63" w16cid:durableId="2085176698">
    <w:abstractNumId w:val="67"/>
  </w:num>
  <w:num w:numId="64" w16cid:durableId="442305129">
    <w:abstractNumId w:val="24"/>
  </w:num>
  <w:num w:numId="65" w16cid:durableId="1606964596">
    <w:abstractNumId w:val="77"/>
  </w:num>
  <w:num w:numId="66" w16cid:durableId="837498662">
    <w:abstractNumId w:val="76"/>
  </w:num>
  <w:num w:numId="67" w16cid:durableId="2121948840">
    <w:abstractNumId w:val="123"/>
  </w:num>
  <w:num w:numId="68" w16cid:durableId="877594011">
    <w:abstractNumId w:val="118"/>
  </w:num>
  <w:num w:numId="69" w16cid:durableId="1422873007">
    <w:abstractNumId w:val="54"/>
  </w:num>
  <w:num w:numId="70" w16cid:durableId="1805348987">
    <w:abstractNumId w:val="22"/>
  </w:num>
  <w:num w:numId="71" w16cid:durableId="625235498">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500775044">
    <w:abstractNumId w:val="108"/>
  </w:num>
  <w:num w:numId="73" w16cid:durableId="1479417931">
    <w:abstractNumId w:val="48"/>
  </w:num>
  <w:num w:numId="74" w16cid:durableId="105740745">
    <w:abstractNumId w:val="73"/>
  </w:num>
  <w:num w:numId="75" w16cid:durableId="1946037885">
    <w:abstractNumId w:val="31"/>
  </w:num>
  <w:num w:numId="76" w16cid:durableId="1128628033">
    <w:abstractNumId w:val="122"/>
  </w:num>
  <w:num w:numId="77" w16cid:durableId="1416705490">
    <w:abstractNumId w:val="95"/>
  </w:num>
  <w:num w:numId="78" w16cid:durableId="1515192647">
    <w:abstractNumId w:val="116"/>
  </w:num>
  <w:num w:numId="79" w16cid:durableId="1943226068">
    <w:abstractNumId w:val="23"/>
  </w:num>
  <w:num w:numId="80" w16cid:durableId="2136175247">
    <w:abstractNumId w:val="104"/>
  </w:num>
  <w:num w:numId="81" w16cid:durableId="971791555">
    <w:abstractNumId w:val="105"/>
  </w:num>
  <w:num w:numId="82" w16cid:durableId="527135947">
    <w:abstractNumId w:val="91"/>
  </w:num>
  <w:num w:numId="83" w16cid:durableId="950550799">
    <w:abstractNumId w:val="17"/>
  </w:num>
  <w:num w:numId="84" w16cid:durableId="1789816734">
    <w:abstractNumId w:val="29"/>
  </w:num>
  <w:num w:numId="85" w16cid:durableId="788010423">
    <w:abstractNumId w:val="8"/>
  </w:num>
  <w:num w:numId="86" w16cid:durableId="1558392381">
    <w:abstractNumId w:val="52"/>
  </w:num>
  <w:num w:numId="87" w16cid:durableId="765148358">
    <w:abstractNumId w:val="75"/>
  </w:num>
  <w:num w:numId="88" w16cid:durableId="1003895111">
    <w:abstractNumId w:val="2"/>
  </w:num>
  <w:num w:numId="89" w16cid:durableId="168106814">
    <w:abstractNumId w:val="37"/>
  </w:num>
  <w:num w:numId="90" w16cid:durableId="177159419">
    <w:abstractNumId w:val="21"/>
  </w:num>
  <w:num w:numId="91" w16cid:durableId="2117283000">
    <w:abstractNumId w:val="55"/>
  </w:num>
  <w:num w:numId="92" w16cid:durableId="304746109">
    <w:abstractNumId w:val="93"/>
  </w:num>
  <w:num w:numId="93" w16cid:durableId="940916914">
    <w:abstractNumId w:val="65"/>
  </w:num>
  <w:num w:numId="94" w16cid:durableId="1611160262">
    <w:abstractNumId w:val="56"/>
  </w:num>
  <w:num w:numId="95" w16cid:durableId="236943644">
    <w:abstractNumId w:val="10"/>
  </w:num>
  <w:num w:numId="96" w16cid:durableId="196353420">
    <w:abstractNumId w:val="98"/>
  </w:num>
  <w:num w:numId="97" w16cid:durableId="745611627">
    <w:abstractNumId w:val="27"/>
  </w:num>
  <w:num w:numId="98" w16cid:durableId="363481165">
    <w:abstractNumId w:val="61"/>
  </w:num>
  <w:num w:numId="99" w16cid:durableId="1455975613">
    <w:abstractNumId w:val="112"/>
  </w:num>
  <w:num w:numId="100" w16cid:durableId="1668090975">
    <w:abstractNumId w:val="39"/>
    <w:lvlOverride w:ilvl="0"/>
    <w:lvlOverride w:ilvl="1">
      <w:startOverride w:val="1"/>
    </w:lvlOverride>
    <w:lvlOverride w:ilvl="2"/>
    <w:lvlOverride w:ilvl="3"/>
    <w:lvlOverride w:ilvl="4"/>
    <w:lvlOverride w:ilvl="5"/>
    <w:lvlOverride w:ilvl="6"/>
    <w:lvlOverride w:ilvl="7"/>
    <w:lvlOverride w:ilvl="8"/>
  </w:num>
  <w:num w:numId="101" w16cid:durableId="62142524">
    <w:abstractNumId w:val="5"/>
  </w:num>
  <w:num w:numId="102" w16cid:durableId="1303732212">
    <w:abstractNumId w:val="34"/>
  </w:num>
  <w:num w:numId="103" w16cid:durableId="2142308421">
    <w:abstractNumId w:val="19"/>
  </w:num>
  <w:num w:numId="104" w16cid:durableId="1327244425">
    <w:abstractNumId w:val="1"/>
  </w:num>
  <w:num w:numId="105" w16cid:durableId="171917697">
    <w:abstractNumId w:val="87"/>
  </w:num>
  <w:num w:numId="106" w16cid:durableId="463347773">
    <w:abstractNumId w:val="43"/>
  </w:num>
  <w:num w:numId="107" w16cid:durableId="51734337">
    <w:abstractNumId w:val="97"/>
    <w:lvlOverride w:ilvl="0"/>
    <w:lvlOverride w:ilvl="1">
      <w:startOverride w:val="1"/>
    </w:lvlOverride>
    <w:lvlOverride w:ilvl="2"/>
    <w:lvlOverride w:ilvl="3"/>
    <w:lvlOverride w:ilvl="4"/>
    <w:lvlOverride w:ilvl="5"/>
    <w:lvlOverride w:ilvl="6"/>
    <w:lvlOverride w:ilvl="7"/>
    <w:lvlOverride w:ilvl="8"/>
  </w:num>
  <w:num w:numId="108" w16cid:durableId="1397130">
    <w:abstractNumId w:val="85"/>
  </w:num>
  <w:num w:numId="109" w16cid:durableId="20475652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665473969">
    <w:abstractNumId w:val="46"/>
  </w:num>
  <w:num w:numId="111" w16cid:durableId="980843173">
    <w:abstractNumId w:val="114"/>
  </w:num>
  <w:num w:numId="112" w16cid:durableId="1923561730">
    <w:abstractNumId w:val="50"/>
  </w:num>
  <w:num w:numId="113" w16cid:durableId="478763744">
    <w:abstractNumId w:val="69"/>
  </w:num>
  <w:num w:numId="114" w16cid:durableId="1291323279">
    <w:abstractNumId w:val="115"/>
  </w:num>
  <w:num w:numId="115" w16cid:durableId="860555194">
    <w:abstractNumId w:val="113"/>
  </w:num>
  <w:num w:numId="116" w16cid:durableId="1807549170">
    <w:abstractNumId w:val="88"/>
  </w:num>
  <w:num w:numId="117" w16cid:durableId="686059451">
    <w:abstractNumId w:val="38"/>
  </w:num>
  <w:num w:numId="118" w16cid:durableId="1833059230">
    <w:abstractNumId w:val="11"/>
  </w:num>
  <w:num w:numId="119" w16cid:durableId="1824275581">
    <w:abstractNumId w:val="99"/>
  </w:num>
  <w:num w:numId="120" w16cid:durableId="907348063">
    <w:abstractNumId w:val="68"/>
  </w:num>
  <w:num w:numId="121" w16cid:durableId="1233083379">
    <w:abstractNumId w:val="70"/>
  </w:num>
  <w:num w:numId="122" w16cid:durableId="354157971">
    <w:abstractNumId w:val="33"/>
  </w:num>
  <w:num w:numId="123" w16cid:durableId="67071578">
    <w:abstractNumId w:val="89"/>
  </w:num>
  <w:num w:numId="124" w16cid:durableId="2138327118">
    <w:abstractNumId w:val="53"/>
  </w:num>
  <w:num w:numId="125" w16cid:durableId="2064207334">
    <w:abstractNumId w:val="59"/>
  </w:num>
  <w:num w:numId="126" w16cid:durableId="550306588">
    <w:abstractNumId w:val="0"/>
  </w:num>
  <w:num w:numId="127" w16cid:durableId="1883636390">
    <w:abstractNumId w:val="102"/>
  </w:num>
  <w:num w:numId="128" w16cid:durableId="1811365120">
    <w:abstractNumId w:val="106"/>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E91"/>
    <w:rsid w:val="00013C96"/>
    <w:rsid w:val="00034D86"/>
    <w:rsid w:val="0003715A"/>
    <w:rsid w:val="00041959"/>
    <w:rsid w:val="00052AF7"/>
    <w:rsid w:val="00052E1C"/>
    <w:rsid w:val="00055B56"/>
    <w:rsid w:val="00055BBD"/>
    <w:rsid w:val="000B1FF2"/>
    <w:rsid w:val="000B2CA7"/>
    <w:rsid w:val="000B6C1A"/>
    <w:rsid w:val="000E3D69"/>
    <w:rsid w:val="000F3B2D"/>
    <w:rsid w:val="001020CB"/>
    <w:rsid w:val="001024BD"/>
    <w:rsid w:val="00104CCA"/>
    <w:rsid w:val="00122013"/>
    <w:rsid w:val="00126C37"/>
    <w:rsid w:val="0014310E"/>
    <w:rsid w:val="001554D4"/>
    <w:rsid w:val="00155D8D"/>
    <w:rsid w:val="001A74EF"/>
    <w:rsid w:val="001C3605"/>
    <w:rsid w:val="001C3A26"/>
    <w:rsid w:val="001E524C"/>
    <w:rsid w:val="001F0041"/>
    <w:rsid w:val="001F017A"/>
    <w:rsid w:val="00215D9F"/>
    <w:rsid w:val="00225259"/>
    <w:rsid w:val="00226792"/>
    <w:rsid w:val="00231536"/>
    <w:rsid w:val="00263334"/>
    <w:rsid w:val="00266593"/>
    <w:rsid w:val="002674B8"/>
    <w:rsid w:val="00267B22"/>
    <w:rsid w:val="00285DF5"/>
    <w:rsid w:val="00291054"/>
    <w:rsid w:val="00292114"/>
    <w:rsid w:val="002A1A3E"/>
    <w:rsid w:val="002C61D2"/>
    <w:rsid w:val="002D0DF8"/>
    <w:rsid w:val="002F00B6"/>
    <w:rsid w:val="002F13A5"/>
    <w:rsid w:val="002F25FD"/>
    <w:rsid w:val="0030274B"/>
    <w:rsid w:val="003150BE"/>
    <w:rsid w:val="0032295A"/>
    <w:rsid w:val="00364E78"/>
    <w:rsid w:val="0037687E"/>
    <w:rsid w:val="003C315A"/>
    <w:rsid w:val="003E32B2"/>
    <w:rsid w:val="003F0C4F"/>
    <w:rsid w:val="003F35F7"/>
    <w:rsid w:val="00401386"/>
    <w:rsid w:val="004078A2"/>
    <w:rsid w:val="00412E5D"/>
    <w:rsid w:val="00413C5B"/>
    <w:rsid w:val="00414DFD"/>
    <w:rsid w:val="004231F3"/>
    <w:rsid w:val="0042342A"/>
    <w:rsid w:val="00443179"/>
    <w:rsid w:val="00443547"/>
    <w:rsid w:val="00444485"/>
    <w:rsid w:val="00447704"/>
    <w:rsid w:val="00474F14"/>
    <w:rsid w:val="004A3AE7"/>
    <w:rsid w:val="004B170D"/>
    <w:rsid w:val="004B3F71"/>
    <w:rsid w:val="004C28D6"/>
    <w:rsid w:val="004C6AC1"/>
    <w:rsid w:val="004E1D8D"/>
    <w:rsid w:val="004E711C"/>
    <w:rsid w:val="0050620B"/>
    <w:rsid w:val="00520B41"/>
    <w:rsid w:val="0052175B"/>
    <w:rsid w:val="00525B74"/>
    <w:rsid w:val="00535117"/>
    <w:rsid w:val="00544796"/>
    <w:rsid w:val="005470D8"/>
    <w:rsid w:val="00557C4F"/>
    <w:rsid w:val="00573205"/>
    <w:rsid w:val="00593249"/>
    <w:rsid w:val="005A0A59"/>
    <w:rsid w:val="005C135A"/>
    <w:rsid w:val="005C27ED"/>
    <w:rsid w:val="005D7607"/>
    <w:rsid w:val="0060682D"/>
    <w:rsid w:val="00620B74"/>
    <w:rsid w:val="00631408"/>
    <w:rsid w:val="0064547C"/>
    <w:rsid w:val="00657E7E"/>
    <w:rsid w:val="00665E9E"/>
    <w:rsid w:val="006761E8"/>
    <w:rsid w:val="00690839"/>
    <w:rsid w:val="00692BE8"/>
    <w:rsid w:val="006C3669"/>
    <w:rsid w:val="006C5920"/>
    <w:rsid w:val="006D1F7D"/>
    <w:rsid w:val="006E6F10"/>
    <w:rsid w:val="006F2B85"/>
    <w:rsid w:val="00704ED9"/>
    <w:rsid w:val="00723B23"/>
    <w:rsid w:val="0076439C"/>
    <w:rsid w:val="00780368"/>
    <w:rsid w:val="0079069B"/>
    <w:rsid w:val="00792B31"/>
    <w:rsid w:val="007979A1"/>
    <w:rsid w:val="007B411E"/>
    <w:rsid w:val="00803FAE"/>
    <w:rsid w:val="00826495"/>
    <w:rsid w:val="00831A7E"/>
    <w:rsid w:val="00837E69"/>
    <w:rsid w:val="0085030B"/>
    <w:rsid w:val="0085149F"/>
    <w:rsid w:val="008519ED"/>
    <w:rsid w:val="00875618"/>
    <w:rsid w:val="008A61B7"/>
    <w:rsid w:val="008B25A5"/>
    <w:rsid w:val="008B604D"/>
    <w:rsid w:val="008C1C99"/>
    <w:rsid w:val="008C6D5A"/>
    <w:rsid w:val="008E47F4"/>
    <w:rsid w:val="008E4F7B"/>
    <w:rsid w:val="00910DCE"/>
    <w:rsid w:val="00911F97"/>
    <w:rsid w:val="00936B26"/>
    <w:rsid w:val="0094696F"/>
    <w:rsid w:val="00963023"/>
    <w:rsid w:val="00982DDC"/>
    <w:rsid w:val="009A25F3"/>
    <w:rsid w:val="009B2D36"/>
    <w:rsid w:val="009C6706"/>
    <w:rsid w:val="009D12D6"/>
    <w:rsid w:val="009D15A5"/>
    <w:rsid w:val="009F2ADC"/>
    <w:rsid w:val="009F59B8"/>
    <w:rsid w:val="009F6379"/>
    <w:rsid w:val="00A27DF4"/>
    <w:rsid w:val="00A5486E"/>
    <w:rsid w:val="00A671F8"/>
    <w:rsid w:val="00A743FE"/>
    <w:rsid w:val="00A76C70"/>
    <w:rsid w:val="00A82363"/>
    <w:rsid w:val="00A84AC9"/>
    <w:rsid w:val="00A94A6C"/>
    <w:rsid w:val="00AA0B39"/>
    <w:rsid w:val="00AC07A2"/>
    <w:rsid w:val="00AD2F78"/>
    <w:rsid w:val="00AE49FB"/>
    <w:rsid w:val="00AE5C74"/>
    <w:rsid w:val="00AF3499"/>
    <w:rsid w:val="00B075A4"/>
    <w:rsid w:val="00B16F36"/>
    <w:rsid w:val="00B30591"/>
    <w:rsid w:val="00B41BFE"/>
    <w:rsid w:val="00B45B7B"/>
    <w:rsid w:val="00B51D91"/>
    <w:rsid w:val="00B62351"/>
    <w:rsid w:val="00B632CC"/>
    <w:rsid w:val="00B7259C"/>
    <w:rsid w:val="00B7370C"/>
    <w:rsid w:val="00B810B5"/>
    <w:rsid w:val="00B82685"/>
    <w:rsid w:val="00B85351"/>
    <w:rsid w:val="00B92A60"/>
    <w:rsid w:val="00BC18A7"/>
    <w:rsid w:val="00BE0C22"/>
    <w:rsid w:val="00BF3427"/>
    <w:rsid w:val="00C14DBE"/>
    <w:rsid w:val="00C2192D"/>
    <w:rsid w:val="00C25097"/>
    <w:rsid w:val="00C25FF6"/>
    <w:rsid w:val="00C27645"/>
    <w:rsid w:val="00C37B12"/>
    <w:rsid w:val="00C40045"/>
    <w:rsid w:val="00C47EB4"/>
    <w:rsid w:val="00C6162A"/>
    <w:rsid w:val="00C63688"/>
    <w:rsid w:val="00C749FC"/>
    <w:rsid w:val="00C928D1"/>
    <w:rsid w:val="00CE45E3"/>
    <w:rsid w:val="00CF1D24"/>
    <w:rsid w:val="00CF213A"/>
    <w:rsid w:val="00CF76D2"/>
    <w:rsid w:val="00D11687"/>
    <w:rsid w:val="00D21F1C"/>
    <w:rsid w:val="00D33275"/>
    <w:rsid w:val="00D35068"/>
    <w:rsid w:val="00D5312C"/>
    <w:rsid w:val="00D778E7"/>
    <w:rsid w:val="00DA6078"/>
    <w:rsid w:val="00DC17CD"/>
    <w:rsid w:val="00DD0AB6"/>
    <w:rsid w:val="00DD1988"/>
    <w:rsid w:val="00DD59A7"/>
    <w:rsid w:val="00DE0BFD"/>
    <w:rsid w:val="00E033BC"/>
    <w:rsid w:val="00E11639"/>
    <w:rsid w:val="00E176FF"/>
    <w:rsid w:val="00E20E91"/>
    <w:rsid w:val="00E234D8"/>
    <w:rsid w:val="00E36426"/>
    <w:rsid w:val="00E64AB5"/>
    <w:rsid w:val="00E662AB"/>
    <w:rsid w:val="00E81BDA"/>
    <w:rsid w:val="00EA1C74"/>
    <w:rsid w:val="00EB0380"/>
    <w:rsid w:val="00ED7EDF"/>
    <w:rsid w:val="00EF1549"/>
    <w:rsid w:val="00EF41D5"/>
    <w:rsid w:val="00F13F10"/>
    <w:rsid w:val="00F16D0C"/>
    <w:rsid w:val="00F253CF"/>
    <w:rsid w:val="00F25628"/>
    <w:rsid w:val="00F3301B"/>
    <w:rsid w:val="00F43A21"/>
    <w:rsid w:val="00F472A1"/>
    <w:rsid w:val="00F6061C"/>
    <w:rsid w:val="00F61645"/>
    <w:rsid w:val="00F66222"/>
    <w:rsid w:val="00F7254A"/>
    <w:rsid w:val="00F726F6"/>
    <w:rsid w:val="00F72E04"/>
    <w:rsid w:val="00F8688A"/>
    <w:rsid w:val="00F95FC6"/>
    <w:rsid w:val="00FB4874"/>
    <w:rsid w:val="00FC608F"/>
    <w:rsid w:val="00FD3E85"/>
    <w:rsid w:val="00FD6A4A"/>
    <w:rsid w:val="00FE6DEC"/>
    <w:rsid w:val="00FF04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D4978"/>
  <w15:docId w15:val="{08E0FC5B-9745-4E62-88F2-7128593F2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097"/>
  </w:style>
  <w:style w:type="paragraph" w:styleId="Heading1">
    <w:name w:val="heading 1"/>
    <w:basedOn w:val="Normal"/>
    <w:next w:val="Normal"/>
    <w:link w:val="Heading1Char"/>
    <w:uiPriority w:val="9"/>
    <w:qFormat/>
    <w:rsid w:val="00C25097"/>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C25097"/>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C25097"/>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C25097"/>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C25097"/>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C25097"/>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C25097"/>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C25097"/>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C25097"/>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097"/>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C25097"/>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C25097"/>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C25097"/>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C25097"/>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C25097"/>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C25097"/>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C25097"/>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C25097"/>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C25097"/>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C25097"/>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C25097"/>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C25097"/>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C25097"/>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C25097"/>
    <w:rPr>
      <w:rFonts w:asciiTheme="majorHAnsi" w:eastAsiaTheme="majorEastAsia" w:hAnsiTheme="majorHAnsi" w:cstheme="majorBidi"/>
      <w:sz w:val="25"/>
      <w:szCs w:val="25"/>
    </w:rPr>
  </w:style>
  <w:style w:type="paragraph" w:styleId="ListParagraph">
    <w:name w:val="List Paragraph"/>
    <w:basedOn w:val="Normal"/>
    <w:uiPriority w:val="34"/>
    <w:qFormat/>
    <w:rsid w:val="005470D8"/>
    <w:pPr>
      <w:ind w:left="720"/>
      <w:contextualSpacing/>
    </w:pPr>
  </w:style>
  <w:style w:type="character" w:styleId="IntenseEmphasis">
    <w:name w:val="Intense Emphasis"/>
    <w:basedOn w:val="DefaultParagraphFont"/>
    <w:uiPriority w:val="21"/>
    <w:qFormat/>
    <w:rsid w:val="00C25097"/>
    <w:rPr>
      <w:b/>
      <w:bCs/>
      <w:i/>
      <w:iCs/>
    </w:rPr>
  </w:style>
  <w:style w:type="paragraph" w:styleId="IntenseQuote">
    <w:name w:val="Intense Quote"/>
    <w:basedOn w:val="Normal"/>
    <w:next w:val="Normal"/>
    <w:link w:val="IntenseQuoteChar"/>
    <w:uiPriority w:val="30"/>
    <w:qFormat/>
    <w:rsid w:val="00C25097"/>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C25097"/>
    <w:rPr>
      <w:color w:val="404040" w:themeColor="text1" w:themeTint="BF"/>
      <w:sz w:val="32"/>
      <w:szCs w:val="32"/>
    </w:rPr>
  </w:style>
  <w:style w:type="character" w:styleId="IntenseReference">
    <w:name w:val="Intense Reference"/>
    <w:basedOn w:val="DefaultParagraphFont"/>
    <w:uiPriority w:val="32"/>
    <w:qFormat/>
    <w:rsid w:val="00C25097"/>
    <w:rPr>
      <w:b/>
      <w:bCs/>
      <w:caps w:val="0"/>
      <w:smallCaps/>
      <w:color w:val="auto"/>
      <w:spacing w:val="3"/>
      <w:u w:val="single"/>
    </w:rPr>
  </w:style>
  <w:style w:type="paragraph" w:styleId="Header">
    <w:name w:val="header"/>
    <w:basedOn w:val="Normal"/>
    <w:link w:val="HeaderChar"/>
    <w:uiPriority w:val="99"/>
    <w:unhideWhenUsed/>
    <w:rsid w:val="00547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0D8"/>
  </w:style>
  <w:style w:type="paragraph" w:styleId="Footer">
    <w:name w:val="footer"/>
    <w:basedOn w:val="Normal"/>
    <w:link w:val="FooterChar"/>
    <w:uiPriority w:val="99"/>
    <w:unhideWhenUsed/>
    <w:rsid w:val="00547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0D8"/>
  </w:style>
  <w:style w:type="table" w:styleId="TableGrid">
    <w:name w:val="Table Grid"/>
    <w:basedOn w:val="TableNormal"/>
    <w:uiPriority w:val="39"/>
    <w:rsid w:val="008E4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25097"/>
    <w:pPr>
      <w:outlineLvl w:val="9"/>
    </w:pPr>
  </w:style>
  <w:style w:type="paragraph" w:styleId="TOC2">
    <w:name w:val="toc 2"/>
    <w:basedOn w:val="Normal"/>
    <w:next w:val="Normal"/>
    <w:autoRedefine/>
    <w:uiPriority w:val="39"/>
    <w:unhideWhenUsed/>
    <w:rsid w:val="000B1FF2"/>
    <w:pPr>
      <w:spacing w:after="100"/>
      <w:ind w:left="240"/>
    </w:pPr>
  </w:style>
  <w:style w:type="character" w:styleId="Hyperlink">
    <w:name w:val="Hyperlink"/>
    <w:basedOn w:val="DefaultParagraphFont"/>
    <w:uiPriority w:val="99"/>
    <w:unhideWhenUsed/>
    <w:rsid w:val="000B1FF2"/>
    <w:rPr>
      <w:color w:val="0563C1" w:themeColor="hyperlink"/>
      <w:u w:val="single"/>
    </w:rPr>
  </w:style>
  <w:style w:type="paragraph" w:customStyle="1" w:styleId="Chaptertitle">
    <w:name w:val="Chapter title"/>
    <w:basedOn w:val="Heading1"/>
    <w:link w:val="ChaptertitleChar"/>
    <w:autoRedefine/>
    <w:rsid w:val="00520B41"/>
    <w:pPr>
      <w:jc w:val="center"/>
    </w:pPr>
    <w:rPr>
      <w:sz w:val="44"/>
      <w:szCs w:val="44"/>
    </w:rPr>
  </w:style>
  <w:style w:type="character" w:customStyle="1" w:styleId="ChaptertitleChar">
    <w:name w:val="Chapter title Char"/>
    <w:basedOn w:val="Heading1Char"/>
    <w:link w:val="Chaptertitle"/>
    <w:rsid w:val="00520B41"/>
    <w:rPr>
      <w:rFonts w:asciiTheme="majorBidi" w:eastAsiaTheme="majorEastAsia" w:hAnsiTheme="majorBidi" w:cstheme="majorBidi"/>
      <w:b w:val="0"/>
      <w:caps/>
      <w:sz w:val="44"/>
      <w:szCs w:val="44"/>
    </w:rPr>
  </w:style>
  <w:style w:type="paragraph" w:styleId="TOC1">
    <w:name w:val="toc 1"/>
    <w:basedOn w:val="Normal"/>
    <w:next w:val="Normal"/>
    <w:autoRedefine/>
    <w:uiPriority w:val="39"/>
    <w:unhideWhenUsed/>
    <w:rsid w:val="00267B22"/>
    <w:pPr>
      <w:spacing w:after="100"/>
    </w:pPr>
  </w:style>
  <w:style w:type="paragraph" w:customStyle="1" w:styleId="Chaptertitle1">
    <w:name w:val="Chapter title 1"/>
    <w:basedOn w:val="Title"/>
    <w:link w:val="Chaptertitle1Char"/>
    <w:autoRedefine/>
    <w:rsid w:val="00520B41"/>
    <w:pPr>
      <w:jc w:val="center"/>
    </w:pPr>
    <w:rPr>
      <w:sz w:val="36"/>
      <w:szCs w:val="40"/>
    </w:rPr>
  </w:style>
  <w:style w:type="character" w:customStyle="1" w:styleId="Chaptertitle1Char">
    <w:name w:val="Chapter title 1 Char"/>
    <w:basedOn w:val="TitleChar"/>
    <w:link w:val="Chaptertitle1"/>
    <w:rsid w:val="00520B41"/>
    <w:rPr>
      <w:rFonts w:asciiTheme="majorBidi" w:eastAsiaTheme="majorEastAsia" w:hAnsiTheme="majorBidi" w:cstheme="majorBidi"/>
      <w:caps/>
      <w:color w:val="404040" w:themeColor="text1" w:themeTint="BF"/>
      <w:spacing w:val="-10"/>
      <w:kern w:val="28"/>
      <w:sz w:val="36"/>
      <w:szCs w:val="40"/>
    </w:rPr>
  </w:style>
  <w:style w:type="character" w:styleId="Strong">
    <w:name w:val="Strong"/>
    <w:basedOn w:val="DefaultParagraphFont"/>
    <w:uiPriority w:val="22"/>
    <w:qFormat/>
    <w:rsid w:val="00C25097"/>
    <w:rPr>
      <w:b/>
      <w:bCs/>
    </w:rPr>
  </w:style>
  <w:style w:type="table" w:customStyle="1" w:styleId="PlainTable11">
    <w:name w:val="Plain Table 11"/>
    <w:basedOn w:val="TableNormal"/>
    <w:uiPriority w:val="41"/>
    <w:rsid w:val="00AE5C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A548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226792"/>
    <w:rPr>
      <w:color w:val="605E5C"/>
      <w:shd w:val="clear" w:color="auto" w:fill="E1DFDD"/>
    </w:rPr>
  </w:style>
  <w:style w:type="paragraph" w:styleId="Caption">
    <w:name w:val="caption"/>
    <w:basedOn w:val="Normal"/>
    <w:next w:val="Normal"/>
    <w:uiPriority w:val="35"/>
    <w:semiHidden/>
    <w:unhideWhenUsed/>
    <w:qFormat/>
    <w:rsid w:val="00C25097"/>
    <w:pPr>
      <w:spacing w:line="240" w:lineRule="auto"/>
    </w:pPr>
    <w:rPr>
      <w:b/>
      <w:bCs/>
      <w:smallCaps/>
      <w:color w:val="595959" w:themeColor="text1" w:themeTint="A6"/>
    </w:rPr>
  </w:style>
  <w:style w:type="character" w:styleId="Emphasis">
    <w:name w:val="Emphasis"/>
    <w:basedOn w:val="DefaultParagraphFont"/>
    <w:uiPriority w:val="20"/>
    <w:qFormat/>
    <w:rsid w:val="00C25097"/>
    <w:rPr>
      <w:i/>
      <w:iCs/>
    </w:rPr>
  </w:style>
  <w:style w:type="paragraph" w:styleId="NoSpacing">
    <w:name w:val="No Spacing"/>
    <w:uiPriority w:val="1"/>
    <w:qFormat/>
    <w:rsid w:val="00C25097"/>
    <w:pPr>
      <w:spacing w:after="0" w:line="240" w:lineRule="auto"/>
    </w:pPr>
  </w:style>
  <w:style w:type="character" w:styleId="SubtleEmphasis">
    <w:name w:val="Subtle Emphasis"/>
    <w:basedOn w:val="DefaultParagraphFont"/>
    <w:uiPriority w:val="19"/>
    <w:qFormat/>
    <w:rsid w:val="00C25097"/>
    <w:rPr>
      <w:i/>
      <w:iCs/>
      <w:color w:val="595959" w:themeColor="text1" w:themeTint="A6"/>
    </w:rPr>
  </w:style>
  <w:style w:type="character" w:styleId="SubtleReference">
    <w:name w:val="Subtle Reference"/>
    <w:basedOn w:val="DefaultParagraphFont"/>
    <w:uiPriority w:val="31"/>
    <w:qFormat/>
    <w:rsid w:val="00C25097"/>
    <w:rPr>
      <w:smallCaps/>
      <w:color w:val="404040" w:themeColor="text1" w:themeTint="BF"/>
      <w:u w:val="single" w:color="7F7F7F" w:themeColor="text1" w:themeTint="80"/>
    </w:rPr>
  </w:style>
  <w:style w:type="character" w:styleId="BookTitle">
    <w:name w:val="Book Title"/>
    <w:basedOn w:val="DefaultParagraphFont"/>
    <w:uiPriority w:val="33"/>
    <w:qFormat/>
    <w:rsid w:val="00C25097"/>
    <w:rPr>
      <w:b/>
      <w:bCs/>
      <w:smallCaps/>
      <w:spacing w:val="7"/>
    </w:rPr>
  </w:style>
  <w:style w:type="paragraph" w:styleId="NormalWeb">
    <w:name w:val="Normal (Web)"/>
    <w:basedOn w:val="Normal"/>
    <w:uiPriority w:val="99"/>
    <w:unhideWhenUsed/>
    <w:rsid w:val="00BE0C2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D3E85"/>
    <w:rPr>
      <w:color w:val="954F72" w:themeColor="followedHyperlink"/>
      <w:u w:val="single"/>
    </w:rPr>
  </w:style>
  <w:style w:type="character" w:styleId="LineNumber">
    <w:name w:val="line number"/>
    <w:basedOn w:val="DefaultParagraphFont"/>
    <w:uiPriority w:val="99"/>
    <w:semiHidden/>
    <w:unhideWhenUsed/>
    <w:rsid w:val="00F472A1"/>
  </w:style>
  <w:style w:type="character" w:styleId="HTMLCode">
    <w:name w:val="HTML Code"/>
    <w:basedOn w:val="DefaultParagraphFont"/>
    <w:uiPriority w:val="99"/>
    <w:semiHidden/>
    <w:unhideWhenUsed/>
    <w:rsid w:val="00F472A1"/>
    <w:rPr>
      <w:rFonts w:ascii="Courier New" w:eastAsiaTheme="minorEastAsia" w:hAnsi="Courier New" w:cs="Courier New"/>
      <w:sz w:val="20"/>
      <w:szCs w:val="20"/>
    </w:rPr>
  </w:style>
  <w:style w:type="paragraph" w:styleId="BalloonText">
    <w:name w:val="Balloon Text"/>
    <w:basedOn w:val="Normal"/>
    <w:link w:val="BalloonTextChar"/>
    <w:uiPriority w:val="99"/>
    <w:semiHidden/>
    <w:unhideWhenUsed/>
    <w:rsid w:val="006761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1E8"/>
    <w:rPr>
      <w:rFonts w:ascii="Tahoma" w:hAnsi="Tahoma" w:cs="Tahoma"/>
      <w:sz w:val="16"/>
      <w:szCs w:val="16"/>
    </w:rPr>
  </w:style>
  <w:style w:type="character" w:styleId="UnresolvedMention">
    <w:name w:val="Unresolved Mention"/>
    <w:basedOn w:val="DefaultParagraphFont"/>
    <w:uiPriority w:val="99"/>
    <w:semiHidden/>
    <w:unhideWhenUsed/>
    <w:rsid w:val="0060682D"/>
    <w:rPr>
      <w:color w:val="605E5C"/>
      <w:shd w:val="clear" w:color="auto" w:fill="E1DFDD"/>
    </w:rPr>
  </w:style>
  <w:style w:type="character" w:customStyle="1" w:styleId="text-sm">
    <w:name w:val="text-sm"/>
    <w:basedOn w:val="DefaultParagraphFont"/>
    <w:rsid w:val="00525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49">
      <w:bodyDiv w:val="1"/>
      <w:marLeft w:val="0"/>
      <w:marRight w:val="0"/>
      <w:marTop w:val="0"/>
      <w:marBottom w:val="0"/>
      <w:divBdr>
        <w:top w:val="none" w:sz="0" w:space="0" w:color="auto"/>
        <w:left w:val="none" w:sz="0" w:space="0" w:color="auto"/>
        <w:bottom w:val="none" w:sz="0" w:space="0" w:color="auto"/>
        <w:right w:val="none" w:sz="0" w:space="0" w:color="auto"/>
      </w:divBdr>
    </w:div>
    <w:div w:id="18899831">
      <w:bodyDiv w:val="1"/>
      <w:marLeft w:val="0"/>
      <w:marRight w:val="0"/>
      <w:marTop w:val="0"/>
      <w:marBottom w:val="0"/>
      <w:divBdr>
        <w:top w:val="none" w:sz="0" w:space="0" w:color="auto"/>
        <w:left w:val="none" w:sz="0" w:space="0" w:color="auto"/>
        <w:bottom w:val="none" w:sz="0" w:space="0" w:color="auto"/>
        <w:right w:val="none" w:sz="0" w:space="0" w:color="auto"/>
      </w:divBdr>
    </w:div>
    <w:div w:id="27537408">
      <w:bodyDiv w:val="1"/>
      <w:marLeft w:val="0"/>
      <w:marRight w:val="0"/>
      <w:marTop w:val="0"/>
      <w:marBottom w:val="0"/>
      <w:divBdr>
        <w:top w:val="none" w:sz="0" w:space="0" w:color="auto"/>
        <w:left w:val="none" w:sz="0" w:space="0" w:color="auto"/>
        <w:bottom w:val="none" w:sz="0" w:space="0" w:color="auto"/>
        <w:right w:val="none" w:sz="0" w:space="0" w:color="auto"/>
      </w:divBdr>
    </w:div>
    <w:div w:id="49808322">
      <w:bodyDiv w:val="1"/>
      <w:marLeft w:val="0"/>
      <w:marRight w:val="0"/>
      <w:marTop w:val="0"/>
      <w:marBottom w:val="0"/>
      <w:divBdr>
        <w:top w:val="none" w:sz="0" w:space="0" w:color="auto"/>
        <w:left w:val="none" w:sz="0" w:space="0" w:color="auto"/>
        <w:bottom w:val="none" w:sz="0" w:space="0" w:color="auto"/>
        <w:right w:val="none" w:sz="0" w:space="0" w:color="auto"/>
      </w:divBdr>
    </w:div>
    <w:div w:id="53432769">
      <w:bodyDiv w:val="1"/>
      <w:marLeft w:val="0"/>
      <w:marRight w:val="0"/>
      <w:marTop w:val="0"/>
      <w:marBottom w:val="0"/>
      <w:divBdr>
        <w:top w:val="none" w:sz="0" w:space="0" w:color="auto"/>
        <w:left w:val="none" w:sz="0" w:space="0" w:color="auto"/>
        <w:bottom w:val="none" w:sz="0" w:space="0" w:color="auto"/>
        <w:right w:val="none" w:sz="0" w:space="0" w:color="auto"/>
      </w:divBdr>
    </w:div>
    <w:div w:id="101999082">
      <w:bodyDiv w:val="1"/>
      <w:marLeft w:val="0"/>
      <w:marRight w:val="0"/>
      <w:marTop w:val="0"/>
      <w:marBottom w:val="0"/>
      <w:divBdr>
        <w:top w:val="none" w:sz="0" w:space="0" w:color="auto"/>
        <w:left w:val="none" w:sz="0" w:space="0" w:color="auto"/>
        <w:bottom w:val="none" w:sz="0" w:space="0" w:color="auto"/>
        <w:right w:val="none" w:sz="0" w:space="0" w:color="auto"/>
      </w:divBdr>
    </w:div>
    <w:div w:id="102264179">
      <w:bodyDiv w:val="1"/>
      <w:marLeft w:val="0"/>
      <w:marRight w:val="0"/>
      <w:marTop w:val="0"/>
      <w:marBottom w:val="0"/>
      <w:divBdr>
        <w:top w:val="none" w:sz="0" w:space="0" w:color="auto"/>
        <w:left w:val="none" w:sz="0" w:space="0" w:color="auto"/>
        <w:bottom w:val="none" w:sz="0" w:space="0" w:color="auto"/>
        <w:right w:val="none" w:sz="0" w:space="0" w:color="auto"/>
      </w:divBdr>
    </w:div>
    <w:div w:id="104740949">
      <w:bodyDiv w:val="1"/>
      <w:marLeft w:val="0"/>
      <w:marRight w:val="0"/>
      <w:marTop w:val="0"/>
      <w:marBottom w:val="0"/>
      <w:divBdr>
        <w:top w:val="none" w:sz="0" w:space="0" w:color="auto"/>
        <w:left w:val="none" w:sz="0" w:space="0" w:color="auto"/>
        <w:bottom w:val="none" w:sz="0" w:space="0" w:color="auto"/>
        <w:right w:val="none" w:sz="0" w:space="0" w:color="auto"/>
      </w:divBdr>
    </w:div>
    <w:div w:id="119690712">
      <w:bodyDiv w:val="1"/>
      <w:marLeft w:val="0"/>
      <w:marRight w:val="0"/>
      <w:marTop w:val="0"/>
      <w:marBottom w:val="0"/>
      <w:divBdr>
        <w:top w:val="none" w:sz="0" w:space="0" w:color="auto"/>
        <w:left w:val="none" w:sz="0" w:space="0" w:color="auto"/>
        <w:bottom w:val="none" w:sz="0" w:space="0" w:color="auto"/>
        <w:right w:val="none" w:sz="0" w:space="0" w:color="auto"/>
      </w:divBdr>
    </w:div>
    <w:div w:id="156041659">
      <w:bodyDiv w:val="1"/>
      <w:marLeft w:val="0"/>
      <w:marRight w:val="0"/>
      <w:marTop w:val="0"/>
      <w:marBottom w:val="0"/>
      <w:divBdr>
        <w:top w:val="none" w:sz="0" w:space="0" w:color="auto"/>
        <w:left w:val="none" w:sz="0" w:space="0" w:color="auto"/>
        <w:bottom w:val="none" w:sz="0" w:space="0" w:color="auto"/>
        <w:right w:val="none" w:sz="0" w:space="0" w:color="auto"/>
      </w:divBdr>
    </w:div>
    <w:div w:id="162281393">
      <w:bodyDiv w:val="1"/>
      <w:marLeft w:val="0"/>
      <w:marRight w:val="0"/>
      <w:marTop w:val="0"/>
      <w:marBottom w:val="0"/>
      <w:divBdr>
        <w:top w:val="none" w:sz="0" w:space="0" w:color="auto"/>
        <w:left w:val="none" w:sz="0" w:space="0" w:color="auto"/>
        <w:bottom w:val="none" w:sz="0" w:space="0" w:color="auto"/>
        <w:right w:val="none" w:sz="0" w:space="0" w:color="auto"/>
      </w:divBdr>
    </w:div>
    <w:div w:id="166336956">
      <w:bodyDiv w:val="1"/>
      <w:marLeft w:val="0"/>
      <w:marRight w:val="0"/>
      <w:marTop w:val="0"/>
      <w:marBottom w:val="0"/>
      <w:divBdr>
        <w:top w:val="none" w:sz="0" w:space="0" w:color="auto"/>
        <w:left w:val="none" w:sz="0" w:space="0" w:color="auto"/>
        <w:bottom w:val="none" w:sz="0" w:space="0" w:color="auto"/>
        <w:right w:val="none" w:sz="0" w:space="0" w:color="auto"/>
      </w:divBdr>
    </w:div>
    <w:div w:id="221526160">
      <w:bodyDiv w:val="1"/>
      <w:marLeft w:val="0"/>
      <w:marRight w:val="0"/>
      <w:marTop w:val="0"/>
      <w:marBottom w:val="0"/>
      <w:divBdr>
        <w:top w:val="none" w:sz="0" w:space="0" w:color="auto"/>
        <w:left w:val="none" w:sz="0" w:space="0" w:color="auto"/>
        <w:bottom w:val="none" w:sz="0" w:space="0" w:color="auto"/>
        <w:right w:val="none" w:sz="0" w:space="0" w:color="auto"/>
      </w:divBdr>
      <w:divsChild>
        <w:div w:id="1488355260">
          <w:marLeft w:val="0"/>
          <w:marRight w:val="0"/>
          <w:marTop w:val="0"/>
          <w:marBottom w:val="0"/>
          <w:divBdr>
            <w:top w:val="none" w:sz="0" w:space="0" w:color="auto"/>
            <w:left w:val="none" w:sz="0" w:space="0" w:color="auto"/>
            <w:bottom w:val="none" w:sz="0" w:space="0" w:color="auto"/>
            <w:right w:val="none" w:sz="0" w:space="0" w:color="auto"/>
          </w:divBdr>
          <w:divsChild>
            <w:div w:id="18783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9715">
      <w:bodyDiv w:val="1"/>
      <w:marLeft w:val="0"/>
      <w:marRight w:val="0"/>
      <w:marTop w:val="0"/>
      <w:marBottom w:val="0"/>
      <w:divBdr>
        <w:top w:val="none" w:sz="0" w:space="0" w:color="auto"/>
        <w:left w:val="none" w:sz="0" w:space="0" w:color="auto"/>
        <w:bottom w:val="none" w:sz="0" w:space="0" w:color="auto"/>
        <w:right w:val="none" w:sz="0" w:space="0" w:color="auto"/>
      </w:divBdr>
    </w:div>
    <w:div w:id="231354898">
      <w:bodyDiv w:val="1"/>
      <w:marLeft w:val="0"/>
      <w:marRight w:val="0"/>
      <w:marTop w:val="0"/>
      <w:marBottom w:val="0"/>
      <w:divBdr>
        <w:top w:val="none" w:sz="0" w:space="0" w:color="auto"/>
        <w:left w:val="none" w:sz="0" w:space="0" w:color="auto"/>
        <w:bottom w:val="none" w:sz="0" w:space="0" w:color="auto"/>
        <w:right w:val="none" w:sz="0" w:space="0" w:color="auto"/>
      </w:divBdr>
    </w:div>
    <w:div w:id="242496587">
      <w:bodyDiv w:val="1"/>
      <w:marLeft w:val="0"/>
      <w:marRight w:val="0"/>
      <w:marTop w:val="0"/>
      <w:marBottom w:val="0"/>
      <w:divBdr>
        <w:top w:val="none" w:sz="0" w:space="0" w:color="auto"/>
        <w:left w:val="none" w:sz="0" w:space="0" w:color="auto"/>
        <w:bottom w:val="none" w:sz="0" w:space="0" w:color="auto"/>
        <w:right w:val="none" w:sz="0" w:space="0" w:color="auto"/>
      </w:divBdr>
    </w:div>
    <w:div w:id="251937278">
      <w:bodyDiv w:val="1"/>
      <w:marLeft w:val="0"/>
      <w:marRight w:val="0"/>
      <w:marTop w:val="0"/>
      <w:marBottom w:val="0"/>
      <w:divBdr>
        <w:top w:val="none" w:sz="0" w:space="0" w:color="auto"/>
        <w:left w:val="none" w:sz="0" w:space="0" w:color="auto"/>
        <w:bottom w:val="none" w:sz="0" w:space="0" w:color="auto"/>
        <w:right w:val="none" w:sz="0" w:space="0" w:color="auto"/>
      </w:divBdr>
    </w:div>
    <w:div w:id="257762860">
      <w:bodyDiv w:val="1"/>
      <w:marLeft w:val="0"/>
      <w:marRight w:val="0"/>
      <w:marTop w:val="0"/>
      <w:marBottom w:val="0"/>
      <w:divBdr>
        <w:top w:val="none" w:sz="0" w:space="0" w:color="auto"/>
        <w:left w:val="none" w:sz="0" w:space="0" w:color="auto"/>
        <w:bottom w:val="none" w:sz="0" w:space="0" w:color="auto"/>
        <w:right w:val="none" w:sz="0" w:space="0" w:color="auto"/>
      </w:divBdr>
    </w:div>
    <w:div w:id="281034658">
      <w:bodyDiv w:val="1"/>
      <w:marLeft w:val="0"/>
      <w:marRight w:val="0"/>
      <w:marTop w:val="0"/>
      <w:marBottom w:val="0"/>
      <w:divBdr>
        <w:top w:val="none" w:sz="0" w:space="0" w:color="auto"/>
        <w:left w:val="none" w:sz="0" w:space="0" w:color="auto"/>
        <w:bottom w:val="none" w:sz="0" w:space="0" w:color="auto"/>
        <w:right w:val="none" w:sz="0" w:space="0" w:color="auto"/>
      </w:divBdr>
    </w:div>
    <w:div w:id="281229477">
      <w:bodyDiv w:val="1"/>
      <w:marLeft w:val="0"/>
      <w:marRight w:val="0"/>
      <w:marTop w:val="0"/>
      <w:marBottom w:val="0"/>
      <w:divBdr>
        <w:top w:val="none" w:sz="0" w:space="0" w:color="auto"/>
        <w:left w:val="none" w:sz="0" w:space="0" w:color="auto"/>
        <w:bottom w:val="none" w:sz="0" w:space="0" w:color="auto"/>
        <w:right w:val="none" w:sz="0" w:space="0" w:color="auto"/>
      </w:divBdr>
    </w:div>
    <w:div w:id="306784001">
      <w:bodyDiv w:val="1"/>
      <w:marLeft w:val="0"/>
      <w:marRight w:val="0"/>
      <w:marTop w:val="0"/>
      <w:marBottom w:val="0"/>
      <w:divBdr>
        <w:top w:val="none" w:sz="0" w:space="0" w:color="auto"/>
        <w:left w:val="none" w:sz="0" w:space="0" w:color="auto"/>
        <w:bottom w:val="none" w:sz="0" w:space="0" w:color="auto"/>
        <w:right w:val="none" w:sz="0" w:space="0" w:color="auto"/>
      </w:divBdr>
    </w:div>
    <w:div w:id="308486455">
      <w:bodyDiv w:val="1"/>
      <w:marLeft w:val="0"/>
      <w:marRight w:val="0"/>
      <w:marTop w:val="0"/>
      <w:marBottom w:val="0"/>
      <w:divBdr>
        <w:top w:val="none" w:sz="0" w:space="0" w:color="auto"/>
        <w:left w:val="none" w:sz="0" w:space="0" w:color="auto"/>
        <w:bottom w:val="none" w:sz="0" w:space="0" w:color="auto"/>
        <w:right w:val="none" w:sz="0" w:space="0" w:color="auto"/>
      </w:divBdr>
    </w:div>
    <w:div w:id="331496900">
      <w:bodyDiv w:val="1"/>
      <w:marLeft w:val="0"/>
      <w:marRight w:val="0"/>
      <w:marTop w:val="0"/>
      <w:marBottom w:val="0"/>
      <w:divBdr>
        <w:top w:val="none" w:sz="0" w:space="0" w:color="auto"/>
        <w:left w:val="none" w:sz="0" w:space="0" w:color="auto"/>
        <w:bottom w:val="none" w:sz="0" w:space="0" w:color="auto"/>
        <w:right w:val="none" w:sz="0" w:space="0" w:color="auto"/>
      </w:divBdr>
    </w:div>
    <w:div w:id="355236096">
      <w:bodyDiv w:val="1"/>
      <w:marLeft w:val="0"/>
      <w:marRight w:val="0"/>
      <w:marTop w:val="0"/>
      <w:marBottom w:val="0"/>
      <w:divBdr>
        <w:top w:val="none" w:sz="0" w:space="0" w:color="auto"/>
        <w:left w:val="none" w:sz="0" w:space="0" w:color="auto"/>
        <w:bottom w:val="none" w:sz="0" w:space="0" w:color="auto"/>
        <w:right w:val="none" w:sz="0" w:space="0" w:color="auto"/>
      </w:divBdr>
    </w:div>
    <w:div w:id="359017778">
      <w:bodyDiv w:val="1"/>
      <w:marLeft w:val="0"/>
      <w:marRight w:val="0"/>
      <w:marTop w:val="0"/>
      <w:marBottom w:val="0"/>
      <w:divBdr>
        <w:top w:val="none" w:sz="0" w:space="0" w:color="auto"/>
        <w:left w:val="none" w:sz="0" w:space="0" w:color="auto"/>
        <w:bottom w:val="none" w:sz="0" w:space="0" w:color="auto"/>
        <w:right w:val="none" w:sz="0" w:space="0" w:color="auto"/>
      </w:divBdr>
    </w:div>
    <w:div w:id="392697140">
      <w:bodyDiv w:val="1"/>
      <w:marLeft w:val="0"/>
      <w:marRight w:val="0"/>
      <w:marTop w:val="0"/>
      <w:marBottom w:val="0"/>
      <w:divBdr>
        <w:top w:val="none" w:sz="0" w:space="0" w:color="auto"/>
        <w:left w:val="none" w:sz="0" w:space="0" w:color="auto"/>
        <w:bottom w:val="none" w:sz="0" w:space="0" w:color="auto"/>
        <w:right w:val="none" w:sz="0" w:space="0" w:color="auto"/>
      </w:divBdr>
    </w:div>
    <w:div w:id="413550667">
      <w:bodyDiv w:val="1"/>
      <w:marLeft w:val="0"/>
      <w:marRight w:val="0"/>
      <w:marTop w:val="0"/>
      <w:marBottom w:val="0"/>
      <w:divBdr>
        <w:top w:val="none" w:sz="0" w:space="0" w:color="auto"/>
        <w:left w:val="none" w:sz="0" w:space="0" w:color="auto"/>
        <w:bottom w:val="none" w:sz="0" w:space="0" w:color="auto"/>
        <w:right w:val="none" w:sz="0" w:space="0" w:color="auto"/>
      </w:divBdr>
    </w:div>
    <w:div w:id="422839817">
      <w:bodyDiv w:val="1"/>
      <w:marLeft w:val="0"/>
      <w:marRight w:val="0"/>
      <w:marTop w:val="0"/>
      <w:marBottom w:val="0"/>
      <w:divBdr>
        <w:top w:val="none" w:sz="0" w:space="0" w:color="auto"/>
        <w:left w:val="none" w:sz="0" w:space="0" w:color="auto"/>
        <w:bottom w:val="none" w:sz="0" w:space="0" w:color="auto"/>
        <w:right w:val="none" w:sz="0" w:space="0" w:color="auto"/>
      </w:divBdr>
    </w:div>
    <w:div w:id="501579670">
      <w:bodyDiv w:val="1"/>
      <w:marLeft w:val="0"/>
      <w:marRight w:val="0"/>
      <w:marTop w:val="0"/>
      <w:marBottom w:val="0"/>
      <w:divBdr>
        <w:top w:val="none" w:sz="0" w:space="0" w:color="auto"/>
        <w:left w:val="none" w:sz="0" w:space="0" w:color="auto"/>
        <w:bottom w:val="none" w:sz="0" w:space="0" w:color="auto"/>
        <w:right w:val="none" w:sz="0" w:space="0" w:color="auto"/>
      </w:divBdr>
    </w:div>
    <w:div w:id="549340315">
      <w:bodyDiv w:val="1"/>
      <w:marLeft w:val="0"/>
      <w:marRight w:val="0"/>
      <w:marTop w:val="0"/>
      <w:marBottom w:val="0"/>
      <w:divBdr>
        <w:top w:val="none" w:sz="0" w:space="0" w:color="auto"/>
        <w:left w:val="none" w:sz="0" w:space="0" w:color="auto"/>
        <w:bottom w:val="none" w:sz="0" w:space="0" w:color="auto"/>
        <w:right w:val="none" w:sz="0" w:space="0" w:color="auto"/>
      </w:divBdr>
    </w:div>
    <w:div w:id="550306155">
      <w:bodyDiv w:val="1"/>
      <w:marLeft w:val="0"/>
      <w:marRight w:val="0"/>
      <w:marTop w:val="0"/>
      <w:marBottom w:val="0"/>
      <w:divBdr>
        <w:top w:val="none" w:sz="0" w:space="0" w:color="auto"/>
        <w:left w:val="none" w:sz="0" w:space="0" w:color="auto"/>
        <w:bottom w:val="none" w:sz="0" w:space="0" w:color="auto"/>
        <w:right w:val="none" w:sz="0" w:space="0" w:color="auto"/>
      </w:divBdr>
    </w:div>
    <w:div w:id="570164642">
      <w:bodyDiv w:val="1"/>
      <w:marLeft w:val="0"/>
      <w:marRight w:val="0"/>
      <w:marTop w:val="0"/>
      <w:marBottom w:val="0"/>
      <w:divBdr>
        <w:top w:val="none" w:sz="0" w:space="0" w:color="auto"/>
        <w:left w:val="none" w:sz="0" w:space="0" w:color="auto"/>
        <w:bottom w:val="none" w:sz="0" w:space="0" w:color="auto"/>
        <w:right w:val="none" w:sz="0" w:space="0" w:color="auto"/>
      </w:divBdr>
    </w:div>
    <w:div w:id="584264145">
      <w:bodyDiv w:val="1"/>
      <w:marLeft w:val="0"/>
      <w:marRight w:val="0"/>
      <w:marTop w:val="0"/>
      <w:marBottom w:val="0"/>
      <w:divBdr>
        <w:top w:val="none" w:sz="0" w:space="0" w:color="auto"/>
        <w:left w:val="none" w:sz="0" w:space="0" w:color="auto"/>
        <w:bottom w:val="none" w:sz="0" w:space="0" w:color="auto"/>
        <w:right w:val="none" w:sz="0" w:space="0" w:color="auto"/>
      </w:divBdr>
    </w:div>
    <w:div w:id="588655295">
      <w:bodyDiv w:val="1"/>
      <w:marLeft w:val="0"/>
      <w:marRight w:val="0"/>
      <w:marTop w:val="0"/>
      <w:marBottom w:val="0"/>
      <w:divBdr>
        <w:top w:val="none" w:sz="0" w:space="0" w:color="auto"/>
        <w:left w:val="none" w:sz="0" w:space="0" w:color="auto"/>
        <w:bottom w:val="none" w:sz="0" w:space="0" w:color="auto"/>
        <w:right w:val="none" w:sz="0" w:space="0" w:color="auto"/>
      </w:divBdr>
    </w:div>
    <w:div w:id="596794965">
      <w:bodyDiv w:val="1"/>
      <w:marLeft w:val="0"/>
      <w:marRight w:val="0"/>
      <w:marTop w:val="0"/>
      <w:marBottom w:val="0"/>
      <w:divBdr>
        <w:top w:val="none" w:sz="0" w:space="0" w:color="auto"/>
        <w:left w:val="none" w:sz="0" w:space="0" w:color="auto"/>
        <w:bottom w:val="none" w:sz="0" w:space="0" w:color="auto"/>
        <w:right w:val="none" w:sz="0" w:space="0" w:color="auto"/>
      </w:divBdr>
    </w:div>
    <w:div w:id="609169096">
      <w:bodyDiv w:val="1"/>
      <w:marLeft w:val="0"/>
      <w:marRight w:val="0"/>
      <w:marTop w:val="0"/>
      <w:marBottom w:val="0"/>
      <w:divBdr>
        <w:top w:val="none" w:sz="0" w:space="0" w:color="auto"/>
        <w:left w:val="none" w:sz="0" w:space="0" w:color="auto"/>
        <w:bottom w:val="none" w:sz="0" w:space="0" w:color="auto"/>
        <w:right w:val="none" w:sz="0" w:space="0" w:color="auto"/>
      </w:divBdr>
    </w:div>
    <w:div w:id="619724997">
      <w:bodyDiv w:val="1"/>
      <w:marLeft w:val="0"/>
      <w:marRight w:val="0"/>
      <w:marTop w:val="0"/>
      <w:marBottom w:val="0"/>
      <w:divBdr>
        <w:top w:val="none" w:sz="0" w:space="0" w:color="auto"/>
        <w:left w:val="none" w:sz="0" w:space="0" w:color="auto"/>
        <w:bottom w:val="none" w:sz="0" w:space="0" w:color="auto"/>
        <w:right w:val="none" w:sz="0" w:space="0" w:color="auto"/>
      </w:divBdr>
    </w:div>
    <w:div w:id="620109246">
      <w:bodyDiv w:val="1"/>
      <w:marLeft w:val="0"/>
      <w:marRight w:val="0"/>
      <w:marTop w:val="0"/>
      <w:marBottom w:val="0"/>
      <w:divBdr>
        <w:top w:val="none" w:sz="0" w:space="0" w:color="auto"/>
        <w:left w:val="none" w:sz="0" w:space="0" w:color="auto"/>
        <w:bottom w:val="none" w:sz="0" w:space="0" w:color="auto"/>
        <w:right w:val="none" w:sz="0" w:space="0" w:color="auto"/>
      </w:divBdr>
    </w:div>
    <w:div w:id="656347536">
      <w:bodyDiv w:val="1"/>
      <w:marLeft w:val="0"/>
      <w:marRight w:val="0"/>
      <w:marTop w:val="0"/>
      <w:marBottom w:val="0"/>
      <w:divBdr>
        <w:top w:val="none" w:sz="0" w:space="0" w:color="auto"/>
        <w:left w:val="none" w:sz="0" w:space="0" w:color="auto"/>
        <w:bottom w:val="none" w:sz="0" w:space="0" w:color="auto"/>
        <w:right w:val="none" w:sz="0" w:space="0" w:color="auto"/>
      </w:divBdr>
    </w:div>
    <w:div w:id="660082646">
      <w:bodyDiv w:val="1"/>
      <w:marLeft w:val="0"/>
      <w:marRight w:val="0"/>
      <w:marTop w:val="0"/>
      <w:marBottom w:val="0"/>
      <w:divBdr>
        <w:top w:val="none" w:sz="0" w:space="0" w:color="auto"/>
        <w:left w:val="none" w:sz="0" w:space="0" w:color="auto"/>
        <w:bottom w:val="none" w:sz="0" w:space="0" w:color="auto"/>
        <w:right w:val="none" w:sz="0" w:space="0" w:color="auto"/>
      </w:divBdr>
    </w:div>
    <w:div w:id="661396914">
      <w:bodyDiv w:val="1"/>
      <w:marLeft w:val="0"/>
      <w:marRight w:val="0"/>
      <w:marTop w:val="0"/>
      <w:marBottom w:val="0"/>
      <w:divBdr>
        <w:top w:val="none" w:sz="0" w:space="0" w:color="auto"/>
        <w:left w:val="none" w:sz="0" w:space="0" w:color="auto"/>
        <w:bottom w:val="none" w:sz="0" w:space="0" w:color="auto"/>
        <w:right w:val="none" w:sz="0" w:space="0" w:color="auto"/>
      </w:divBdr>
    </w:div>
    <w:div w:id="666902030">
      <w:bodyDiv w:val="1"/>
      <w:marLeft w:val="0"/>
      <w:marRight w:val="0"/>
      <w:marTop w:val="0"/>
      <w:marBottom w:val="0"/>
      <w:divBdr>
        <w:top w:val="none" w:sz="0" w:space="0" w:color="auto"/>
        <w:left w:val="none" w:sz="0" w:space="0" w:color="auto"/>
        <w:bottom w:val="none" w:sz="0" w:space="0" w:color="auto"/>
        <w:right w:val="none" w:sz="0" w:space="0" w:color="auto"/>
      </w:divBdr>
    </w:div>
    <w:div w:id="668557519">
      <w:bodyDiv w:val="1"/>
      <w:marLeft w:val="0"/>
      <w:marRight w:val="0"/>
      <w:marTop w:val="0"/>
      <w:marBottom w:val="0"/>
      <w:divBdr>
        <w:top w:val="none" w:sz="0" w:space="0" w:color="auto"/>
        <w:left w:val="none" w:sz="0" w:space="0" w:color="auto"/>
        <w:bottom w:val="none" w:sz="0" w:space="0" w:color="auto"/>
        <w:right w:val="none" w:sz="0" w:space="0" w:color="auto"/>
      </w:divBdr>
    </w:div>
    <w:div w:id="668945038">
      <w:bodyDiv w:val="1"/>
      <w:marLeft w:val="0"/>
      <w:marRight w:val="0"/>
      <w:marTop w:val="0"/>
      <w:marBottom w:val="0"/>
      <w:divBdr>
        <w:top w:val="none" w:sz="0" w:space="0" w:color="auto"/>
        <w:left w:val="none" w:sz="0" w:space="0" w:color="auto"/>
        <w:bottom w:val="none" w:sz="0" w:space="0" w:color="auto"/>
        <w:right w:val="none" w:sz="0" w:space="0" w:color="auto"/>
      </w:divBdr>
    </w:div>
    <w:div w:id="679084671">
      <w:bodyDiv w:val="1"/>
      <w:marLeft w:val="0"/>
      <w:marRight w:val="0"/>
      <w:marTop w:val="0"/>
      <w:marBottom w:val="0"/>
      <w:divBdr>
        <w:top w:val="none" w:sz="0" w:space="0" w:color="auto"/>
        <w:left w:val="none" w:sz="0" w:space="0" w:color="auto"/>
        <w:bottom w:val="none" w:sz="0" w:space="0" w:color="auto"/>
        <w:right w:val="none" w:sz="0" w:space="0" w:color="auto"/>
      </w:divBdr>
    </w:div>
    <w:div w:id="683171113">
      <w:bodyDiv w:val="1"/>
      <w:marLeft w:val="0"/>
      <w:marRight w:val="0"/>
      <w:marTop w:val="0"/>
      <w:marBottom w:val="0"/>
      <w:divBdr>
        <w:top w:val="none" w:sz="0" w:space="0" w:color="auto"/>
        <w:left w:val="none" w:sz="0" w:space="0" w:color="auto"/>
        <w:bottom w:val="none" w:sz="0" w:space="0" w:color="auto"/>
        <w:right w:val="none" w:sz="0" w:space="0" w:color="auto"/>
      </w:divBdr>
    </w:div>
    <w:div w:id="690108478">
      <w:bodyDiv w:val="1"/>
      <w:marLeft w:val="0"/>
      <w:marRight w:val="0"/>
      <w:marTop w:val="0"/>
      <w:marBottom w:val="0"/>
      <w:divBdr>
        <w:top w:val="none" w:sz="0" w:space="0" w:color="auto"/>
        <w:left w:val="none" w:sz="0" w:space="0" w:color="auto"/>
        <w:bottom w:val="none" w:sz="0" w:space="0" w:color="auto"/>
        <w:right w:val="none" w:sz="0" w:space="0" w:color="auto"/>
      </w:divBdr>
    </w:div>
    <w:div w:id="695958598">
      <w:bodyDiv w:val="1"/>
      <w:marLeft w:val="0"/>
      <w:marRight w:val="0"/>
      <w:marTop w:val="0"/>
      <w:marBottom w:val="0"/>
      <w:divBdr>
        <w:top w:val="none" w:sz="0" w:space="0" w:color="auto"/>
        <w:left w:val="none" w:sz="0" w:space="0" w:color="auto"/>
        <w:bottom w:val="none" w:sz="0" w:space="0" w:color="auto"/>
        <w:right w:val="none" w:sz="0" w:space="0" w:color="auto"/>
      </w:divBdr>
    </w:div>
    <w:div w:id="701397688">
      <w:bodyDiv w:val="1"/>
      <w:marLeft w:val="0"/>
      <w:marRight w:val="0"/>
      <w:marTop w:val="0"/>
      <w:marBottom w:val="0"/>
      <w:divBdr>
        <w:top w:val="none" w:sz="0" w:space="0" w:color="auto"/>
        <w:left w:val="none" w:sz="0" w:space="0" w:color="auto"/>
        <w:bottom w:val="none" w:sz="0" w:space="0" w:color="auto"/>
        <w:right w:val="none" w:sz="0" w:space="0" w:color="auto"/>
      </w:divBdr>
    </w:div>
    <w:div w:id="706219281">
      <w:bodyDiv w:val="1"/>
      <w:marLeft w:val="0"/>
      <w:marRight w:val="0"/>
      <w:marTop w:val="0"/>
      <w:marBottom w:val="0"/>
      <w:divBdr>
        <w:top w:val="none" w:sz="0" w:space="0" w:color="auto"/>
        <w:left w:val="none" w:sz="0" w:space="0" w:color="auto"/>
        <w:bottom w:val="none" w:sz="0" w:space="0" w:color="auto"/>
        <w:right w:val="none" w:sz="0" w:space="0" w:color="auto"/>
      </w:divBdr>
    </w:div>
    <w:div w:id="706834807">
      <w:bodyDiv w:val="1"/>
      <w:marLeft w:val="0"/>
      <w:marRight w:val="0"/>
      <w:marTop w:val="0"/>
      <w:marBottom w:val="0"/>
      <w:divBdr>
        <w:top w:val="none" w:sz="0" w:space="0" w:color="auto"/>
        <w:left w:val="none" w:sz="0" w:space="0" w:color="auto"/>
        <w:bottom w:val="none" w:sz="0" w:space="0" w:color="auto"/>
        <w:right w:val="none" w:sz="0" w:space="0" w:color="auto"/>
      </w:divBdr>
    </w:div>
    <w:div w:id="728113664">
      <w:bodyDiv w:val="1"/>
      <w:marLeft w:val="0"/>
      <w:marRight w:val="0"/>
      <w:marTop w:val="0"/>
      <w:marBottom w:val="0"/>
      <w:divBdr>
        <w:top w:val="none" w:sz="0" w:space="0" w:color="auto"/>
        <w:left w:val="none" w:sz="0" w:space="0" w:color="auto"/>
        <w:bottom w:val="none" w:sz="0" w:space="0" w:color="auto"/>
        <w:right w:val="none" w:sz="0" w:space="0" w:color="auto"/>
      </w:divBdr>
    </w:div>
    <w:div w:id="777025198">
      <w:bodyDiv w:val="1"/>
      <w:marLeft w:val="0"/>
      <w:marRight w:val="0"/>
      <w:marTop w:val="0"/>
      <w:marBottom w:val="0"/>
      <w:divBdr>
        <w:top w:val="none" w:sz="0" w:space="0" w:color="auto"/>
        <w:left w:val="none" w:sz="0" w:space="0" w:color="auto"/>
        <w:bottom w:val="none" w:sz="0" w:space="0" w:color="auto"/>
        <w:right w:val="none" w:sz="0" w:space="0" w:color="auto"/>
      </w:divBdr>
      <w:divsChild>
        <w:div w:id="1274242035">
          <w:marLeft w:val="0"/>
          <w:marRight w:val="0"/>
          <w:marTop w:val="0"/>
          <w:marBottom w:val="160"/>
          <w:divBdr>
            <w:top w:val="none" w:sz="0" w:space="0" w:color="auto"/>
            <w:left w:val="none" w:sz="0" w:space="0" w:color="auto"/>
            <w:bottom w:val="none" w:sz="0" w:space="0" w:color="auto"/>
            <w:right w:val="none" w:sz="0" w:space="0" w:color="auto"/>
          </w:divBdr>
        </w:div>
        <w:div w:id="337123537">
          <w:marLeft w:val="0"/>
          <w:marRight w:val="0"/>
          <w:marTop w:val="0"/>
          <w:marBottom w:val="160"/>
          <w:divBdr>
            <w:top w:val="none" w:sz="0" w:space="0" w:color="auto"/>
            <w:left w:val="none" w:sz="0" w:space="0" w:color="auto"/>
            <w:bottom w:val="none" w:sz="0" w:space="0" w:color="auto"/>
            <w:right w:val="none" w:sz="0" w:space="0" w:color="auto"/>
          </w:divBdr>
        </w:div>
        <w:div w:id="1931815529">
          <w:marLeft w:val="0"/>
          <w:marRight w:val="0"/>
          <w:marTop w:val="0"/>
          <w:marBottom w:val="160"/>
          <w:divBdr>
            <w:top w:val="none" w:sz="0" w:space="0" w:color="auto"/>
            <w:left w:val="none" w:sz="0" w:space="0" w:color="auto"/>
            <w:bottom w:val="none" w:sz="0" w:space="0" w:color="auto"/>
            <w:right w:val="none" w:sz="0" w:space="0" w:color="auto"/>
          </w:divBdr>
        </w:div>
        <w:div w:id="1050960852">
          <w:marLeft w:val="0"/>
          <w:marRight w:val="0"/>
          <w:marTop w:val="0"/>
          <w:marBottom w:val="160"/>
          <w:divBdr>
            <w:top w:val="none" w:sz="0" w:space="0" w:color="auto"/>
            <w:left w:val="none" w:sz="0" w:space="0" w:color="auto"/>
            <w:bottom w:val="none" w:sz="0" w:space="0" w:color="auto"/>
            <w:right w:val="none" w:sz="0" w:space="0" w:color="auto"/>
          </w:divBdr>
        </w:div>
        <w:div w:id="1587765486">
          <w:marLeft w:val="0"/>
          <w:marRight w:val="0"/>
          <w:marTop w:val="0"/>
          <w:marBottom w:val="160"/>
          <w:divBdr>
            <w:top w:val="none" w:sz="0" w:space="0" w:color="auto"/>
            <w:left w:val="none" w:sz="0" w:space="0" w:color="auto"/>
            <w:bottom w:val="none" w:sz="0" w:space="0" w:color="auto"/>
            <w:right w:val="none" w:sz="0" w:space="0" w:color="auto"/>
          </w:divBdr>
        </w:div>
      </w:divsChild>
    </w:div>
    <w:div w:id="804468288">
      <w:bodyDiv w:val="1"/>
      <w:marLeft w:val="0"/>
      <w:marRight w:val="0"/>
      <w:marTop w:val="0"/>
      <w:marBottom w:val="0"/>
      <w:divBdr>
        <w:top w:val="none" w:sz="0" w:space="0" w:color="auto"/>
        <w:left w:val="none" w:sz="0" w:space="0" w:color="auto"/>
        <w:bottom w:val="none" w:sz="0" w:space="0" w:color="auto"/>
        <w:right w:val="none" w:sz="0" w:space="0" w:color="auto"/>
      </w:divBdr>
    </w:div>
    <w:div w:id="804811012">
      <w:bodyDiv w:val="1"/>
      <w:marLeft w:val="0"/>
      <w:marRight w:val="0"/>
      <w:marTop w:val="0"/>
      <w:marBottom w:val="0"/>
      <w:divBdr>
        <w:top w:val="none" w:sz="0" w:space="0" w:color="auto"/>
        <w:left w:val="none" w:sz="0" w:space="0" w:color="auto"/>
        <w:bottom w:val="none" w:sz="0" w:space="0" w:color="auto"/>
        <w:right w:val="none" w:sz="0" w:space="0" w:color="auto"/>
      </w:divBdr>
    </w:div>
    <w:div w:id="811941545">
      <w:bodyDiv w:val="1"/>
      <w:marLeft w:val="0"/>
      <w:marRight w:val="0"/>
      <w:marTop w:val="0"/>
      <w:marBottom w:val="0"/>
      <w:divBdr>
        <w:top w:val="none" w:sz="0" w:space="0" w:color="auto"/>
        <w:left w:val="none" w:sz="0" w:space="0" w:color="auto"/>
        <w:bottom w:val="none" w:sz="0" w:space="0" w:color="auto"/>
        <w:right w:val="none" w:sz="0" w:space="0" w:color="auto"/>
      </w:divBdr>
    </w:div>
    <w:div w:id="816609271">
      <w:bodyDiv w:val="1"/>
      <w:marLeft w:val="0"/>
      <w:marRight w:val="0"/>
      <w:marTop w:val="0"/>
      <w:marBottom w:val="0"/>
      <w:divBdr>
        <w:top w:val="none" w:sz="0" w:space="0" w:color="auto"/>
        <w:left w:val="none" w:sz="0" w:space="0" w:color="auto"/>
        <w:bottom w:val="none" w:sz="0" w:space="0" w:color="auto"/>
        <w:right w:val="none" w:sz="0" w:space="0" w:color="auto"/>
      </w:divBdr>
    </w:div>
    <w:div w:id="825054867">
      <w:bodyDiv w:val="1"/>
      <w:marLeft w:val="0"/>
      <w:marRight w:val="0"/>
      <w:marTop w:val="0"/>
      <w:marBottom w:val="0"/>
      <w:divBdr>
        <w:top w:val="none" w:sz="0" w:space="0" w:color="auto"/>
        <w:left w:val="none" w:sz="0" w:space="0" w:color="auto"/>
        <w:bottom w:val="none" w:sz="0" w:space="0" w:color="auto"/>
        <w:right w:val="none" w:sz="0" w:space="0" w:color="auto"/>
      </w:divBdr>
    </w:div>
    <w:div w:id="828983230">
      <w:bodyDiv w:val="1"/>
      <w:marLeft w:val="0"/>
      <w:marRight w:val="0"/>
      <w:marTop w:val="0"/>
      <w:marBottom w:val="0"/>
      <w:divBdr>
        <w:top w:val="none" w:sz="0" w:space="0" w:color="auto"/>
        <w:left w:val="none" w:sz="0" w:space="0" w:color="auto"/>
        <w:bottom w:val="none" w:sz="0" w:space="0" w:color="auto"/>
        <w:right w:val="none" w:sz="0" w:space="0" w:color="auto"/>
      </w:divBdr>
    </w:div>
    <w:div w:id="849024809">
      <w:bodyDiv w:val="1"/>
      <w:marLeft w:val="0"/>
      <w:marRight w:val="0"/>
      <w:marTop w:val="0"/>
      <w:marBottom w:val="0"/>
      <w:divBdr>
        <w:top w:val="none" w:sz="0" w:space="0" w:color="auto"/>
        <w:left w:val="none" w:sz="0" w:space="0" w:color="auto"/>
        <w:bottom w:val="none" w:sz="0" w:space="0" w:color="auto"/>
        <w:right w:val="none" w:sz="0" w:space="0" w:color="auto"/>
      </w:divBdr>
    </w:div>
    <w:div w:id="850417095">
      <w:bodyDiv w:val="1"/>
      <w:marLeft w:val="0"/>
      <w:marRight w:val="0"/>
      <w:marTop w:val="0"/>
      <w:marBottom w:val="0"/>
      <w:divBdr>
        <w:top w:val="none" w:sz="0" w:space="0" w:color="auto"/>
        <w:left w:val="none" w:sz="0" w:space="0" w:color="auto"/>
        <w:bottom w:val="none" w:sz="0" w:space="0" w:color="auto"/>
        <w:right w:val="none" w:sz="0" w:space="0" w:color="auto"/>
      </w:divBdr>
    </w:div>
    <w:div w:id="861865201">
      <w:bodyDiv w:val="1"/>
      <w:marLeft w:val="0"/>
      <w:marRight w:val="0"/>
      <w:marTop w:val="0"/>
      <w:marBottom w:val="0"/>
      <w:divBdr>
        <w:top w:val="none" w:sz="0" w:space="0" w:color="auto"/>
        <w:left w:val="none" w:sz="0" w:space="0" w:color="auto"/>
        <w:bottom w:val="none" w:sz="0" w:space="0" w:color="auto"/>
        <w:right w:val="none" w:sz="0" w:space="0" w:color="auto"/>
      </w:divBdr>
      <w:divsChild>
        <w:div w:id="1862669908">
          <w:marLeft w:val="0"/>
          <w:marRight w:val="0"/>
          <w:marTop w:val="0"/>
          <w:marBottom w:val="0"/>
          <w:divBdr>
            <w:top w:val="none" w:sz="0" w:space="0" w:color="auto"/>
            <w:left w:val="none" w:sz="0" w:space="0" w:color="auto"/>
            <w:bottom w:val="none" w:sz="0" w:space="0" w:color="auto"/>
            <w:right w:val="none" w:sz="0" w:space="0" w:color="auto"/>
          </w:divBdr>
          <w:divsChild>
            <w:div w:id="641082373">
              <w:marLeft w:val="0"/>
              <w:marRight w:val="0"/>
              <w:marTop w:val="0"/>
              <w:marBottom w:val="0"/>
              <w:divBdr>
                <w:top w:val="none" w:sz="0" w:space="0" w:color="auto"/>
                <w:left w:val="none" w:sz="0" w:space="0" w:color="auto"/>
                <w:bottom w:val="none" w:sz="0" w:space="0" w:color="auto"/>
                <w:right w:val="none" w:sz="0" w:space="0" w:color="auto"/>
              </w:divBdr>
              <w:divsChild>
                <w:div w:id="1573659992">
                  <w:marLeft w:val="0"/>
                  <w:marRight w:val="0"/>
                  <w:marTop w:val="0"/>
                  <w:marBottom w:val="0"/>
                  <w:divBdr>
                    <w:top w:val="none" w:sz="0" w:space="0" w:color="auto"/>
                    <w:left w:val="none" w:sz="0" w:space="0" w:color="auto"/>
                    <w:bottom w:val="none" w:sz="0" w:space="0" w:color="auto"/>
                    <w:right w:val="none" w:sz="0" w:space="0" w:color="auto"/>
                  </w:divBdr>
                  <w:divsChild>
                    <w:div w:id="1077173177">
                      <w:marLeft w:val="0"/>
                      <w:marRight w:val="0"/>
                      <w:marTop w:val="0"/>
                      <w:marBottom w:val="0"/>
                      <w:divBdr>
                        <w:top w:val="none" w:sz="0" w:space="0" w:color="auto"/>
                        <w:left w:val="none" w:sz="0" w:space="0" w:color="auto"/>
                        <w:bottom w:val="none" w:sz="0" w:space="0" w:color="auto"/>
                        <w:right w:val="none" w:sz="0" w:space="0" w:color="auto"/>
                      </w:divBdr>
                      <w:divsChild>
                        <w:div w:id="1819493489">
                          <w:marLeft w:val="0"/>
                          <w:marRight w:val="0"/>
                          <w:marTop w:val="0"/>
                          <w:marBottom w:val="0"/>
                          <w:divBdr>
                            <w:top w:val="none" w:sz="0" w:space="0" w:color="auto"/>
                            <w:left w:val="none" w:sz="0" w:space="0" w:color="auto"/>
                            <w:bottom w:val="none" w:sz="0" w:space="0" w:color="auto"/>
                            <w:right w:val="none" w:sz="0" w:space="0" w:color="auto"/>
                          </w:divBdr>
                          <w:divsChild>
                            <w:div w:id="843780934">
                              <w:marLeft w:val="0"/>
                              <w:marRight w:val="0"/>
                              <w:marTop w:val="0"/>
                              <w:marBottom w:val="0"/>
                              <w:divBdr>
                                <w:top w:val="none" w:sz="0" w:space="0" w:color="auto"/>
                                <w:left w:val="none" w:sz="0" w:space="0" w:color="auto"/>
                                <w:bottom w:val="none" w:sz="0" w:space="0" w:color="auto"/>
                                <w:right w:val="none" w:sz="0" w:space="0" w:color="auto"/>
                              </w:divBdr>
                              <w:divsChild>
                                <w:div w:id="615912694">
                                  <w:marLeft w:val="0"/>
                                  <w:marRight w:val="0"/>
                                  <w:marTop w:val="0"/>
                                  <w:marBottom w:val="0"/>
                                  <w:divBdr>
                                    <w:top w:val="none" w:sz="0" w:space="0" w:color="auto"/>
                                    <w:left w:val="none" w:sz="0" w:space="0" w:color="auto"/>
                                    <w:bottom w:val="none" w:sz="0" w:space="0" w:color="auto"/>
                                    <w:right w:val="none" w:sz="0" w:space="0" w:color="auto"/>
                                  </w:divBdr>
                                  <w:divsChild>
                                    <w:div w:id="11842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747151">
      <w:bodyDiv w:val="1"/>
      <w:marLeft w:val="0"/>
      <w:marRight w:val="0"/>
      <w:marTop w:val="0"/>
      <w:marBottom w:val="0"/>
      <w:divBdr>
        <w:top w:val="none" w:sz="0" w:space="0" w:color="auto"/>
        <w:left w:val="none" w:sz="0" w:space="0" w:color="auto"/>
        <w:bottom w:val="none" w:sz="0" w:space="0" w:color="auto"/>
        <w:right w:val="none" w:sz="0" w:space="0" w:color="auto"/>
      </w:divBdr>
    </w:div>
    <w:div w:id="899748192">
      <w:bodyDiv w:val="1"/>
      <w:marLeft w:val="0"/>
      <w:marRight w:val="0"/>
      <w:marTop w:val="0"/>
      <w:marBottom w:val="0"/>
      <w:divBdr>
        <w:top w:val="none" w:sz="0" w:space="0" w:color="auto"/>
        <w:left w:val="none" w:sz="0" w:space="0" w:color="auto"/>
        <w:bottom w:val="none" w:sz="0" w:space="0" w:color="auto"/>
        <w:right w:val="none" w:sz="0" w:space="0" w:color="auto"/>
      </w:divBdr>
    </w:div>
    <w:div w:id="912932544">
      <w:bodyDiv w:val="1"/>
      <w:marLeft w:val="0"/>
      <w:marRight w:val="0"/>
      <w:marTop w:val="0"/>
      <w:marBottom w:val="0"/>
      <w:divBdr>
        <w:top w:val="none" w:sz="0" w:space="0" w:color="auto"/>
        <w:left w:val="none" w:sz="0" w:space="0" w:color="auto"/>
        <w:bottom w:val="none" w:sz="0" w:space="0" w:color="auto"/>
        <w:right w:val="none" w:sz="0" w:space="0" w:color="auto"/>
      </w:divBdr>
    </w:div>
    <w:div w:id="923879202">
      <w:bodyDiv w:val="1"/>
      <w:marLeft w:val="0"/>
      <w:marRight w:val="0"/>
      <w:marTop w:val="0"/>
      <w:marBottom w:val="0"/>
      <w:divBdr>
        <w:top w:val="none" w:sz="0" w:space="0" w:color="auto"/>
        <w:left w:val="none" w:sz="0" w:space="0" w:color="auto"/>
        <w:bottom w:val="none" w:sz="0" w:space="0" w:color="auto"/>
        <w:right w:val="none" w:sz="0" w:space="0" w:color="auto"/>
      </w:divBdr>
    </w:div>
    <w:div w:id="925958351">
      <w:bodyDiv w:val="1"/>
      <w:marLeft w:val="0"/>
      <w:marRight w:val="0"/>
      <w:marTop w:val="0"/>
      <w:marBottom w:val="0"/>
      <w:divBdr>
        <w:top w:val="none" w:sz="0" w:space="0" w:color="auto"/>
        <w:left w:val="none" w:sz="0" w:space="0" w:color="auto"/>
        <w:bottom w:val="none" w:sz="0" w:space="0" w:color="auto"/>
        <w:right w:val="none" w:sz="0" w:space="0" w:color="auto"/>
      </w:divBdr>
    </w:div>
    <w:div w:id="943613052">
      <w:bodyDiv w:val="1"/>
      <w:marLeft w:val="0"/>
      <w:marRight w:val="0"/>
      <w:marTop w:val="0"/>
      <w:marBottom w:val="0"/>
      <w:divBdr>
        <w:top w:val="none" w:sz="0" w:space="0" w:color="auto"/>
        <w:left w:val="none" w:sz="0" w:space="0" w:color="auto"/>
        <w:bottom w:val="none" w:sz="0" w:space="0" w:color="auto"/>
        <w:right w:val="none" w:sz="0" w:space="0" w:color="auto"/>
      </w:divBdr>
    </w:div>
    <w:div w:id="947009105">
      <w:bodyDiv w:val="1"/>
      <w:marLeft w:val="0"/>
      <w:marRight w:val="0"/>
      <w:marTop w:val="0"/>
      <w:marBottom w:val="0"/>
      <w:divBdr>
        <w:top w:val="none" w:sz="0" w:space="0" w:color="auto"/>
        <w:left w:val="none" w:sz="0" w:space="0" w:color="auto"/>
        <w:bottom w:val="none" w:sz="0" w:space="0" w:color="auto"/>
        <w:right w:val="none" w:sz="0" w:space="0" w:color="auto"/>
      </w:divBdr>
    </w:div>
    <w:div w:id="966274169">
      <w:bodyDiv w:val="1"/>
      <w:marLeft w:val="0"/>
      <w:marRight w:val="0"/>
      <w:marTop w:val="0"/>
      <w:marBottom w:val="0"/>
      <w:divBdr>
        <w:top w:val="none" w:sz="0" w:space="0" w:color="auto"/>
        <w:left w:val="none" w:sz="0" w:space="0" w:color="auto"/>
        <w:bottom w:val="none" w:sz="0" w:space="0" w:color="auto"/>
        <w:right w:val="none" w:sz="0" w:space="0" w:color="auto"/>
      </w:divBdr>
    </w:div>
    <w:div w:id="981541727">
      <w:bodyDiv w:val="1"/>
      <w:marLeft w:val="0"/>
      <w:marRight w:val="0"/>
      <w:marTop w:val="0"/>
      <w:marBottom w:val="0"/>
      <w:divBdr>
        <w:top w:val="none" w:sz="0" w:space="0" w:color="auto"/>
        <w:left w:val="none" w:sz="0" w:space="0" w:color="auto"/>
        <w:bottom w:val="none" w:sz="0" w:space="0" w:color="auto"/>
        <w:right w:val="none" w:sz="0" w:space="0" w:color="auto"/>
      </w:divBdr>
    </w:div>
    <w:div w:id="983584146">
      <w:bodyDiv w:val="1"/>
      <w:marLeft w:val="0"/>
      <w:marRight w:val="0"/>
      <w:marTop w:val="0"/>
      <w:marBottom w:val="0"/>
      <w:divBdr>
        <w:top w:val="none" w:sz="0" w:space="0" w:color="auto"/>
        <w:left w:val="none" w:sz="0" w:space="0" w:color="auto"/>
        <w:bottom w:val="none" w:sz="0" w:space="0" w:color="auto"/>
        <w:right w:val="none" w:sz="0" w:space="0" w:color="auto"/>
      </w:divBdr>
      <w:divsChild>
        <w:div w:id="1451587727">
          <w:marLeft w:val="0"/>
          <w:marRight w:val="0"/>
          <w:marTop w:val="0"/>
          <w:marBottom w:val="0"/>
          <w:divBdr>
            <w:top w:val="none" w:sz="0" w:space="0" w:color="auto"/>
            <w:left w:val="none" w:sz="0" w:space="0" w:color="auto"/>
            <w:bottom w:val="none" w:sz="0" w:space="0" w:color="auto"/>
            <w:right w:val="none" w:sz="0" w:space="0" w:color="auto"/>
          </w:divBdr>
          <w:divsChild>
            <w:div w:id="17196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4173">
      <w:bodyDiv w:val="1"/>
      <w:marLeft w:val="0"/>
      <w:marRight w:val="0"/>
      <w:marTop w:val="0"/>
      <w:marBottom w:val="0"/>
      <w:divBdr>
        <w:top w:val="none" w:sz="0" w:space="0" w:color="auto"/>
        <w:left w:val="none" w:sz="0" w:space="0" w:color="auto"/>
        <w:bottom w:val="none" w:sz="0" w:space="0" w:color="auto"/>
        <w:right w:val="none" w:sz="0" w:space="0" w:color="auto"/>
      </w:divBdr>
    </w:div>
    <w:div w:id="1013457745">
      <w:bodyDiv w:val="1"/>
      <w:marLeft w:val="0"/>
      <w:marRight w:val="0"/>
      <w:marTop w:val="0"/>
      <w:marBottom w:val="0"/>
      <w:divBdr>
        <w:top w:val="none" w:sz="0" w:space="0" w:color="auto"/>
        <w:left w:val="none" w:sz="0" w:space="0" w:color="auto"/>
        <w:bottom w:val="none" w:sz="0" w:space="0" w:color="auto"/>
        <w:right w:val="none" w:sz="0" w:space="0" w:color="auto"/>
      </w:divBdr>
    </w:div>
    <w:div w:id="1020395573">
      <w:bodyDiv w:val="1"/>
      <w:marLeft w:val="0"/>
      <w:marRight w:val="0"/>
      <w:marTop w:val="0"/>
      <w:marBottom w:val="0"/>
      <w:divBdr>
        <w:top w:val="none" w:sz="0" w:space="0" w:color="auto"/>
        <w:left w:val="none" w:sz="0" w:space="0" w:color="auto"/>
        <w:bottom w:val="none" w:sz="0" w:space="0" w:color="auto"/>
        <w:right w:val="none" w:sz="0" w:space="0" w:color="auto"/>
      </w:divBdr>
    </w:div>
    <w:div w:id="1034231054">
      <w:bodyDiv w:val="1"/>
      <w:marLeft w:val="0"/>
      <w:marRight w:val="0"/>
      <w:marTop w:val="0"/>
      <w:marBottom w:val="0"/>
      <w:divBdr>
        <w:top w:val="none" w:sz="0" w:space="0" w:color="auto"/>
        <w:left w:val="none" w:sz="0" w:space="0" w:color="auto"/>
        <w:bottom w:val="none" w:sz="0" w:space="0" w:color="auto"/>
        <w:right w:val="none" w:sz="0" w:space="0" w:color="auto"/>
      </w:divBdr>
    </w:div>
    <w:div w:id="1037775204">
      <w:bodyDiv w:val="1"/>
      <w:marLeft w:val="0"/>
      <w:marRight w:val="0"/>
      <w:marTop w:val="0"/>
      <w:marBottom w:val="0"/>
      <w:divBdr>
        <w:top w:val="none" w:sz="0" w:space="0" w:color="auto"/>
        <w:left w:val="none" w:sz="0" w:space="0" w:color="auto"/>
        <w:bottom w:val="none" w:sz="0" w:space="0" w:color="auto"/>
        <w:right w:val="none" w:sz="0" w:space="0" w:color="auto"/>
      </w:divBdr>
    </w:div>
    <w:div w:id="1042561138">
      <w:bodyDiv w:val="1"/>
      <w:marLeft w:val="0"/>
      <w:marRight w:val="0"/>
      <w:marTop w:val="0"/>
      <w:marBottom w:val="0"/>
      <w:divBdr>
        <w:top w:val="none" w:sz="0" w:space="0" w:color="auto"/>
        <w:left w:val="none" w:sz="0" w:space="0" w:color="auto"/>
        <w:bottom w:val="none" w:sz="0" w:space="0" w:color="auto"/>
        <w:right w:val="none" w:sz="0" w:space="0" w:color="auto"/>
      </w:divBdr>
    </w:div>
    <w:div w:id="1053042877">
      <w:bodyDiv w:val="1"/>
      <w:marLeft w:val="0"/>
      <w:marRight w:val="0"/>
      <w:marTop w:val="0"/>
      <w:marBottom w:val="0"/>
      <w:divBdr>
        <w:top w:val="none" w:sz="0" w:space="0" w:color="auto"/>
        <w:left w:val="none" w:sz="0" w:space="0" w:color="auto"/>
        <w:bottom w:val="none" w:sz="0" w:space="0" w:color="auto"/>
        <w:right w:val="none" w:sz="0" w:space="0" w:color="auto"/>
      </w:divBdr>
    </w:div>
    <w:div w:id="1069422438">
      <w:bodyDiv w:val="1"/>
      <w:marLeft w:val="0"/>
      <w:marRight w:val="0"/>
      <w:marTop w:val="0"/>
      <w:marBottom w:val="0"/>
      <w:divBdr>
        <w:top w:val="none" w:sz="0" w:space="0" w:color="auto"/>
        <w:left w:val="none" w:sz="0" w:space="0" w:color="auto"/>
        <w:bottom w:val="none" w:sz="0" w:space="0" w:color="auto"/>
        <w:right w:val="none" w:sz="0" w:space="0" w:color="auto"/>
      </w:divBdr>
    </w:div>
    <w:div w:id="1069814542">
      <w:bodyDiv w:val="1"/>
      <w:marLeft w:val="0"/>
      <w:marRight w:val="0"/>
      <w:marTop w:val="0"/>
      <w:marBottom w:val="0"/>
      <w:divBdr>
        <w:top w:val="none" w:sz="0" w:space="0" w:color="auto"/>
        <w:left w:val="none" w:sz="0" w:space="0" w:color="auto"/>
        <w:bottom w:val="none" w:sz="0" w:space="0" w:color="auto"/>
        <w:right w:val="none" w:sz="0" w:space="0" w:color="auto"/>
      </w:divBdr>
    </w:div>
    <w:div w:id="1101027662">
      <w:bodyDiv w:val="1"/>
      <w:marLeft w:val="0"/>
      <w:marRight w:val="0"/>
      <w:marTop w:val="0"/>
      <w:marBottom w:val="0"/>
      <w:divBdr>
        <w:top w:val="none" w:sz="0" w:space="0" w:color="auto"/>
        <w:left w:val="none" w:sz="0" w:space="0" w:color="auto"/>
        <w:bottom w:val="none" w:sz="0" w:space="0" w:color="auto"/>
        <w:right w:val="none" w:sz="0" w:space="0" w:color="auto"/>
      </w:divBdr>
    </w:div>
    <w:div w:id="1103957233">
      <w:bodyDiv w:val="1"/>
      <w:marLeft w:val="0"/>
      <w:marRight w:val="0"/>
      <w:marTop w:val="0"/>
      <w:marBottom w:val="0"/>
      <w:divBdr>
        <w:top w:val="none" w:sz="0" w:space="0" w:color="auto"/>
        <w:left w:val="none" w:sz="0" w:space="0" w:color="auto"/>
        <w:bottom w:val="none" w:sz="0" w:space="0" w:color="auto"/>
        <w:right w:val="none" w:sz="0" w:space="0" w:color="auto"/>
      </w:divBdr>
    </w:div>
    <w:div w:id="1109398478">
      <w:bodyDiv w:val="1"/>
      <w:marLeft w:val="0"/>
      <w:marRight w:val="0"/>
      <w:marTop w:val="0"/>
      <w:marBottom w:val="0"/>
      <w:divBdr>
        <w:top w:val="none" w:sz="0" w:space="0" w:color="auto"/>
        <w:left w:val="none" w:sz="0" w:space="0" w:color="auto"/>
        <w:bottom w:val="none" w:sz="0" w:space="0" w:color="auto"/>
        <w:right w:val="none" w:sz="0" w:space="0" w:color="auto"/>
      </w:divBdr>
    </w:div>
    <w:div w:id="1113674506">
      <w:bodyDiv w:val="1"/>
      <w:marLeft w:val="0"/>
      <w:marRight w:val="0"/>
      <w:marTop w:val="0"/>
      <w:marBottom w:val="0"/>
      <w:divBdr>
        <w:top w:val="none" w:sz="0" w:space="0" w:color="auto"/>
        <w:left w:val="none" w:sz="0" w:space="0" w:color="auto"/>
        <w:bottom w:val="none" w:sz="0" w:space="0" w:color="auto"/>
        <w:right w:val="none" w:sz="0" w:space="0" w:color="auto"/>
      </w:divBdr>
    </w:div>
    <w:div w:id="1113982631">
      <w:bodyDiv w:val="1"/>
      <w:marLeft w:val="0"/>
      <w:marRight w:val="0"/>
      <w:marTop w:val="0"/>
      <w:marBottom w:val="0"/>
      <w:divBdr>
        <w:top w:val="none" w:sz="0" w:space="0" w:color="auto"/>
        <w:left w:val="none" w:sz="0" w:space="0" w:color="auto"/>
        <w:bottom w:val="none" w:sz="0" w:space="0" w:color="auto"/>
        <w:right w:val="none" w:sz="0" w:space="0" w:color="auto"/>
      </w:divBdr>
    </w:div>
    <w:div w:id="1122849037">
      <w:bodyDiv w:val="1"/>
      <w:marLeft w:val="0"/>
      <w:marRight w:val="0"/>
      <w:marTop w:val="0"/>
      <w:marBottom w:val="0"/>
      <w:divBdr>
        <w:top w:val="none" w:sz="0" w:space="0" w:color="auto"/>
        <w:left w:val="none" w:sz="0" w:space="0" w:color="auto"/>
        <w:bottom w:val="none" w:sz="0" w:space="0" w:color="auto"/>
        <w:right w:val="none" w:sz="0" w:space="0" w:color="auto"/>
      </w:divBdr>
    </w:div>
    <w:div w:id="1124615673">
      <w:bodyDiv w:val="1"/>
      <w:marLeft w:val="0"/>
      <w:marRight w:val="0"/>
      <w:marTop w:val="0"/>
      <w:marBottom w:val="0"/>
      <w:divBdr>
        <w:top w:val="none" w:sz="0" w:space="0" w:color="auto"/>
        <w:left w:val="none" w:sz="0" w:space="0" w:color="auto"/>
        <w:bottom w:val="none" w:sz="0" w:space="0" w:color="auto"/>
        <w:right w:val="none" w:sz="0" w:space="0" w:color="auto"/>
      </w:divBdr>
    </w:div>
    <w:div w:id="1127428811">
      <w:bodyDiv w:val="1"/>
      <w:marLeft w:val="0"/>
      <w:marRight w:val="0"/>
      <w:marTop w:val="0"/>
      <w:marBottom w:val="0"/>
      <w:divBdr>
        <w:top w:val="none" w:sz="0" w:space="0" w:color="auto"/>
        <w:left w:val="none" w:sz="0" w:space="0" w:color="auto"/>
        <w:bottom w:val="none" w:sz="0" w:space="0" w:color="auto"/>
        <w:right w:val="none" w:sz="0" w:space="0" w:color="auto"/>
      </w:divBdr>
    </w:div>
    <w:div w:id="1135021955">
      <w:bodyDiv w:val="1"/>
      <w:marLeft w:val="0"/>
      <w:marRight w:val="0"/>
      <w:marTop w:val="0"/>
      <w:marBottom w:val="0"/>
      <w:divBdr>
        <w:top w:val="none" w:sz="0" w:space="0" w:color="auto"/>
        <w:left w:val="none" w:sz="0" w:space="0" w:color="auto"/>
        <w:bottom w:val="none" w:sz="0" w:space="0" w:color="auto"/>
        <w:right w:val="none" w:sz="0" w:space="0" w:color="auto"/>
      </w:divBdr>
    </w:div>
    <w:div w:id="1137258712">
      <w:bodyDiv w:val="1"/>
      <w:marLeft w:val="0"/>
      <w:marRight w:val="0"/>
      <w:marTop w:val="0"/>
      <w:marBottom w:val="0"/>
      <w:divBdr>
        <w:top w:val="none" w:sz="0" w:space="0" w:color="auto"/>
        <w:left w:val="none" w:sz="0" w:space="0" w:color="auto"/>
        <w:bottom w:val="none" w:sz="0" w:space="0" w:color="auto"/>
        <w:right w:val="none" w:sz="0" w:space="0" w:color="auto"/>
      </w:divBdr>
    </w:div>
    <w:div w:id="1152327584">
      <w:bodyDiv w:val="1"/>
      <w:marLeft w:val="0"/>
      <w:marRight w:val="0"/>
      <w:marTop w:val="0"/>
      <w:marBottom w:val="0"/>
      <w:divBdr>
        <w:top w:val="none" w:sz="0" w:space="0" w:color="auto"/>
        <w:left w:val="none" w:sz="0" w:space="0" w:color="auto"/>
        <w:bottom w:val="none" w:sz="0" w:space="0" w:color="auto"/>
        <w:right w:val="none" w:sz="0" w:space="0" w:color="auto"/>
      </w:divBdr>
    </w:div>
    <w:div w:id="1187985564">
      <w:bodyDiv w:val="1"/>
      <w:marLeft w:val="0"/>
      <w:marRight w:val="0"/>
      <w:marTop w:val="0"/>
      <w:marBottom w:val="0"/>
      <w:divBdr>
        <w:top w:val="none" w:sz="0" w:space="0" w:color="auto"/>
        <w:left w:val="none" w:sz="0" w:space="0" w:color="auto"/>
        <w:bottom w:val="none" w:sz="0" w:space="0" w:color="auto"/>
        <w:right w:val="none" w:sz="0" w:space="0" w:color="auto"/>
      </w:divBdr>
    </w:div>
    <w:div w:id="1200623964">
      <w:bodyDiv w:val="1"/>
      <w:marLeft w:val="0"/>
      <w:marRight w:val="0"/>
      <w:marTop w:val="0"/>
      <w:marBottom w:val="0"/>
      <w:divBdr>
        <w:top w:val="none" w:sz="0" w:space="0" w:color="auto"/>
        <w:left w:val="none" w:sz="0" w:space="0" w:color="auto"/>
        <w:bottom w:val="none" w:sz="0" w:space="0" w:color="auto"/>
        <w:right w:val="none" w:sz="0" w:space="0" w:color="auto"/>
      </w:divBdr>
    </w:div>
    <w:div w:id="1210875359">
      <w:bodyDiv w:val="1"/>
      <w:marLeft w:val="0"/>
      <w:marRight w:val="0"/>
      <w:marTop w:val="0"/>
      <w:marBottom w:val="0"/>
      <w:divBdr>
        <w:top w:val="none" w:sz="0" w:space="0" w:color="auto"/>
        <w:left w:val="none" w:sz="0" w:space="0" w:color="auto"/>
        <w:bottom w:val="none" w:sz="0" w:space="0" w:color="auto"/>
        <w:right w:val="none" w:sz="0" w:space="0" w:color="auto"/>
      </w:divBdr>
    </w:div>
    <w:div w:id="1214929222">
      <w:bodyDiv w:val="1"/>
      <w:marLeft w:val="0"/>
      <w:marRight w:val="0"/>
      <w:marTop w:val="0"/>
      <w:marBottom w:val="0"/>
      <w:divBdr>
        <w:top w:val="none" w:sz="0" w:space="0" w:color="auto"/>
        <w:left w:val="none" w:sz="0" w:space="0" w:color="auto"/>
        <w:bottom w:val="none" w:sz="0" w:space="0" w:color="auto"/>
        <w:right w:val="none" w:sz="0" w:space="0" w:color="auto"/>
      </w:divBdr>
    </w:div>
    <w:div w:id="1225872540">
      <w:bodyDiv w:val="1"/>
      <w:marLeft w:val="0"/>
      <w:marRight w:val="0"/>
      <w:marTop w:val="0"/>
      <w:marBottom w:val="0"/>
      <w:divBdr>
        <w:top w:val="none" w:sz="0" w:space="0" w:color="auto"/>
        <w:left w:val="none" w:sz="0" w:space="0" w:color="auto"/>
        <w:bottom w:val="none" w:sz="0" w:space="0" w:color="auto"/>
        <w:right w:val="none" w:sz="0" w:space="0" w:color="auto"/>
      </w:divBdr>
    </w:div>
    <w:div w:id="1229926463">
      <w:bodyDiv w:val="1"/>
      <w:marLeft w:val="0"/>
      <w:marRight w:val="0"/>
      <w:marTop w:val="0"/>
      <w:marBottom w:val="0"/>
      <w:divBdr>
        <w:top w:val="none" w:sz="0" w:space="0" w:color="auto"/>
        <w:left w:val="none" w:sz="0" w:space="0" w:color="auto"/>
        <w:bottom w:val="none" w:sz="0" w:space="0" w:color="auto"/>
        <w:right w:val="none" w:sz="0" w:space="0" w:color="auto"/>
      </w:divBdr>
    </w:div>
    <w:div w:id="1231422057">
      <w:bodyDiv w:val="1"/>
      <w:marLeft w:val="0"/>
      <w:marRight w:val="0"/>
      <w:marTop w:val="0"/>
      <w:marBottom w:val="0"/>
      <w:divBdr>
        <w:top w:val="none" w:sz="0" w:space="0" w:color="auto"/>
        <w:left w:val="none" w:sz="0" w:space="0" w:color="auto"/>
        <w:bottom w:val="none" w:sz="0" w:space="0" w:color="auto"/>
        <w:right w:val="none" w:sz="0" w:space="0" w:color="auto"/>
      </w:divBdr>
    </w:div>
    <w:div w:id="1241720015">
      <w:bodyDiv w:val="1"/>
      <w:marLeft w:val="0"/>
      <w:marRight w:val="0"/>
      <w:marTop w:val="0"/>
      <w:marBottom w:val="0"/>
      <w:divBdr>
        <w:top w:val="none" w:sz="0" w:space="0" w:color="auto"/>
        <w:left w:val="none" w:sz="0" w:space="0" w:color="auto"/>
        <w:bottom w:val="none" w:sz="0" w:space="0" w:color="auto"/>
        <w:right w:val="none" w:sz="0" w:space="0" w:color="auto"/>
      </w:divBdr>
    </w:div>
    <w:div w:id="1250237415">
      <w:bodyDiv w:val="1"/>
      <w:marLeft w:val="0"/>
      <w:marRight w:val="0"/>
      <w:marTop w:val="0"/>
      <w:marBottom w:val="0"/>
      <w:divBdr>
        <w:top w:val="none" w:sz="0" w:space="0" w:color="auto"/>
        <w:left w:val="none" w:sz="0" w:space="0" w:color="auto"/>
        <w:bottom w:val="none" w:sz="0" w:space="0" w:color="auto"/>
        <w:right w:val="none" w:sz="0" w:space="0" w:color="auto"/>
      </w:divBdr>
    </w:div>
    <w:div w:id="1259170052">
      <w:bodyDiv w:val="1"/>
      <w:marLeft w:val="0"/>
      <w:marRight w:val="0"/>
      <w:marTop w:val="0"/>
      <w:marBottom w:val="0"/>
      <w:divBdr>
        <w:top w:val="none" w:sz="0" w:space="0" w:color="auto"/>
        <w:left w:val="none" w:sz="0" w:space="0" w:color="auto"/>
        <w:bottom w:val="none" w:sz="0" w:space="0" w:color="auto"/>
        <w:right w:val="none" w:sz="0" w:space="0" w:color="auto"/>
      </w:divBdr>
    </w:div>
    <w:div w:id="1262300031">
      <w:bodyDiv w:val="1"/>
      <w:marLeft w:val="0"/>
      <w:marRight w:val="0"/>
      <w:marTop w:val="0"/>
      <w:marBottom w:val="0"/>
      <w:divBdr>
        <w:top w:val="none" w:sz="0" w:space="0" w:color="auto"/>
        <w:left w:val="none" w:sz="0" w:space="0" w:color="auto"/>
        <w:bottom w:val="none" w:sz="0" w:space="0" w:color="auto"/>
        <w:right w:val="none" w:sz="0" w:space="0" w:color="auto"/>
      </w:divBdr>
    </w:div>
    <w:div w:id="1264730045">
      <w:bodyDiv w:val="1"/>
      <w:marLeft w:val="0"/>
      <w:marRight w:val="0"/>
      <w:marTop w:val="0"/>
      <w:marBottom w:val="0"/>
      <w:divBdr>
        <w:top w:val="none" w:sz="0" w:space="0" w:color="auto"/>
        <w:left w:val="none" w:sz="0" w:space="0" w:color="auto"/>
        <w:bottom w:val="none" w:sz="0" w:space="0" w:color="auto"/>
        <w:right w:val="none" w:sz="0" w:space="0" w:color="auto"/>
      </w:divBdr>
    </w:div>
    <w:div w:id="1267226064">
      <w:bodyDiv w:val="1"/>
      <w:marLeft w:val="0"/>
      <w:marRight w:val="0"/>
      <w:marTop w:val="0"/>
      <w:marBottom w:val="0"/>
      <w:divBdr>
        <w:top w:val="none" w:sz="0" w:space="0" w:color="auto"/>
        <w:left w:val="none" w:sz="0" w:space="0" w:color="auto"/>
        <w:bottom w:val="none" w:sz="0" w:space="0" w:color="auto"/>
        <w:right w:val="none" w:sz="0" w:space="0" w:color="auto"/>
      </w:divBdr>
    </w:div>
    <w:div w:id="1303924641">
      <w:bodyDiv w:val="1"/>
      <w:marLeft w:val="0"/>
      <w:marRight w:val="0"/>
      <w:marTop w:val="0"/>
      <w:marBottom w:val="0"/>
      <w:divBdr>
        <w:top w:val="none" w:sz="0" w:space="0" w:color="auto"/>
        <w:left w:val="none" w:sz="0" w:space="0" w:color="auto"/>
        <w:bottom w:val="none" w:sz="0" w:space="0" w:color="auto"/>
        <w:right w:val="none" w:sz="0" w:space="0" w:color="auto"/>
      </w:divBdr>
    </w:div>
    <w:div w:id="1315378176">
      <w:bodyDiv w:val="1"/>
      <w:marLeft w:val="0"/>
      <w:marRight w:val="0"/>
      <w:marTop w:val="0"/>
      <w:marBottom w:val="0"/>
      <w:divBdr>
        <w:top w:val="none" w:sz="0" w:space="0" w:color="auto"/>
        <w:left w:val="none" w:sz="0" w:space="0" w:color="auto"/>
        <w:bottom w:val="none" w:sz="0" w:space="0" w:color="auto"/>
        <w:right w:val="none" w:sz="0" w:space="0" w:color="auto"/>
      </w:divBdr>
    </w:div>
    <w:div w:id="1336836033">
      <w:bodyDiv w:val="1"/>
      <w:marLeft w:val="0"/>
      <w:marRight w:val="0"/>
      <w:marTop w:val="0"/>
      <w:marBottom w:val="0"/>
      <w:divBdr>
        <w:top w:val="none" w:sz="0" w:space="0" w:color="auto"/>
        <w:left w:val="none" w:sz="0" w:space="0" w:color="auto"/>
        <w:bottom w:val="none" w:sz="0" w:space="0" w:color="auto"/>
        <w:right w:val="none" w:sz="0" w:space="0" w:color="auto"/>
      </w:divBdr>
    </w:div>
    <w:div w:id="1337154736">
      <w:bodyDiv w:val="1"/>
      <w:marLeft w:val="0"/>
      <w:marRight w:val="0"/>
      <w:marTop w:val="0"/>
      <w:marBottom w:val="0"/>
      <w:divBdr>
        <w:top w:val="none" w:sz="0" w:space="0" w:color="auto"/>
        <w:left w:val="none" w:sz="0" w:space="0" w:color="auto"/>
        <w:bottom w:val="none" w:sz="0" w:space="0" w:color="auto"/>
        <w:right w:val="none" w:sz="0" w:space="0" w:color="auto"/>
      </w:divBdr>
    </w:div>
    <w:div w:id="1343435270">
      <w:bodyDiv w:val="1"/>
      <w:marLeft w:val="0"/>
      <w:marRight w:val="0"/>
      <w:marTop w:val="0"/>
      <w:marBottom w:val="0"/>
      <w:divBdr>
        <w:top w:val="none" w:sz="0" w:space="0" w:color="auto"/>
        <w:left w:val="none" w:sz="0" w:space="0" w:color="auto"/>
        <w:bottom w:val="none" w:sz="0" w:space="0" w:color="auto"/>
        <w:right w:val="none" w:sz="0" w:space="0" w:color="auto"/>
      </w:divBdr>
      <w:divsChild>
        <w:div w:id="857810255">
          <w:marLeft w:val="950"/>
          <w:marRight w:val="0"/>
          <w:marTop w:val="0"/>
          <w:marBottom w:val="0"/>
          <w:divBdr>
            <w:top w:val="none" w:sz="0" w:space="0" w:color="auto"/>
            <w:left w:val="none" w:sz="0" w:space="0" w:color="auto"/>
            <w:bottom w:val="none" w:sz="0" w:space="0" w:color="auto"/>
            <w:right w:val="none" w:sz="0" w:space="0" w:color="auto"/>
          </w:divBdr>
        </w:div>
        <w:div w:id="606277038">
          <w:marLeft w:val="950"/>
          <w:marRight w:val="0"/>
          <w:marTop w:val="0"/>
          <w:marBottom w:val="0"/>
          <w:divBdr>
            <w:top w:val="none" w:sz="0" w:space="0" w:color="auto"/>
            <w:left w:val="none" w:sz="0" w:space="0" w:color="auto"/>
            <w:bottom w:val="none" w:sz="0" w:space="0" w:color="auto"/>
            <w:right w:val="none" w:sz="0" w:space="0" w:color="auto"/>
          </w:divBdr>
        </w:div>
        <w:div w:id="1894267133">
          <w:marLeft w:val="950"/>
          <w:marRight w:val="0"/>
          <w:marTop w:val="0"/>
          <w:marBottom w:val="0"/>
          <w:divBdr>
            <w:top w:val="none" w:sz="0" w:space="0" w:color="auto"/>
            <w:left w:val="none" w:sz="0" w:space="0" w:color="auto"/>
            <w:bottom w:val="none" w:sz="0" w:space="0" w:color="auto"/>
            <w:right w:val="none" w:sz="0" w:space="0" w:color="auto"/>
          </w:divBdr>
        </w:div>
        <w:div w:id="918946454">
          <w:marLeft w:val="950"/>
          <w:marRight w:val="0"/>
          <w:marTop w:val="0"/>
          <w:marBottom w:val="0"/>
          <w:divBdr>
            <w:top w:val="none" w:sz="0" w:space="0" w:color="auto"/>
            <w:left w:val="none" w:sz="0" w:space="0" w:color="auto"/>
            <w:bottom w:val="none" w:sz="0" w:space="0" w:color="auto"/>
            <w:right w:val="none" w:sz="0" w:space="0" w:color="auto"/>
          </w:divBdr>
        </w:div>
        <w:div w:id="257949711">
          <w:marLeft w:val="950"/>
          <w:marRight w:val="0"/>
          <w:marTop w:val="0"/>
          <w:marBottom w:val="0"/>
          <w:divBdr>
            <w:top w:val="none" w:sz="0" w:space="0" w:color="auto"/>
            <w:left w:val="none" w:sz="0" w:space="0" w:color="auto"/>
            <w:bottom w:val="none" w:sz="0" w:space="0" w:color="auto"/>
            <w:right w:val="none" w:sz="0" w:space="0" w:color="auto"/>
          </w:divBdr>
        </w:div>
      </w:divsChild>
    </w:div>
    <w:div w:id="1349257559">
      <w:bodyDiv w:val="1"/>
      <w:marLeft w:val="0"/>
      <w:marRight w:val="0"/>
      <w:marTop w:val="0"/>
      <w:marBottom w:val="0"/>
      <w:divBdr>
        <w:top w:val="none" w:sz="0" w:space="0" w:color="auto"/>
        <w:left w:val="none" w:sz="0" w:space="0" w:color="auto"/>
        <w:bottom w:val="none" w:sz="0" w:space="0" w:color="auto"/>
        <w:right w:val="none" w:sz="0" w:space="0" w:color="auto"/>
      </w:divBdr>
    </w:div>
    <w:div w:id="1357385471">
      <w:bodyDiv w:val="1"/>
      <w:marLeft w:val="0"/>
      <w:marRight w:val="0"/>
      <w:marTop w:val="0"/>
      <w:marBottom w:val="0"/>
      <w:divBdr>
        <w:top w:val="none" w:sz="0" w:space="0" w:color="auto"/>
        <w:left w:val="none" w:sz="0" w:space="0" w:color="auto"/>
        <w:bottom w:val="none" w:sz="0" w:space="0" w:color="auto"/>
        <w:right w:val="none" w:sz="0" w:space="0" w:color="auto"/>
      </w:divBdr>
    </w:div>
    <w:div w:id="1376849276">
      <w:bodyDiv w:val="1"/>
      <w:marLeft w:val="0"/>
      <w:marRight w:val="0"/>
      <w:marTop w:val="0"/>
      <w:marBottom w:val="0"/>
      <w:divBdr>
        <w:top w:val="none" w:sz="0" w:space="0" w:color="auto"/>
        <w:left w:val="none" w:sz="0" w:space="0" w:color="auto"/>
        <w:bottom w:val="none" w:sz="0" w:space="0" w:color="auto"/>
        <w:right w:val="none" w:sz="0" w:space="0" w:color="auto"/>
      </w:divBdr>
    </w:div>
    <w:div w:id="1384207824">
      <w:bodyDiv w:val="1"/>
      <w:marLeft w:val="0"/>
      <w:marRight w:val="0"/>
      <w:marTop w:val="0"/>
      <w:marBottom w:val="0"/>
      <w:divBdr>
        <w:top w:val="none" w:sz="0" w:space="0" w:color="auto"/>
        <w:left w:val="none" w:sz="0" w:space="0" w:color="auto"/>
        <w:bottom w:val="none" w:sz="0" w:space="0" w:color="auto"/>
        <w:right w:val="none" w:sz="0" w:space="0" w:color="auto"/>
      </w:divBdr>
    </w:div>
    <w:div w:id="1396468790">
      <w:bodyDiv w:val="1"/>
      <w:marLeft w:val="0"/>
      <w:marRight w:val="0"/>
      <w:marTop w:val="0"/>
      <w:marBottom w:val="0"/>
      <w:divBdr>
        <w:top w:val="none" w:sz="0" w:space="0" w:color="auto"/>
        <w:left w:val="none" w:sz="0" w:space="0" w:color="auto"/>
        <w:bottom w:val="none" w:sz="0" w:space="0" w:color="auto"/>
        <w:right w:val="none" w:sz="0" w:space="0" w:color="auto"/>
      </w:divBdr>
    </w:div>
    <w:div w:id="1410928901">
      <w:bodyDiv w:val="1"/>
      <w:marLeft w:val="0"/>
      <w:marRight w:val="0"/>
      <w:marTop w:val="0"/>
      <w:marBottom w:val="0"/>
      <w:divBdr>
        <w:top w:val="none" w:sz="0" w:space="0" w:color="auto"/>
        <w:left w:val="none" w:sz="0" w:space="0" w:color="auto"/>
        <w:bottom w:val="none" w:sz="0" w:space="0" w:color="auto"/>
        <w:right w:val="none" w:sz="0" w:space="0" w:color="auto"/>
      </w:divBdr>
    </w:div>
    <w:div w:id="1412510150">
      <w:bodyDiv w:val="1"/>
      <w:marLeft w:val="0"/>
      <w:marRight w:val="0"/>
      <w:marTop w:val="0"/>
      <w:marBottom w:val="0"/>
      <w:divBdr>
        <w:top w:val="none" w:sz="0" w:space="0" w:color="auto"/>
        <w:left w:val="none" w:sz="0" w:space="0" w:color="auto"/>
        <w:bottom w:val="none" w:sz="0" w:space="0" w:color="auto"/>
        <w:right w:val="none" w:sz="0" w:space="0" w:color="auto"/>
      </w:divBdr>
    </w:div>
    <w:div w:id="1440027986">
      <w:bodyDiv w:val="1"/>
      <w:marLeft w:val="0"/>
      <w:marRight w:val="0"/>
      <w:marTop w:val="0"/>
      <w:marBottom w:val="0"/>
      <w:divBdr>
        <w:top w:val="none" w:sz="0" w:space="0" w:color="auto"/>
        <w:left w:val="none" w:sz="0" w:space="0" w:color="auto"/>
        <w:bottom w:val="none" w:sz="0" w:space="0" w:color="auto"/>
        <w:right w:val="none" w:sz="0" w:space="0" w:color="auto"/>
      </w:divBdr>
    </w:div>
    <w:div w:id="1446540869">
      <w:bodyDiv w:val="1"/>
      <w:marLeft w:val="0"/>
      <w:marRight w:val="0"/>
      <w:marTop w:val="0"/>
      <w:marBottom w:val="0"/>
      <w:divBdr>
        <w:top w:val="none" w:sz="0" w:space="0" w:color="auto"/>
        <w:left w:val="none" w:sz="0" w:space="0" w:color="auto"/>
        <w:bottom w:val="none" w:sz="0" w:space="0" w:color="auto"/>
        <w:right w:val="none" w:sz="0" w:space="0" w:color="auto"/>
      </w:divBdr>
    </w:div>
    <w:div w:id="1447696167">
      <w:bodyDiv w:val="1"/>
      <w:marLeft w:val="0"/>
      <w:marRight w:val="0"/>
      <w:marTop w:val="0"/>
      <w:marBottom w:val="0"/>
      <w:divBdr>
        <w:top w:val="none" w:sz="0" w:space="0" w:color="auto"/>
        <w:left w:val="none" w:sz="0" w:space="0" w:color="auto"/>
        <w:bottom w:val="none" w:sz="0" w:space="0" w:color="auto"/>
        <w:right w:val="none" w:sz="0" w:space="0" w:color="auto"/>
      </w:divBdr>
    </w:div>
    <w:div w:id="1490707469">
      <w:bodyDiv w:val="1"/>
      <w:marLeft w:val="0"/>
      <w:marRight w:val="0"/>
      <w:marTop w:val="0"/>
      <w:marBottom w:val="0"/>
      <w:divBdr>
        <w:top w:val="none" w:sz="0" w:space="0" w:color="auto"/>
        <w:left w:val="none" w:sz="0" w:space="0" w:color="auto"/>
        <w:bottom w:val="none" w:sz="0" w:space="0" w:color="auto"/>
        <w:right w:val="none" w:sz="0" w:space="0" w:color="auto"/>
      </w:divBdr>
    </w:div>
    <w:div w:id="1490903529">
      <w:bodyDiv w:val="1"/>
      <w:marLeft w:val="0"/>
      <w:marRight w:val="0"/>
      <w:marTop w:val="0"/>
      <w:marBottom w:val="0"/>
      <w:divBdr>
        <w:top w:val="none" w:sz="0" w:space="0" w:color="auto"/>
        <w:left w:val="none" w:sz="0" w:space="0" w:color="auto"/>
        <w:bottom w:val="none" w:sz="0" w:space="0" w:color="auto"/>
        <w:right w:val="none" w:sz="0" w:space="0" w:color="auto"/>
      </w:divBdr>
    </w:div>
    <w:div w:id="1500776266">
      <w:bodyDiv w:val="1"/>
      <w:marLeft w:val="0"/>
      <w:marRight w:val="0"/>
      <w:marTop w:val="0"/>
      <w:marBottom w:val="0"/>
      <w:divBdr>
        <w:top w:val="none" w:sz="0" w:space="0" w:color="auto"/>
        <w:left w:val="none" w:sz="0" w:space="0" w:color="auto"/>
        <w:bottom w:val="none" w:sz="0" w:space="0" w:color="auto"/>
        <w:right w:val="none" w:sz="0" w:space="0" w:color="auto"/>
      </w:divBdr>
    </w:div>
    <w:div w:id="1513913692">
      <w:bodyDiv w:val="1"/>
      <w:marLeft w:val="0"/>
      <w:marRight w:val="0"/>
      <w:marTop w:val="0"/>
      <w:marBottom w:val="0"/>
      <w:divBdr>
        <w:top w:val="none" w:sz="0" w:space="0" w:color="auto"/>
        <w:left w:val="none" w:sz="0" w:space="0" w:color="auto"/>
        <w:bottom w:val="none" w:sz="0" w:space="0" w:color="auto"/>
        <w:right w:val="none" w:sz="0" w:space="0" w:color="auto"/>
      </w:divBdr>
    </w:div>
    <w:div w:id="1523980763">
      <w:bodyDiv w:val="1"/>
      <w:marLeft w:val="0"/>
      <w:marRight w:val="0"/>
      <w:marTop w:val="0"/>
      <w:marBottom w:val="0"/>
      <w:divBdr>
        <w:top w:val="none" w:sz="0" w:space="0" w:color="auto"/>
        <w:left w:val="none" w:sz="0" w:space="0" w:color="auto"/>
        <w:bottom w:val="none" w:sz="0" w:space="0" w:color="auto"/>
        <w:right w:val="none" w:sz="0" w:space="0" w:color="auto"/>
      </w:divBdr>
    </w:div>
    <w:div w:id="1524443048">
      <w:bodyDiv w:val="1"/>
      <w:marLeft w:val="0"/>
      <w:marRight w:val="0"/>
      <w:marTop w:val="0"/>
      <w:marBottom w:val="0"/>
      <w:divBdr>
        <w:top w:val="none" w:sz="0" w:space="0" w:color="auto"/>
        <w:left w:val="none" w:sz="0" w:space="0" w:color="auto"/>
        <w:bottom w:val="none" w:sz="0" w:space="0" w:color="auto"/>
        <w:right w:val="none" w:sz="0" w:space="0" w:color="auto"/>
      </w:divBdr>
    </w:div>
    <w:div w:id="1529683856">
      <w:bodyDiv w:val="1"/>
      <w:marLeft w:val="0"/>
      <w:marRight w:val="0"/>
      <w:marTop w:val="0"/>
      <w:marBottom w:val="0"/>
      <w:divBdr>
        <w:top w:val="none" w:sz="0" w:space="0" w:color="auto"/>
        <w:left w:val="none" w:sz="0" w:space="0" w:color="auto"/>
        <w:bottom w:val="none" w:sz="0" w:space="0" w:color="auto"/>
        <w:right w:val="none" w:sz="0" w:space="0" w:color="auto"/>
      </w:divBdr>
    </w:div>
    <w:div w:id="1536774605">
      <w:bodyDiv w:val="1"/>
      <w:marLeft w:val="0"/>
      <w:marRight w:val="0"/>
      <w:marTop w:val="0"/>
      <w:marBottom w:val="0"/>
      <w:divBdr>
        <w:top w:val="none" w:sz="0" w:space="0" w:color="auto"/>
        <w:left w:val="none" w:sz="0" w:space="0" w:color="auto"/>
        <w:bottom w:val="none" w:sz="0" w:space="0" w:color="auto"/>
        <w:right w:val="none" w:sz="0" w:space="0" w:color="auto"/>
      </w:divBdr>
    </w:div>
    <w:div w:id="1536968075">
      <w:bodyDiv w:val="1"/>
      <w:marLeft w:val="0"/>
      <w:marRight w:val="0"/>
      <w:marTop w:val="0"/>
      <w:marBottom w:val="0"/>
      <w:divBdr>
        <w:top w:val="none" w:sz="0" w:space="0" w:color="auto"/>
        <w:left w:val="none" w:sz="0" w:space="0" w:color="auto"/>
        <w:bottom w:val="none" w:sz="0" w:space="0" w:color="auto"/>
        <w:right w:val="none" w:sz="0" w:space="0" w:color="auto"/>
      </w:divBdr>
    </w:div>
    <w:div w:id="1545168117">
      <w:bodyDiv w:val="1"/>
      <w:marLeft w:val="0"/>
      <w:marRight w:val="0"/>
      <w:marTop w:val="0"/>
      <w:marBottom w:val="0"/>
      <w:divBdr>
        <w:top w:val="none" w:sz="0" w:space="0" w:color="auto"/>
        <w:left w:val="none" w:sz="0" w:space="0" w:color="auto"/>
        <w:bottom w:val="none" w:sz="0" w:space="0" w:color="auto"/>
        <w:right w:val="none" w:sz="0" w:space="0" w:color="auto"/>
      </w:divBdr>
    </w:div>
    <w:div w:id="1545942783">
      <w:bodyDiv w:val="1"/>
      <w:marLeft w:val="0"/>
      <w:marRight w:val="0"/>
      <w:marTop w:val="0"/>
      <w:marBottom w:val="0"/>
      <w:divBdr>
        <w:top w:val="none" w:sz="0" w:space="0" w:color="auto"/>
        <w:left w:val="none" w:sz="0" w:space="0" w:color="auto"/>
        <w:bottom w:val="none" w:sz="0" w:space="0" w:color="auto"/>
        <w:right w:val="none" w:sz="0" w:space="0" w:color="auto"/>
      </w:divBdr>
    </w:div>
    <w:div w:id="1606843935">
      <w:bodyDiv w:val="1"/>
      <w:marLeft w:val="0"/>
      <w:marRight w:val="0"/>
      <w:marTop w:val="0"/>
      <w:marBottom w:val="0"/>
      <w:divBdr>
        <w:top w:val="none" w:sz="0" w:space="0" w:color="auto"/>
        <w:left w:val="none" w:sz="0" w:space="0" w:color="auto"/>
        <w:bottom w:val="none" w:sz="0" w:space="0" w:color="auto"/>
        <w:right w:val="none" w:sz="0" w:space="0" w:color="auto"/>
      </w:divBdr>
      <w:divsChild>
        <w:div w:id="1993092904">
          <w:marLeft w:val="360"/>
          <w:marRight w:val="0"/>
          <w:marTop w:val="0"/>
          <w:marBottom w:val="160"/>
          <w:divBdr>
            <w:top w:val="none" w:sz="0" w:space="0" w:color="auto"/>
            <w:left w:val="none" w:sz="0" w:space="0" w:color="auto"/>
            <w:bottom w:val="none" w:sz="0" w:space="0" w:color="auto"/>
            <w:right w:val="none" w:sz="0" w:space="0" w:color="auto"/>
          </w:divBdr>
        </w:div>
      </w:divsChild>
    </w:div>
    <w:div w:id="1624538292">
      <w:bodyDiv w:val="1"/>
      <w:marLeft w:val="0"/>
      <w:marRight w:val="0"/>
      <w:marTop w:val="0"/>
      <w:marBottom w:val="0"/>
      <w:divBdr>
        <w:top w:val="none" w:sz="0" w:space="0" w:color="auto"/>
        <w:left w:val="none" w:sz="0" w:space="0" w:color="auto"/>
        <w:bottom w:val="none" w:sz="0" w:space="0" w:color="auto"/>
        <w:right w:val="none" w:sz="0" w:space="0" w:color="auto"/>
      </w:divBdr>
    </w:div>
    <w:div w:id="1652900266">
      <w:bodyDiv w:val="1"/>
      <w:marLeft w:val="0"/>
      <w:marRight w:val="0"/>
      <w:marTop w:val="0"/>
      <w:marBottom w:val="0"/>
      <w:divBdr>
        <w:top w:val="none" w:sz="0" w:space="0" w:color="auto"/>
        <w:left w:val="none" w:sz="0" w:space="0" w:color="auto"/>
        <w:bottom w:val="none" w:sz="0" w:space="0" w:color="auto"/>
        <w:right w:val="none" w:sz="0" w:space="0" w:color="auto"/>
      </w:divBdr>
    </w:div>
    <w:div w:id="1656685446">
      <w:bodyDiv w:val="1"/>
      <w:marLeft w:val="0"/>
      <w:marRight w:val="0"/>
      <w:marTop w:val="0"/>
      <w:marBottom w:val="0"/>
      <w:divBdr>
        <w:top w:val="none" w:sz="0" w:space="0" w:color="auto"/>
        <w:left w:val="none" w:sz="0" w:space="0" w:color="auto"/>
        <w:bottom w:val="none" w:sz="0" w:space="0" w:color="auto"/>
        <w:right w:val="none" w:sz="0" w:space="0" w:color="auto"/>
      </w:divBdr>
    </w:div>
    <w:div w:id="1665473642">
      <w:bodyDiv w:val="1"/>
      <w:marLeft w:val="0"/>
      <w:marRight w:val="0"/>
      <w:marTop w:val="0"/>
      <w:marBottom w:val="0"/>
      <w:divBdr>
        <w:top w:val="none" w:sz="0" w:space="0" w:color="auto"/>
        <w:left w:val="none" w:sz="0" w:space="0" w:color="auto"/>
        <w:bottom w:val="none" w:sz="0" w:space="0" w:color="auto"/>
        <w:right w:val="none" w:sz="0" w:space="0" w:color="auto"/>
      </w:divBdr>
    </w:div>
    <w:div w:id="1667123425">
      <w:bodyDiv w:val="1"/>
      <w:marLeft w:val="0"/>
      <w:marRight w:val="0"/>
      <w:marTop w:val="0"/>
      <w:marBottom w:val="0"/>
      <w:divBdr>
        <w:top w:val="none" w:sz="0" w:space="0" w:color="auto"/>
        <w:left w:val="none" w:sz="0" w:space="0" w:color="auto"/>
        <w:bottom w:val="none" w:sz="0" w:space="0" w:color="auto"/>
        <w:right w:val="none" w:sz="0" w:space="0" w:color="auto"/>
      </w:divBdr>
    </w:div>
    <w:div w:id="1698694899">
      <w:bodyDiv w:val="1"/>
      <w:marLeft w:val="0"/>
      <w:marRight w:val="0"/>
      <w:marTop w:val="0"/>
      <w:marBottom w:val="0"/>
      <w:divBdr>
        <w:top w:val="none" w:sz="0" w:space="0" w:color="auto"/>
        <w:left w:val="none" w:sz="0" w:space="0" w:color="auto"/>
        <w:bottom w:val="none" w:sz="0" w:space="0" w:color="auto"/>
        <w:right w:val="none" w:sz="0" w:space="0" w:color="auto"/>
      </w:divBdr>
      <w:divsChild>
        <w:div w:id="153110038">
          <w:marLeft w:val="0"/>
          <w:marRight w:val="0"/>
          <w:marTop w:val="0"/>
          <w:marBottom w:val="0"/>
          <w:divBdr>
            <w:top w:val="none" w:sz="0" w:space="0" w:color="auto"/>
            <w:left w:val="none" w:sz="0" w:space="0" w:color="auto"/>
            <w:bottom w:val="none" w:sz="0" w:space="0" w:color="auto"/>
            <w:right w:val="none" w:sz="0" w:space="0" w:color="auto"/>
          </w:divBdr>
          <w:divsChild>
            <w:div w:id="1415937316">
              <w:marLeft w:val="0"/>
              <w:marRight w:val="0"/>
              <w:marTop w:val="0"/>
              <w:marBottom w:val="0"/>
              <w:divBdr>
                <w:top w:val="none" w:sz="0" w:space="0" w:color="auto"/>
                <w:left w:val="none" w:sz="0" w:space="0" w:color="auto"/>
                <w:bottom w:val="none" w:sz="0" w:space="0" w:color="auto"/>
                <w:right w:val="none" w:sz="0" w:space="0" w:color="auto"/>
              </w:divBdr>
              <w:divsChild>
                <w:div w:id="84115140">
                  <w:marLeft w:val="0"/>
                  <w:marRight w:val="0"/>
                  <w:marTop w:val="0"/>
                  <w:marBottom w:val="0"/>
                  <w:divBdr>
                    <w:top w:val="none" w:sz="0" w:space="0" w:color="auto"/>
                    <w:left w:val="none" w:sz="0" w:space="0" w:color="auto"/>
                    <w:bottom w:val="none" w:sz="0" w:space="0" w:color="auto"/>
                    <w:right w:val="none" w:sz="0" w:space="0" w:color="auto"/>
                  </w:divBdr>
                  <w:divsChild>
                    <w:div w:id="320501959">
                      <w:marLeft w:val="0"/>
                      <w:marRight w:val="0"/>
                      <w:marTop w:val="0"/>
                      <w:marBottom w:val="0"/>
                      <w:divBdr>
                        <w:top w:val="none" w:sz="0" w:space="0" w:color="auto"/>
                        <w:left w:val="none" w:sz="0" w:space="0" w:color="auto"/>
                        <w:bottom w:val="none" w:sz="0" w:space="0" w:color="auto"/>
                        <w:right w:val="none" w:sz="0" w:space="0" w:color="auto"/>
                      </w:divBdr>
                      <w:divsChild>
                        <w:div w:id="333581163">
                          <w:marLeft w:val="0"/>
                          <w:marRight w:val="0"/>
                          <w:marTop w:val="0"/>
                          <w:marBottom w:val="0"/>
                          <w:divBdr>
                            <w:top w:val="none" w:sz="0" w:space="0" w:color="auto"/>
                            <w:left w:val="none" w:sz="0" w:space="0" w:color="auto"/>
                            <w:bottom w:val="none" w:sz="0" w:space="0" w:color="auto"/>
                            <w:right w:val="none" w:sz="0" w:space="0" w:color="auto"/>
                          </w:divBdr>
                          <w:divsChild>
                            <w:div w:id="532617048">
                              <w:marLeft w:val="0"/>
                              <w:marRight w:val="0"/>
                              <w:marTop w:val="0"/>
                              <w:marBottom w:val="0"/>
                              <w:divBdr>
                                <w:top w:val="none" w:sz="0" w:space="0" w:color="auto"/>
                                <w:left w:val="none" w:sz="0" w:space="0" w:color="auto"/>
                                <w:bottom w:val="none" w:sz="0" w:space="0" w:color="auto"/>
                                <w:right w:val="none" w:sz="0" w:space="0" w:color="auto"/>
                              </w:divBdr>
                              <w:divsChild>
                                <w:div w:id="1654022075">
                                  <w:marLeft w:val="0"/>
                                  <w:marRight w:val="0"/>
                                  <w:marTop w:val="0"/>
                                  <w:marBottom w:val="0"/>
                                  <w:divBdr>
                                    <w:top w:val="none" w:sz="0" w:space="0" w:color="auto"/>
                                    <w:left w:val="none" w:sz="0" w:space="0" w:color="auto"/>
                                    <w:bottom w:val="none" w:sz="0" w:space="0" w:color="auto"/>
                                    <w:right w:val="none" w:sz="0" w:space="0" w:color="auto"/>
                                  </w:divBdr>
                                  <w:divsChild>
                                    <w:div w:id="14796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689593">
      <w:bodyDiv w:val="1"/>
      <w:marLeft w:val="0"/>
      <w:marRight w:val="0"/>
      <w:marTop w:val="0"/>
      <w:marBottom w:val="0"/>
      <w:divBdr>
        <w:top w:val="none" w:sz="0" w:space="0" w:color="auto"/>
        <w:left w:val="none" w:sz="0" w:space="0" w:color="auto"/>
        <w:bottom w:val="none" w:sz="0" w:space="0" w:color="auto"/>
        <w:right w:val="none" w:sz="0" w:space="0" w:color="auto"/>
      </w:divBdr>
    </w:div>
    <w:div w:id="1724064369">
      <w:bodyDiv w:val="1"/>
      <w:marLeft w:val="0"/>
      <w:marRight w:val="0"/>
      <w:marTop w:val="0"/>
      <w:marBottom w:val="0"/>
      <w:divBdr>
        <w:top w:val="none" w:sz="0" w:space="0" w:color="auto"/>
        <w:left w:val="none" w:sz="0" w:space="0" w:color="auto"/>
        <w:bottom w:val="none" w:sz="0" w:space="0" w:color="auto"/>
        <w:right w:val="none" w:sz="0" w:space="0" w:color="auto"/>
      </w:divBdr>
    </w:div>
    <w:div w:id="1738822600">
      <w:bodyDiv w:val="1"/>
      <w:marLeft w:val="0"/>
      <w:marRight w:val="0"/>
      <w:marTop w:val="0"/>
      <w:marBottom w:val="0"/>
      <w:divBdr>
        <w:top w:val="none" w:sz="0" w:space="0" w:color="auto"/>
        <w:left w:val="none" w:sz="0" w:space="0" w:color="auto"/>
        <w:bottom w:val="none" w:sz="0" w:space="0" w:color="auto"/>
        <w:right w:val="none" w:sz="0" w:space="0" w:color="auto"/>
      </w:divBdr>
    </w:div>
    <w:div w:id="1766801784">
      <w:bodyDiv w:val="1"/>
      <w:marLeft w:val="0"/>
      <w:marRight w:val="0"/>
      <w:marTop w:val="0"/>
      <w:marBottom w:val="0"/>
      <w:divBdr>
        <w:top w:val="none" w:sz="0" w:space="0" w:color="auto"/>
        <w:left w:val="none" w:sz="0" w:space="0" w:color="auto"/>
        <w:bottom w:val="none" w:sz="0" w:space="0" w:color="auto"/>
        <w:right w:val="none" w:sz="0" w:space="0" w:color="auto"/>
      </w:divBdr>
    </w:div>
    <w:div w:id="1768578257">
      <w:bodyDiv w:val="1"/>
      <w:marLeft w:val="0"/>
      <w:marRight w:val="0"/>
      <w:marTop w:val="0"/>
      <w:marBottom w:val="0"/>
      <w:divBdr>
        <w:top w:val="none" w:sz="0" w:space="0" w:color="auto"/>
        <w:left w:val="none" w:sz="0" w:space="0" w:color="auto"/>
        <w:bottom w:val="none" w:sz="0" w:space="0" w:color="auto"/>
        <w:right w:val="none" w:sz="0" w:space="0" w:color="auto"/>
      </w:divBdr>
    </w:div>
    <w:div w:id="1796481283">
      <w:bodyDiv w:val="1"/>
      <w:marLeft w:val="0"/>
      <w:marRight w:val="0"/>
      <w:marTop w:val="0"/>
      <w:marBottom w:val="0"/>
      <w:divBdr>
        <w:top w:val="none" w:sz="0" w:space="0" w:color="auto"/>
        <w:left w:val="none" w:sz="0" w:space="0" w:color="auto"/>
        <w:bottom w:val="none" w:sz="0" w:space="0" w:color="auto"/>
        <w:right w:val="none" w:sz="0" w:space="0" w:color="auto"/>
      </w:divBdr>
    </w:div>
    <w:div w:id="1803108271">
      <w:bodyDiv w:val="1"/>
      <w:marLeft w:val="0"/>
      <w:marRight w:val="0"/>
      <w:marTop w:val="0"/>
      <w:marBottom w:val="0"/>
      <w:divBdr>
        <w:top w:val="none" w:sz="0" w:space="0" w:color="auto"/>
        <w:left w:val="none" w:sz="0" w:space="0" w:color="auto"/>
        <w:bottom w:val="none" w:sz="0" w:space="0" w:color="auto"/>
        <w:right w:val="none" w:sz="0" w:space="0" w:color="auto"/>
      </w:divBdr>
    </w:div>
    <w:div w:id="1803694098">
      <w:bodyDiv w:val="1"/>
      <w:marLeft w:val="0"/>
      <w:marRight w:val="0"/>
      <w:marTop w:val="0"/>
      <w:marBottom w:val="0"/>
      <w:divBdr>
        <w:top w:val="none" w:sz="0" w:space="0" w:color="auto"/>
        <w:left w:val="none" w:sz="0" w:space="0" w:color="auto"/>
        <w:bottom w:val="none" w:sz="0" w:space="0" w:color="auto"/>
        <w:right w:val="none" w:sz="0" w:space="0" w:color="auto"/>
      </w:divBdr>
      <w:divsChild>
        <w:div w:id="1701856534">
          <w:marLeft w:val="0"/>
          <w:marRight w:val="0"/>
          <w:marTop w:val="0"/>
          <w:marBottom w:val="0"/>
          <w:divBdr>
            <w:top w:val="none" w:sz="0" w:space="0" w:color="auto"/>
            <w:left w:val="none" w:sz="0" w:space="0" w:color="auto"/>
            <w:bottom w:val="none" w:sz="0" w:space="0" w:color="auto"/>
            <w:right w:val="none" w:sz="0" w:space="0" w:color="auto"/>
          </w:divBdr>
          <w:divsChild>
            <w:div w:id="197816450">
              <w:marLeft w:val="0"/>
              <w:marRight w:val="0"/>
              <w:marTop w:val="0"/>
              <w:marBottom w:val="0"/>
              <w:divBdr>
                <w:top w:val="none" w:sz="0" w:space="0" w:color="auto"/>
                <w:left w:val="none" w:sz="0" w:space="0" w:color="auto"/>
                <w:bottom w:val="none" w:sz="0" w:space="0" w:color="auto"/>
                <w:right w:val="none" w:sz="0" w:space="0" w:color="auto"/>
              </w:divBdr>
              <w:divsChild>
                <w:div w:id="1207524248">
                  <w:marLeft w:val="0"/>
                  <w:marRight w:val="0"/>
                  <w:marTop w:val="0"/>
                  <w:marBottom w:val="0"/>
                  <w:divBdr>
                    <w:top w:val="none" w:sz="0" w:space="0" w:color="auto"/>
                    <w:left w:val="none" w:sz="0" w:space="0" w:color="auto"/>
                    <w:bottom w:val="none" w:sz="0" w:space="0" w:color="auto"/>
                    <w:right w:val="none" w:sz="0" w:space="0" w:color="auto"/>
                  </w:divBdr>
                  <w:divsChild>
                    <w:div w:id="1880121289">
                      <w:marLeft w:val="0"/>
                      <w:marRight w:val="0"/>
                      <w:marTop w:val="0"/>
                      <w:marBottom w:val="0"/>
                      <w:divBdr>
                        <w:top w:val="none" w:sz="0" w:space="0" w:color="auto"/>
                        <w:left w:val="none" w:sz="0" w:space="0" w:color="auto"/>
                        <w:bottom w:val="none" w:sz="0" w:space="0" w:color="auto"/>
                        <w:right w:val="none" w:sz="0" w:space="0" w:color="auto"/>
                      </w:divBdr>
                      <w:divsChild>
                        <w:div w:id="2109765793">
                          <w:marLeft w:val="0"/>
                          <w:marRight w:val="0"/>
                          <w:marTop w:val="0"/>
                          <w:marBottom w:val="0"/>
                          <w:divBdr>
                            <w:top w:val="none" w:sz="0" w:space="0" w:color="auto"/>
                            <w:left w:val="none" w:sz="0" w:space="0" w:color="auto"/>
                            <w:bottom w:val="none" w:sz="0" w:space="0" w:color="auto"/>
                            <w:right w:val="none" w:sz="0" w:space="0" w:color="auto"/>
                          </w:divBdr>
                          <w:divsChild>
                            <w:div w:id="799343960">
                              <w:marLeft w:val="0"/>
                              <w:marRight w:val="0"/>
                              <w:marTop w:val="0"/>
                              <w:marBottom w:val="0"/>
                              <w:divBdr>
                                <w:top w:val="none" w:sz="0" w:space="0" w:color="auto"/>
                                <w:left w:val="none" w:sz="0" w:space="0" w:color="auto"/>
                                <w:bottom w:val="none" w:sz="0" w:space="0" w:color="auto"/>
                                <w:right w:val="none" w:sz="0" w:space="0" w:color="auto"/>
                              </w:divBdr>
                              <w:divsChild>
                                <w:div w:id="890385099">
                                  <w:marLeft w:val="0"/>
                                  <w:marRight w:val="0"/>
                                  <w:marTop w:val="0"/>
                                  <w:marBottom w:val="0"/>
                                  <w:divBdr>
                                    <w:top w:val="none" w:sz="0" w:space="0" w:color="auto"/>
                                    <w:left w:val="none" w:sz="0" w:space="0" w:color="auto"/>
                                    <w:bottom w:val="none" w:sz="0" w:space="0" w:color="auto"/>
                                    <w:right w:val="none" w:sz="0" w:space="0" w:color="auto"/>
                                  </w:divBdr>
                                  <w:divsChild>
                                    <w:div w:id="10985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766653">
      <w:bodyDiv w:val="1"/>
      <w:marLeft w:val="0"/>
      <w:marRight w:val="0"/>
      <w:marTop w:val="0"/>
      <w:marBottom w:val="0"/>
      <w:divBdr>
        <w:top w:val="none" w:sz="0" w:space="0" w:color="auto"/>
        <w:left w:val="none" w:sz="0" w:space="0" w:color="auto"/>
        <w:bottom w:val="none" w:sz="0" w:space="0" w:color="auto"/>
        <w:right w:val="none" w:sz="0" w:space="0" w:color="auto"/>
      </w:divBdr>
    </w:div>
    <w:div w:id="1805583821">
      <w:bodyDiv w:val="1"/>
      <w:marLeft w:val="0"/>
      <w:marRight w:val="0"/>
      <w:marTop w:val="0"/>
      <w:marBottom w:val="0"/>
      <w:divBdr>
        <w:top w:val="none" w:sz="0" w:space="0" w:color="auto"/>
        <w:left w:val="none" w:sz="0" w:space="0" w:color="auto"/>
        <w:bottom w:val="none" w:sz="0" w:space="0" w:color="auto"/>
        <w:right w:val="none" w:sz="0" w:space="0" w:color="auto"/>
      </w:divBdr>
    </w:div>
    <w:div w:id="1807354154">
      <w:bodyDiv w:val="1"/>
      <w:marLeft w:val="0"/>
      <w:marRight w:val="0"/>
      <w:marTop w:val="0"/>
      <w:marBottom w:val="0"/>
      <w:divBdr>
        <w:top w:val="none" w:sz="0" w:space="0" w:color="auto"/>
        <w:left w:val="none" w:sz="0" w:space="0" w:color="auto"/>
        <w:bottom w:val="none" w:sz="0" w:space="0" w:color="auto"/>
        <w:right w:val="none" w:sz="0" w:space="0" w:color="auto"/>
      </w:divBdr>
    </w:div>
    <w:div w:id="1812791837">
      <w:bodyDiv w:val="1"/>
      <w:marLeft w:val="0"/>
      <w:marRight w:val="0"/>
      <w:marTop w:val="0"/>
      <w:marBottom w:val="0"/>
      <w:divBdr>
        <w:top w:val="none" w:sz="0" w:space="0" w:color="auto"/>
        <w:left w:val="none" w:sz="0" w:space="0" w:color="auto"/>
        <w:bottom w:val="none" w:sz="0" w:space="0" w:color="auto"/>
        <w:right w:val="none" w:sz="0" w:space="0" w:color="auto"/>
      </w:divBdr>
    </w:div>
    <w:div w:id="1817720206">
      <w:bodyDiv w:val="1"/>
      <w:marLeft w:val="0"/>
      <w:marRight w:val="0"/>
      <w:marTop w:val="0"/>
      <w:marBottom w:val="0"/>
      <w:divBdr>
        <w:top w:val="none" w:sz="0" w:space="0" w:color="auto"/>
        <w:left w:val="none" w:sz="0" w:space="0" w:color="auto"/>
        <w:bottom w:val="none" w:sz="0" w:space="0" w:color="auto"/>
        <w:right w:val="none" w:sz="0" w:space="0" w:color="auto"/>
      </w:divBdr>
    </w:div>
    <w:div w:id="1844004055">
      <w:bodyDiv w:val="1"/>
      <w:marLeft w:val="0"/>
      <w:marRight w:val="0"/>
      <w:marTop w:val="0"/>
      <w:marBottom w:val="0"/>
      <w:divBdr>
        <w:top w:val="none" w:sz="0" w:space="0" w:color="auto"/>
        <w:left w:val="none" w:sz="0" w:space="0" w:color="auto"/>
        <w:bottom w:val="none" w:sz="0" w:space="0" w:color="auto"/>
        <w:right w:val="none" w:sz="0" w:space="0" w:color="auto"/>
      </w:divBdr>
      <w:divsChild>
        <w:div w:id="2018147036">
          <w:marLeft w:val="0"/>
          <w:marRight w:val="0"/>
          <w:marTop w:val="0"/>
          <w:marBottom w:val="0"/>
          <w:divBdr>
            <w:top w:val="none" w:sz="0" w:space="0" w:color="auto"/>
            <w:left w:val="none" w:sz="0" w:space="0" w:color="auto"/>
            <w:bottom w:val="none" w:sz="0" w:space="0" w:color="auto"/>
            <w:right w:val="none" w:sz="0" w:space="0" w:color="auto"/>
          </w:divBdr>
          <w:divsChild>
            <w:div w:id="591746984">
              <w:marLeft w:val="0"/>
              <w:marRight w:val="0"/>
              <w:marTop w:val="0"/>
              <w:marBottom w:val="0"/>
              <w:divBdr>
                <w:top w:val="none" w:sz="0" w:space="0" w:color="auto"/>
                <w:left w:val="none" w:sz="0" w:space="0" w:color="auto"/>
                <w:bottom w:val="none" w:sz="0" w:space="0" w:color="auto"/>
                <w:right w:val="none" w:sz="0" w:space="0" w:color="auto"/>
              </w:divBdr>
              <w:divsChild>
                <w:div w:id="1955597911">
                  <w:marLeft w:val="0"/>
                  <w:marRight w:val="0"/>
                  <w:marTop w:val="0"/>
                  <w:marBottom w:val="0"/>
                  <w:divBdr>
                    <w:top w:val="none" w:sz="0" w:space="0" w:color="auto"/>
                    <w:left w:val="none" w:sz="0" w:space="0" w:color="auto"/>
                    <w:bottom w:val="none" w:sz="0" w:space="0" w:color="auto"/>
                    <w:right w:val="none" w:sz="0" w:space="0" w:color="auto"/>
                  </w:divBdr>
                  <w:divsChild>
                    <w:div w:id="1879200036">
                      <w:marLeft w:val="0"/>
                      <w:marRight w:val="0"/>
                      <w:marTop w:val="0"/>
                      <w:marBottom w:val="0"/>
                      <w:divBdr>
                        <w:top w:val="none" w:sz="0" w:space="0" w:color="auto"/>
                        <w:left w:val="none" w:sz="0" w:space="0" w:color="auto"/>
                        <w:bottom w:val="none" w:sz="0" w:space="0" w:color="auto"/>
                        <w:right w:val="none" w:sz="0" w:space="0" w:color="auto"/>
                      </w:divBdr>
                      <w:divsChild>
                        <w:div w:id="266736381">
                          <w:marLeft w:val="0"/>
                          <w:marRight w:val="0"/>
                          <w:marTop w:val="0"/>
                          <w:marBottom w:val="0"/>
                          <w:divBdr>
                            <w:top w:val="none" w:sz="0" w:space="0" w:color="auto"/>
                            <w:left w:val="none" w:sz="0" w:space="0" w:color="auto"/>
                            <w:bottom w:val="none" w:sz="0" w:space="0" w:color="auto"/>
                            <w:right w:val="none" w:sz="0" w:space="0" w:color="auto"/>
                          </w:divBdr>
                          <w:divsChild>
                            <w:div w:id="1176192736">
                              <w:marLeft w:val="0"/>
                              <w:marRight w:val="0"/>
                              <w:marTop w:val="0"/>
                              <w:marBottom w:val="0"/>
                              <w:divBdr>
                                <w:top w:val="none" w:sz="0" w:space="0" w:color="auto"/>
                                <w:left w:val="none" w:sz="0" w:space="0" w:color="auto"/>
                                <w:bottom w:val="none" w:sz="0" w:space="0" w:color="auto"/>
                                <w:right w:val="none" w:sz="0" w:space="0" w:color="auto"/>
                              </w:divBdr>
                              <w:divsChild>
                                <w:div w:id="66195222">
                                  <w:marLeft w:val="0"/>
                                  <w:marRight w:val="0"/>
                                  <w:marTop w:val="0"/>
                                  <w:marBottom w:val="0"/>
                                  <w:divBdr>
                                    <w:top w:val="none" w:sz="0" w:space="0" w:color="auto"/>
                                    <w:left w:val="none" w:sz="0" w:space="0" w:color="auto"/>
                                    <w:bottom w:val="none" w:sz="0" w:space="0" w:color="auto"/>
                                    <w:right w:val="none" w:sz="0" w:space="0" w:color="auto"/>
                                  </w:divBdr>
                                  <w:divsChild>
                                    <w:div w:id="100748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481056">
      <w:bodyDiv w:val="1"/>
      <w:marLeft w:val="0"/>
      <w:marRight w:val="0"/>
      <w:marTop w:val="0"/>
      <w:marBottom w:val="0"/>
      <w:divBdr>
        <w:top w:val="none" w:sz="0" w:space="0" w:color="auto"/>
        <w:left w:val="none" w:sz="0" w:space="0" w:color="auto"/>
        <w:bottom w:val="none" w:sz="0" w:space="0" w:color="auto"/>
        <w:right w:val="none" w:sz="0" w:space="0" w:color="auto"/>
      </w:divBdr>
    </w:div>
    <w:div w:id="1891647239">
      <w:bodyDiv w:val="1"/>
      <w:marLeft w:val="0"/>
      <w:marRight w:val="0"/>
      <w:marTop w:val="0"/>
      <w:marBottom w:val="0"/>
      <w:divBdr>
        <w:top w:val="none" w:sz="0" w:space="0" w:color="auto"/>
        <w:left w:val="none" w:sz="0" w:space="0" w:color="auto"/>
        <w:bottom w:val="none" w:sz="0" w:space="0" w:color="auto"/>
        <w:right w:val="none" w:sz="0" w:space="0" w:color="auto"/>
      </w:divBdr>
    </w:div>
    <w:div w:id="1929002227">
      <w:bodyDiv w:val="1"/>
      <w:marLeft w:val="0"/>
      <w:marRight w:val="0"/>
      <w:marTop w:val="0"/>
      <w:marBottom w:val="0"/>
      <w:divBdr>
        <w:top w:val="none" w:sz="0" w:space="0" w:color="auto"/>
        <w:left w:val="none" w:sz="0" w:space="0" w:color="auto"/>
        <w:bottom w:val="none" w:sz="0" w:space="0" w:color="auto"/>
        <w:right w:val="none" w:sz="0" w:space="0" w:color="auto"/>
      </w:divBdr>
    </w:div>
    <w:div w:id="1942444738">
      <w:bodyDiv w:val="1"/>
      <w:marLeft w:val="0"/>
      <w:marRight w:val="0"/>
      <w:marTop w:val="0"/>
      <w:marBottom w:val="0"/>
      <w:divBdr>
        <w:top w:val="none" w:sz="0" w:space="0" w:color="auto"/>
        <w:left w:val="none" w:sz="0" w:space="0" w:color="auto"/>
        <w:bottom w:val="none" w:sz="0" w:space="0" w:color="auto"/>
        <w:right w:val="none" w:sz="0" w:space="0" w:color="auto"/>
      </w:divBdr>
    </w:div>
    <w:div w:id="1955822895">
      <w:bodyDiv w:val="1"/>
      <w:marLeft w:val="0"/>
      <w:marRight w:val="0"/>
      <w:marTop w:val="0"/>
      <w:marBottom w:val="0"/>
      <w:divBdr>
        <w:top w:val="none" w:sz="0" w:space="0" w:color="auto"/>
        <w:left w:val="none" w:sz="0" w:space="0" w:color="auto"/>
        <w:bottom w:val="none" w:sz="0" w:space="0" w:color="auto"/>
        <w:right w:val="none" w:sz="0" w:space="0" w:color="auto"/>
      </w:divBdr>
    </w:div>
    <w:div w:id="1956978132">
      <w:bodyDiv w:val="1"/>
      <w:marLeft w:val="0"/>
      <w:marRight w:val="0"/>
      <w:marTop w:val="0"/>
      <w:marBottom w:val="0"/>
      <w:divBdr>
        <w:top w:val="none" w:sz="0" w:space="0" w:color="auto"/>
        <w:left w:val="none" w:sz="0" w:space="0" w:color="auto"/>
        <w:bottom w:val="none" w:sz="0" w:space="0" w:color="auto"/>
        <w:right w:val="none" w:sz="0" w:space="0" w:color="auto"/>
      </w:divBdr>
    </w:div>
    <w:div w:id="1980306745">
      <w:bodyDiv w:val="1"/>
      <w:marLeft w:val="0"/>
      <w:marRight w:val="0"/>
      <w:marTop w:val="0"/>
      <w:marBottom w:val="0"/>
      <w:divBdr>
        <w:top w:val="none" w:sz="0" w:space="0" w:color="auto"/>
        <w:left w:val="none" w:sz="0" w:space="0" w:color="auto"/>
        <w:bottom w:val="none" w:sz="0" w:space="0" w:color="auto"/>
        <w:right w:val="none" w:sz="0" w:space="0" w:color="auto"/>
      </w:divBdr>
    </w:div>
    <w:div w:id="1987274696">
      <w:bodyDiv w:val="1"/>
      <w:marLeft w:val="0"/>
      <w:marRight w:val="0"/>
      <w:marTop w:val="0"/>
      <w:marBottom w:val="0"/>
      <w:divBdr>
        <w:top w:val="none" w:sz="0" w:space="0" w:color="auto"/>
        <w:left w:val="none" w:sz="0" w:space="0" w:color="auto"/>
        <w:bottom w:val="none" w:sz="0" w:space="0" w:color="auto"/>
        <w:right w:val="none" w:sz="0" w:space="0" w:color="auto"/>
      </w:divBdr>
    </w:div>
    <w:div w:id="1989095115">
      <w:bodyDiv w:val="1"/>
      <w:marLeft w:val="0"/>
      <w:marRight w:val="0"/>
      <w:marTop w:val="0"/>
      <w:marBottom w:val="0"/>
      <w:divBdr>
        <w:top w:val="none" w:sz="0" w:space="0" w:color="auto"/>
        <w:left w:val="none" w:sz="0" w:space="0" w:color="auto"/>
        <w:bottom w:val="none" w:sz="0" w:space="0" w:color="auto"/>
        <w:right w:val="none" w:sz="0" w:space="0" w:color="auto"/>
      </w:divBdr>
    </w:div>
    <w:div w:id="1996570057">
      <w:bodyDiv w:val="1"/>
      <w:marLeft w:val="0"/>
      <w:marRight w:val="0"/>
      <w:marTop w:val="0"/>
      <w:marBottom w:val="0"/>
      <w:divBdr>
        <w:top w:val="none" w:sz="0" w:space="0" w:color="auto"/>
        <w:left w:val="none" w:sz="0" w:space="0" w:color="auto"/>
        <w:bottom w:val="none" w:sz="0" w:space="0" w:color="auto"/>
        <w:right w:val="none" w:sz="0" w:space="0" w:color="auto"/>
      </w:divBdr>
    </w:div>
    <w:div w:id="2026247503">
      <w:bodyDiv w:val="1"/>
      <w:marLeft w:val="0"/>
      <w:marRight w:val="0"/>
      <w:marTop w:val="0"/>
      <w:marBottom w:val="0"/>
      <w:divBdr>
        <w:top w:val="none" w:sz="0" w:space="0" w:color="auto"/>
        <w:left w:val="none" w:sz="0" w:space="0" w:color="auto"/>
        <w:bottom w:val="none" w:sz="0" w:space="0" w:color="auto"/>
        <w:right w:val="none" w:sz="0" w:space="0" w:color="auto"/>
      </w:divBdr>
    </w:div>
    <w:div w:id="2039886710">
      <w:bodyDiv w:val="1"/>
      <w:marLeft w:val="0"/>
      <w:marRight w:val="0"/>
      <w:marTop w:val="0"/>
      <w:marBottom w:val="0"/>
      <w:divBdr>
        <w:top w:val="none" w:sz="0" w:space="0" w:color="auto"/>
        <w:left w:val="none" w:sz="0" w:space="0" w:color="auto"/>
        <w:bottom w:val="none" w:sz="0" w:space="0" w:color="auto"/>
        <w:right w:val="none" w:sz="0" w:space="0" w:color="auto"/>
      </w:divBdr>
    </w:div>
    <w:div w:id="2049648715">
      <w:bodyDiv w:val="1"/>
      <w:marLeft w:val="0"/>
      <w:marRight w:val="0"/>
      <w:marTop w:val="0"/>
      <w:marBottom w:val="0"/>
      <w:divBdr>
        <w:top w:val="none" w:sz="0" w:space="0" w:color="auto"/>
        <w:left w:val="none" w:sz="0" w:space="0" w:color="auto"/>
        <w:bottom w:val="none" w:sz="0" w:space="0" w:color="auto"/>
        <w:right w:val="none" w:sz="0" w:space="0" w:color="auto"/>
      </w:divBdr>
    </w:div>
    <w:div w:id="2072577274">
      <w:bodyDiv w:val="1"/>
      <w:marLeft w:val="0"/>
      <w:marRight w:val="0"/>
      <w:marTop w:val="0"/>
      <w:marBottom w:val="0"/>
      <w:divBdr>
        <w:top w:val="none" w:sz="0" w:space="0" w:color="auto"/>
        <w:left w:val="none" w:sz="0" w:space="0" w:color="auto"/>
        <w:bottom w:val="none" w:sz="0" w:space="0" w:color="auto"/>
        <w:right w:val="none" w:sz="0" w:space="0" w:color="auto"/>
      </w:divBdr>
    </w:div>
    <w:div w:id="2082630227">
      <w:bodyDiv w:val="1"/>
      <w:marLeft w:val="0"/>
      <w:marRight w:val="0"/>
      <w:marTop w:val="0"/>
      <w:marBottom w:val="0"/>
      <w:divBdr>
        <w:top w:val="none" w:sz="0" w:space="0" w:color="auto"/>
        <w:left w:val="none" w:sz="0" w:space="0" w:color="auto"/>
        <w:bottom w:val="none" w:sz="0" w:space="0" w:color="auto"/>
        <w:right w:val="none" w:sz="0" w:space="0" w:color="auto"/>
      </w:divBdr>
    </w:div>
    <w:div w:id="2100445724">
      <w:bodyDiv w:val="1"/>
      <w:marLeft w:val="0"/>
      <w:marRight w:val="0"/>
      <w:marTop w:val="0"/>
      <w:marBottom w:val="0"/>
      <w:divBdr>
        <w:top w:val="none" w:sz="0" w:space="0" w:color="auto"/>
        <w:left w:val="none" w:sz="0" w:space="0" w:color="auto"/>
        <w:bottom w:val="none" w:sz="0" w:space="0" w:color="auto"/>
        <w:right w:val="none" w:sz="0" w:space="0" w:color="auto"/>
      </w:divBdr>
    </w:div>
    <w:div w:id="2106145870">
      <w:bodyDiv w:val="1"/>
      <w:marLeft w:val="0"/>
      <w:marRight w:val="0"/>
      <w:marTop w:val="0"/>
      <w:marBottom w:val="0"/>
      <w:divBdr>
        <w:top w:val="none" w:sz="0" w:space="0" w:color="auto"/>
        <w:left w:val="none" w:sz="0" w:space="0" w:color="auto"/>
        <w:bottom w:val="none" w:sz="0" w:space="0" w:color="auto"/>
        <w:right w:val="none" w:sz="0" w:space="0" w:color="auto"/>
      </w:divBdr>
    </w:div>
    <w:div w:id="2106151103">
      <w:bodyDiv w:val="1"/>
      <w:marLeft w:val="0"/>
      <w:marRight w:val="0"/>
      <w:marTop w:val="0"/>
      <w:marBottom w:val="0"/>
      <w:divBdr>
        <w:top w:val="none" w:sz="0" w:space="0" w:color="auto"/>
        <w:left w:val="none" w:sz="0" w:space="0" w:color="auto"/>
        <w:bottom w:val="none" w:sz="0" w:space="0" w:color="auto"/>
        <w:right w:val="none" w:sz="0" w:space="0" w:color="auto"/>
      </w:divBdr>
    </w:div>
    <w:div w:id="2126656195">
      <w:bodyDiv w:val="1"/>
      <w:marLeft w:val="0"/>
      <w:marRight w:val="0"/>
      <w:marTop w:val="0"/>
      <w:marBottom w:val="0"/>
      <w:divBdr>
        <w:top w:val="none" w:sz="0" w:space="0" w:color="auto"/>
        <w:left w:val="none" w:sz="0" w:space="0" w:color="auto"/>
        <w:bottom w:val="none" w:sz="0" w:space="0" w:color="auto"/>
        <w:right w:val="none" w:sz="0" w:space="0" w:color="auto"/>
      </w:divBdr>
    </w:div>
    <w:div w:id="2127041635">
      <w:bodyDiv w:val="1"/>
      <w:marLeft w:val="0"/>
      <w:marRight w:val="0"/>
      <w:marTop w:val="0"/>
      <w:marBottom w:val="0"/>
      <w:divBdr>
        <w:top w:val="none" w:sz="0" w:space="0" w:color="auto"/>
        <w:left w:val="none" w:sz="0" w:space="0" w:color="auto"/>
        <w:bottom w:val="none" w:sz="0" w:space="0" w:color="auto"/>
        <w:right w:val="none" w:sz="0" w:space="0" w:color="auto"/>
      </w:divBdr>
    </w:div>
    <w:div w:id="2133283731">
      <w:bodyDiv w:val="1"/>
      <w:marLeft w:val="0"/>
      <w:marRight w:val="0"/>
      <w:marTop w:val="0"/>
      <w:marBottom w:val="0"/>
      <w:divBdr>
        <w:top w:val="none" w:sz="0" w:space="0" w:color="auto"/>
        <w:left w:val="none" w:sz="0" w:space="0" w:color="auto"/>
        <w:bottom w:val="none" w:sz="0" w:space="0" w:color="auto"/>
        <w:right w:val="none" w:sz="0" w:space="0" w:color="auto"/>
      </w:divBdr>
      <w:divsChild>
        <w:div w:id="217862599">
          <w:marLeft w:val="360"/>
          <w:marRight w:val="0"/>
          <w:marTop w:val="0"/>
          <w:marBottom w:val="160"/>
          <w:divBdr>
            <w:top w:val="none" w:sz="0" w:space="0" w:color="auto"/>
            <w:left w:val="none" w:sz="0" w:space="0" w:color="auto"/>
            <w:bottom w:val="none" w:sz="0" w:space="0" w:color="auto"/>
            <w:right w:val="none" w:sz="0" w:space="0" w:color="auto"/>
          </w:divBdr>
        </w:div>
      </w:divsChild>
    </w:div>
    <w:div w:id="2137215445">
      <w:bodyDiv w:val="1"/>
      <w:marLeft w:val="0"/>
      <w:marRight w:val="0"/>
      <w:marTop w:val="0"/>
      <w:marBottom w:val="0"/>
      <w:divBdr>
        <w:top w:val="none" w:sz="0" w:space="0" w:color="auto"/>
        <w:left w:val="none" w:sz="0" w:space="0" w:color="auto"/>
        <w:bottom w:val="none" w:sz="0" w:space="0" w:color="auto"/>
        <w:right w:val="none" w:sz="0" w:space="0" w:color="auto"/>
      </w:divBdr>
      <w:divsChild>
        <w:div w:id="700206439">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117" Type="http://schemas.openxmlformats.org/officeDocument/2006/relationships/image" Target="media/image62.jpeg"/><Relationship Id="rId21" Type="http://schemas.openxmlformats.org/officeDocument/2006/relationships/image" Target="media/image10.jpeg"/><Relationship Id="rId42" Type="http://schemas.openxmlformats.org/officeDocument/2006/relationships/image" Target="media/image31.jpeg"/><Relationship Id="rId47" Type="http://schemas.openxmlformats.org/officeDocument/2006/relationships/image" Target="media/image36.png"/><Relationship Id="rId63" Type="http://schemas.openxmlformats.org/officeDocument/2006/relationships/hyperlink" Target="https://learning.oreilly.com/library/view/deep-learning-for/9781492045519/" TargetMode="External"/><Relationship Id="rId68" Type="http://schemas.openxmlformats.org/officeDocument/2006/relationships/hyperlink" Target="https://onlinelibrary.wiley.com/doi/10.1155/2022/8170424" TargetMode="External"/><Relationship Id="rId84" Type="http://schemas.openxmlformats.org/officeDocument/2006/relationships/hyperlink" Target="https://arxiv.org/pdf/1906.08260.pdf" TargetMode="External"/><Relationship Id="rId89" Type="http://schemas.openxmlformats.org/officeDocument/2006/relationships/hyperlink" Target="https://ollama.com/library/llama3.2:latest" TargetMode="External"/><Relationship Id="rId112" Type="http://schemas.openxmlformats.org/officeDocument/2006/relationships/image" Target="media/image57.jpeg"/><Relationship Id="rId133" Type="http://schemas.openxmlformats.org/officeDocument/2006/relationships/image" Target="media/image78.jpeg"/><Relationship Id="rId138" Type="http://schemas.openxmlformats.org/officeDocument/2006/relationships/image" Target="media/image83.jpeg"/><Relationship Id="rId154" Type="http://schemas.openxmlformats.org/officeDocument/2006/relationships/image" Target="media/image99.jpeg"/><Relationship Id="rId159" Type="http://schemas.openxmlformats.org/officeDocument/2006/relationships/image" Target="media/image104.jpeg"/><Relationship Id="rId175" Type="http://schemas.openxmlformats.org/officeDocument/2006/relationships/image" Target="media/image120.jpeg"/><Relationship Id="rId170" Type="http://schemas.openxmlformats.org/officeDocument/2006/relationships/image" Target="media/image115.jpeg"/><Relationship Id="rId191" Type="http://schemas.openxmlformats.org/officeDocument/2006/relationships/theme" Target="theme/theme1.xml"/><Relationship Id="rId16" Type="http://schemas.openxmlformats.org/officeDocument/2006/relationships/image" Target="media/image5.jpeg"/><Relationship Id="rId107" Type="http://schemas.openxmlformats.org/officeDocument/2006/relationships/image" Target="media/image52.jpeg"/><Relationship Id="rId11" Type="http://schemas.openxmlformats.org/officeDocument/2006/relationships/header" Target="head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arxiv.org/pdf/2311.05579.pdf" TargetMode="External"/><Relationship Id="rId58" Type="http://schemas.openxmlformats.org/officeDocument/2006/relationships/hyperlink" Target="https://www.researchgate.net/publication/292145562_A_Review_of_Image_Denoising_Methods" TargetMode="External"/><Relationship Id="rId74" Type="http://schemas.openxmlformats.org/officeDocument/2006/relationships/hyperlink" Target="https://pytorch.org/docs/stable/index.html" TargetMode="External"/><Relationship Id="rId79" Type="http://schemas.openxmlformats.org/officeDocument/2006/relationships/hyperlink" Target="https://pandas.pydata.org/docs/" TargetMode="External"/><Relationship Id="rId102" Type="http://schemas.openxmlformats.org/officeDocument/2006/relationships/image" Target="media/image47.jpeg"/><Relationship Id="rId123" Type="http://schemas.openxmlformats.org/officeDocument/2006/relationships/image" Target="media/image68.jpeg"/><Relationship Id="rId128" Type="http://schemas.openxmlformats.org/officeDocument/2006/relationships/image" Target="media/image73.jpeg"/><Relationship Id="rId144" Type="http://schemas.openxmlformats.org/officeDocument/2006/relationships/image" Target="media/image89.jpeg"/><Relationship Id="rId149" Type="http://schemas.openxmlformats.org/officeDocument/2006/relationships/image" Target="media/image94.jpeg"/><Relationship Id="rId5" Type="http://schemas.openxmlformats.org/officeDocument/2006/relationships/numbering" Target="numbering.xml"/><Relationship Id="rId90" Type="http://schemas.openxmlformats.org/officeDocument/2006/relationships/hyperlink" Target="https://ollama.com/library/llama3.2:1b" TargetMode="External"/><Relationship Id="rId95" Type="http://schemas.openxmlformats.org/officeDocument/2006/relationships/image" Target="media/image40.jpeg"/><Relationship Id="rId160" Type="http://schemas.openxmlformats.org/officeDocument/2006/relationships/image" Target="media/image105.jpeg"/><Relationship Id="rId165" Type="http://schemas.openxmlformats.org/officeDocument/2006/relationships/image" Target="media/image110.jpeg"/><Relationship Id="rId181" Type="http://schemas.openxmlformats.org/officeDocument/2006/relationships/image" Target="media/image126.jpeg"/><Relationship Id="rId186" Type="http://schemas.openxmlformats.org/officeDocument/2006/relationships/image" Target="media/image131.png"/><Relationship Id="rId22" Type="http://schemas.openxmlformats.org/officeDocument/2006/relationships/image" Target="media/image11.jpeg"/><Relationship Id="rId27" Type="http://schemas.openxmlformats.org/officeDocument/2006/relationships/image" Target="media/image16.jpeg"/><Relationship Id="rId43" Type="http://schemas.openxmlformats.org/officeDocument/2006/relationships/image" Target="media/image32.jpeg"/><Relationship Id="rId48" Type="http://schemas.openxmlformats.org/officeDocument/2006/relationships/image" Target="media/image37.png"/><Relationship Id="rId64" Type="http://schemas.openxmlformats.org/officeDocument/2006/relationships/hyperlink" Target="https://link.springer.com/book/10.1007/978-3-030-14596-5" TargetMode="External"/><Relationship Id="rId69" Type="http://schemas.openxmlformats.org/officeDocument/2006/relationships/hyperlink" Target="https://pypi.org" TargetMode="External"/><Relationship Id="rId113" Type="http://schemas.openxmlformats.org/officeDocument/2006/relationships/image" Target="media/image58.jpeg"/><Relationship Id="rId118" Type="http://schemas.openxmlformats.org/officeDocument/2006/relationships/image" Target="media/image63.jpeg"/><Relationship Id="rId134" Type="http://schemas.openxmlformats.org/officeDocument/2006/relationships/image" Target="media/image79.jpeg"/><Relationship Id="rId139" Type="http://schemas.openxmlformats.org/officeDocument/2006/relationships/image" Target="media/image84.jpeg"/><Relationship Id="rId80" Type="http://schemas.openxmlformats.org/officeDocument/2006/relationships/hyperlink" Target="https://seaborn.pydata.org/" TargetMode="External"/><Relationship Id="rId85" Type="http://schemas.openxmlformats.org/officeDocument/2006/relationships/hyperlink" Target="https://arxiv.org/pdf/1807.11626.pdf" TargetMode="External"/><Relationship Id="rId150" Type="http://schemas.openxmlformats.org/officeDocument/2006/relationships/image" Target="media/image95.jpeg"/><Relationship Id="rId155" Type="http://schemas.openxmlformats.org/officeDocument/2006/relationships/image" Target="media/image100.jpeg"/><Relationship Id="rId171" Type="http://schemas.openxmlformats.org/officeDocument/2006/relationships/image" Target="media/image116.jpeg"/><Relationship Id="rId176" Type="http://schemas.openxmlformats.org/officeDocument/2006/relationships/image" Target="media/image121.jpeg"/><Relationship Id="rId12" Type="http://schemas.openxmlformats.org/officeDocument/2006/relationships/footer" Target="footer1.xml"/><Relationship Id="rId17" Type="http://schemas.openxmlformats.org/officeDocument/2006/relationships/image" Target="media/image6.jpeg"/><Relationship Id="rId33" Type="http://schemas.openxmlformats.org/officeDocument/2006/relationships/image" Target="media/image22.png"/><Relationship Id="rId38" Type="http://schemas.openxmlformats.org/officeDocument/2006/relationships/image" Target="media/image27.jpeg"/><Relationship Id="rId59" Type="http://schemas.openxmlformats.org/officeDocument/2006/relationships/hyperlink" Target="https://www.cs.cmu.edu/~rsalakhu/papers/oneshot1.pdf" TargetMode="External"/><Relationship Id="rId103" Type="http://schemas.openxmlformats.org/officeDocument/2006/relationships/image" Target="media/image48.jpeg"/><Relationship Id="rId108" Type="http://schemas.openxmlformats.org/officeDocument/2006/relationships/image" Target="media/image53.jpeg"/><Relationship Id="rId124" Type="http://schemas.openxmlformats.org/officeDocument/2006/relationships/image" Target="media/image69.jpeg"/><Relationship Id="rId129" Type="http://schemas.openxmlformats.org/officeDocument/2006/relationships/image" Target="media/image74.jpeg"/><Relationship Id="rId54" Type="http://schemas.openxmlformats.org/officeDocument/2006/relationships/hyperlink" Target="https://arxiv.org/pdf/1602.07261.pdf" TargetMode="External"/><Relationship Id="rId70" Type="http://schemas.openxmlformats.org/officeDocument/2006/relationships/hyperlink" Target="https://firebase.flutter.dev/docs/overview" TargetMode="External"/><Relationship Id="rId75" Type="http://schemas.openxmlformats.org/officeDocument/2006/relationships/hyperlink" Target="https://pytorch.org/vision/stable/index.html" TargetMode="External"/><Relationship Id="rId91" Type="http://schemas.openxmlformats.org/officeDocument/2006/relationships/hyperlink" Target="https://ollama.com/library/llama3.2:3b" TargetMode="External"/><Relationship Id="rId96" Type="http://schemas.openxmlformats.org/officeDocument/2006/relationships/image" Target="media/image41.jpeg"/><Relationship Id="rId140" Type="http://schemas.openxmlformats.org/officeDocument/2006/relationships/image" Target="media/image85.jpeg"/><Relationship Id="rId145" Type="http://schemas.openxmlformats.org/officeDocument/2006/relationships/image" Target="media/image90.jpeg"/><Relationship Id="rId161" Type="http://schemas.openxmlformats.org/officeDocument/2006/relationships/image" Target="media/image106.jpeg"/><Relationship Id="rId166" Type="http://schemas.openxmlformats.org/officeDocument/2006/relationships/image" Target="media/image111.jpeg"/><Relationship Id="rId182" Type="http://schemas.openxmlformats.org/officeDocument/2006/relationships/image" Target="media/image127.jpeg"/><Relationship Id="rId187" Type="http://schemas.openxmlformats.org/officeDocument/2006/relationships/image" Target="media/image132.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jpeg"/><Relationship Id="rId28" Type="http://schemas.openxmlformats.org/officeDocument/2006/relationships/image" Target="media/image17.jpeg"/><Relationship Id="rId49" Type="http://schemas.openxmlformats.org/officeDocument/2006/relationships/image" Target="media/image38.png"/><Relationship Id="rId114" Type="http://schemas.openxmlformats.org/officeDocument/2006/relationships/image" Target="media/image59.jpeg"/><Relationship Id="rId119" Type="http://schemas.openxmlformats.org/officeDocument/2006/relationships/image" Target="media/image64.jpeg"/><Relationship Id="rId44" Type="http://schemas.openxmlformats.org/officeDocument/2006/relationships/image" Target="media/image33.png"/><Relationship Id="rId60" Type="http://schemas.openxmlformats.org/officeDocument/2006/relationships/hyperlink" Target="https://paperswithcode.com/model/efficientnet?variant=efficientnet-lite0" TargetMode="External"/><Relationship Id="rId65" Type="http://schemas.openxmlformats.org/officeDocument/2006/relationships/hyperlink" Target="https://www.manning.com/books/deep-learning-with-python-second-edition" TargetMode="External"/><Relationship Id="rId81" Type="http://schemas.openxmlformats.org/officeDocument/2006/relationships/hyperlink" Target="https://matplotlib.org/stable/contents.html" TargetMode="External"/><Relationship Id="rId86" Type="http://schemas.openxmlformats.org/officeDocument/2006/relationships/hyperlink" Target="https://arxiv.org/pdf/1507.07909" TargetMode="External"/><Relationship Id="rId130" Type="http://schemas.openxmlformats.org/officeDocument/2006/relationships/image" Target="media/image75.jpeg"/><Relationship Id="rId135" Type="http://schemas.openxmlformats.org/officeDocument/2006/relationships/image" Target="media/image80.jpeg"/><Relationship Id="rId151" Type="http://schemas.openxmlformats.org/officeDocument/2006/relationships/image" Target="media/image96.jpeg"/><Relationship Id="rId156" Type="http://schemas.openxmlformats.org/officeDocument/2006/relationships/image" Target="media/image101.jpeg"/><Relationship Id="rId177" Type="http://schemas.openxmlformats.org/officeDocument/2006/relationships/image" Target="media/image122.jpeg"/><Relationship Id="rId172" Type="http://schemas.openxmlformats.org/officeDocument/2006/relationships/image" Target="media/image117.jpeg"/><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image" Target="media/image28.jpeg"/><Relationship Id="rId109" Type="http://schemas.openxmlformats.org/officeDocument/2006/relationships/image" Target="media/image54.jpeg"/><Relationship Id="rId34" Type="http://schemas.openxmlformats.org/officeDocument/2006/relationships/image" Target="media/image23.png"/><Relationship Id="rId50" Type="http://schemas.openxmlformats.org/officeDocument/2006/relationships/hyperlink" Target="https://www.kaggle.com/datasets/robinreni/signature-verification-dataset" TargetMode="External"/><Relationship Id="rId55" Type="http://schemas.openxmlformats.org/officeDocument/2006/relationships/hyperlink" Target="https://arxiv.org/pdf/1704.04864.pdf" TargetMode="External"/><Relationship Id="rId76" Type="http://schemas.openxmlformats.org/officeDocument/2006/relationships/hyperlink" Target="https://huggingface.co/docs/timm/models/tf-efficientnet-lite" TargetMode="External"/><Relationship Id="rId97" Type="http://schemas.openxmlformats.org/officeDocument/2006/relationships/image" Target="media/image42.jpeg"/><Relationship Id="rId104" Type="http://schemas.openxmlformats.org/officeDocument/2006/relationships/image" Target="media/image49.jpeg"/><Relationship Id="rId120" Type="http://schemas.openxmlformats.org/officeDocument/2006/relationships/image" Target="media/image65.jpeg"/><Relationship Id="rId125" Type="http://schemas.openxmlformats.org/officeDocument/2006/relationships/image" Target="media/image70.jpeg"/><Relationship Id="rId141" Type="http://schemas.openxmlformats.org/officeDocument/2006/relationships/image" Target="media/image86.jpeg"/><Relationship Id="rId146" Type="http://schemas.openxmlformats.org/officeDocument/2006/relationships/image" Target="media/image91.jpeg"/><Relationship Id="rId167" Type="http://schemas.openxmlformats.org/officeDocument/2006/relationships/image" Target="media/image112.jpeg"/><Relationship Id="rId188" Type="http://schemas.openxmlformats.org/officeDocument/2006/relationships/image" Target="media/image133.png"/><Relationship Id="rId7" Type="http://schemas.openxmlformats.org/officeDocument/2006/relationships/settings" Target="settings.xml"/><Relationship Id="rId71" Type="http://schemas.openxmlformats.org/officeDocument/2006/relationships/hyperlink" Target="https://firebase.google.com" TargetMode="External"/><Relationship Id="rId92" Type="http://schemas.openxmlformats.org/officeDocument/2006/relationships/hyperlink" Target="https://ollama.com/library/llama3.3" TargetMode="External"/><Relationship Id="rId162" Type="http://schemas.openxmlformats.org/officeDocument/2006/relationships/image" Target="media/image107.jpeg"/><Relationship Id="rId183" Type="http://schemas.openxmlformats.org/officeDocument/2006/relationships/image" Target="media/image128.jpe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png"/><Relationship Id="rId66" Type="http://schemas.openxmlformats.org/officeDocument/2006/relationships/hyperlink" Target="https://www.researchgate.net/publication/373846416_A_Survey_Deep_Learning_Approaches_for_Signature_Verification" TargetMode="External"/><Relationship Id="rId87" Type="http://schemas.openxmlformats.org/officeDocument/2006/relationships/hyperlink" Target="https://www.researchgate.net/publication/351322176_A_Review_-_Signature_Verification_System_Using_Deep_Learning_A_Challenging_Problem" TargetMode="External"/><Relationship Id="rId110" Type="http://schemas.openxmlformats.org/officeDocument/2006/relationships/image" Target="media/image55.jpeg"/><Relationship Id="rId115" Type="http://schemas.openxmlformats.org/officeDocument/2006/relationships/image" Target="media/image60.jpeg"/><Relationship Id="rId131" Type="http://schemas.openxmlformats.org/officeDocument/2006/relationships/image" Target="media/image76.jpeg"/><Relationship Id="rId136" Type="http://schemas.openxmlformats.org/officeDocument/2006/relationships/image" Target="media/image81.jpeg"/><Relationship Id="rId157" Type="http://schemas.openxmlformats.org/officeDocument/2006/relationships/image" Target="media/image102.jpeg"/><Relationship Id="rId178" Type="http://schemas.openxmlformats.org/officeDocument/2006/relationships/image" Target="media/image123.jpeg"/><Relationship Id="rId61" Type="http://schemas.openxmlformats.org/officeDocument/2006/relationships/hyperlink" Target="https://www.researchgate.net/publication/348671670_A_Novel_Spatio-Temporal_Siamese_Network_for_3D_Signature_Recognition" TargetMode="External"/><Relationship Id="rId82" Type="http://schemas.openxmlformats.org/officeDocument/2006/relationships/hyperlink" Target="https://github.com/rwightman/pytorch-image-models" TargetMode="External"/><Relationship Id="rId152" Type="http://schemas.openxmlformats.org/officeDocument/2006/relationships/image" Target="media/image97.jpeg"/><Relationship Id="rId173" Type="http://schemas.openxmlformats.org/officeDocument/2006/relationships/image" Target="media/image118.jpeg"/><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s://arxiv.org/pdf/1711.09534.pdf" TargetMode="External"/><Relationship Id="rId77" Type="http://schemas.openxmlformats.org/officeDocument/2006/relationships/hyperlink" Target="https://opencv.org/releases/" TargetMode="External"/><Relationship Id="rId100" Type="http://schemas.openxmlformats.org/officeDocument/2006/relationships/image" Target="media/image45.jpeg"/><Relationship Id="rId105" Type="http://schemas.openxmlformats.org/officeDocument/2006/relationships/image" Target="media/image50.jpeg"/><Relationship Id="rId126" Type="http://schemas.openxmlformats.org/officeDocument/2006/relationships/image" Target="media/image71.jpeg"/><Relationship Id="rId147" Type="http://schemas.openxmlformats.org/officeDocument/2006/relationships/image" Target="media/image92.jpeg"/><Relationship Id="rId168" Type="http://schemas.openxmlformats.org/officeDocument/2006/relationships/image" Target="media/image113.jpeg"/><Relationship Id="rId8" Type="http://schemas.openxmlformats.org/officeDocument/2006/relationships/webSettings" Target="webSettings.xml"/><Relationship Id="rId51" Type="http://schemas.openxmlformats.org/officeDocument/2006/relationships/hyperlink" Target="https://arxiv.org/pdf/1707.02131.pdf" TargetMode="External"/><Relationship Id="rId72" Type="http://schemas.openxmlformats.org/officeDocument/2006/relationships/hyperlink" Target="https://docs.flutter.dev" TargetMode="External"/><Relationship Id="rId93" Type="http://schemas.openxmlformats.org/officeDocument/2006/relationships/hyperlink" Target="https://ollama.com/library/llama4" TargetMode="External"/><Relationship Id="rId98" Type="http://schemas.openxmlformats.org/officeDocument/2006/relationships/image" Target="media/image43.jpeg"/><Relationship Id="rId121" Type="http://schemas.openxmlformats.org/officeDocument/2006/relationships/image" Target="media/image66.jpeg"/><Relationship Id="rId142" Type="http://schemas.openxmlformats.org/officeDocument/2006/relationships/image" Target="media/image87.jpeg"/><Relationship Id="rId163" Type="http://schemas.openxmlformats.org/officeDocument/2006/relationships/image" Target="media/image108.jpeg"/><Relationship Id="rId184" Type="http://schemas.openxmlformats.org/officeDocument/2006/relationships/image" Target="media/image129.jpeg"/><Relationship Id="rId189" Type="http://schemas.openxmlformats.org/officeDocument/2006/relationships/image" Target="media/image134.png"/><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image" Target="media/image35.png"/><Relationship Id="rId67" Type="http://schemas.openxmlformats.org/officeDocument/2006/relationships/hyperlink" Target="https://www.oreilly.com/library/view/computer-vision/9781492038795/" TargetMode="External"/><Relationship Id="rId116" Type="http://schemas.openxmlformats.org/officeDocument/2006/relationships/image" Target="media/image61.jpeg"/><Relationship Id="rId137" Type="http://schemas.openxmlformats.org/officeDocument/2006/relationships/image" Target="media/image82.jpeg"/><Relationship Id="rId158" Type="http://schemas.openxmlformats.org/officeDocument/2006/relationships/image" Target="media/image103.jpeg"/><Relationship Id="rId20" Type="http://schemas.openxmlformats.org/officeDocument/2006/relationships/image" Target="media/image9.jpeg"/><Relationship Id="rId41" Type="http://schemas.openxmlformats.org/officeDocument/2006/relationships/image" Target="media/image30.jpeg"/><Relationship Id="rId62" Type="http://schemas.openxmlformats.org/officeDocument/2006/relationships/hyperlink" Target="https://arxiv.org/pdf/1503.03832.pdf" TargetMode="External"/><Relationship Id="rId83" Type="http://schemas.openxmlformats.org/officeDocument/2006/relationships/hyperlink" Target="https://towardsdatascience.com/a-comprehensive-guide-to-siamese-neural-networks-4b99224b54b" TargetMode="External"/><Relationship Id="rId88" Type="http://schemas.openxmlformats.org/officeDocument/2006/relationships/hyperlink" Target="https://ijettjournal.org/Volume-72/Issue-4/IJETT-V72I4P109.pdf" TargetMode="External"/><Relationship Id="rId111" Type="http://schemas.openxmlformats.org/officeDocument/2006/relationships/image" Target="media/image56.jpeg"/><Relationship Id="rId132" Type="http://schemas.openxmlformats.org/officeDocument/2006/relationships/image" Target="media/image77.jpeg"/><Relationship Id="rId153" Type="http://schemas.openxmlformats.org/officeDocument/2006/relationships/image" Target="media/image98.jpeg"/><Relationship Id="rId174" Type="http://schemas.openxmlformats.org/officeDocument/2006/relationships/image" Target="media/image119.jpeg"/><Relationship Id="rId179" Type="http://schemas.openxmlformats.org/officeDocument/2006/relationships/image" Target="media/image124.jpeg"/><Relationship Id="rId190" Type="http://schemas.openxmlformats.org/officeDocument/2006/relationships/fontTable" Target="fontTable.xm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hyperlink" Target="https://link.springer.com/content/pdf/10.1007/s11263-019-01228-7.pdf" TargetMode="External"/><Relationship Id="rId106" Type="http://schemas.openxmlformats.org/officeDocument/2006/relationships/image" Target="media/image51.jpeg"/><Relationship Id="rId127" Type="http://schemas.openxmlformats.org/officeDocument/2006/relationships/image" Target="media/image72.jpe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hyperlink" Target="https://arxiv.org/pdf/2009.07409.pdf" TargetMode="External"/><Relationship Id="rId73" Type="http://schemas.openxmlformats.org/officeDocument/2006/relationships/hyperlink" Target="https://www.figma.com" TargetMode="External"/><Relationship Id="rId78" Type="http://schemas.openxmlformats.org/officeDocument/2006/relationships/hyperlink" Target="https://scikit-learn.org/stable/modules/model_evaluation.html" TargetMode="External"/><Relationship Id="rId94" Type="http://schemas.openxmlformats.org/officeDocument/2006/relationships/image" Target="media/image39.jpeg"/><Relationship Id="rId99" Type="http://schemas.openxmlformats.org/officeDocument/2006/relationships/image" Target="media/image44.jpeg"/><Relationship Id="rId101" Type="http://schemas.openxmlformats.org/officeDocument/2006/relationships/image" Target="media/image46.jpeg"/><Relationship Id="rId122" Type="http://schemas.openxmlformats.org/officeDocument/2006/relationships/image" Target="media/image67.jpeg"/><Relationship Id="rId143" Type="http://schemas.openxmlformats.org/officeDocument/2006/relationships/image" Target="media/image88.jpeg"/><Relationship Id="rId148" Type="http://schemas.openxmlformats.org/officeDocument/2006/relationships/image" Target="media/image93.jpeg"/><Relationship Id="rId164" Type="http://schemas.openxmlformats.org/officeDocument/2006/relationships/image" Target="media/image109.jpeg"/><Relationship Id="rId169" Type="http://schemas.openxmlformats.org/officeDocument/2006/relationships/image" Target="media/image114.jpeg"/><Relationship Id="rId185" Type="http://schemas.openxmlformats.org/officeDocument/2006/relationships/image" Target="media/image130.jpe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25.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puter%20Market\Downloads\Telegram%20Desktop\EELU-Graduation%20Project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0B333D-68E3-4CC8-8B3E-B192F18698A2}">
  <we:reference id="e849ddb8-6bbd-4833-bd4b-59030099d63e" version="1.0.0.0" store="EXCatalog" storeType="EXCatalog"/>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8dec46c-b343-4753-81b9-767ac7f891d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31B9E1158E6064BB891CBD202802114" ma:contentTypeVersion="10" ma:contentTypeDescription="Create a new document." ma:contentTypeScope="" ma:versionID="cd751c712a47b803d42888f4ee18a2da">
  <xsd:schema xmlns:xsd="http://www.w3.org/2001/XMLSchema" xmlns:xs="http://www.w3.org/2001/XMLSchema" xmlns:p="http://schemas.microsoft.com/office/2006/metadata/properties" xmlns:ns3="68dec46c-b343-4753-81b9-767ac7f891d4" targetNamespace="http://schemas.microsoft.com/office/2006/metadata/properties" ma:root="true" ma:fieldsID="24a2a0ab07d8989388881a771adae435" ns3:_="">
    <xsd:import namespace="68dec46c-b343-4753-81b9-767ac7f891d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dec46c-b343-4753-81b9-767ac7f89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451F99-A9D9-4C15-8008-1928C2C2F09C}">
  <ds:schemaRefs>
    <ds:schemaRef ds:uri="http://schemas.microsoft.com/office/2006/metadata/properties"/>
    <ds:schemaRef ds:uri="http://schemas.microsoft.com/office/infopath/2007/PartnerControls"/>
    <ds:schemaRef ds:uri="68dec46c-b343-4753-81b9-767ac7f891d4"/>
  </ds:schemaRefs>
</ds:datastoreItem>
</file>

<file path=customXml/itemProps2.xml><?xml version="1.0" encoding="utf-8"?>
<ds:datastoreItem xmlns:ds="http://schemas.openxmlformats.org/officeDocument/2006/customXml" ds:itemID="{1C471D3D-DF40-4A4C-93AB-66A47CC2C2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dec46c-b343-4753-81b9-767ac7f891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AAF83B-660C-45C8-9E56-ACD0669BF8A6}">
  <ds:schemaRefs>
    <ds:schemaRef ds:uri="http://schemas.openxmlformats.org/officeDocument/2006/bibliography"/>
  </ds:schemaRefs>
</ds:datastoreItem>
</file>

<file path=customXml/itemProps4.xml><?xml version="1.0" encoding="utf-8"?>
<ds:datastoreItem xmlns:ds="http://schemas.openxmlformats.org/officeDocument/2006/customXml" ds:itemID="{02C39E2B-FBB9-4340-A8E2-D8B75CC2C1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EELU-Graduation Projects Template.dotx</Template>
  <TotalTime>5</TotalTime>
  <Pages>1</Pages>
  <Words>33032</Words>
  <Characters>188289</Characters>
  <Application>Microsoft Office Word</Application>
  <DocSecurity>0</DocSecurity>
  <Lines>1569</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Electronica Care</dc:creator>
  <cp:lastModifiedBy>Mostafa mohamed salah</cp:lastModifiedBy>
  <cp:revision>4</cp:revision>
  <cp:lastPrinted>2025-06-11T00:31:00Z</cp:lastPrinted>
  <dcterms:created xsi:type="dcterms:W3CDTF">2025-06-11T00:16:00Z</dcterms:created>
  <dcterms:modified xsi:type="dcterms:W3CDTF">2025-06-11T00:34:00Z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0x010100531B9E1158E6064BB891CBD202802114</vt:lpwstr>
  </property>
</Properties>
</file>